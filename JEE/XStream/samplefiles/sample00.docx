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FD8" w:rsidRDefault="00767FD8">
      <w:pPr>
        <w:pStyle w:val="NormalWeb"/>
        <w:spacing w:before="0" w:beforeAutospacing="0" w:after="0" w:afterAutospacing="0"/>
        <w:rPr>
          <w:rFonts w:ascii="Times New Roman" w:hAnsi="Times New Roman" w:cs="Times New Roman"/>
          <w:b/>
          <w:bCs/>
        </w:rPr>
      </w:pPr>
      <w:r>
        <w:rPr>
          <w:rFonts w:ascii="Times New Roman" w:hAnsi="Times New Roman" w:cs="Times New Roman"/>
          <w:b/>
          <w:bCs/>
        </w:rPr>
        <w:t>Céleste</w:t>
      </w:r>
    </w:p>
    <w:p w:rsidR="00767FD8" w:rsidRDefault="00767FD8">
      <w:pPr>
        <w:pStyle w:val="NormalWeb"/>
        <w:spacing w:before="0" w:beforeAutospacing="0" w:after="0" w:afterAutospacing="0"/>
        <w:rPr>
          <w:rFonts w:ascii="Times New Roman" w:hAnsi="Times New Roman" w:cs="Times New Roman"/>
        </w:rPr>
      </w:pPr>
    </w:p>
    <w:p w:rsidR="00767FD8" w:rsidRDefault="00767FD8">
      <w:pPr>
        <w:pStyle w:val="NormalWeb"/>
        <w:spacing w:before="0" w:beforeAutospacing="0" w:after="0" w:afterAutospacing="0"/>
        <w:rPr>
          <w:rFonts w:ascii="Times New Roman" w:hAnsi="Times New Roman"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img254.imageshack.us/img254/3444/montagneseh4.jpg" style="width:240pt;height:180pt">
            <v:imagedata r:id="rId5" r:href="rId6"/>
          </v:shape>
        </w:pict>
      </w:r>
      <w:r>
        <w:rPr>
          <w:rFonts w:ascii="Times New Roman" w:hAnsi="Times New Roman" w:cs="Times New Roman"/>
        </w:rPr>
        <w:br/>
      </w:r>
      <w:r>
        <w:rPr>
          <w:rFonts w:ascii="Times New Roman" w:hAnsi="Times New Roman" w:cs="Times New Roman"/>
        </w:rPr>
        <w:br/>
        <w:t>Cirion                                                                                             Ciria</w:t>
      </w:r>
      <w:r>
        <w:rPr>
          <w:rFonts w:ascii="Times New Roman" w:hAnsi="Times New Roman" w:cs="Times New Roman"/>
        </w:rPr>
        <w:br/>
      </w:r>
      <w:r>
        <w:rPr>
          <w:rFonts w:ascii="Times New Roman" w:hAnsi="Times New Roman" w:cs="Times New Roman"/>
        </w:rPr>
        <w:pict>
          <v:shape id="_x0000_i1026" type="#_x0000_t75" alt="http://img205.imageshack.us/img205/1073/tek06080116e969ou1.png" style="width:90pt;height:112.5pt">
            <v:imagedata r:id="rId7" r:href="rId8"/>
          </v:shape>
        </w:pict>
      </w:r>
      <w:r>
        <w:rPr>
          <w:rFonts w:ascii="Times New Roman" w:hAnsi="Times New Roman" w:cs="Times New Roman"/>
        </w:rPr>
        <w:t xml:space="preserve">                    </w:t>
      </w:r>
      <w:r>
        <w:rPr>
          <w:rFonts w:ascii="Times New Roman" w:hAnsi="Times New Roman" w:cs="Times New Roman"/>
        </w:rPr>
        <w:pict>
          <v:shape id="_x0000_i1027" type="#_x0000_t75" alt="http://img251.imageshack.us/img251/7803/nn3497zc4.jpg" style="width:94.5pt;height:112.5pt">
            <v:imagedata r:id="rId9" r:href="rId10"/>
          </v:shape>
        </w:pict>
      </w:r>
      <w:r>
        <w:rPr>
          <w:rFonts w:ascii="Times New Roman" w:hAnsi="Times New Roman" w:cs="Times New Roman"/>
        </w:rPr>
        <w:t xml:space="preserve">                    </w:t>
      </w:r>
      <w:r>
        <w:rPr>
          <w:rFonts w:ascii="Times New Roman" w:hAnsi="Times New Roman" w:cs="Times New Roman"/>
        </w:rPr>
        <w:pict>
          <v:shape id="_x0000_i1028" type="#_x0000_t75" alt="http://img483.imageshack.us/img483/5010/tek06080170ff56ba9.png" style="width:90pt;height:112.5pt">
            <v:imagedata r:id="rId11" r:href="rId12"/>
          </v:shape>
        </w:pict>
      </w:r>
      <w:r>
        <w:rPr>
          <w:rFonts w:ascii="Times New Roman" w:hAnsi="Times New Roman" w:cs="Times New Roman"/>
        </w:rPr>
        <w:br/>
      </w:r>
      <w:r>
        <w:rPr>
          <w:rFonts w:ascii="Times New Roman" w:hAnsi="Times New Roman" w:cs="Times New Roman"/>
        </w:rPr>
        <w:br/>
      </w:r>
      <w:r>
        <w:rPr>
          <w:rStyle w:val="Emphasis"/>
          <w:rFonts w:ascii="Times New Roman" w:hAnsi="Times New Roman" w:cs="Times New Roman"/>
        </w:rPr>
        <w:t xml:space="preserve">Il existe une légende très ancienne qui parle d'un monde peuplé d'innombrables races. </w:t>
      </w:r>
      <w:r>
        <w:rPr>
          <w:rFonts w:ascii="Times New Roman" w:hAnsi="Times New Roman" w:cs="Times New Roman"/>
          <w:i/>
          <w:iCs/>
        </w:rPr>
        <w:br/>
      </w:r>
      <w:r>
        <w:rPr>
          <w:rFonts w:ascii="Times New Roman" w:hAnsi="Times New Roman" w:cs="Times New Roman"/>
          <w:i/>
          <w:iCs/>
        </w:rPr>
        <w:br/>
      </w:r>
      <w:r>
        <w:rPr>
          <w:rStyle w:val="Emphasis"/>
          <w:rFonts w:ascii="Times New Roman" w:hAnsi="Times New Roman" w:cs="Times New Roman"/>
        </w:rPr>
        <w:t xml:space="preserve">Chaque royaume est prospère et la guerre semble n'être plus qu'un mot... Mais tout le monde sait que le bonheur n'est pas éternel ! Tous les 666 ans le Mal retrouve ses racines dans le cœur du monde. Après une longue bataille acharnée, les Dieux furent obligés de se cacher dans leurs domaines respectifs. Mais quelque chose fut inhabituel : Le Dieu du ciel, Falcone et la Déesse du monde souterrain, Belrok connurent un amour sans limite qui bien évidemment fut resté secret jusqu'à la fin de la guerre. Afin de protéger ce monde et sa population en constante augmentation, la Déesse engendra deux enfants: un garçon et une fille. Etant jumeaux, ils ont un lien unique qui les unis ainsi que des pouvoirs mystérieux... </w:t>
      </w:r>
      <w:r>
        <w:rPr>
          <w:rFonts w:ascii="Times New Roman" w:hAnsi="Times New Roman" w:cs="Times New Roman"/>
          <w:i/>
          <w:iCs/>
        </w:rPr>
        <w:br/>
      </w:r>
      <w:r>
        <w:rPr>
          <w:rFonts w:ascii="Times New Roman" w:hAnsi="Times New Roman" w:cs="Times New Roman"/>
          <w:i/>
          <w:iCs/>
        </w:rPr>
        <w:br/>
      </w:r>
      <w:r>
        <w:rPr>
          <w:rStyle w:val="Emphasis"/>
          <w:rFonts w:ascii="Times New Roman" w:hAnsi="Times New Roman" w:cs="Times New Roman"/>
        </w:rPr>
        <w:t>La légende ne raconte pas qui a gagné cette bataille cosmique mais elle insiste sur le fait que tous les 666 ans deux enfants naissent avec un destin très important : celui de sauver l'Univers...</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et Ciria ont atteint l'âge de 8 ans en ce 15 ème jour de décembre... Ils vivent tous deux dans une grotte énorme avec pour compagnie un Husky nommé Laska. Le soleil vient de se lever et ses rayons éclairent les montagnes enneigées ainsi que le lac Nako. Cirion est le premier debout. Habillé d'une veste en jeans et d'un pantalon large bleu foncé, ce dernier reflète l'autorité. Il a un regard dur sauf pour sa sœur. Il passa sa main dans ses longs cheveux couleur feu et enfila en vitesse ses chaussures. Il prit en main sa lance et sortit de la grotte pour grimper jusqu'au sommet. De son emplacement, il pouvait parfaitement voir le territoire au climat glacial. Mais pour les deux jeunes enfants, ce n'était pas un problème. Il descendit en quelques secondes sur les flancs de la montagne pour rejoindre le lac. Un vent particulièrement chaud vint caresser son visage. Cirion fronça les sourcils.</w:t>
      </w:r>
      <w:r>
        <w:rPr>
          <w:rFonts w:ascii="Times New Roman" w:hAnsi="Times New Roman" w:cs="Times New Roman"/>
        </w:rPr>
        <w:br/>
      </w:r>
      <w:r>
        <w:rPr>
          <w:rFonts w:ascii="Times New Roman" w:hAnsi="Times New Roman" w:cs="Times New Roman"/>
        </w:rPr>
        <w:br/>
        <w:t>- Le vent est trop chaud pour cette saison... Il va se passer quelque chose... Il y a sûrement quelqu'un qui s'aventure sur ces terres.</w:t>
      </w:r>
      <w:r>
        <w:rPr>
          <w:rFonts w:ascii="Times New Roman" w:hAnsi="Times New Roman" w:cs="Times New Roman"/>
        </w:rPr>
        <w:br/>
      </w:r>
      <w:r>
        <w:rPr>
          <w:rFonts w:ascii="Times New Roman" w:hAnsi="Times New Roman" w:cs="Times New Roman"/>
        </w:rPr>
        <w:br/>
        <w:t>*Afin de prouver ses intuitions, il scruta les environs avec beaucoup d'attention.*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hésita à laisser Ciria dans la grotte mais il devait savoir qui se promenait... Il courut dans la neige et traversa un petit bois de sapins. L'odeur de la sève était très présente. Le jeune garçon avait un poignard dans la main et continua de courir. Arrivé au sommet d'une colline, il s'enfonça dans la neige pour surveiller une personne. Elle avait l'air de mal supporter le vent froid car elle avançait lentement... Il la scruta du regard longuement. Cet inconnu était vêtu d'une longue cape bleu-foncé avec une capuche. Son visage dissimulé, semblait disparaître... Cirion n'était pas rassuré et se demanda s’il devait aller à sa rencontre...*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pesta. Qu'était venue faire ici une jeune apprentie Invoqueuse ? La vision qu'elle avait eue était pourtant très claire: son Eyons était dans les Terres Gelées du Nord. Il lui fallait le trouver et fusionner avec lui pour parfaire son apprentissage et devenir une véritable Invoqueuse.</w:t>
      </w:r>
      <w:r>
        <w:rPr>
          <w:rFonts w:ascii="Times New Roman" w:hAnsi="Times New Roman" w:cs="Times New Roman"/>
        </w:rPr>
        <w:br/>
        <w:t>Ne pouvant plus supporter le froid ambiant, elle se laissa tomber au sol. Elle n'avait même plus la force d'Invoquer un simple élémentaire de feu. C'est alors que la jeune fille avisa que quelqu'un la surveillait. Un enfant ...</w:t>
      </w:r>
      <w:r>
        <w:rPr>
          <w:rFonts w:ascii="Times New Roman" w:hAnsi="Times New Roman" w:cs="Times New Roman"/>
        </w:rPr>
        <w:br/>
        <w:t>Elle n'eut pas l'énergie nécessaire pour l'appeler... Ereb sombra dans l'inconscience.</w:t>
      </w:r>
    </w:p>
    <w:p w:rsidR="00767FD8" w:rsidRDefault="00767FD8"/>
    <w:p w:rsidR="00767FD8" w:rsidRDefault="00767FD8">
      <w:r>
        <w:rPr>
          <w:rStyle w:val="Strong"/>
        </w:rPr>
        <w:t>ophidia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Laska ouvrit prestement l'un de ses grands yeux couleur azur. Un soupir de soulagement quitta en tourbillonnant ses narines dilatées en apercevant la petite forme lovée de sa maîtresse et surtout amie : Ciria. La jeune chienne se leva lentement en s'étirant et en bayant tout son saoul, découvrant par la même une impressionnante rangée de crocs acérés. </w:t>
      </w:r>
      <w:r>
        <w:rPr>
          <w:rFonts w:ascii="Times New Roman" w:hAnsi="Times New Roman" w:cs="Times New Roman"/>
        </w:rPr>
        <w:br/>
        <w:t>Après avoir débarrassé avec une attention quasi chirurgicale ses pattes des derniers reliefs de poussières, Laska s'approcha à pas feutrés de Ciria. Penchant sa tête sur le petit corps endormi, elle huma la longue chevelure de feu, et satisfaite de trouver son amie en parfaite santé, s'apprêtait à aller s'abreuver afin d'humidifier sa gueule encore sèche de ses rêves mouvementés lorsqu'elle s'aperçut de l'absence de Cirion.</w:t>
      </w:r>
      <w:r>
        <w:rPr>
          <w:rFonts w:ascii="Times New Roman" w:hAnsi="Times New Roman" w:cs="Times New Roman"/>
        </w:rPr>
        <w:br/>
        <w:t xml:space="preserve">Immédiatement inquiète, Laska redressa prestement la tête, tournant ses longues oreilles dans diverses directions afin de percevoir le moindre frémissement d'air pouvant trahir la présence de l'enfant. Mais seul le vent hivernal lui parvint en réponse, accroissant encore sa panique grandissante. </w:t>
      </w:r>
      <w:r>
        <w:rPr>
          <w:rFonts w:ascii="Times New Roman" w:hAnsi="Times New Roman" w:cs="Times New Roman"/>
        </w:rPr>
        <w:br/>
        <w:t xml:space="preserve">Couinant de détresse, Laska courut jusqu'à l'ouverture de la grotte au petit trot. Sur le pallier, elle s'arrêta, haletante, sa langue rouge touchant presque le sol dans un effort désespéré pour refroidir son corps rendu fiévreux par l'inquiétude. </w:t>
      </w:r>
      <w:r>
        <w:rPr>
          <w:rFonts w:ascii="Times New Roman" w:hAnsi="Times New Roman" w:cs="Times New Roman"/>
        </w:rPr>
        <w:br/>
        <w:t>Fermant un instant ses yeux humides, la chienne se cambra, hurlant au Soleil toute sa détresse. Puis, conservant la position propre au loup dans son doux appel à l'astre nocturne, Laska se concentra de toutes ses forces pour appeler à elle le pouvoir propre à tout animal, et qu'avait finit par perdre tous les humains. Tous, sauf ses deux fidèles amis. Laska retroussa les babines sous la souffrance que lui infligeait un tel exercice, mais elle finit par réussir à étendre son esprit hors de son corps. Elle l'étendit encore et encore, jusqu'à ce qu'enfin, son âme parvienne à toucher celle de Cirion.</w:t>
      </w:r>
      <w:r>
        <w:rPr>
          <w:rFonts w:ascii="Times New Roman" w:hAnsi="Times New Roman" w:cs="Times New Roman"/>
        </w:rPr>
        <w:br/>
        <w:t>Sans attendre, Laska se livra sans retenu, dans toute la nudité de son âme, à son jeune maître.</w:t>
      </w:r>
      <w:r>
        <w:rPr>
          <w:rFonts w:ascii="Times New Roman" w:hAnsi="Times New Roman" w:cs="Times New Roman"/>
        </w:rPr>
        <w:br/>
        <w:t>-Où es-tu mon jeune ami? S’enquit-elle sans parvenir à cacher son inquiétude.</w:t>
      </w:r>
      <w:r>
        <w:rPr>
          <w:rFonts w:ascii="Times New Roman" w:hAnsi="Times New Roman" w:cs="Times New Roman"/>
        </w:rPr>
        <w:br/>
        <w:t>Celle de Cirion lui parvint en retour, troublante.</w:t>
      </w:r>
      <w:r>
        <w:rPr>
          <w:rFonts w:ascii="Times New Roman" w:hAnsi="Times New Roman" w:cs="Times New Roman"/>
        </w:rPr>
        <w:br/>
        <w:t xml:space="preserve">-Un inconnu approche, se contenta de lui répondre l'enfant. </w:t>
      </w:r>
      <w:r>
        <w:rPr>
          <w:rFonts w:ascii="Times New Roman" w:hAnsi="Times New Roman" w:cs="Times New Roman"/>
        </w:rPr>
        <w:br/>
        <w:t>Cirion lui communiqua quelques images de l'endroit où il se trouvait maintenant, puis rompit le contact, conscient de la difficulté qu'avait la chienne à le maintenir elle-même.</w:t>
      </w:r>
      <w:r>
        <w:rPr>
          <w:rFonts w:ascii="Times New Roman" w:hAnsi="Times New Roman" w:cs="Times New Roman"/>
        </w:rPr>
        <w:br/>
        <w:t>Laska, pourtant épuisée par l'effort fourni, ne perdit pas une minute, et s'élança à grande vitesse vers l'endroit qu'elle avait reconnu grâce aux visions de Cirion. Elle ne tarda pas à voir l'enfant debout sur un promontoire, observant de ses yeux perçants une forme inanimée sur le sol neigeux à seulement quelques encablures de là.</w:t>
      </w:r>
      <w:r>
        <w:rPr>
          <w:rFonts w:ascii="Times New Roman" w:hAnsi="Times New Roman" w:cs="Times New Roman"/>
        </w:rPr>
        <w:br/>
        <w:t xml:space="preserve">-Approchons-nous avec prudence, lui dit lentement Cirion. Ce pourrait être une ruse pour mieux nous piéger. </w:t>
      </w:r>
      <w:r>
        <w:rPr>
          <w:rFonts w:ascii="Times New Roman" w:hAnsi="Times New Roman" w:cs="Times New Roman"/>
        </w:rPr>
        <w:br/>
        <w:t>Laska gémit légèrement à l'idée du danger qui venait de frapper à leur paisible porte, contractant lentement son ventre à mesure que son souffle s'envolait en petits nuages de blancheur dans le ciel pâle.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n'était pas très sociable et toujours méfiant. Il vit l'inconnu s'effondrer dans la neige. Il n'avait pas l'air de supporter le froid. Il fit un sourire vainqueur... Personne ne pouvait être aussi résistant que lui et sa sœur. Cirion tourna la tête lorsqu'il entendit le cri de la louve traverser le vent et les nuages. Il communiqua avec elle afin d'apaiser ses craintes et peu après, Laska le rejoignit. Il la regarda, sourit et lui caressa le haut de la tête.*</w:t>
      </w:r>
      <w:r>
        <w:rPr>
          <w:rFonts w:ascii="Times New Roman" w:hAnsi="Times New Roman" w:cs="Times New Roman"/>
        </w:rPr>
        <w:br/>
      </w:r>
      <w:r>
        <w:rPr>
          <w:rFonts w:ascii="Times New Roman" w:hAnsi="Times New Roman" w:cs="Times New Roman"/>
        </w:rPr>
        <w:br/>
        <w:t>- C'est un faible... Sûrement un habitant des pays gouvernés par le soleil où il fait bon vivre... On va aller le chercher...</w:t>
      </w:r>
      <w:r>
        <w:rPr>
          <w:rFonts w:ascii="Times New Roman" w:hAnsi="Times New Roman" w:cs="Times New Roman"/>
        </w:rPr>
        <w:br/>
      </w:r>
      <w:r>
        <w:rPr>
          <w:rFonts w:ascii="Times New Roman" w:hAnsi="Times New Roman" w:cs="Times New Roman"/>
        </w:rPr>
        <w:br/>
        <w:t>*Cirion sortit son épée de son fourreau en cas de prudence et marcha vers le blessé. Pendant ce temps, Ciria ouvrir les yeux. Elle s'étira en baillant et sourit en regardant vers l'extérieur. Elle adorait ce paysage blanc et serein. Elle se leva, s'habilla d'une grande robe noire et bleue ancienne de sa mère avec un grand foulard blanc. Elle s'étonna de voir que Cirion n'avait pas prit le sien. Elle soupira et le prit également sur elle pour lui donner. Elle chercha partout mais ne le trouva pas...*</w:t>
      </w:r>
      <w:r>
        <w:rPr>
          <w:rFonts w:ascii="Times New Roman" w:hAnsi="Times New Roman" w:cs="Times New Roman"/>
        </w:rPr>
        <w:br/>
      </w:r>
      <w:r>
        <w:rPr>
          <w:rFonts w:ascii="Times New Roman" w:hAnsi="Times New Roman" w:cs="Times New Roman"/>
        </w:rPr>
        <w:br/>
        <w:t>- Il est encore partit en vadrouille... Sacré garnement !</w:t>
      </w:r>
      <w:r>
        <w:rPr>
          <w:rFonts w:ascii="Times New Roman" w:hAnsi="Times New Roman" w:cs="Times New Roman"/>
        </w:rPr>
        <w:br/>
      </w:r>
      <w:r>
        <w:rPr>
          <w:rFonts w:ascii="Times New Roman" w:hAnsi="Times New Roman" w:cs="Times New Roman"/>
        </w:rPr>
        <w:br/>
        <w:t>*Elle sourit à ses paroles et déploya ses 4 superbes ailes d'environ deux mètres d'envergure. Elle s'envola, sortit de la grotte et chercha après Laska. Où elle sera, Cirion ne serait pas loin...*</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luttait avec elle-même pour ouvrir les yeux. Lorsqu’enfin elle y parvint, elle vit s'approcher d'elle un jeune garçon et une chienne ou peut-être une louve. Le garçon avait une épée.</w:t>
      </w:r>
      <w:r>
        <w:rPr>
          <w:rFonts w:ascii="Times New Roman" w:hAnsi="Times New Roman" w:cs="Times New Roman"/>
        </w:rPr>
        <w:br/>
        <w:t>Ne pouvant pas avoir d'armes avant de connaître son Eyons, la jeune fille se trouverai bien embêtée en cas de bataille: elle ne pouvait invoquer que des esprits mineurs.</w:t>
      </w:r>
      <w:r>
        <w:rPr>
          <w:rFonts w:ascii="Times New Roman" w:hAnsi="Times New Roman" w:cs="Times New Roman"/>
        </w:rPr>
        <w:br/>
        <w:t>Elle espérait que ce garçon n'avait pas d'intentions belliqueuses. L'apprentie Invoqueuse tendit les mains bien en évidence, montrant qu'elle n'avait pas d'arme.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vit l'inconnu lever les mains avec des yeux embrumés. Il la regarda, le regard dur et glacial... Il allait l'éliminer quand Ciria approcha de lui et vint de poser à ses cotés. Elle regarda son jeune frère et lui sourit.*</w:t>
      </w:r>
      <w:r>
        <w:rPr>
          <w:rFonts w:ascii="Times New Roman" w:hAnsi="Times New Roman" w:cs="Times New Roman"/>
        </w:rPr>
        <w:br/>
      </w:r>
      <w:r>
        <w:rPr>
          <w:rFonts w:ascii="Times New Roman" w:hAnsi="Times New Roman" w:cs="Times New Roman"/>
        </w:rPr>
        <w:br/>
        <w:t xml:space="preserve">- Mon frère qu'avais-tu l'intention de faire ? </w:t>
      </w:r>
      <w:r>
        <w:rPr>
          <w:rFonts w:ascii="Times New Roman" w:hAnsi="Times New Roman" w:cs="Times New Roman"/>
        </w:rPr>
        <w:br/>
        <w:t>- J'allais nous débarrasser de cet être insignifiant.</w:t>
      </w:r>
      <w:r>
        <w:rPr>
          <w:rFonts w:ascii="Times New Roman" w:hAnsi="Times New Roman" w:cs="Times New Roman"/>
        </w:rPr>
        <w:br/>
        <w:t>- Aurais-tu fait la même chose si j'étais à sa place ?</w:t>
      </w:r>
      <w:r>
        <w:rPr>
          <w:rFonts w:ascii="Times New Roman" w:hAnsi="Times New Roman" w:cs="Times New Roman"/>
        </w:rPr>
        <w:br/>
        <w:t>- Ne recommence pas, tu sais que s’il y en a un d'autres vont venir...</w:t>
      </w:r>
      <w:r>
        <w:rPr>
          <w:rFonts w:ascii="Times New Roman" w:hAnsi="Times New Roman" w:cs="Times New Roman"/>
        </w:rPr>
        <w:br/>
        <w:t>- Mon frère voit le mal partout...</w:t>
      </w:r>
      <w:r>
        <w:rPr>
          <w:rFonts w:ascii="Times New Roman" w:hAnsi="Times New Roman" w:cs="Times New Roman"/>
        </w:rPr>
        <w:br/>
        <w:t>- Ma sœur voit le mal nulle part !</w:t>
      </w:r>
      <w:r>
        <w:rPr>
          <w:rFonts w:ascii="Times New Roman" w:hAnsi="Times New Roman" w:cs="Times New Roman"/>
        </w:rPr>
        <w:br/>
      </w:r>
      <w:r>
        <w:rPr>
          <w:rFonts w:ascii="Times New Roman" w:hAnsi="Times New Roman" w:cs="Times New Roman"/>
        </w:rPr>
        <w:br/>
        <w:t>*Cirion soupira et recula de quelques pas en baissant son épée. Il croisa ses bras, embêté qu'elle aît toujours le dernier mot et il n'arrivait pas à être en colère contre elle... D'ailleurs personne n'y arrivait car elle était la réincarnation de la miséricorde, de la bonté et du pardon. La jeune fille s'agenouilla près du blessé, elle recouvrit son visage, ne cherchant pas à savoir qui c'était.*</w:t>
      </w:r>
      <w:r>
        <w:rPr>
          <w:rFonts w:ascii="Times New Roman" w:hAnsi="Times New Roman" w:cs="Times New Roman"/>
        </w:rPr>
        <w:br/>
      </w:r>
      <w:r>
        <w:rPr>
          <w:rFonts w:ascii="Times New Roman" w:hAnsi="Times New Roman" w:cs="Times New Roman"/>
        </w:rPr>
        <w:br/>
        <w:t>- Je vais vous soigner... Pouvez vous vous relever ?</w:t>
      </w:r>
      <w:r>
        <w:rPr>
          <w:rFonts w:ascii="Times New Roman" w:hAnsi="Times New Roman" w:cs="Times New Roman"/>
        </w:rPr>
        <w:br/>
      </w:r>
      <w:r>
        <w:rPr>
          <w:rFonts w:ascii="Times New Roman" w:hAnsi="Times New Roman" w:cs="Times New Roman"/>
        </w:rPr>
        <w:br/>
        <w:t>*Elle l'aida en lui proposant son épaule et regarda son frère pour lui faire comprendre qu'il la rejoigne à la grotte et qu'il efface leurs pas. Ciria s'envola avec la jeune inconnue et se dirigea vers leur domaine.*</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Heu ... merci mademoiselle.</w:t>
      </w:r>
      <w:r>
        <w:rPr>
          <w:rFonts w:ascii="Times New Roman" w:hAnsi="Times New Roman" w:cs="Times New Roman"/>
        </w:rPr>
        <w:br/>
        <w:t>Ereb laissa tomber sa capuche, comprenant tout à coup que ce qui la protégeait un peu du froid pouvait inspirer la méfiance. Ses yeux étranges, couleur de nacre, se posèrent sur la jeune enfant. Elle était très belle, et apparemment très gentille.</w:t>
      </w:r>
      <w:r>
        <w:rPr>
          <w:rFonts w:ascii="Times New Roman" w:hAnsi="Times New Roman" w:cs="Times New Roman"/>
        </w:rPr>
        <w:br/>
        <w:t>Ereb essuya ses courts cheveux noirs, couverts de neige, lorsqu'ils entrèrent dans la grotte.</w:t>
      </w:r>
      <w:r>
        <w:rPr>
          <w:rFonts w:ascii="Times New Roman" w:hAnsi="Times New Roman" w:cs="Times New Roman"/>
        </w:rPr>
        <w:br/>
        <w:t>-Heu, ... moi je m'appelle Ereb. Et toi, quel est ton nom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courait aux cotés de Laska qui prenait cette course pour un jeu. Le garçon adorait ce loup car ils s'étaient sauvés la vie mutuellement plusieurs fois. Lorsqu'il vit Ciria entrer dans la grotte avec l'inconnue, il ragea et resta à l'extérieur. Ciria ressentit cette haine et se tourna vers lui.*</w:t>
      </w:r>
      <w:r>
        <w:rPr>
          <w:rFonts w:ascii="Times New Roman" w:hAnsi="Times New Roman" w:cs="Times New Roman"/>
        </w:rPr>
        <w:br/>
      </w:r>
      <w:r>
        <w:rPr>
          <w:rFonts w:ascii="Times New Roman" w:hAnsi="Times New Roman" w:cs="Times New Roman"/>
        </w:rPr>
        <w:br/>
        <w:t>- Vas te calmer, mon frère, le temps que je m'occupe de notre invité.</w:t>
      </w:r>
      <w:r>
        <w:rPr>
          <w:rFonts w:ascii="Times New Roman" w:hAnsi="Times New Roman" w:cs="Times New Roman"/>
        </w:rPr>
        <w:br/>
      </w:r>
      <w:r>
        <w:rPr>
          <w:rFonts w:ascii="Times New Roman" w:hAnsi="Times New Roman" w:cs="Times New Roman"/>
        </w:rPr>
        <w:br/>
        <w:t>*Elle ne le gronda pas et se contenta de lui offrir un sourire. Il se retourna les mains dans les poches et alla jouer avec Laska. Quant à Ciria, elle regarda l'étrangère et lui sourit avec un regard innocent.*</w:t>
      </w:r>
      <w:r>
        <w:rPr>
          <w:rFonts w:ascii="Times New Roman" w:hAnsi="Times New Roman" w:cs="Times New Roman"/>
        </w:rPr>
        <w:br/>
      </w:r>
      <w:r>
        <w:rPr>
          <w:rFonts w:ascii="Times New Roman" w:hAnsi="Times New Roman" w:cs="Times New Roman"/>
        </w:rPr>
        <w:br/>
        <w:t xml:space="preserve">- Je suis enchantée de te connaître Ereb. Je réponds au nom de Ciria. Mais ne me remercie pas c'est tout à fait normal d'aider son prochain... </w:t>
      </w:r>
      <w:r>
        <w:rPr>
          <w:rFonts w:ascii="Times New Roman" w:hAnsi="Times New Roman" w:cs="Times New Roman"/>
        </w:rPr>
        <w:br/>
      </w:r>
      <w:r>
        <w:rPr>
          <w:rFonts w:ascii="Times New Roman" w:hAnsi="Times New Roman" w:cs="Times New Roman"/>
        </w:rPr>
        <w:br/>
        <w:t>*Ciria la fit s'asseoir sur une chaise en chêne de contrées lointaines et lui fit enlever son long manteau. Elle lui tendit un bout de laine pour qu'elle puisse sécher ses cheveux noirs. Ensuite, elle alluma un feu près d'elle pour qu'Ereb se réchauffe et reprenne des couleurs. Pendant qu'elle soignait une blessure au bras de la jeune Ereb, elle osa lui demander.*</w:t>
      </w:r>
      <w:r>
        <w:rPr>
          <w:rFonts w:ascii="Times New Roman" w:hAnsi="Times New Roman" w:cs="Times New Roman"/>
        </w:rPr>
        <w:br/>
      </w:r>
      <w:r>
        <w:rPr>
          <w:rFonts w:ascii="Times New Roman" w:hAnsi="Times New Roman" w:cs="Times New Roman"/>
        </w:rPr>
        <w:br/>
        <w:t>- Je sais que ce ne sont pas mes affaires mais... J'ai pu remarquer que votre peau a été meurtrie par le froid de ma région... Que faites-vous par ici, si loin des pays gouvernés par le soleil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viens de la Forêt des Draniens. Je suis une apprentie Invoqueuse, ce qui signifie que je peux invoquer certains esprits, mais je dois trouver mon Eyons, mon esprit protecteur, pour être une invoqueuse à part entière. Un songe m'a dit qu'il était par ici, ce qui signifie que ce sera un esprit de vent ou de glace. Je le recherche pour finir mon apprentissage.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l'écouta dévoiler la raison de sa présence ici. Elle comprenait un peu mieux...*</w:t>
      </w:r>
      <w:r>
        <w:rPr>
          <w:rFonts w:ascii="Times New Roman" w:hAnsi="Times New Roman" w:cs="Times New Roman"/>
        </w:rPr>
        <w:br/>
      </w:r>
      <w:r>
        <w:rPr>
          <w:rFonts w:ascii="Times New Roman" w:hAnsi="Times New Roman" w:cs="Times New Roman"/>
        </w:rPr>
        <w:br/>
        <w:t>- Un esprit de vent ou de glace ? Je...</w:t>
      </w:r>
      <w:r>
        <w:rPr>
          <w:rFonts w:ascii="Times New Roman" w:hAnsi="Times New Roman" w:cs="Times New Roman"/>
        </w:rPr>
        <w:br/>
      </w:r>
      <w:r>
        <w:rPr>
          <w:rFonts w:ascii="Times New Roman" w:hAnsi="Times New Roman" w:cs="Times New Roman"/>
        </w:rPr>
        <w:br/>
        <w:t>*Elle regarda autour d'elle et s'excusa auprès d'Ereb avant de se diriger vers ses affaires et sortit un long papyrus. Ciria revint ensuite près d'elle pour lui montrer.*</w:t>
      </w:r>
      <w:r>
        <w:rPr>
          <w:rFonts w:ascii="Times New Roman" w:hAnsi="Times New Roman" w:cs="Times New Roman"/>
        </w:rPr>
        <w:br/>
      </w:r>
      <w:r>
        <w:rPr>
          <w:rFonts w:ascii="Times New Roman" w:hAnsi="Times New Roman" w:cs="Times New Roman"/>
        </w:rPr>
        <w:br/>
        <w:t xml:space="preserve">- Dans le lac Nako, il y a un dieu qui vit au fond de l'eau. Il se montre très rarement mais mes ancêtres l'ont vénéré depuis des siècles et mon frère et moi le faisons à notre tour... </w:t>
      </w:r>
      <w:r>
        <w:rPr>
          <w:rFonts w:ascii="Times New Roman" w:hAnsi="Times New Roman" w:cs="Times New Roman"/>
        </w:rPr>
        <w:br/>
      </w:r>
      <w:r>
        <w:rPr>
          <w:rFonts w:ascii="Times New Roman" w:hAnsi="Times New Roman" w:cs="Times New Roman"/>
        </w:rPr>
        <w:br/>
        <w:t>*Le dessin représentait un grand dragon bleu ciel avec des écailles de glace comme peau. Il avait les yeux en forme de rubis et la couleur représentait son humeur.*</w:t>
      </w:r>
      <w:r>
        <w:rPr>
          <w:rFonts w:ascii="Times New Roman" w:hAnsi="Times New Roman" w:cs="Times New Roman"/>
        </w:rPr>
        <w:br/>
      </w:r>
      <w:r>
        <w:rPr>
          <w:rFonts w:ascii="Times New Roman" w:hAnsi="Times New Roman" w:cs="Times New Roman"/>
        </w:rPr>
        <w:br/>
        <w:t>- Selon la légende, il détient un message, un secret qu'une seule personne peut découvrir. A moi, le dragon vient souvent me parler mais je ne comprends pas tout... Si tu veux, je peux t'y emmener... Seulement, le danger rôde là-bas et il faudra être très prudent...</w:t>
      </w:r>
      <w:r>
        <w:rPr>
          <w:rFonts w:ascii="Times New Roman" w:hAnsi="Times New Roman" w:cs="Times New Roman"/>
        </w:rPr>
        <w:br/>
      </w:r>
      <w:r>
        <w:rPr>
          <w:rFonts w:ascii="Times New Roman" w:hAnsi="Times New Roman" w:cs="Times New Roman"/>
        </w:rPr>
        <w:br/>
        <w:t>*Ciria lui sourit et lui laissa le papyrus pour qu'elle le contemple. Elle se dirigea vers son frère et l'appela de sa voix douce. Cirion accourut près d'elle. En lui mettant son foulard autour du cou, elle le regarda.*</w:t>
      </w:r>
      <w:r>
        <w:rPr>
          <w:rFonts w:ascii="Times New Roman" w:hAnsi="Times New Roman" w:cs="Times New Roman"/>
        </w:rPr>
        <w:br/>
      </w:r>
      <w:r>
        <w:rPr>
          <w:rFonts w:ascii="Times New Roman" w:hAnsi="Times New Roman" w:cs="Times New Roman"/>
        </w:rPr>
        <w:br/>
        <w:t>- Elle s'appelle Ereb et c'est une apprentie Invoqueuse. Son cœur est pur et elle ne cherche pas à nous nuire.</w:t>
      </w:r>
      <w:r>
        <w:rPr>
          <w:rFonts w:ascii="Times New Roman" w:hAnsi="Times New Roman" w:cs="Times New Roman"/>
        </w:rPr>
        <w:br/>
        <w:t>- Que tu dis... Pendant que je jouais, j'ai ressentis une présence d'une grande puissance... Un être que tout le monde évite.</w:t>
      </w:r>
      <w:r>
        <w:rPr>
          <w:rFonts w:ascii="Times New Roman" w:hAnsi="Times New Roman" w:cs="Times New Roman"/>
        </w:rPr>
        <w:br/>
        <w:t>- Mais pas nous... Personne connaît notre existence et notre but ici... C'est peut-être un chasseur voila tout. Je vais emmener Ereb au lac Nako lorsqu'elle ira mieux.</w:t>
      </w:r>
      <w:r>
        <w:rPr>
          <w:rFonts w:ascii="Times New Roman" w:hAnsi="Times New Roman" w:cs="Times New Roman"/>
        </w:rPr>
        <w:br/>
      </w:r>
      <w:r>
        <w:rPr>
          <w:rFonts w:ascii="Times New Roman" w:hAnsi="Times New Roman" w:cs="Times New Roman"/>
        </w:rPr>
        <w:br/>
        <w:t>*Avant que Cirion ne puisse prononcer quelque chose, elle posa son index sur ses lèvres pour l'empêcher de parler. Elle lui fit un clin d’œil malicieux puis rentra à nouveau dans la grotte et s'assit près de l'inconnue.*</w:t>
      </w:r>
      <w:r>
        <w:rPr>
          <w:rFonts w:ascii="Times New Roman" w:hAnsi="Times New Roman" w:cs="Times New Roman"/>
        </w:rPr>
        <w:br/>
      </w:r>
      <w:r>
        <w:rPr>
          <w:rFonts w:ascii="Times New Roman" w:hAnsi="Times New Roman" w:cs="Times New Roman"/>
        </w:rPr>
        <w:br/>
        <w:t>- Désires-tu manger et boire quelque chose ?</w:t>
      </w:r>
    </w:p>
    <w:p w:rsidR="00767FD8" w:rsidRDefault="00767FD8"/>
    <w:p w:rsidR="00767FD8" w:rsidRDefault="00767FD8">
      <w:r>
        <w:rPr>
          <w:rStyle w:val="Strong"/>
        </w:rPr>
        <w:t>Ereb</w:t>
      </w:r>
      <w:r>
        <w:br/>
        <w:t xml:space="preserve">- Oui je veux bien. Merci beaucoup. </w:t>
      </w:r>
      <w:r>
        <w:br/>
        <w:t>Tout en mangeant la nourriture qu'on lui avait proposée, Ereb réfléchissait. Un dragon de glace? Serait-ce l'esprit qu'elle avait entendu en rêve? Un lac... se pouvait être ça...</w:t>
      </w:r>
      <w:r>
        <w:br/>
        <w:t>-Quand tu dis, Ciria, que le danger rôde, tu parles du dragon?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assise par terre , sa robe cachant ses jambes et même ses pieds. Elle regardait Ereb manger avec avidité et sourit.*</w:t>
      </w:r>
      <w:r>
        <w:rPr>
          <w:rFonts w:ascii="Times New Roman" w:hAnsi="Times New Roman" w:cs="Times New Roman"/>
        </w:rPr>
        <w:br/>
      </w:r>
      <w:r>
        <w:rPr>
          <w:rFonts w:ascii="Times New Roman" w:hAnsi="Times New Roman" w:cs="Times New Roman"/>
        </w:rPr>
        <w:br/>
        <w:t>- Quand tu dis, Ciria, que le danger rôde, tu parles du dragon?</w:t>
      </w:r>
      <w:r>
        <w:rPr>
          <w:rFonts w:ascii="Times New Roman" w:hAnsi="Times New Roman" w:cs="Times New Roman"/>
        </w:rPr>
        <w:br/>
        <w:t>- Non, bien sur que non. Le dragon ne nous ferait jamais de mal... En disant ça, je parlais des bêtes et des gens bannis... Des créatures hideuses et possédées par le Mal rôdent dans la forêt qui entoure le lac. Des villageois ayant commis des crimes affreux et refusant toute aide extérieure meurent de faim alors si vous passez par là... Il vaut mieux savoir courir vite... De plus, mon frère a ressenti depuis quelques jours une présence bizarre et extrêmement forte... et elle s'est fait ressentir aujourd'hui après deux lunes d'absence.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n'avait plus faim. Les paroles de Ciria n'étaient pas pour la rassurer. Une présence bizarre ?</w:t>
      </w:r>
      <w:r>
        <w:rPr>
          <w:rFonts w:ascii="Times New Roman" w:hAnsi="Times New Roman" w:cs="Times New Roman"/>
        </w:rPr>
        <w:br/>
        <w:t>- Ton frère a pourtant l'air de savoir se défendre... Tu veux que je vérifie si cette présence est un esprit ?</w:t>
      </w:r>
      <w:r>
        <w:rPr>
          <w:rFonts w:ascii="Times New Roman" w:hAnsi="Times New Roman" w:cs="Times New Roman"/>
        </w:rPr>
        <w:br/>
        <w:t>Ca ne devrait pas poser problème.</w:t>
      </w:r>
      <w:r>
        <w:rPr>
          <w:rFonts w:ascii="Times New Roman" w:hAnsi="Times New Roman" w:cs="Times New Roman"/>
        </w:rPr>
        <w:br/>
        <w:t xml:space="preserve">La jeune fille s'agenouilla près de Ciria et traça des signes dans la terre. Dans le creux de ses mains apparut une créature étrange: minuscule et avec des écailles marron sur le dos. Une fée de terre. </w:t>
      </w:r>
      <w:r>
        <w:rPr>
          <w:rFonts w:ascii="Times New Roman" w:hAnsi="Times New Roman" w:cs="Times New Roman"/>
        </w:rPr>
        <w:br/>
        <w:t>- Esprit de la Terre, montre-moi ta vision...</w:t>
      </w:r>
      <w:r>
        <w:rPr>
          <w:rFonts w:ascii="Times New Roman" w:hAnsi="Times New Roman" w:cs="Times New Roman"/>
        </w:rPr>
        <w:br/>
        <w:t>Une grande puissance s'opposait à ce qu'elle identifie ce qui inquiétait Ciria. Une grande aura rouge envahit son esprit...Ereb grimaça puis rompit le contact.</w:t>
      </w:r>
      <w:r>
        <w:rPr>
          <w:rFonts w:ascii="Times New Roman" w:hAnsi="Times New Roman" w:cs="Times New Roman"/>
        </w:rPr>
        <w:br/>
        <w:t>-Je suis désolée Ciria...Elle est trop puissante pour moi...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Oui mon frère sait se défendre mais il réfléchit beaucoup et ne se lance jamais dans une bataille sans connaître son ennemi...</w:t>
      </w:r>
      <w:r>
        <w:rPr>
          <w:rFonts w:ascii="Times New Roman" w:hAnsi="Times New Roman" w:cs="Times New Roman"/>
        </w:rPr>
        <w:br/>
      </w:r>
      <w:r>
        <w:rPr>
          <w:rFonts w:ascii="Times New Roman" w:hAnsi="Times New Roman" w:cs="Times New Roman"/>
        </w:rPr>
        <w:br/>
        <w:t>*Ciria laissa faire Ereb, fascinée par ses pouvoirs. Elle vit une petite fée de terre très mignonne et vit ensuite une aura rouge entourer Ereb. Ciria se recula directement, un peu effrayée.*</w:t>
      </w:r>
      <w:r>
        <w:rPr>
          <w:rFonts w:ascii="Times New Roman" w:hAnsi="Times New Roman" w:cs="Times New Roman"/>
        </w:rPr>
        <w:br/>
      </w:r>
      <w:r>
        <w:rPr>
          <w:rFonts w:ascii="Times New Roman" w:hAnsi="Times New Roman" w:cs="Times New Roman"/>
        </w:rPr>
        <w:br/>
        <w:t>- Je suis désolée Ciria...Elle est trop puissante pour moi...</w:t>
      </w:r>
      <w:r>
        <w:rPr>
          <w:rFonts w:ascii="Times New Roman" w:hAnsi="Times New Roman" w:cs="Times New Roman"/>
        </w:rPr>
        <w:br/>
        <w:t>- Ne t'en fait pas je...</w:t>
      </w:r>
      <w:r>
        <w:rPr>
          <w:rFonts w:ascii="Times New Roman" w:hAnsi="Times New Roman" w:cs="Times New Roman"/>
        </w:rPr>
        <w:br/>
      </w:r>
      <w:r>
        <w:rPr>
          <w:rFonts w:ascii="Times New Roman" w:hAnsi="Times New Roman" w:cs="Times New Roman"/>
        </w:rPr>
        <w:br/>
        <w:t>*Cirion interrompit la conversation en entrant en quatrième vitesse dans la grotte. En voyant la peur dans les yeux de sa sœur, il brandit son épée et plaça sa pointe sous la gorge d'Ereb. Ciria se redressa immédiatement.*</w:t>
      </w:r>
      <w:r>
        <w:rPr>
          <w:rFonts w:ascii="Times New Roman" w:hAnsi="Times New Roman" w:cs="Times New Roman"/>
        </w:rPr>
        <w:br/>
      </w:r>
      <w:r>
        <w:rPr>
          <w:rFonts w:ascii="Times New Roman" w:hAnsi="Times New Roman" w:cs="Times New Roman"/>
        </w:rPr>
        <w:br/>
        <w:t>- Non mon frère !</w:t>
      </w:r>
      <w:r>
        <w:rPr>
          <w:rFonts w:ascii="Times New Roman" w:hAnsi="Times New Roman" w:cs="Times New Roman"/>
        </w:rPr>
        <w:br/>
        <w:t>- Je te l'avais bien dit ! Elle va nous causer un tas de problèmes !</w:t>
      </w:r>
      <w:r>
        <w:rPr>
          <w:rFonts w:ascii="Times New Roman" w:hAnsi="Times New Roman" w:cs="Times New Roman"/>
        </w:rPr>
        <w:br/>
        <w:t>- Elle cherchait juste à savoir d'où venait l'aura qui hante notre domaine... Baisse ton épée...</w:t>
      </w:r>
      <w:r>
        <w:rPr>
          <w:rFonts w:ascii="Times New Roman" w:hAnsi="Times New Roman" w:cs="Times New Roman"/>
        </w:rPr>
        <w:br/>
      </w:r>
      <w:r>
        <w:rPr>
          <w:rFonts w:ascii="Times New Roman" w:hAnsi="Times New Roman" w:cs="Times New Roman"/>
        </w:rPr>
        <w:br/>
        <w:t>*Cirion hésita puis soupira et fit ce que sa sœur lui disait... Il se mit en face de l'inconnue, dos contre la paroi, et les bras croisés. Laska ressentit la tension de son jeune maître et se plaça à ses cotés. Ciria s'approcha d'Ereb et sourit.*</w:t>
      </w:r>
      <w:r>
        <w:rPr>
          <w:rFonts w:ascii="Times New Roman" w:hAnsi="Times New Roman" w:cs="Times New Roman"/>
        </w:rPr>
        <w:br/>
      </w:r>
      <w:r>
        <w:rPr>
          <w:rFonts w:ascii="Times New Roman" w:hAnsi="Times New Roman" w:cs="Times New Roman"/>
        </w:rPr>
        <w:br/>
        <w:t>- Excuses-le, mon frère n'est pas très sociable mais c'est un bon guerrier et son âme est pure...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-J'ai remarqué qu'il ne m'aimait pas beaucoup ! </w:t>
      </w:r>
      <w:r>
        <w:rPr>
          <w:rFonts w:ascii="Times New Roman" w:hAnsi="Times New Roman" w:cs="Times New Roman"/>
          <w:lang w:val="nl-NL"/>
        </w:rPr>
        <w:t xml:space="preserve">Dit Ereb en riant. </w:t>
      </w:r>
      <w:r>
        <w:rPr>
          <w:rFonts w:ascii="Times New Roman" w:hAnsi="Times New Roman" w:cs="Times New Roman"/>
        </w:rPr>
        <w:t xml:space="preserve">Ton frère est très particulier. </w:t>
      </w:r>
      <w:r>
        <w:rPr>
          <w:rFonts w:ascii="Times New Roman" w:hAnsi="Times New Roman" w:cs="Times New Roman"/>
        </w:rPr>
        <w:br/>
        <w:t>Ciria, tu dis que cette aura avait disparue pendant deux lunes. Sais-tu d'où elle vient?</w:t>
      </w:r>
      <w:r>
        <w:rPr>
          <w:rFonts w:ascii="Times New Roman" w:hAnsi="Times New Roman" w:cs="Times New Roman"/>
        </w:rPr>
        <w:br/>
        <w:t xml:space="preserve">En attendant sa réponse, elle renvoya l'esprit de Terre, non sans l'avoir remercié. </w:t>
      </w:r>
      <w:r>
        <w:rPr>
          <w:rFonts w:ascii="Times New Roman" w:hAnsi="Times New Roman" w:cs="Times New Roman"/>
        </w:rPr>
        <w:br/>
        <w:t>Se tournant vers le garçon:</w:t>
      </w:r>
      <w:r>
        <w:rPr>
          <w:rFonts w:ascii="Times New Roman" w:hAnsi="Times New Roman" w:cs="Times New Roman"/>
        </w:rPr>
        <w:br/>
        <w:t>-Et toi  jeune homme, consentiras-tu à me dire comment tu t'appelle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rit à la remarque de la jeune femme. Elle regarda ensuite son frère puis reposa son attention et ses yeux cristallins sur Ereb.*</w:t>
      </w:r>
      <w:r>
        <w:rPr>
          <w:rFonts w:ascii="Times New Roman" w:hAnsi="Times New Roman" w:cs="Times New Roman"/>
        </w:rPr>
        <w:br/>
      </w:r>
      <w:r>
        <w:rPr>
          <w:rFonts w:ascii="Times New Roman" w:hAnsi="Times New Roman" w:cs="Times New Roman"/>
        </w:rPr>
        <w:br/>
        <w:t>- Cirion n'aime personne étranger à  part Laska et moi... Il préfère la compagnie des animaux car pour lui le genre humain ne mérite pas d'être protégé... Ne t'en fait pas, ça lui passera.</w:t>
      </w:r>
      <w:r>
        <w:rPr>
          <w:rFonts w:ascii="Times New Roman" w:hAnsi="Times New Roman" w:cs="Times New Roman"/>
        </w:rPr>
        <w:br/>
      </w:r>
      <w:r>
        <w:rPr>
          <w:rFonts w:ascii="Times New Roman" w:hAnsi="Times New Roman" w:cs="Times New Roman"/>
        </w:rPr>
        <w:br/>
        <w:t>*Ciria réfléchit à la réponse et elle se souvint... Pendant ce temps, Cirion regarda Ereb, un peu agacé. Il détourna le regard puis consentit à lui répondre.*</w:t>
      </w:r>
      <w:r>
        <w:rPr>
          <w:rFonts w:ascii="Times New Roman" w:hAnsi="Times New Roman" w:cs="Times New Roman"/>
        </w:rPr>
        <w:br/>
      </w:r>
      <w:r>
        <w:rPr>
          <w:rFonts w:ascii="Times New Roman" w:hAnsi="Times New Roman" w:cs="Times New Roman"/>
        </w:rPr>
        <w:br/>
        <w:t>- Je me nomme Cirion...</w:t>
      </w:r>
      <w:r>
        <w:rPr>
          <w:rFonts w:ascii="Times New Roman" w:hAnsi="Times New Roman" w:cs="Times New Roman"/>
        </w:rPr>
        <w:br/>
      </w:r>
      <w:r>
        <w:rPr>
          <w:rFonts w:ascii="Times New Roman" w:hAnsi="Times New Roman" w:cs="Times New Roman"/>
        </w:rPr>
        <w:br/>
        <w:t>*La jeune sœur le regarda comme pour chercher un peu d'aide pour sa mémoire et pour savoir s’il pouvait confirmer ses dires.*</w:t>
      </w:r>
      <w:r>
        <w:rPr>
          <w:rFonts w:ascii="Times New Roman" w:hAnsi="Times New Roman" w:cs="Times New Roman"/>
        </w:rPr>
        <w:br/>
      </w:r>
      <w:r>
        <w:rPr>
          <w:rFonts w:ascii="Times New Roman" w:hAnsi="Times New Roman" w:cs="Times New Roman"/>
        </w:rPr>
        <w:br/>
        <w:t>- Il y a deux lunes qu'elle a disparue mais... Elle est apparue, il y a sept lunes exactement. Lors qu'un tremblement de terre qui a fait écrouler un petit lac d'eau rouge un peu plus loin d'ici. Selon la légende, une princesse s'y approchait les nuits de pleines lunes pour retrouver son amant... Mais un jour la princesse s'y noya en voulant regarder son reflet de plus près. Tout son sang se répandit dans l'eau. L'homme ne supportant pas sa mort, vendit son âme au Mal pour avoir le pouvoir de la ressusciter. Cependant, il fallait obligatoirement une âme pure pour faire revenir la princesse. Ayant échoué, il se jura de réessayer le millénaire suivant et s’il échouait à nouveau il ferait trembler la terre de sa colère...</w:t>
      </w:r>
      <w:r>
        <w:rPr>
          <w:rFonts w:ascii="Times New Roman" w:hAnsi="Times New Roman" w:cs="Times New Roman"/>
        </w:rPr>
        <w:br/>
      </w:r>
      <w:r>
        <w:rPr>
          <w:rFonts w:ascii="Times New Roman" w:hAnsi="Times New Roman" w:cs="Times New Roman"/>
        </w:rPr>
        <w:br/>
        <w:t>Et c'est ce qui s'est passé... Il a détruit le lac et maintenant son âme rode à la recherche de sacrifice... Je pense que c'est cette aura que tu as ressentis...</w:t>
      </w:r>
      <w:r>
        <w:rPr>
          <w:rFonts w:ascii="Times New Roman" w:hAnsi="Times New Roman" w:cs="Times New Roman"/>
        </w:rPr>
        <w:br/>
      </w:r>
      <w:r>
        <w:rPr>
          <w:rFonts w:ascii="Times New Roman" w:hAnsi="Times New Roman" w:cs="Times New Roman"/>
        </w:rPr>
        <w:br/>
        <w:t>*Ciria baissa les yeux. Elle connaissait toutes les légendes de l'Univers mais celle-ci lui donnait de la tristesse dans l'âme. Cirion hocha la tête et s'avança vers elle, les mains dans les poches.*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-Donc pour l'arrêter, il faut un sacrifice ? Il faudrait ...</w:t>
      </w:r>
      <w:r>
        <w:rPr>
          <w:rFonts w:ascii="Times New Roman" w:hAnsi="Times New Roman" w:cs="Times New Roman"/>
        </w:rPr>
        <w:br/>
        <w:t>Ereb s'arrêta quand elle vit la tristesse de la jeune fille. Elle lui mit la main sur l'épaule et changea de sujet.</w:t>
      </w:r>
      <w:r>
        <w:rPr>
          <w:rFonts w:ascii="Times New Roman" w:hAnsi="Times New Roman" w:cs="Times New Roman"/>
        </w:rPr>
        <w:br/>
        <w:t>-Cirion ? Joli nom. Alors pour toi l'espèce humaine ne mérite pas d'être protégée ? Pourtant tu es un humain... Tu es un garçon bien étrange... Il commence à se faire tard. Voulez-vous m'accompagner au lac demain? Si ce dragon est bien mon esprit protecteur, je pourrais vous aider à régler ce problème.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Oui il faut un sacrifice seulement je ne sais pas lequel ni le nombre...</w:t>
      </w:r>
      <w:r>
        <w:rPr>
          <w:rFonts w:ascii="Times New Roman" w:hAnsi="Times New Roman" w:cs="Times New Roman"/>
        </w:rPr>
        <w:br/>
      </w:r>
      <w:r>
        <w:rPr>
          <w:rFonts w:ascii="Times New Roman" w:hAnsi="Times New Roman" w:cs="Times New Roman"/>
        </w:rPr>
        <w:br/>
        <w:t>*Ciria sentit la main d'Ereb sur son épaule. Elle redressa la tête et lui afficha un beau sourire. Une manière sans doute pour la remercier et se redonner du courage.*</w:t>
      </w:r>
      <w:r>
        <w:rPr>
          <w:rFonts w:ascii="Times New Roman" w:hAnsi="Times New Roman" w:cs="Times New Roman"/>
        </w:rPr>
        <w:br/>
      </w:r>
      <w:r>
        <w:rPr>
          <w:rFonts w:ascii="Times New Roman" w:hAnsi="Times New Roman" w:cs="Times New Roman"/>
        </w:rPr>
        <w:br/>
        <w:t>- Cirion? Joli nom. Alors pour toi l'espèce humaine ne mérite pas d'être protégée ? Pourtant tu es un humain... Tu es un garçon bien étrange... Il commence à se faire tard. Voulez-vous m'accompagner au lac demain ? Si ce dragon est bien mon esprit protecteur, je pourrais vous aider à régler ce problème.</w:t>
      </w:r>
      <w:r>
        <w:rPr>
          <w:rFonts w:ascii="Times New Roman" w:hAnsi="Times New Roman" w:cs="Times New Roman"/>
        </w:rPr>
        <w:br/>
      </w:r>
      <w:r>
        <w:rPr>
          <w:rFonts w:ascii="Times New Roman" w:hAnsi="Times New Roman" w:cs="Times New Roman"/>
        </w:rPr>
        <w:br/>
        <w:t>*Cirion baissa les yeux, un peu gêné par ce compliment. Il l'écouta ensuite...*</w:t>
      </w:r>
      <w:r>
        <w:rPr>
          <w:rFonts w:ascii="Times New Roman" w:hAnsi="Times New Roman" w:cs="Times New Roman"/>
        </w:rPr>
        <w:br/>
      </w:r>
      <w:r>
        <w:rPr>
          <w:rFonts w:ascii="Times New Roman" w:hAnsi="Times New Roman" w:cs="Times New Roman"/>
        </w:rPr>
        <w:br/>
        <w:t>- On vous emmènera au lac si ma sœur y tient mais avant, il faudra aller à la petite ville en bas de la montagne. Là-bas nous trouverons des guerriers ou des magiciens pour nous aider...</w:t>
      </w:r>
      <w:r>
        <w:rPr>
          <w:rFonts w:ascii="Times New Roman" w:hAnsi="Times New Roman" w:cs="Times New Roman"/>
        </w:rPr>
        <w:br/>
      </w:r>
      <w:r>
        <w:rPr>
          <w:rFonts w:ascii="Times New Roman" w:hAnsi="Times New Roman" w:cs="Times New Roman"/>
        </w:rPr>
        <w:br/>
        <w:t>*Cirion se dirigea vers l'extérieur car la nuit commençait à tomber. En montagne, le temps passait beaucoup plus vite et les jours étaient plus court.*</w:t>
      </w:r>
      <w:r>
        <w:rPr>
          <w:rFonts w:ascii="Times New Roman" w:hAnsi="Times New Roman" w:cs="Times New Roman"/>
        </w:rPr>
        <w:br/>
      </w:r>
      <w:r>
        <w:rPr>
          <w:rFonts w:ascii="Times New Roman" w:hAnsi="Times New Roman" w:cs="Times New Roman"/>
        </w:rPr>
        <w:br/>
        <w:t>-... Nous ne sommes pas des enfants ordinaires...</w:t>
      </w:r>
      <w:r>
        <w:rPr>
          <w:rFonts w:ascii="Times New Roman" w:hAnsi="Times New Roman" w:cs="Times New Roman"/>
        </w:rPr>
        <w:br/>
      </w:r>
      <w:r>
        <w:rPr>
          <w:rFonts w:ascii="Times New Roman" w:hAnsi="Times New Roman" w:cs="Times New Roman"/>
        </w:rPr>
        <w:br/>
        <w:t>*Cirion sortit en courant et Laska s'allongea près du feu afin de surveiller Ciria et Ereb. La jeune sœur sourit.*</w:t>
      </w:r>
      <w:r>
        <w:rPr>
          <w:rFonts w:ascii="Times New Roman" w:hAnsi="Times New Roman" w:cs="Times New Roman"/>
        </w:rPr>
        <w:br/>
      </w:r>
      <w:r>
        <w:rPr>
          <w:rFonts w:ascii="Times New Roman" w:hAnsi="Times New Roman" w:cs="Times New Roman"/>
        </w:rPr>
        <w:br/>
        <w:t>- Il a raison... Nous ne sommes pas ordinaires et il est plutôt intrépide...</w:t>
      </w:r>
      <w:r>
        <w:rPr>
          <w:rFonts w:ascii="Times New Roman" w:hAnsi="Times New Roman" w:cs="Times New Roman"/>
        </w:rPr>
        <w:br/>
      </w:r>
      <w:r>
        <w:rPr>
          <w:rFonts w:ascii="Times New Roman" w:hAnsi="Times New Roman" w:cs="Times New Roman"/>
        </w:rPr>
        <w:br/>
        <w:t>*Ciria la regarda en "rangeant" ses ailes dans son dos*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-Nous ne sommes pas des enfants ordinaires...</w:t>
      </w:r>
      <w:r>
        <w:rPr>
          <w:rFonts w:ascii="Times New Roman" w:hAnsi="Times New Roman" w:cs="Times New Roman"/>
        </w:rPr>
        <w:br/>
        <w:t xml:space="preserve">Ca, Ereb l'avait bien sentit. Pour des humains, leur aura était très puissante, mais la future Invoqueuse ne voulait pas croire que ce fut des démons. </w:t>
      </w:r>
      <w:r>
        <w:rPr>
          <w:rFonts w:ascii="Times New Roman" w:hAnsi="Times New Roman" w:cs="Times New Roman"/>
        </w:rPr>
        <w:br/>
        <w:t xml:space="preserve">Ils se couchèrent tous dans la grotte et sommeillèrent jusqu'au lendemain matin. </w:t>
      </w:r>
      <w:r>
        <w:rPr>
          <w:rFonts w:ascii="Times New Roman" w:hAnsi="Times New Roman" w:cs="Times New Roman"/>
        </w:rPr>
        <w:br/>
        <w:t>En remettant sa cape sur ses épaules, Ereb demanda:</w:t>
      </w:r>
      <w:r>
        <w:rPr>
          <w:rFonts w:ascii="Times New Roman" w:hAnsi="Times New Roman" w:cs="Times New Roman"/>
        </w:rPr>
        <w:br/>
        <w:t xml:space="preserve">- Où est ce village? </w:t>
      </w:r>
      <w:r>
        <w:rPr>
          <w:rFonts w:ascii="Times New Roman" w:hAnsi="Times New Roman" w:cs="Times New Roman"/>
        </w:rPr>
        <w:br/>
        <w:t>Pour ne pas avoir trop froid durant le trajet, elle invoqua un esprit de Feu, une jeune salamandre qu'elle affectionnait particulièrement.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soleil était levé mais ses rayons ne traversèrent pas les nuages... Le ciel était gris, les nuages menaçant et Laska n'était pas tranquille. Cirion n'avait pas dormit de la nuit... Il était resté allongé sur sa couchette, les yeux rivés au plafond. Quant à Ciria, elle dormait comme un bébé, le visage reposé et paisible. Elle fut réveillée lorsque la louve aboya. Elle se leva, s'habilla de sa robe légendaire avec un manteau et son écharpe. Elle donna celle de Cirion en insistant pour qu'il la mette. Ereb était également réveillée.*</w:t>
      </w:r>
      <w:r>
        <w:rPr>
          <w:rFonts w:ascii="Times New Roman" w:hAnsi="Times New Roman" w:cs="Times New Roman"/>
        </w:rPr>
        <w:br/>
      </w:r>
      <w:r>
        <w:rPr>
          <w:rFonts w:ascii="Times New Roman" w:hAnsi="Times New Roman" w:cs="Times New Roman"/>
        </w:rPr>
        <w:br/>
        <w:t>- Où est ce village?</w:t>
      </w:r>
      <w:r>
        <w:rPr>
          <w:rFonts w:ascii="Times New Roman" w:hAnsi="Times New Roman" w:cs="Times New Roman"/>
        </w:rPr>
        <w:br/>
        <w:t>- A cinq kilomètres au sud, répondit Ciria.</w:t>
      </w:r>
      <w:r>
        <w:rPr>
          <w:rFonts w:ascii="Times New Roman" w:hAnsi="Times New Roman" w:cs="Times New Roman"/>
        </w:rPr>
        <w:br/>
      </w:r>
      <w:r>
        <w:rPr>
          <w:rFonts w:ascii="Times New Roman" w:hAnsi="Times New Roman" w:cs="Times New Roman"/>
        </w:rPr>
        <w:br/>
        <w:t>*Cirion ne mit aucun manteau et accompagné de Laska, le petit groupe se mit en marche. Ciria regarda le ciel et soupira.*</w:t>
      </w:r>
      <w:r>
        <w:rPr>
          <w:rFonts w:ascii="Times New Roman" w:hAnsi="Times New Roman" w:cs="Times New Roman"/>
        </w:rPr>
        <w:br/>
      </w:r>
      <w:r>
        <w:rPr>
          <w:rFonts w:ascii="Times New Roman" w:hAnsi="Times New Roman" w:cs="Times New Roman"/>
        </w:rPr>
        <w:br/>
        <w:t>- Nous allons tomber dans une tempête. Le moment venu, restes à mes cotés...</w:t>
      </w:r>
      <w:r>
        <w:rPr>
          <w:rFonts w:ascii="Times New Roman" w:hAnsi="Times New Roman" w:cs="Times New Roman"/>
        </w:rPr>
        <w:br/>
      </w:r>
      <w:r>
        <w:rPr>
          <w:rFonts w:ascii="Times New Roman" w:hAnsi="Times New Roman" w:cs="Times New Roman"/>
        </w:rPr>
        <w:br/>
        <w:t>*Ils avancèrent ensuite dans la neige avec un mètre et demi de hauteur. Lentement, les premiers flocons tombèrent sur le visage tendre de la jeune fille. D'autres suivirent et le vent commença à se lever. Laska marchait devant aux cotés de Cirion et ce dernier ressentit une présence étrange.*</w:t>
      </w:r>
      <w:r>
        <w:rPr>
          <w:rFonts w:ascii="Times New Roman" w:hAnsi="Times New Roman" w:cs="Times New Roman"/>
        </w:rPr>
        <w:br/>
      </w:r>
      <w:r>
        <w:rPr>
          <w:rFonts w:ascii="Times New Roman" w:hAnsi="Times New Roman" w:cs="Times New Roman"/>
        </w:rPr>
        <w:br/>
        <w:t>- Méfiez-vous..., dit-il discrètement l'épée en main.</w:t>
      </w:r>
      <w:r>
        <w:rPr>
          <w:rFonts w:ascii="Times New Roman" w:hAnsi="Times New Roman" w:cs="Times New Roman"/>
        </w:rPr>
        <w:br/>
      </w:r>
      <w:r>
        <w:rPr>
          <w:rFonts w:ascii="Times New Roman" w:hAnsi="Times New Roman" w:cs="Times New Roman"/>
        </w:rPr>
        <w:br/>
        <w:t>*Ciria se rapprocha d'Ereb et lui tint la main avec un sourire*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s'était rapprochée d'elle et lui tenait la main. Ereb lui rendit son sourire tout en appelant pour elle un esprit de protection... N'ayant pas son Eyons elle ne pouvait pas être d'une grande utilité... mais elle pouvait néanmoins protéger un peu Ciria si l'ennemi n'était pas trop puissant. </w:t>
      </w:r>
      <w:r>
        <w:rPr>
          <w:rFonts w:ascii="Times New Roman" w:hAnsi="Times New Roman" w:cs="Times New Roman"/>
        </w:rPr>
        <w:br/>
        <w:t>Ereb donna l'esprit de protection à Ciria (un feu follet) et se plaça aux cotés de Ciron, prête à se battre.</w:t>
      </w:r>
      <w:r>
        <w:rPr>
          <w:rFonts w:ascii="Times New Roman" w:hAnsi="Times New Roman" w:cs="Times New Roman"/>
        </w:rPr>
        <w:br/>
        <w:t xml:space="preserve">-Ciria, ne lâche pas le feu follet, quoi qu'il arrive. </w:t>
      </w:r>
      <w:r>
        <w:rPr>
          <w:rFonts w:ascii="Times New Roman" w:hAnsi="Times New Roman" w:cs="Times New Roman"/>
        </w:rPr>
        <w:br/>
        <w:t>Un bruit de pas dans la neige se fit entendre...</w:t>
      </w:r>
    </w:p>
    <w:p w:rsidR="00767FD8" w:rsidRDefault="00767FD8"/>
    <w:p w:rsidR="00767FD8" w:rsidRDefault="00767FD8">
      <w:pPr>
        <w:pStyle w:val="NormalWeb"/>
        <w:spacing w:before="0" w:beforeAutospacing="0" w:after="0" w:afterAutospacing="0"/>
        <w:rPr>
          <w:rFonts w:ascii="Times New Roman" w:eastAsia="Times New Roman" w:hAnsi="Times New Roman" w:cs="Times New Roman"/>
        </w:rPr>
      </w:pPr>
      <w:r>
        <w:rPr>
          <w:rFonts w:ascii="Times New Roman" w:eastAsia="Times New Roman" w:hAnsi="Times New Roman" w:cs="Times New Roman"/>
        </w:rP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remarqua le feu follet et sourit. Elle voulut lui dire que cela ne lui servait à rien mais elle fut interrompue par des bruits de pas. Cirion regardait d'un air étrange le feu follet puis se raidit en entendant la neige s'écraser. Il brandit son épée dans cette direction et resta vigilent.*</w:t>
      </w:r>
      <w:r>
        <w:rPr>
          <w:rFonts w:ascii="Times New Roman" w:hAnsi="Times New Roman" w:cs="Times New Roman"/>
        </w:rPr>
        <w:br/>
      </w:r>
      <w:r>
        <w:rPr>
          <w:rFonts w:ascii="Times New Roman" w:hAnsi="Times New Roman" w:cs="Times New Roman"/>
        </w:rPr>
        <w:br/>
        <w:t>- Il faut avancer... Le village est derrière cette colline... Après nous y trouverons de l'aide, murmura-t-il</w:t>
      </w:r>
      <w:r>
        <w:rPr>
          <w:rFonts w:ascii="Times New Roman" w:hAnsi="Times New Roman" w:cs="Times New Roman"/>
        </w:rPr>
        <w:br/>
      </w:r>
      <w:r>
        <w:rPr>
          <w:rFonts w:ascii="Times New Roman" w:hAnsi="Times New Roman" w:cs="Times New Roman"/>
        </w:rPr>
        <w:br/>
        <w:t>*Cirion s'avançait plus rapidement que les deux jeunes femmes puis se mit à courir comme un forcené vers l'ombre du bois. Elles pouvaient entendre des chairs être déchiquetées, des lames fendant l'air, des cris déchirant le silence... Ciria regardait dans la direction du carnage mais son visage était serein. Pas une seule expression déformait son visage. Peu après, Cirion réapparut avec une ligne ensanglantée sur la joue gauche. Il laissait traîner son épée dans la neige et à son contact, le sang s'évaporait comme une réaction chimique. Il s'approcha de sa sœur qui lui essuya le visage avec un mouchoir.*</w:t>
      </w:r>
      <w:r>
        <w:rPr>
          <w:rFonts w:ascii="Times New Roman" w:hAnsi="Times New Roman" w:cs="Times New Roman"/>
        </w:rPr>
        <w:br/>
      </w:r>
      <w:r>
        <w:rPr>
          <w:rFonts w:ascii="Times New Roman" w:hAnsi="Times New Roman" w:cs="Times New Roman"/>
        </w:rPr>
        <w:br/>
        <w:t>- Des croisés...</w:t>
      </w:r>
      <w:r>
        <w:rPr>
          <w:rFonts w:ascii="Times New Roman" w:hAnsi="Times New Roman" w:cs="Times New Roman"/>
        </w:rPr>
        <w:br/>
        <w:t>- Il a donc recommencé... As-tu été touché ?</w:t>
      </w:r>
      <w:r>
        <w:rPr>
          <w:rFonts w:ascii="Times New Roman" w:hAnsi="Times New Roman" w:cs="Times New Roman"/>
        </w:rPr>
        <w:br/>
        <w:t>- Non et je les ai tous éliminé.</w:t>
      </w:r>
      <w:r>
        <w:rPr>
          <w:rFonts w:ascii="Times New Roman" w:hAnsi="Times New Roman" w:cs="Times New Roman"/>
        </w:rPr>
        <w:br/>
      </w:r>
      <w:r>
        <w:rPr>
          <w:rFonts w:ascii="Times New Roman" w:hAnsi="Times New Roman" w:cs="Times New Roman"/>
        </w:rPr>
        <w:br/>
        <w:t>*Ciria baissa légèrement la tête puis la releva et sourit à nouveau.*</w:t>
      </w:r>
      <w:r>
        <w:rPr>
          <w:rFonts w:ascii="Times New Roman" w:hAnsi="Times New Roman" w:cs="Times New Roman"/>
        </w:rPr>
        <w:br/>
      </w:r>
      <w:r>
        <w:rPr>
          <w:rFonts w:ascii="Times New Roman" w:hAnsi="Times New Roman" w:cs="Times New Roman"/>
        </w:rPr>
        <w:br/>
        <w:t>- Reprenons notre route. Au village nous trouverons un ami...</w:t>
      </w:r>
      <w:r>
        <w:rPr>
          <w:rFonts w:ascii="Times New Roman" w:hAnsi="Times New Roman" w:cs="Times New Roman"/>
        </w:rPr>
        <w:br/>
      </w:r>
      <w:r>
        <w:rPr>
          <w:rFonts w:ascii="Times New Roman" w:hAnsi="Times New Roman" w:cs="Times New Roman"/>
        </w:rPr>
        <w:br/>
        <w:t>*Elle regarda Ereb l'air perplexe puis s'avança également à la suite de Cirion et Laska, les sens en alerte.*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se demandait qui étaient ces fameux croisés. Le jeune Cirion était fort et elle se demandait quels étaient les pouvoirs de sa sœur.</w:t>
      </w:r>
      <w:r>
        <w:rPr>
          <w:rFonts w:ascii="Times New Roman" w:hAnsi="Times New Roman" w:cs="Times New Roman"/>
        </w:rPr>
        <w:br/>
        <w:t>Ils arrivèrent jusqu'au village sans autres incidents et les deux jeunes enfants paraissaient persuadés qu'ils trouveraient là un compagnon. Pour cela la taverne était l'endroit le plus probable... Ils s'y rendirent donc, et la jeune fille, qui avait un peu d'argent, commanda trois boissons non alcoolisées.</w:t>
      </w:r>
      <w:r>
        <w:rPr>
          <w:rFonts w:ascii="Times New Roman" w:hAnsi="Times New Roman" w:cs="Times New Roman"/>
        </w:rPr>
        <w:br/>
        <w:t>-Qui pensez-vous donc trouver ici, dans ce village ? Demanda-t-elle.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 petit groupe arriva enfin au village. Cirion regardait sans cesse sur les cotés du chemin et Laska vers l'arrière. Ils arrivèrent sans dommage jusqu'à la taverne... </w:t>
      </w:r>
      <w:r>
        <w:rPr>
          <w:rFonts w:ascii="Times New Roman" w:hAnsi="Times New Roman" w:cs="Times New Roman"/>
        </w:rPr>
        <w:br/>
        <w:t>Après avoir fait leur commande et s'être assis autour d'une table, Cirion agitait son pied nerveusement, Laska allongée sur le sol agitait de la même manière sa queue et Ciria regardait les gens autour d'elle. La jeune fille regarda Ereb en buvant une gorgée de sa boisson.*</w:t>
      </w:r>
      <w:r>
        <w:rPr>
          <w:rFonts w:ascii="Times New Roman" w:hAnsi="Times New Roman" w:cs="Times New Roman"/>
        </w:rPr>
        <w:br/>
      </w:r>
      <w:r>
        <w:rPr>
          <w:rFonts w:ascii="Times New Roman" w:hAnsi="Times New Roman" w:cs="Times New Roman"/>
        </w:rPr>
        <w:br/>
        <w:t>- Qui pensez-vous donc trouver ici, dans ce village ? Demanda Ereb.</w:t>
      </w:r>
      <w:r>
        <w:rPr>
          <w:rFonts w:ascii="Times New Roman" w:hAnsi="Times New Roman" w:cs="Times New Roman"/>
        </w:rPr>
        <w:br/>
        <w:t>- Vane Evil... Un guerrier réputé. Nous l'avons sauvé du froid il y a quelques siè... (elle se reprit) années... depuis nous avons gardé de bons contacts et il a toujours été là pour n'importe quoi.</w:t>
      </w:r>
      <w:r>
        <w:rPr>
          <w:rFonts w:ascii="Times New Roman" w:hAnsi="Times New Roman" w:cs="Times New Roman"/>
        </w:rPr>
        <w:br/>
      </w:r>
      <w:r>
        <w:rPr>
          <w:rFonts w:ascii="Times New Roman" w:hAnsi="Times New Roman" w:cs="Times New Roman"/>
        </w:rPr>
        <w:br/>
        <w:t>*Elle la regarda et afficha un petit sourire d'ange. Cirion lui lança un regard noir puis détourna les yeux vers les individus qui peuplaient la taverne.*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 avait observé la scène sans bouger, les bras croisés. Debout sur un promontoire, sa cape rouge déchirée par endroits depuis longtemps flottait au vent. Derrière son masque blanc ses yeux morts n'avaient rien perdu de la progression des jeunes gens...</w:t>
      </w:r>
      <w:r>
        <w:rPr>
          <w:rFonts w:ascii="Times New Roman" w:hAnsi="Times New Roman" w:cs="Times New Roman"/>
        </w:rPr>
        <w:br/>
        <w:t>Habillé entièrement en gris, il restait entièrement immobile depuis plusieurs minutes. Derrière lui son cheval noir attendait patiemment...</w:t>
      </w:r>
      <w:r>
        <w:rPr>
          <w:rFonts w:ascii="Times New Roman" w:hAnsi="Times New Roman" w:cs="Times New Roman"/>
        </w:rPr>
        <w:br/>
        <w:t>"Ainsi le destin s'est enfin mis en marche. Je pressens que l'heure approche.".</w:t>
      </w:r>
      <w:r>
        <w:rPr>
          <w:rFonts w:ascii="Times New Roman" w:hAnsi="Times New Roman" w:cs="Times New Roman"/>
        </w:rPr>
        <w:br/>
        <w:t>Un squelette arriva derrière lui et émis une suite de râles étranges.</w:t>
      </w:r>
      <w:r>
        <w:rPr>
          <w:rFonts w:ascii="Times New Roman" w:hAnsi="Times New Roman" w:cs="Times New Roman"/>
        </w:rPr>
        <w:br/>
        <w:t>"Je sais... Les croisés. Ce n'était rien pour lui... Des être pitoyables."</w:t>
      </w:r>
      <w:r>
        <w:rPr>
          <w:rFonts w:ascii="Times New Roman" w:hAnsi="Times New Roman" w:cs="Times New Roman"/>
        </w:rPr>
        <w:br/>
        <w:t>Le squelette repartit.</w:t>
      </w:r>
      <w:r>
        <w:rPr>
          <w:rFonts w:ascii="Times New Roman" w:hAnsi="Times New Roman" w:cs="Times New Roman"/>
        </w:rPr>
        <w:br/>
        <w:t>"Nous allons agir mais pas tout de suite... Je veux qu'ils s'éveillent par eux-mêmes.". L'homme se détourna du rocher et repartit au galop vers le lointain... Il reviendrait...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ressentit une présence étrange. Elle regarda son frère qui semblait avoir eu la même sensation. Elle courut vers l'extérieur et ferma les yeux pour respirer à pleins poumons. La fillette ouvrit à nouveau ses yeux à la clarté et regarda en direction d'un grand rocher. Il y avait une présence à cet endroit-là... </w:t>
      </w:r>
      <w:r>
        <w:rPr>
          <w:rFonts w:ascii="Times New Roman" w:hAnsi="Times New Roman" w:cs="Times New Roman"/>
        </w:rPr>
        <w:br/>
        <w:t>Mais qui était-ce ? Etait-il dangereux pour elle et son frère ? Avait-on découvert leur secret ?</w:t>
      </w:r>
      <w:r>
        <w:rPr>
          <w:rFonts w:ascii="Times New Roman" w:hAnsi="Times New Roman" w:cs="Times New Roman"/>
        </w:rPr>
        <w:br/>
        <w:t>Le jeune ange sentit une panique l'envahir jusqu'au moment ou une main se posa sur son épaule. Elle se retourna vivement et sourit à la vue de Vane. Elle le salua puis resta silencieuse en regardant à nouveau le rocher. Elle en était sûre... Ils se rencontreront tôt ou tard...*</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Il s'était passé quelque chose ... mais quoi ? Les perceptions spirituelles d'Ereb étaient apparemment bien inférieures à celles des deux enfants, mais, elle aussi, avait senti une présence qu'elle n'avait pu identifier. Présence amie ou ennemie ? </w:t>
      </w:r>
      <w:r>
        <w:rPr>
          <w:rFonts w:ascii="Times New Roman" w:hAnsi="Times New Roman" w:cs="Times New Roman"/>
        </w:rPr>
        <w:br/>
        <w:t xml:space="preserve">Ciria avait retrouvé l'homme qu'elle cherchait. Il ne plaisait pas beaucoup à la future Invoqueuse, elle ne saurait dire pourquoi. </w:t>
      </w:r>
      <w:r>
        <w:rPr>
          <w:rFonts w:ascii="Times New Roman" w:hAnsi="Times New Roman" w:cs="Times New Roman"/>
        </w:rPr>
        <w:br/>
        <w:t xml:space="preserve">Ils sortirent de la taverne et Ereb s'arrêta un instant, étourdie par la puissance de l'aura qu'elle avait ressentie à l'intérieur. Pourtant l'être était parti... Pour laisser derrière lui une telle puissance, il était vraiment redoutable. Finalement elle espérait que ce fut un ami. </w:t>
      </w:r>
      <w:r>
        <w:rPr>
          <w:rFonts w:ascii="Times New Roman" w:hAnsi="Times New Roman" w:cs="Times New Roman"/>
        </w:rPr>
        <w:br/>
        <w:t>Ils sortirent du village, et se dirigèrent en direction du lac, avec le guerrier inconnu.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sourit à la vue de son amie et il la salua. Cirion sortit de l'auberge avec Ereb et les deux hommes se cognèrent le poing en signe de respect. Le garçon ouvra la marche comme à son habitude et Vane garda un oeil sur l'Invoqueuse. Apparemment, il ne lui plaisait pas et elle se méfiait. Il décida de se concentrer sur l'ange. Ereb suivait de près Cirion et le couple Ciria, Vane restèrent plus en arrière. Le jeune homme était grand à la carrure de combattant. Il avait de court cheveux blonds avec deux grandes mèches sur le coté de son visage qui le rendait plus séduisant. Il avait des yeux bleu-vert pénétrants et un visage presque parfait : Une cicatrice coupait son oeil en deux d'une ligne très verticale, signe que le combat a été dur. Il portait une armure très résistance aux flèches et aux coups d'épée. Son épée, Céleste, était cachée dans un fourreau en cuir attaché à sa ceinture sur le coté gauche.*</w:t>
      </w:r>
      <w:r>
        <w:rPr>
          <w:rFonts w:ascii="Times New Roman" w:hAnsi="Times New Roman" w:cs="Times New Roman"/>
        </w:rPr>
        <w:br/>
      </w:r>
      <w:r>
        <w:rPr>
          <w:rFonts w:ascii="Times New Roman" w:hAnsi="Times New Roman" w:cs="Times New Roman"/>
        </w:rPr>
        <w:br/>
        <w:t>- Ton amie ne me fait pas confiance...</w:t>
      </w:r>
      <w:r>
        <w:rPr>
          <w:rFonts w:ascii="Times New Roman" w:hAnsi="Times New Roman" w:cs="Times New Roman"/>
        </w:rPr>
        <w:br/>
        <w:t>- Je sais... Mais ne t'en fais pas ça va lui passer.</w:t>
      </w:r>
      <w:r>
        <w:rPr>
          <w:rFonts w:ascii="Times New Roman" w:hAnsi="Times New Roman" w:cs="Times New Roman"/>
        </w:rPr>
        <w:br/>
        <w:t>- Si tu es venu me chercher c'est qu'il y a un grave problème, je me trompe ?</w:t>
      </w:r>
      <w:r>
        <w:rPr>
          <w:rFonts w:ascii="Times New Roman" w:hAnsi="Times New Roman" w:cs="Times New Roman"/>
        </w:rPr>
        <w:br/>
        <w:t>- Vane, si j'ai demandé ton aide c'est parce que le cataclysme d'Akima va avoir lieu...</w:t>
      </w:r>
      <w:r>
        <w:rPr>
          <w:rFonts w:ascii="Times New Roman" w:hAnsi="Times New Roman" w:cs="Times New Roman"/>
        </w:rPr>
        <w:br/>
      </w:r>
      <w:r>
        <w:rPr>
          <w:rFonts w:ascii="Times New Roman" w:hAnsi="Times New Roman" w:cs="Times New Roman"/>
        </w:rPr>
        <w:br/>
        <w:t>*Vane se figea sur place et s'arrêta de marcher pour regarder Ciria. Elle lui confirma ses dires par un hochement de la tête. Il sembla tétanisé mais reprit la marche doucement.*</w:t>
      </w:r>
      <w:r>
        <w:rPr>
          <w:rFonts w:ascii="Times New Roman" w:hAnsi="Times New Roman" w:cs="Times New Roman"/>
        </w:rPr>
        <w:br/>
      </w:r>
      <w:r>
        <w:rPr>
          <w:rFonts w:ascii="Times New Roman" w:hAnsi="Times New Roman" w:cs="Times New Roman"/>
        </w:rPr>
        <w:br/>
        <w:t>- Comment le sais-tu ?</w:t>
      </w:r>
      <w:r>
        <w:rPr>
          <w:rFonts w:ascii="Times New Roman" w:hAnsi="Times New Roman" w:cs="Times New Roman"/>
        </w:rPr>
        <w:br/>
        <w:t>- Le vent... Le ciel... Mes rêves... L'inconnu près du rocher... Cette Invoqueuse... Le dragon du lac...</w:t>
      </w:r>
      <w:r>
        <w:rPr>
          <w:rFonts w:ascii="Times New Roman" w:hAnsi="Times New Roman" w:cs="Times New Roman"/>
        </w:rPr>
        <w:br/>
        <w:t>- C'est pour le dragon que tu as besoin de mon aide ?</w:t>
      </w:r>
      <w:r>
        <w:rPr>
          <w:rFonts w:ascii="Times New Roman" w:hAnsi="Times New Roman" w:cs="Times New Roman"/>
        </w:rPr>
        <w:br/>
        <w:t>- Entre autre... Vane si la guerre est déclarée, nous aurons besoin de toi...</w:t>
      </w:r>
      <w:r>
        <w:rPr>
          <w:rFonts w:ascii="Times New Roman" w:hAnsi="Times New Roman" w:cs="Times New Roman"/>
        </w:rPr>
        <w:br/>
        <w:t>- Tu... Tu sais que tu peux compter sur moi...</w:t>
      </w:r>
      <w:r>
        <w:rPr>
          <w:rFonts w:ascii="Times New Roman" w:hAnsi="Times New Roman" w:cs="Times New Roman"/>
        </w:rPr>
        <w:br/>
      </w:r>
      <w:r>
        <w:rPr>
          <w:rFonts w:ascii="Times New Roman" w:hAnsi="Times New Roman" w:cs="Times New Roman"/>
        </w:rPr>
        <w:br/>
        <w:t>*Le reste du voyage se fit en silence.... Laska ne quitta pas son jeune maître et s'assit quand ils arrivèrent devant le lac gelé. Une couche de glace de plus de trois mètres recouvrait la surface de l'eau. La seule couleur bleue était présente au milieu d'un paysage de montagnes enneigées. Le soleil cherchait désespérément à faire traverser ses rayons à travers les nuages. Les deux jeunes enfants et Ereb regardèrent le lac du haut d'une colline. Le lac ressemblait à une goutte d'eau prise au piège entre des morceaux de terre vallonné. Vane fixa également le paysage.*</w:t>
      </w:r>
      <w:r>
        <w:rPr>
          <w:rFonts w:ascii="Times New Roman" w:hAnsi="Times New Roman" w:cs="Times New Roman"/>
        </w:rPr>
        <w:br/>
      </w:r>
      <w:r>
        <w:rPr>
          <w:rFonts w:ascii="Times New Roman" w:hAnsi="Times New Roman" w:cs="Times New Roman"/>
        </w:rPr>
        <w:br/>
        <w:t>- Seigneur... J'avais oublié...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Ils avaient établi leurs campements près d’un lac gelé, Laury ne cessait de se plaindre, comme à son habitude.</w:t>
      </w:r>
      <w:r>
        <w:rPr>
          <w:rFonts w:ascii="Times New Roman" w:hAnsi="Times New Roman" w:cs="Times New Roman"/>
        </w:rPr>
        <w:br/>
        <w:t>« M’habituer au froid, m’habituer au froid, avant ou après avoir été transformée en bonhomme de neige ? »</w:t>
      </w:r>
      <w:r>
        <w:rPr>
          <w:rFonts w:ascii="Times New Roman" w:hAnsi="Times New Roman" w:cs="Times New Roman"/>
        </w:rPr>
        <w:br/>
        <w:t xml:space="preserve">Elle se retourna vers son acolyte, faisant au passage voler sa longue chevelure couleur de flammes. Elle pointa son regard vers les yeux bleus de son ami. Ce dernier eut un rire poli et détourna le regard. Des yeux comme ceux de Laury étaient uniques au monde, l’un était noir comme un gouffre, l’autre bleu comme l’azur. L’homme se leva doucement et convergea vers le froid. Il s’assit à quelques pas de la tente et se mit à faire un feu. Avec son corps trapu et musculeux, il semblait très âgé mais pas encore ridé, c’est peut être son épaisse chevelure poivre et sel qui trahissait son âge. Il se retourna vers la tente et lâcha : </w:t>
      </w:r>
      <w:r>
        <w:rPr>
          <w:rFonts w:ascii="Times New Roman" w:hAnsi="Times New Roman" w:cs="Times New Roman"/>
        </w:rPr>
        <w:br/>
        <w:t>« Et puis de toute façon, dans ton pays, il fait étouffant. »</w:t>
      </w:r>
      <w:r>
        <w:rPr>
          <w:rFonts w:ascii="Times New Roman" w:hAnsi="Times New Roman" w:cs="Times New Roman"/>
        </w:rPr>
        <w:br/>
        <w:t xml:space="preserve">Elle sortit vivement la tête en disant : </w:t>
      </w:r>
      <w:r>
        <w:rPr>
          <w:rFonts w:ascii="Times New Roman" w:hAnsi="Times New Roman" w:cs="Times New Roman"/>
        </w:rPr>
        <w:br/>
        <w:t>« Et puis dans le tien, il fait glacial. »</w:t>
      </w:r>
      <w:r>
        <w:rPr>
          <w:rFonts w:ascii="Times New Roman" w:hAnsi="Times New Roman" w:cs="Times New Roman"/>
        </w:rPr>
        <w:br/>
        <w:t>Elle partit dans un éclat de rire sonore quand elle stoppa net, elle venait d’apercevoir quelqu’un à quelques mètres du campement.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admira la vue comme si c'était la première fois. Elle respira profondément comme son frère puis se tourna vers l'Invoqueuse.*</w:t>
      </w:r>
      <w:r>
        <w:rPr>
          <w:rFonts w:ascii="Times New Roman" w:hAnsi="Times New Roman" w:cs="Times New Roman"/>
        </w:rPr>
        <w:br/>
      </w:r>
      <w:r>
        <w:rPr>
          <w:rFonts w:ascii="Times New Roman" w:hAnsi="Times New Roman" w:cs="Times New Roman"/>
        </w:rPr>
        <w:br/>
        <w:t>- Il faut attendre le couché de soleil... Le dragon ne sortira pas avant.</w:t>
      </w:r>
      <w:r>
        <w:rPr>
          <w:rFonts w:ascii="Times New Roman" w:hAnsi="Times New Roman" w:cs="Times New Roman"/>
        </w:rPr>
        <w:br/>
      </w:r>
      <w:r>
        <w:rPr>
          <w:rFonts w:ascii="Times New Roman" w:hAnsi="Times New Roman" w:cs="Times New Roman"/>
        </w:rPr>
        <w:br/>
        <w:t>*Ciria jeta un oeil autour d'elle avant de regarder son ami.*</w:t>
      </w:r>
      <w:r>
        <w:rPr>
          <w:rFonts w:ascii="Times New Roman" w:hAnsi="Times New Roman" w:cs="Times New Roman"/>
        </w:rPr>
        <w:br/>
      </w:r>
      <w:r>
        <w:rPr>
          <w:rFonts w:ascii="Times New Roman" w:hAnsi="Times New Roman" w:cs="Times New Roman"/>
        </w:rPr>
        <w:br/>
        <w:t>- Cela fait bien longtemps Vane.</w:t>
      </w:r>
      <w:r>
        <w:rPr>
          <w:rFonts w:ascii="Times New Roman" w:hAnsi="Times New Roman" w:cs="Times New Roman"/>
        </w:rPr>
        <w:br/>
        <w:t>- Oui trop même... Je suis navré de te revoir dans ces circonstances...</w:t>
      </w:r>
      <w:r>
        <w:rPr>
          <w:rFonts w:ascii="Times New Roman" w:hAnsi="Times New Roman" w:cs="Times New Roman"/>
        </w:rPr>
        <w:br/>
        <w:t>- Moi aussi mais tu sais que nous n'y pouvons rien.</w:t>
      </w:r>
      <w:r>
        <w:rPr>
          <w:rFonts w:ascii="Times New Roman" w:hAnsi="Times New Roman" w:cs="Times New Roman"/>
        </w:rPr>
        <w:br/>
      </w:r>
      <w:r>
        <w:rPr>
          <w:rFonts w:ascii="Times New Roman" w:hAnsi="Times New Roman" w:cs="Times New Roman"/>
        </w:rPr>
        <w:br/>
        <w:t>*Elle allait ajouter quelque chose quand le regard du guerrier se fixa derrière elle. La jeune fille se retourna et vit une fumée noire épaisse traverser le ciel gris. Ciria sourit à Vane.*</w:t>
      </w:r>
      <w:r>
        <w:rPr>
          <w:rFonts w:ascii="Times New Roman" w:hAnsi="Times New Roman" w:cs="Times New Roman"/>
        </w:rPr>
        <w:br/>
      </w:r>
      <w:r>
        <w:rPr>
          <w:rFonts w:ascii="Times New Roman" w:hAnsi="Times New Roman" w:cs="Times New Roman"/>
        </w:rPr>
        <w:br/>
        <w:t>- Je vais aller voir ce qu'il se passe.</w:t>
      </w:r>
      <w:r>
        <w:rPr>
          <w:rFonts w:ascii="Times New Roman" w:hAnsi="Times New Roman" w:cs="Times New Roman"/>
        </w:rPr>
        <w:br/>
        <w:t>- Non reste ici ou alors je t'accompagne.</w:t>
      </w:r>
      <w:r>
        <w:rPr>
          <w:rFonts w:ascii="Times New Roman" w:hAnsi="Times New Roman" w:cs="Times New Roman"/>
        </w:rPr>
        <w:br/>
        <w:t>- Hors de question Vane... Si je ne reviens pas avant le couché de soleil, tu devras accomplir le rituel.</w:t>
      </w:r>
      <w:r>
        <w:rPr>
          <w:rFonts w:ascii="Times New Roman" w:hAnsi="Times New Roman" w:cs="Times New Roman"/>
        </w:rPr>
        <w:br/>
      </w:r>
      <w:r>
        <w:rPr>
          <w:rFonts w:ascii="Times New Roman" w:hAnsi="Times New Roman" w:cs="Times New Roman"/>
        </w:rPr>
        <w:br/>
        <w:t>*Ciria ne laissa aucune chance à Vane de la contredire. Elle regarda son frère et se parlèrent dans une langue inconnue pour les autres de quelques espèces que ce soit. Elle lui demandait de bien vouloir protéger Ereb le temps de son absence. Il accepta et fit un signe a Laska pour qu'elle l'accompagne. Les deux petits personnages marchèrent dans la neige sous le regard inquiet de leurs amis. Elles traversèrent une ancienne plaine et vit un feu de camp. Elles s'en approchèrent et Ciria en profita pour remettre son long voile autour de son cou. Elle s'approcha avec sa louve près des deux personnes qui riaient de bon cœur.*</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s’était figée à la vue de personne, il est vrai qu’à part Blitz, elle avait du mal à être sociable. L’homme se retourna comprenant l’étonnement de son amie. Il sourit et dit à Laury : </w:t>
      </w:r>
      <w:r>
        <w:rPr>
          <w:rFonts w:ascii="Times New Roman" w:hAnsi="Times New Roman" w:cs="Times New Roman"/>
        </w:rPr>
        <w:br/>
        <w:t>« Ce n’est qu’un enfant. »</w:t>
      </w:r>
      <w:r>
        <w:rPr>
          <w:rFonts w:ascii="Times New Roman" w:hAnsi="Times New Roman" w:cs="Times New Roman"/>
        </w:rPr>
        <w:br/>
        <w:t>Il se leva et alla l’accueillir.</w:t>
      </w:r>
      <w:r>
        <w:rPr>
          <w:rFonts w:ascii="Times New Roman" w:hAnsi="Times New Roman" w:cs="Times New Roman"/>
        </w:rPr>
        <w:br/>
        <w:t>« Bonjour toi, mais qu’est ce que tu fais dans un pays pareil ? Viens te réchauffer, j’ai fait un bon feu. »</w:t>
      </w:r>
      <w:r>
        <w:rPr>
          <w:rFonts w:ascii="Times New Roman" w:hAnsi="Times New Roman" w:cs="Times New Roman"/>
        </w:rPr>
        <w:br/>
        <w:t>Il avait un sourire amical mais Laury préféra rester en retrait. Ce que Blitz pouvait être naïf dès fois, elle préféra rester en alerte, au cas ou. Inviter un  étranger à venir se réchauffer, pourquoi pas l’inviter à manger tant qu’il y est, et se présenter, dire ce qu’ils sont et… Laury sentit la colère lui monter.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vit s'approcher un homme à la carrure impressionnante. Elle dut lever les yeux pour croiser son regard. Laska aboya mais la jeune fille tapota gentiment sa tête afin de la rassurer.*</w:t>
      </w:r>
      <w:r>
        <w:rPr>
          <w:rFonts w:ascii="Times New Roman" w:hAnsi="Times New Roman" w:cs="Times New Roman"/>
        </w:rPr>
        <w:br/>
      </w:r>
      <w:r>
        <w:rPr>
          <w:rFonts w:ascii="Times New Roman" w:hAnsi="Times New Roman" w:cs="Times New Roman"/>
        </w:rPr>
        <w:br/>
        <w:t>« Bonjour toi, mais qu’est ce que tu fais dans un pays pareil ? Viens te réchauffer, j’ai fait un bon feu. »</w:t>
      </w:r>
      <w:r>
        <w:rPr>
          <w:rFonts w:ascii="Times New Roman" w:hAnsi="Times New Roman" w:cs="Times New Roman"/>
        </w:rPr>
        <w:br/>
      </w:r>
      <w:r>
        <w:rPr>
          <w:rFonts w:ascii="Times New Roman" w:hAnsi="Times New Roman" w:cs="Times New Roman"/>
        </w:rPr>
        <w:br/>
        <w:t>*La jeune fille lui accorda un sourire parfait et le suivit. Quand elle s'assit près de lui, Laska s'allongea et fixa des yeux les flammes du feu. L'ange regarda son hôte et le remercia.*</w:t>
      </w:r>
      <w:r>
        <w:rPr>
          <w:rFonts w:ascii="Times New Roman" w:hAnsi="Times New Roman" w:cs="Times New Roman"/>
        </w:rPr>
        <w:br/>
      </w:r>
      <w:r>
        <w:rPr>
          <w:rFonts w:ascii="Times New Roman" w:hAnsi="Times New Roman" w:cs="Times New Roman"/>
        </w:rPr>
        <w:br/>
        <w:t>- Merci beaucoup monsieur... J'habite ici, ce coté du monde n'est pas si désert et désagréable qu'on le dit. Mais vous monsieur, vous ne semblez pas être du pays... Que faites-vous ici avec votre amie ?</w:t>
      </w:r>
      <w:r>
        <w:rPr>
          <w:rFonts w:ascii="Times New Roman" w:hAnsi="Times New Roman" w:cs="Times New Roman"/>
        </w:rPr>
        <w:br/>
      </w:r>
      <w:r>
        <w:rPr>
          <w:rFonts w:ascii="Times New Roman" w:hAnsi="Times New Roman" w:cs="Times New Roman"/>
        </w:rPr>
        <w:br/>
        <w:t>*Ciria avait remarqué le comportement solitaire et méfiant d'une jeune femme plus en retrait. Elle ne voulait en aucun cas la froisser ou la mettre mal à l'aise et se retint donc d'aller la déranger. Elle remit une mèche derrière son oreille qui gênait ses yeux tout en regardant le jeune homme au cheveux poivre et sel.*</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L’homme sourit, il aimait bien la petite fille.</w:t>
      </w:r>
      <w:r>
        <w:rPr>
          <w:rFonts w:ascii="Times New Roman" w:hAnsi="Times New Roman" w:cs="Times New Roman"/>
        </w:rPr>
        <w:br/>
        <w:t>« Je suis Blitz O’Dritt, homme du froid, mes descendants viennent tous d’ici et voici… »</w:t>
      </w:r>
      <w:r>
        <w:rPr>
          <w:rFonts w:ascii="Times New Roman" w:hAnsi="Times New Roman" w:cs="Times New Roman"/>
        </w:rPr>
        <w:br/>
        <w:t>Il tourna un regard vers Laury qui lui lançait un regard noir, il comprit qu’il n’allait pas tarder à essuyer l’une des légendaires colères de son amie.</w:t>
      </w:r>
      <w:r>
        <w:rPr>
          <w:rFonts w:ascii="Times New Roman" w:hAnsi="Times New Roman" w:cs="Times New Roman"/>
        </w:rPr>
        <w:br/>
        <w:t>« … Une amie, déglutit-il. »</w:t>
      </w:r>
      <w:r>
        <w:rPr>
          <w:rFonts w:ascii="Times New Roman" w:hAnsi="Times New Roman" w:cs="Times New Roman"/>
        </w:rPr>
        <w:br/>
        <w:t>Laury se leva doucement et s’approcha de la jeune fille, elle était plus intriguée qu’effrayée. De toute façon, son épée cachée dans son dos n’était visible par personne au monde, elle se sentait en sécurité.</w:t>
      </w:r>
      <w:r>
        <w:rPr>
          <w:rFonts w:ascii="Times New Roman" w:hAnsi="Times New Roman" w:cs="Times New Roman"/>
        </w:rPr>
        <w:br/>
        <w:t>« Je suis Laureley Garrick. »</w:t>
      </w:r>
      <w:r>
        <w:rPr>
          <w:rFonts w:ascii="Times New Roman" w:hAnsi="Times New Roman" w:cs="Times New Roman"/>
        </w:rPr>
        <w:br/>
        <w:t>Elle fixa l’enfant droit dans les yeux. Elle devait être, comme à son habitude impressionnante et effrayante.</w:t>
      </w:r>
      <w:r>
        <w:rPr>
          <w:rFonts w:ascii="Times New Roman" w:hAnsi="Times New Roman" w:cs="Times New Roman"/>
        </w:rPr>
        <w:br/>
        <w:t>« Que fais-tu ici perdue au milieu de nulle part ? »</w:t>
      </w:r>
      <w:r>
        <w:rPr>
          <w:rFonts w:ascii="Times New Roman" w:hAnsi="Times New Roman" w:cs="Times New Roman"/>
        </w:rPr>
        <w:br/>
        <w:t>Elle coula un regard à son acolyte qui en disait long, c’était à présent elle qui parlait et il ferait mieux de se taire.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*Elle aimait voir les gens sourire et le sien lui plaisait autant.*</w:t>
      </w:r>
      <w:r>
        <w:rPr>
          <w:rFonts w:ascii="Times New Roman" w:hAnsi="Times New Roman" w:cs="Times New Roman"/>
        </w:rPr>
        <w:br/>
      </w:r>
      <w:r>
        <w:rPr>
          <w:rFonts w:ascii="Times New Roman" w:hAnsi="Times New Roman" w:cs="Times New Roman"/>
        </w:rPr>
        <w:br/>
        <w:t>- Je suis enchantée de faire votre rencontre Blitz O'Dritt. Un homme du froid, vous êtes le premier que je rencontre.</w:t>
      </w:r>
      <w:r>
        <w:rPr>
          <w:rFonts w:ascii="Times New Roman" w:hAnsi="Times New Roman" w:cs="Times New Roman"/>
        </w:rPr>
        <w:br/>
      </w:r>
      <w:r>
        <w:rPr>
          <w:rFonts w:ascii="Times New Roman" w:hAnsi="Times New Roman" w:cs="Times New Roman"/>
        </w:rPr>
        <w:br/>
        <w:t>*Ciria jeta un oeil à la jeune femme qui semblait furieuse contre son ami. Quand elle s'approcha, Ciria se leva et la regarda avec la même intensité... L'ange fixa un instant son dos, une lueur bleu s'agitait mais elle n'arrivait pas à savoir ce que c'était. Si Cirion était là, il aurait pu l'aider.*</w:t>
      </w:r>
      <w:r>
        <w:rPr>
          <w:rFonts w:ascii="Times New Roman" w:hAnsi="Times New Roman" w:cs="Times New Roman"/>
        </w:rPr>
        <w:br/>
      </w:r>
      <w:r>
        <w:rPr>
          <w:rFonts w:ascii="Times New Roman" w:hAnsi="Times New Roman" w:cs="Times New Roman"/>
        </w:rPr>
        <w:br/>
        <w:t>- Je suis Laureley Garrick</w:t>
      </w:r>
      <w:r>
        <w:rPr>
          <w:rFonts w:ascii="Times New Roman" w:hAnsi="Times New Roman" w:cs="Times New Roman"/>
        </w:rPr>
        <w:br/>
        <w:t>- Je m'appelle Ciria</w:t>
      </w:r>
      <w:r>
        <w:rPr>
          <w:rFonts w:ascii="Times New Roman" w:hAnsi="Times New Roman" w:cs="Times New Roman"/>
        </w:rPr>
        <w:br/>
      </w:r>
      <w:r>
        <w:rPr>
          <w:rFonts w:ascii="Times New Roman" w:hAnsi="Times New Roman" w:cs="Times New Roman"/>
        </w:rPr>
        <w:br/>
        <w:t>*Ciria était intriguée par les yeux de la jeune femme et elle adorait ses yeux. Elle lui sourit en fermant légèrement les yeux, penchant la tête sur le coté avec ses deux mains dans son dos. Elle reflétait toujours l'innocence et elle ne pouvait s'empêcher d'aimer les gens.*</w:t>
      </w:r>
      <w:r>
        <w:rPr>
          <w:rFonts w:ascii="Times New Roman" w:hAnsi="Times New Roman" w:cs="Times New Roman"/>
        </w:rPr>
        <w:br/>
      </w:r>
      <w:r>
        <w:rPr>
          <w:rFonts w:ascii="Times New Roman" w:hAnsi="Times New Roman" w:cs="Times New Roman"/>
        </w:rPr>
        <w:br/>
        <w:t>- Vous avez de très beaux yeux, Laureley. Pour répondre à votre question, j'habite ici... Et nous nous promenons souvent. Pour mon frère et moi, ce paysage ne nous est pas inconnu. De plus je suis avec des amis pour un rituel qui devra s'accomplir bientôt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ne releva pas le compliment, de toute façon, elle détestait ça. Blitz eut un sourire ravi, il eut un rire discret en lui disant : </w:t>
      </w:r>
      <w:r>
        <w:rPr>
          <w:rFonts w:ascii="Times New Roman" w:hAnsi="Times New Roman" w:cs="Times New Roman"/>
        </w:rPr>
        <w:br/>
        <w:t>« Tu vois que tout le monde est amical ici. »</w:t>
      </w:r>
      <w:r>
        <w:rPr>
          <w:rFonts w:ascii="Times New Roman" w:hAnsi="Times New Roman" w:cs="Times New Roman"/>
        </w:rPr>
        <w:br/>
        <w:t xml:space="preserve">Laury le foudroya du regard et fit fondre son sourire comme neige au soleil. Elle lui lança d’un ton plein de reproches : </w:t>
      </w:r>
      <w:r>
        <w:rPr>
          <w:rFonts w:ascii="Times New Roman" w:hAnsi="Times New Roman" w:cs="Times New Roman"/>
        </w:rPr>
        <w:br/>
        <w:t>« N’oublies pas ce que je fais ici. »</w:t>
      </w:r>
      <w:r>
        <w:rPr>
          <w:rFonts w:ascii="Times New Roman" w:hAnsi="Times New Roman" w:cs="Times New Roman"/>
        </w:rPr>
        <w:br/>
        <w:t>Blitz baissa la tête avec un drôle d’air, comme un collégien pris en faute.</w:t>
      </w:r>
      <w:r>
        <w:rPr>
          <w:rFonts w:ascii="Times New Roman" w:hAnsi="Times New Roman" w:cs="Times New Roman"/>
        </w:rPr>
        <w:br/>
        <w:t>« Je suis désolé, dit-il à mi-voix. »</w:t>
      </w:r>
      <w:r>
        <w:rPr>
          <w:rFonts w:ascii="Times New Roman" w:hAnsi="Times New Roman" w:cs="Times New Roman"/>
        </w:rPr>
        <w:br/>
        <w:t>Elle tourna à nouveau son visage froid vers la jeune demoiselle.</w:t>
      </w:r>
      <w:r>
        <w:rPr>
          <w:rFonts w:ascii="Times New Roman" w:hAnsi="Times New Roman" w:cs="Times New Roman"/>
        </w:rPr>
        <w:br/>
        <w:t>« Un rituel, quel sorte de rituel ? »</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observa la scène avec un regard interrogateur. Elle se demandait ce qu'ils pouvaient bien les lier... Elle baissa la tête en réfléchissant à leur rencontre puis à la visite d'une aura très puissante. Ciria fut sortie de ses pensées par la question de Laureley.</w:t>
      </w:r>
      <w:r>
        <w:rPr>
          <w:rFonts w:ascii="Times New Roman" w:hAnsi="Times New Roman" w:cs="Times New Roman"/>
        </w:rPr>
        <w:br/>
      </w:r>
      <w:r>
        <w:rPr>
          <w:rFonts w:ascii="Times New Roman" w:hAnsi="Times New Roman" w:cs="Times New Roman"/>
        </w:rPr>
        <w:br/>
        <w:t>« Un rituel, quel sorte de rituel ? »</w:t>
      </w:r>
      <w:r>
        <w:rPr>
          <w:rFonts w:ascii="Times New Roman" w:hAnsi="Times New Roman" w:cs="Times New Roman"/>
        </w:rPr>
        <w:br/>
        <w:t>- Un rituel très important.... Pour la survie de l'Univers.</w:t>
      </w:r>
      <w:r>
        <w:rPr>
          <w:rFonts w:ascii="Times New Roman" w:hAnsi="Times New Roman" w:cs="Times New Roman"/>
        </w:rPr>
        <w:br/>
      </w:r>
      <w:r>
        <w:rPr>
          <w:rFonts w:ascii="Times New Roman" w:hAnsi="Times New Roman" w:cs="Times New Roman"/>
        </w:rPr>
        <w:br/>
        <w:t>* Son sourire s'était effacé et elle regardait les deux personnes d'un regard perçant et sérieux. Elle avait horreur de parler de la guerre... Etant petite, elle avait déjà vécu ce genre de tragédie sur une autre partie du monde et plus jamais ne voulait que ça recommence... Laska remarqua le ton de la voix de Ciria et redressa la tête en la regardant. Si elle prenait ce ton c'est que quelque chose n'allait pas et c'était inhabituel dans le comportement de la jeune fille. En tant qu'ange, elle n'espérait que la paix et l'amour entre toutes les races...*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Laureley se redressa quand elle sentit le changement de comportement de la fille. Quelque chose n’allait pas, un picotement à la base de sa nuque lui fit comprendre que les ennuis n’allaient pas tarder. Ainsi donc, le monde avait besoin d’être sauvé, elle trouva l’idée saugrenue mais se retint de le dire. Son regard convergeait de l’enfant à son chien, il y avait quelque chose d’étrange entre eux. La magie, le mystère, être déracinée de sa vie, Laury n’aimait pas ça du tout mais après tout, elle n’avait pas le choix. Elle offrit un maigre sourire à l’enfant : </w:t>
      </w:r>
      <w:r>
        <w:rPr>
          <w:rFonts w:ascii="Times New Roman" w:hAnsi="Times New Roman" w:cs="Times New Roman"/>
        </w:rPr>
        <w:br/>
        <w:t>« Un rituel pour sauver l’Univers, joli projet. »</w:t>
      </w:r>
      <w:r>
        <w:rPr>
          <w:rFonts w:ascii="Times New Roman" w:hAnsi="Times New Roman" w:cs="Times New Roman"/>
        </w:rPr>
        <w:br/>
        <w:t>Elle se retourna vers son ami et eut un rire narquois. Puis elle se dirigea doucement vers sa tente et y disparut. Blitz, l’observa du coin de l’œil, une fois son amie partie, il s’approcha de la jeune fille.</w:t>
      </w:r>
      <w:r>
        <w:rPr>
          <w:rFonts w:ascii="Times New Roman" w:hAnsi="Times New Roman" w:cs="Times New Roman"/>
        </w:rPr>
        <w:br/>
        <w:t>« Il faut pardonner à Laury, elle est quelque peu bouleversée en ce moment. On peut faire quelque chose pour t’aider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semblait ailleurs et elle sourit en même temps que Laury mais sans conviction. Elle la regarda entrer dans la tente et ses paroles résonnèrent dans sa tête.*</w:t>
      </w:r>
      <w:r>
        <w:rPr>
          <w:rFonts w:ascii="Times New Roman" w:hAnsi="Times New Roman" w:cs="Times New Roman"/>
        </w:rPr>
        <w:br/>
        <w:t>« Un rituel pour sauver l’Univers, joli projet. »</w:t>
      </w:r>
      <w:r>
        <w:rPr>
          <w:rFonts w:ascii="Times New Roman" w:hAnsi="Times New Roman" w:cs="Times New Roman"/>
        </w:rPr>
        <w:br/>
      </w:r>
      <w:r>
        <w:rPr>
          <w:rStyle w:val="Emphasis"/>
          <w:rFonts w:ascii="Times New Roman" w:hAnsi="Times New Roman" w:cs="Times New Roman"/>
        </w:rPr>
        <w:t>Un projet dont je me serai bien passée...</w:t>
      </w:r>
      <w:r>
        <w:rPr>
          <w:rFonts w:ascii="Times New Roman" w:hAnsi="Times New Roman" w:cs="Times New Roman"/>
        </w:rPr>
        <w:br/>
      </w:r>
      <w:r>
        <w:rPr>
          <w:rFonts w:ascii="Times New Roman" w:hAnsi="Times New Roman" w:cs="Times New Roman"/>
        </w:rPr>
        <w:br/>
        <w:t>*Le jeune homme la regarda à nouveau et s'approcha un peu.*</w:t>
      </w:r>
      <w:r>
        <w:rPr>
          <w:rFonts w:ascii="Times New Roman" w:hAnsi="Times New Roman" w:cs="Times New Roman"/>
        </w:rPr>
        <w:br/>
      </w:r>
      <w:r>
        <w:rPr>
          <w:rFonts w:ascii="Times New Roman" w:hAnsi="Times New Roman" w:cs="Times New Roman"/>
        </w:rPr>
        <w:br/>
        <w:t>« Il faut pardonner à Laury, elle est quelque peu bouleversée en ce moment. On peut faire quelque chose pour t’aider ? »</w:t>
      </w:r>
      <w:r>
        <w:rPr>
          <w:rFonts w:ascii="Times New Roman" w:hAnsi="Times New Roman" w:cs="Times New Roman"/>
        </w:rPr>
        <w:br/>
        <w:t>- Je ne lui en veux pas... J'en serais incapable de toute manière....</w:t>
      </w:r>
      <w:r>
        <w:rPr>
          <w:rFonts w:ascii="Times New Roman" w:hAnsi="Times New Roman" w:cs="Times New Roman"/>
        </w:rPr>
        <w:br/>
      </w:r>
      <w:r>
        <w:rPr>
          <w:rFonts w:ascii="Times New Roman" w:hAnsi="Times New Roman" w:cs="Times New Roman"/>
        </w:rPr>
        <w:br/>
        <w:t>*Ciria s'assit à se cotés puis se colla légèrement à lui.*</w:t>
      </w:r>
      <w:r>
        <w:rPr>
          <w:rFonts w:ascii="Times New Roman" w:hAnsi="Times New Roman" w:cs="Times New Roman"/>
        </w:rPr>
        <w:br/>
      </w:r>
      <w:r>
        <w:rPr>
          <w:rFonts w:ascii="Times New Roman" w:hAnsi="Times New Roman" w:cs="Times New Roman"/>
        </w:rPr>
        <w:br/>
        <w:t>- Nous ne sommes pas des enfants normaux... Mon frère est violent, méfiant, imprévisible et un dangereux calculateur. Quant à moi, je ne peux m'empêcher d'aimer le monde entier malgré ce qu'il me fait subir... Je suis un ange damné au paradis. (Elle sourit légèrement)</w:t>
      </w:r>
      <w:r>
        <w:rPr>
          <w:rFonts w:ascii="Times New Roman" w:hAnsi="Times New Roman" w:cs="Times New Roman"/>
        </w:rPr>
        <w:br/>
        <w:t>Est ce que vous connaissez la légende de Terragen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eut un sourire ravi en voyant l’enfant venir se blottir contre lui. Elle lui raconta un peu de sa vie : Terragen, ce nom lui était plus que familier, sa mère aimait à lui raconter cette histoire. La voix de Laury résonna dans sa tête : si tu veux en savoir plus sur ce que tu sais déjà, joue les innocents !!!! Il eut un sourire étrange.</w:t>
      </w:r>
      <w:r>
        <w:rPr>
          <w:rFonts w:ascii="Times New Roman" w:hAnsi="Times New Roman" w:cs="Times New Roman"/>
        </w:rPr>
        <w:br/>
        <w:t>« Terragen, ça ne me dis rien. J’ai du vaguement entendre parler de ce nom mais rien de bien précis. »</w:t>
      </w:r>
      <w:r>
        <w:rPr>
          <w:rFonts w:ascii="Times New Roman" w:hAnsi="Times New Roman" w:cs="Times New Roman"/>
        </w:rPr>
        <w:br/>
      </w:r>
      <w:r>
        <w:rPr>
          <w:rFonts w:ascii="Times New Roman" w:hAnsi="Times New Roman" w:cs="Times New Roman"/>
        </w:rPr>
        <w:br/>
        <w:t>A quelques pas de là, Laury, enfermée dans la tente cherchait un peu de réconfort. Elle avait tiré Léonis du fourreau et la polissait avec amour. Cette épée, c’était tout ce qui lui restait d’un passé aujourd’hui perdu. Elle plongea son regard dans la superbe lame argentée, agrémentée d’arabesques étranges. Elle sortit soudain de sa contemplation et d’un geste félin, elle remis son épée dans le fourreau qui était derrière son dos, à peine la lame avait-elle touchée l’étui qu’elle avait disparue. Elle avait entendu un nom qui avait éveillé sa curiosité : Blitz lui avait souvent parlé des vieilles légendes d’ici. Intriguée, elle tendit l’oreille et s’approcha doucement de l’ouverture de la tente.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regardait le feu attentivement comme si quelque chose allait en sortir.*</w:t>
      </w:r>
      <w:r>
        <w:rPr>
          <w:rFonts w:ascii="Times New Roman" w:hAnsi="Times New Roman" w:cs="Times New Roman"/>
        </w:rPr>
        <w:br/>
      </w:r>
      <w:r>
        <w:rPr>
          <w:rFonts w:ascii="Times New Roman" w:hAnsi="Times New Roman" w:cs="Times New Roman"/>
        </w:rPr>
        <w:br/>
        <w:t>- Terragen, ça ne me dis rien. J’ai du vaguement entendre parler de ce nom mais rien de bien précis.</w:t>
      </w:r>
      <w:r>
        <w:rPr>
          <w:rFonts w:ascii="Times New Roman" w:hAnsi="Times New Roman" w:cs="Times New Roman"/>
        </w:rPr>
        <w:br/>
        <w:t>- Alors je vais te raconter cette légende... Notre légende...</w:t>
      </w:r>
      <w:r>
        <w:rPr>
          <w:rFonts w:ascii="Times New Roman" w:hAnsi="Times New Roman" w:cs="Times New Roman"/>
        </w:rPr>
        <w:br/>
      </w:r>
      <w:r>
        <w:rPr>
          <w:rFonts w:ascii="Times New Roman" w:hAnsi="Times New Roman" w:cs="Times New Roman"/>
        </w:rPr>
        <w:br/>
        <w:t>*Elle prit de la neige dans sa main et serra le poing avant de l'ouvrir. La neige avait été remplacée par une étrange poussière. Ciria jeta le contenu de sa main sur les flammes et un coup de tonnerre se fit entendre. Le feu prit de l'ampleur et des images se créèrent dans la fumée. Elles changeaient au fur et ont mesure du récit de la fillette.*</w:t>
      </w:r>
      <w:r>
        <w:rPr>
          <w:rFonts w:ascii="Times New Roman" w:hAnsi="Times New Roman" w:cs="Times New Roman"/>
        </w:rPr>
        <w:br/>
      </w:r>
      <w:r>
        <w:rPr>
          <w:rFonts w:ascii="Times New Roman" w:hAnsi="Times New Roman" w:cs="Times New Roman"/>
        </w:rPr>
        <w:br/>
        <w:t xml:space="preserve">- Chaque royaume à Terragen est prospère et la guerre semble n'être plus qu'un mot... Mais tout le monde sait que le bonheur n'est pas éternel ! Tous les 666 ans le Mal retrouve ses racines dans le cœur du monde. Après une longue bataille acharnée, les Dieux furent obligés de se cacher dans leurs domaines respectifs. Mais quelque chose fut inhabituel : Le Dieu du ciel, Falcone et la Déesse du monde souterrain, Belrok connurent un amour sans limite qui bien évidemment fut resté secret jusqu'à la fin de la guerre. Afin de protéger ce monde et sa population en constante augmentation, la Déesse engendra deux enfants: un garçon et une fille. Etant jumeaux, ils ont un lien unique qui les unis ainsi que des pouvoirs mystérieux... </w:t>
      </w:r>
      <w:r>
        <w:rPr>
          <w:rFonts w:ascii="Times New Roman" w:hAnsi="Times New Roman" w:cs="Times New Roman"/>
        </w:rPr>
        <w:br/>
      </w:r>
      <w:r>
        <w:rPr>
          <w:rFonts w:ascii="Times New Roman" w:hAnsi="Times New Roman" w:cs="Times New Roman"/>
        </w:rPr>
        <w:br/>
        <w:t>La légende ne raconte pas qui a gagné cette bataille cosmique mais elle insiste sur le fait que tous les 666 ans deux enfants naissent avec un destin très important : celui de sauver l'Univers...</w:t>
      </w:r>
      <w:r>
        <w:rPr>
          <w:rFonts w:ascii="Times New Roman" w:hAnsi="Times New Roman" w:cs="Times New Roman"/>
        </w:rPr>
        <w:br/>
      </w:r>
      <w:r>
        <w:rPr>
          <w:rFonts w:ascii="Times New Roman" w:hAnsi="Times New Roman" w:cs="Times New Roman"/>
        </w:rPr>
        <w:br/>
        <w:t>*Les flammes redevinrent normal et Ciria baissa la tête avant de la relever vers lui. Elle scruta ses beaux yeux bleu azur avant de tomber en sanglot dans ses bras. La louve se leva immédiatement et s'approcha des deux personnes, le regard attristé sur sa jeune maîtresse.*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se sentit impuissant quand la jeune fille tomba en larmes dans ses bras. Laureley qui avait écouté l’histoire en cachette sortit de la tente avec des allures de chef de guerre. Blitz leva les yeux vers elle.</w:t>
      </w:r>
      <w:r>
        <w:rPr>
          <w:rFonts w:ascii="Times New Roman" w:hAnsi="Times New Roman" w:cs="Times New Roman"/>
        </w:rPr>
        <w:br/>
        <w:t>« On peut faire quelque chose, dit-il. »</w:t>
      </w:r>
      <w:r>
        <w:rPr>
          <w:rFonts w:ascii="Times New Roman" w:hAnsi="Times New Roman" w:cs="Times New Roman"/>
        </w:rPr>
        <w:br/>
        <w:t>Le son de sa voix était implorant, Laury le dévisagea d’un air grave. La jeune femme resta à le toiser sans dire un mot.</w:t>
      </w:r>
      <w:r>
        <w:rPr>
          <w:rFonts w:ascii="Times New Roman" w:hAnsi="Times New Roman" w:cs="Times New Roman"/>
        </w:rPr>
        <w:br/>
        <w:t>« Laury, on peut faire partie de la légende. La Grande Laureley et son second, Blitz, souviens-toi de la bataille d’Altaya.</w:t>
      </w:r>
      <w:r>
        <w:rPr>
          <w:rFonts w:ascii="Times New Roman" w:hAnsi="Times New Roman" w:cs="Times New Roman"/>
        </w:rPr>
        <w:br/>
        <w:t>- Je n’ai même pas combattu à la bataille d’Altaya, railla Laury.</w:t>
      </w:r>
      <w:r>
        <w:rPr>
          <w:rFonts w:ascii="Times New Roman" w:hAnsi="Times New Roman" w:cs="Times New Roman"/>
        </w:rPr>
        <w:br/>
        <w:t>- Souviens-toi de ton allié en larmes en te voyant arriver, souviens-toi de la peur dans les yeux des ennemis, souviens-toi… »</w:t>
      </w:r>
      <w:r>
        <w:rPr>
          <w:rFonts w:ascii="Times New Roman" w:hAnsi="Times New Roman" w:cs="Times New Roman"/>
        </w:rPr>
        <w:br/>
        <w:t>Il se sut en ajouter plus, Laureley lui lançait un regard étrangement mélancolique.</w:t>
      </w:r>
      <w:r>
        <w:rPr>
          <w:rFonts w:ascii="Times New Roman" w:hAnsi="Times New Roman" w:cs="Times New Roman"/>
        </w:rPr>
        <w:br/>
        <w:t>« C’était, il y a bien longtemps, et loin d’ici.</w:t>
      </w:r>
      <w:r>
        <w:rPr>
          <w:rFonts w:ascii="Times New Roman" w:hAnsi="Times New Roman" w:cs="Times New Roman"/>
        </w:rPr>
        <w:br/>
        <w:t>- Laury, personne ne te connaît ici, je m’évertue à te le dire, ton nom n’a pas le même impact que là-bas, fais-le briller dans le froid du pays des glaces.</w:t>
      </w:r>
      <w:r>
        <w:rPr>
          <w:rFonts w:ascii="Times New Roman" w:hAnsi="Times New Roman" w:cs="Times New Roman"/>
        </w:rPr>
        <w:br/>
        <w:t>- Là bas, reprit Laury d’un ton acide, mon nom ne signifie plus rien… Plus rien de glorieux. »</w:t>
      </w:r>
      <w:r>
        <w:rPr>
          <w:rFonts w:ascii="Times New Roman" w:hAnsi="Times New Roman" w:cs="Times New Roman"/>
        </w:rPr>
        <w:br/>
        <w:t>Le visage de Blitz s’éclaira, il eut un sourire ravi.</w:t>
      </w:r>
      <w:r>
        <w:rPr>
          <w:rFonts w:ascii="Times New Roman" w:hAnsi="Times New Roman" w:cs="Times New Roman"/>
        </w:rPr>
        <w:br/>
        <w:t>« Ciria, murmura-t-il à l’enfant, n’ait pas peur, on va t’aider, moi, l’humble Blitz et le plus grand guerrier que je n’ai jamais rencontré. »</w:t>
      </w:r>
      <w:r>
        <w:rPr>
          <w:rFonts w:ascii="Times New Roman" w:hAnsi="Times New Roman" w:cs="Times New Roman"/>
        </w:rPr>
        <w:br/>
        <w:t>Il regarda Laureley avec un visage plein d’admiration, même exilée et bannie, elle restait pour lui, le chef des armées, la seule personne à renverser une bataille perdue d’avance, la seule personne à faire reculer une armée entière.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sentit embêtée et au fur et a mesure du dialogue entre les deux étrangers, elle essuya ses larmes.*</w:t>
      </w:r>
      <w:r>
        <w:rPr>
          <w:rFonts w:ascii="Times New Roman" w:hAnsi="Times New Roman" w:cs="Times New Roman"/>
        </w:rPr>
        <w:br/>
      </w:r>
      <w:r>
        <w:rPr>
          <w:rFonts w:ascii="Times New Roman" w:hAnsi="Times New Roman" w:cs="Times New Roman"/>
        </w:rPr>
        <w:br/>
        <w:t>- Altaya... Cette guerre...</w:t>
      </w:r>
      <w:r>
        <w:rPr>
          <w:rFonts w:ascii="Times New Roman" w:hAnsi="Times New Roman" w:cs="Times New Roman"/>
        </w:rPr>
        <w:br/>
      </w:r>
      <w:r>
        <w:rPr>
          <w:rFonts w:ascii="Times New Roman" w:hAnsi="Times New Roman" w:cs="Times New Roman"/>
        </w:rPr>
        <w:br/>
        <w:t>*Ciria et Cirion avait participé à cette guerre dans l'ombre car ils étaient encore trop inexpérimentés, mais elle s'en souvenait. Elle avait tout gardé en mémoire. Elle regarda Blitz et entoura son cou de ses petits bras. Elle sourit à nouveau et le remercia. Ainsi que la jeune Laury.*</w:t>
      </w:r>
      <w:r>
        <w:rPr>
          <w:rFonts w:ascii="Times New Roman" w:hAnsi="Times New Roman" w:cs="Times New Roman"/>
        </w:rPr>
        <w:br/>
      </w:r>
      <w:r>
        <w:rPr>
          <w:rFonts w:ascii="Times New Roman" w:hAnsi="Times New Roman" w:cs="Times New Roman"/>
        </w:rPr>
        <w:br/>
        <w:t>- Laury, je connais votre nom... Et le peuple d'ici le connaît également... Vous êtes associée au nom d'Altaya...</w:t>
      </w:r>
      <w:r>
        <w:rPr>
          <w:rFonts w:ascii="Times New Roman" w:hAnsi="Times New Roman" w:cs="Times New Roman"/>
        </w:rPr>
        <w:br/>
      </w:r>
      <w:r>
        <w:rPr>
          <w:rFonts w:ascii="Times New Roman" w:hAnsi="Times New Roman" w:cs="Times New Roman"/>
        </w:rPr>
        <w:br/>
        <w:t>*La fillette baissa les yeux puis respira profondément en caressant la louve qui semblait plus rassurée.*</w:t>
      </w:r>
      <w:r>
        <w:rPr>
          <w:rFonts w:ascii="Times New Roman" w:hAnsi="Times New Roman" w:cs="Times New Roman"/>
        </w:rPr>
        <w:br/>
      </w:r>
      <w:r>
        <w:rPr>
          <w:rFonts w:ascii="Times New Roman" w:hAnsi="Times New Roman" w:cs="Times New Roman"/>
        </w:rPr>
        <w:br/>
        <w:t>- J'ai fait appel a un guerrier. Vane Evil qui est resté avec mon frère et une Invoqueuse, Ereb. Nous nous sommes dirigé vers le lac Nako afin de réveiller le dragon pour qu'Ereb devienne plus puissante. Le rituel doit commencer au coucher du soleil....</w:t>
      </w:r>
      <w:r>
        <w:rPr>
          <w:rFonts w:ascii="Times New Roman" w:hAnsi="Times New Roman" w:cs="Times New Roman"/>
        </w:rPr>
        <w:br/>
      </w:r>
      <w:r>
        <w:rPr>
          <w:rFonts w:ascii="Times New Roman" w:hAnsi="Times New Roman" w:cs="Times New Roman"/>
        </w:rPr>
        <w:br/>
        <w:t>*Ciria ferma les yeux et déploya ses quatre ailes. Elle regarda Laska puis ses deux amis.*</w:t>
      </w:r>
      <w:r>
        <w:rPr>
          <w:rFonts w:ascii="Times New Roman" w:hAnsi="Times New Roman" w:cs="Times New Roman"/>
        </w:rPr>
        <w:br/>
      </w:r>
      <w:r>
        <w:rPr>
          <w:rFonts w:ascii="Times New Roman" w:hAnsi="Times New Roman" w:cs="Times New Roman"/>
        </w:rPr>
        <w:br/>
        <w:t>- Si vous voulez, vous êtes les bienvenus au rituel... Nous aurons besoin de toute l'aide disponible... Mais ne vous en faites pas du comportement de mon frère... Il a toutes les caractéristiques de notre mère.</w:t>
      </w:r>
      <w:r>
        <w:rPr>
          <w:rFonts w:ascii="Times New Roman" w:hAnsi="Times New Roman" w:cs="Times New Roman"/>
        </w:rPr>
        <w:br/>
      </w:r>
      <w:r>
        <w:rPr>
          <w:rFonts w:ascii="Times New Roman" w:hAnsi="Times New Roman" w:cs="Times New Roman"/>
        </w:rPr>
        <w:br/>
        <w:t>*Ciria se retourna et regarda le ciel qui prenait doucement des couleurs pastelles. Elle pensa qu'il y aura sûrement une aurore boréale... Afin de reprendre la route vers ses amis, Ciria glissa sa main dans celle de Blitz et lui accorda un sourire innocent.*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jura intérieurement quand l’enfant lui avoua que la bataille d’Altaya est parvenue à ses oreilles, la suite lui était-elle aussi parvenue ? Il est vrai que la bataille était quasiment perdue quand elle est arrivée, sur son cheval. Blitz en avait pleuré, elle s’en souvint parfaitement. Elle était apparut, avait brandi Léonis et l’armée qu’elle combattait perdit de sa superbe. Elle n’avait même pas eu le temps de frapper un adversaire qu’ils battaient déjà en retraite. Elle fut perdue dans ses pensées quand un nom lui sauta à l’esprit : Vane Evil. Il serait sempiternellement dans ses pattes celui-là ! Comment allait-il réagir en la voyant ? Elle chassa cette idée, mal de toute façon. Le Vice-roi de son pays avait renversé le pouvoir et Laureley ayant donné sa parole de servir le roi jusqu’à sa mort, s’était retrouvée dans le camp des rebelles, des ennemis de la royauté. Si Vane était ici c’est qu’il avait eu vent de la cachette qu’elle occupait. La rencontre allait être explosive. Blitz semblait joyeux marchant avec la petite fille, Laureley profita d’un court moment d’inattention pour vérifier son arme, le petit pistolet qui se cachait près de sa cuisse, il était bien là et chargé, elle aurait peut être à s’en servir.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faisait les cent pas dans la neige en regardant le soleil progresser dans sa course céleste. Il était énervé de ne pas voir arriver sa sœur. Ereb regardait inlassablement le lac et semblait tranquille. Quant à Vane il essayait par tous les moyens de calmer le jeune garçon.*</w:t>
      </w:r>
      <w:r>
        <w:rPr>
          <w:rFonts w:ascii="Times New Roman" w:hAnsi="Times New Roman" w:cs="Times New Roman"/>
        </w:rPr>
        <w:br/>
      </w:r>
      <w:r>
        <w:rPr>
          <w:rFonts w:ascii="Times New Roman" w:hAnsi="Times New Roman" w:cs="Times New Roman"/>
        </w:rPr>
        <w:br/>
        <w:t>- Ne t'énerve pas ainsi elle va revenir.</w:t>
      </w:r>
      <w:r>
        <w:rPr>
          <w:rFonts w:ascii="Times New Roman" w:hAnsi="Times New Roman" w:cs="Times New Roman"/>
        </w:rPr>
        <w:br/>
        <w:t>- La connaissant, elle a encore raconté notre vie à tout le monde et elle n'a pas pu s'empêcher de parler aux inconnus.</w:t>
      </w:r>
      <w:r>
        <w:rPr>
          <w:rFonts w:ascii="Times New Roman" w:hAnsi="Times New Roman" w:cs="Times New Roman"/>
        </w:rPr>
        <w:br/>
        <w:t>- C'est pour ça qu'on l'aime non ?</w:t>
      </w:r>
      <w:r>
        <w:rPr>
          <w:rFonts w:ascii="Times New Roman" w:hAnsi="Times New Roman" w:cs="Times New Roman"/>
        </w:rPr>
        <w:br/>
        <w:t>- Peut-être...</w:t>
      </w:r>
      <w:r>
        <w:rPr>
          <w:rFonts w:ascii="Times New Roman" w:hAnsi="Times New Roman" w:cs="Times New Roman"/>
        </w:rPr>
        <w:br/>
      </w:r>
      <w:r>
        <w:rPr>
          <w:rFonts w:ascii="Times New Roman" w:hAnsi="Times New Roman" w:cs="Times New Roman"/>
        </w:rPr>
        <w:br/>
        <w:t>*Ciria regarda Laska partir en courant vers le petit groupe et elle en fit de même. Lâchant la main de Blitz, elle courut vers Cirion qui l'attrapa dans ses bras et ils tombèrent dans la neige tous les deux comme s’ils ne s'étaient pas vus depuis des lustres. Ils éclatèrent de rire mais Cirion se releva presque aussitôt à la vue des deux personnes. Il brandit son épée et s'avança vers eux, le regard rempli de colère.*</w:t>
      </w:r>
      <w:r>
        <w:rPr>
          <w:rFonts w:ascii="Times New Roman" w:hAnsi="Times New Roman" w:cs="Times New Roman"/>
        </w:rPr>
        <w:br/>
      </w:r>
      <w:r>
        <w:rPr>
          <w:rFonts w:ascii="Times New Roman" w:hAnsi="Times New Roman" w:cs="Times New Roman"/>
        </w:rPr>
        <w:br/>
        <w:t>- Qui êtes vous ? Que faites-vous ici ?</w:t>
      </w:r>
      <w:r>
        <w:rPr>
          <w:rFonts w:ascii="Times New Roman" w:hAnsi="Times New Roman" w:cs="Times New Roman"/>
        </w:rPr>
        <w:br/>
      </w:r>
      <w:r>
        <w:rPr>
          <w:rFonts w:ascii="Times New Roman" w:hAnsi="Times New Roman" w:cs="Times New Roman"/>
        </w:rPr>
        <w:br/>
        <w:t>*Vane eut un petit sourire en voyant les deux enfants. Mais quand il regarda dans la même direction que Cirion, il posa sa main sur Céleste en regardant la femme. Il lui lança un regard mauvais et lorsqu'il voulut dégainer son épée, Ciria se releva à temps et posa sa main sur celle du jeune homme en le regardant. Vane croisa son regard.</w:t>
      </w:r>
      <w:r>
        <w:rPr>
          <w:rFonts w:ascii="Times New Roman" w:hAnsi="Times New Roman" w:cs="Times New Roman"/>
        </w:rPr>
        <w:br/>
      </w:r>
      <w:r>
        <w:rPr>
          <w:rFonts w:ascii="Times New Roman" w:hAnsi="Times New Roman" w:cs="Times New Roman"/>
        </w:rPr>
        <w:br/>
        <w:t>- C'est moi qui les ai fait venir ici... Nous pourrions avoir besoin d'eux, ce sont de grands guerriers.</w:t>
      </w:r>
      <w:r>
        <w:rPr>
          <w:rFonts w:ascii="Times New Roman" w:hAnsi="Times New Roman" w:cs="Times New Roman"/>
        </w:rPr>
        <w:br/>
      </w:r>
      <w:r>
        <w:rPr>
          <w:rFonts w:ascii="Times New Roman" w:hAnsi="Times New Roman" w:cs="Times New Roman"/>
        </w:rPr>
        <w:br/>
        <w:t>*Vane pesta mais si Ciria leur avait fait confiance c'était sûrement pour une bonne raison. Il ne décoléra pas mais se retint pour ne pas lui trancher la tête. Cirion par contre fut beaucoup plus difficile à maîtriser. Il fixait surtout Laury et même les paroles de sa sœur ne le faisait pas changer de comportement.*</w:t>
      </w:r>
      <w:r>
        <w:rPr>
          <w:rFonts w:ascii="Times New Roman" w:hAnsi="Times New Roman" w:cs="Times New Roman"/>
        </w:rPr>
        <w:br/>
      </w:r>
      <w:r>
        <w:rPr>
          <w:rFonts w:ascii="Times New Roman" w:hAnsi="Times New Roman" w:cs="Times New Roman"/>
        </w:rPr>
        <w:br/>
        <w:t>- Laisse les, ils sont avec nous</w:t>
      </w:r>
      <w:r>
        <w:rPr>
          <w:rFonts w:ascii="Times New Roman" w:hAnsi="Times New Roman" w:cs="Times New Roman"/>
        </w:rPr>
        <w:br/>
        <w:t>- Jusqu'au moment où on se réveillera avec une épée entre les omoplates...</w:t>
      </w:r>
      <w:r>
        <w:rPr>
          <w:rFonts w:ascii="Times New Roman" w:hAnsi="Times New Roman" w:cs="Times New Roman"/>
        </w:rPr>
        <w:br/>
        <w:t>- Ne dit pas de bêtises, tu ne les connais pas</w:t>
      </w:r>
      <w:r>
        <w:rPr>
          <w:rFonts w:ascii="Times New Roman" w:hAnsi="Times New Roman" w:cs="Times New Roman"/>
        </w:rPr>
        <w:br/>
        <w:t>- Et toi oui peut-être ? Tu n'as pas pu t'empêcher de leur parler... Ton cœur te perdra ma sœur !</w:t>
      </w:r>
      <w:r>
        <w:rPr>
          <w:rFonts w:ascii="Times New Roman" w:hAnsi="Times New Roman" w:cs="Times New Roman"/>
        </w:rPr>
        <w:br/>
        <w:t>- Peut-être bien oui mais en tout cas moi je n'ai pas cherché à les tuer mon frère !</w:t>
      </w:r>
      <w:r>
        <w:rPr>
          <w:rFonts w:ascii="Times New Roman" w:hAnsi="Times New Roman" w:cs="Times New Roman"/>
        </w:rPr>
        <w:br/>
      </w:r>
      <w:r>
        <w:rPr>
          <w:rFonts w:ascii="Times New Roman" w:hAnsi="Times New Roman" w:cs="Times New Roman"/>
        </w:rPr>
        <w:br/>
        <w:t>*Ciria se plaça entre son frère et les deux nouveaux arrivants. Vane allait s'interposer mais Ciria lui fit un signe de la main.*</w:t>
      </w:r>
      <w:r>
        <w:rPr>
          <w:rFonts w:ascii="Times New Roman" w:hAnsi="Times New Roman" w:cs="Times New Roman"/>
        </w:rPr>
        <w:br/>
      </w:r>
      <w:r>
        <w:rPr>
          <w:rFonts w:ascii="Times New Roman" w:hAnsi="Times New Roman" w:cs="Times New Roman"/>
        </w:rPr>
        <w:br/>
        <w:t>- Cirion, nous devons nous unir afin d'accomplir notre destinée ! Si tu les tue, nous aurons échoué et je refuse ce destin car tu sais ce qu'il nous arrivera si ça ce passe ainsi...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fut figé par la scène, le jeune garçon, sans doute le frère de Ciria semblait colérique. Il se retourna vers Laury qui elle semblait au moins aussi belliqueuse. Elle ne lâchait pas Vane du regard, comme si elle attendait une réaction d’attaque de la part de son ancien lieutenant. Elle avait le cœur qui battait à tout rompre, ainsi donc, comme elle le croyait, Vane était lancée à sa poursuite. La mise en scène de sa mort n’avait donc duré que quelques temps, à moins que le guerrier ne soit simplement étonné de la voir devant lui. Elle allait offrir une magnifique remarque à Vane quand elle baissa les yeux sur le jeune garçon qui semblait enragé.</w:t>
      </w:r>
      <w:r>
        <w:rPr>
          <w:rFonts w:ascii="Times New Roman" w:hAnsi="Times New Roman" w:cs="Times New Roman"/>
        </w:rPr>
        <w:br/>
        <w:t>« Si notre présence te gène, Gamin, on peut partir. »</w:t>
      </w:r>
      <w:r>
        <w:rPr>
          <w:rFonts w:ascii="Times New Roman" w:hAnsi="Times New Roman" w:cs="Times New Roman"/>
        </w:rPr>
        <w:br/>
        <w:t>Blitz la regardait en hochant la tête en signe de dénégation mais elle n’y fit pas attention, tous ses regards étaient dirigés vers Vane.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ne supportait pas d'être surpris ainsi. A la remarque de Laury il pesta.*</w:t>
      </w:r>
      <w:r>
        <w:rPr>
          <w:rFonts w:ascii="Times New Roman" w:hAnsi="Times New Roman" w:cs="Times New Roman"/>
        </w:rPr>
        <w:br/>
      </w:r>
      <w:r>
        <w:rPr>
          <w:rFonts w:ascii="Times New Roman" w:hAnsi="Times New Roman" w:cs="Times New Roman"/>
        </w:rPr>
        <w:br/>
        <w:t>- Si notre présence te gène, Gamin, on peut partir</w:t>
      </w:r>
      <w:r>
        <w:rPr>
          <w:rFonts w:ascii="Times New Roman" w:hAnsi="Times New Roman" w:cs="Times New Roman"/>
        </w:rPr>
        <w:br/>
        <w:t>- La tienne en particulier ! Si tu n'avais pas d'intentions malsaines, tu ne cacherais pas ton arme dans le dos !</w:t>
      </w:r>
      <w:r>
        <w:rPr>
          <w:rFonts w:ascii="Times New Roman" w:hAnsi="Times New Roman" w:cs="Times New Roman"/>
        </w:rPr>
        <w:br/>
      </w:r>
      <w:r>
        <w:rPr>
          <w:rFonts w:ascii="Times New Roman" w:hAnsi="Times New Roman" w:cs="Times New Roman"/>
        </w:rPr>
        <w:br/>
        <w:t>*Le jeune garçon avait un talent pour ressentir les armes légendaires et la sienne ne passa pas inaperçu. Il finit par baisser son épée au regard insistant de sa sœur. Cette dernière se retourna et sourit*</w:t>
      </w:r>
      <w:r>
        <w:rPr>
          <w:rFonts w:ascii="Times New Roman" w:hAnsi="Times New Roman" w:cs="Times New Roman"/>
        </w:rPr>
        <w:br/>
      </w:r>
      <w:r>
        <w:rPr>
          <w:rFonts w:ascii="Times New Roman" w:hAnsi="Times New Roman" w:cs="Times New Roman"/>
        </w:rPr>
        <w:br/>
        <w:t>- Excusez le, je vous avais prévenu, il n'est pas très sociable...</w:t>
      </w:r>
      <w:r>
        <w:rPr>
          <w:rFonts w:ascii="Times New Roman" w:hAnsi="Times New Roman" w:cs="Times New Roman"/>
        </w:rPr>
        <w:br/>
      </w:r>
      <w:r>
        <w:rPr>
          <w:rFonts w:ascii="Times New Roman" w:hAnsi="Times New Roman" w:cs="Times New Roman"/>
        </w:rPr>
        <w:br/>
        <w:t xml:space="preserve">*Elle regarda Blitz mais quand elle vit le regard qu'elle posait sur Vane, elle se rapprocha de Blitz et suivit la scène autant que les autres. </w:t>
      </w:r>
      <w:r>
        <w:rPr>
          <w:rFonts w:ascii="Times New Roman" w:hAnsi="Times New Roman" w:cs="Times New Roman"/>
        </w:rPr>
        <w:br/>
        <w:t>Vane n'arrivait pas à se faire à l'idée de la revoir. Elle l'avait trahie et maintes fois, il avait espéré la tuer de ses mains. Lorsqu'elle avait fait croire à sa mort, il devait avouer qu'il avait marché au début.*</w:t>
      </w:r>
      <w:r>
        <w:rPr>
          <w:rFonts w:ascii="Times New Roman" w:hAnsi="Times New Roman" w:cs="Times New Roman"/>
        </w:rPr>
        <w:br/>
      </w:r>
      <w:r>
        <w:rPr>
          <w:rFonts w:ascii="Times New Roman" w:hAnsi="Times New Roman" w:cs="Times New Roman"/>
        </w:rPr>
        <w:br/>
        <w:t>- J'aurai préféré ne jamais te revoir ! Ta mort soudaine m'a coûté beaucoup ! Même si les autres ont marché à fond dedans, je savais que tu n'étais pas morte. Je ne suis pas parti à ta recherche... J'étais trop affaiblit pour ça et cette enfant m'a fait oublier mes échecs passés... A la moindre fourberie de ta part, je jure sur l'honneur que je te ferai passer l'envie de trahir à nouveau.</w:t>
      </w:r>
      <w:r>
        <w:rPr>
          <w:rFonts w:ascii="Times New Roman" w:hAnsi="Times New Roman" w:cs="Times New Roman"/>
        </w:rPr>
        <w:br/>
      </w:r>
      <w:r>
        <w:rPr>
          <w:rFonts w:ascii="Times New Roman" w:hAnsi="Times New Roman" w:cs="Times New Roman"/>
        </w:rPr>
        <w:br/>
        <w:t>*Vane croisa le regard de Ciria qui le suppliait d'être moins violent dans ses paroles. Il baissa la tête puis regarda à nouveau Laury. Ciria les regarda à son tour et tourna son regard vers Cirion. Ils parlèrent un bon moment dans leur langue origine. Leurs paroles étaient pour les autres comme un mélange de mots celtiques, elfiques et divins. Quand ils parlaient, on ne pouvait discerner qu'un léger écho qui ressemblait à un instant furtif. Elle scruta ensuite le lac et s'avança en silence vers lui*</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eut envie de vomir lorsque Vane lui parla de l’honneur.</w:t>
      </w:r>
      <w:r>
        <w:rPr>
          <w:rFonts w:ascii="Times New Roman" w:hAnsi="Times New Roman" w:cs="Times New Roman"/>
        </w:rPr>
        <w:br/>
        <w:t>« L’honneur, tonna-t-elle, tu n’en as aucun, j’ai toujours été fidèle à mes promesses et je n’ai pas retourné ma veste comme certains. »</w:t>
      </w:r>
      <w:r>
        <w:rPr>
          <w:rFonts w:ascii="Times New Roman" w:hAnsi="Times New Roman" w:cs="Times New Roman"/>
        </w:rPr>
        <w:br/>
        <w:t>La colère lui faisait perdre toute convenance, elle ne voulait plus rien cacher, elle voulait envoyer en pleine figure toute la hargne qu’elle avait gardée en elle.</w:t>
      </w:r>
      <w:r>
        <w:rPr>
          <w:rFonts w:ascii="Times New Roman" w:hAnsi="Times New Roman" w:cs="Times New Roman"/>
        </w:rPr>
        <w:br/>
        <w:t>« J’ai été traquée et bannie parce que j’ai toujours été fidèle au roi. Je n’ai jamais soutenu l’autre quand les choses ont mal tourné. Tu m’as adulé, Vane, l’as-tu oublié ? Combien de fois t’ai-je sauvé la vie au cours de batailles ? Combien de fois as-tu dis que si je n’avais pas été là, vous n’auriez jamais gagné ? Qui m’a dit qu’il n’avait jamais été aussi heureux que le jour où je l’ai nommé Lieutenant ? Tu l’as oublié tout ça ! »</w:t>
      </w:r>
      <w:r>
        <w:rPr>
          <w:rFonts w:ascii="Times New Roman" w:hAnsi="Times New Roman" w:cs="Times New Roman"/>
        </w:rPr>
        <w:br/>
        <w:t xml:space="preserve">Elle se retourna vers Blitz et lui dit d’une voix froide : </w:t>
      </w:r>
      <w:r>
        <w:rPr>
          <w:rFonts w:ascii="Times New Roman" w:hAnsi="Times New Roman" w:cs="Times New Roman"/>
        </w:rPr>
        <w:br/>
        <w:t>« C’était une mauvaise idée depuis le début, viens, on s’en va. »</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sourit en voyant arriver les deux inconnus. Décidément, Cirion ne changeait pas. </w:t>
      </w:r>
      <w:r>
        <w:rPr>
          <w:rFonts w:ascii="Times New Roman" w:hAnsi="Times New Roman" w:cs="Times New Roman"/>
        </w:rPr>
        <w:br/>
        <w:t>Elle s'approcha d'eux:</w:t>
      </w:r>
      <w:r>
        <w:rPr>
          <w:rFonts w:ascii="Times New Roman" w:hAnsi="Times New Roman" w:cs="Times New Roman"/>
        </w:rPr>
        <w:br/>
        <w:t>-Je suis Ereb, jeune apprentie Invoqueuse. Ravie de vous rencontrer. Ne vous en faites pas pour Cirion, à moi il a failli me tuer. C'est une question d'habitude...</w:t>
      </w:r>
      <w:r>
        <w:rPr>
          <w:rFonts w:ascii="Times New Roman" w:hAnsi="Times New Roman" w:cs="Times New Roman"/>
        </w:rPr>
        <w:br/>
        <w:t>En gardant son sourire, elle dévisageait la femme. Venant des terres du sud, elle l'avait bien évidemment reconnue, mais elle ne s'en méfiait pas, car Laureley avait autrefois combattu aux côtés des Forestiers, son peuple. Pour Ereb, ce n'était pas une ennemie, après tout elle les avait défendus.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écouta Laury qui exprimait tout ce qu'elle avait sur le cœur. Il sentit également la colère monter et le regard de Ciria ne faisait plus rien. Quand elle se retourna, il s'avança d'un pas.*</w:t>
      </w:r>
      <w:r>
        <w:rPr>
          <w:rFonts w:ascii="Times New Roman" w:hAnsi="Times New Roman" w:cs="Times New Roman"/>
        </w:rPr>
        <w:br/>
      </w:r>
      <w:r>
        <w:rPr>
          <w:rFonts w:ascii="Times New Roman" w:hAnsi="Times New Roman" w:cs="Times New Roman"/>
        </w:rPr>
        <w:br/>
        <w:t>- Tu crois que tu as tout fait ? Tu crois que tu peux me juger ? Non je ne pense pas... Lieutenant n'est qu'un adjectif et j'ai bien trop payé mes erreurs. Ce que tu fais, je m'en moque éperdument mais ne crois pas que tu es la seule à avoir été pourchassée ou bannie ou encore qui a changé. Je t'ai adulé oui mais il y a bien longtemps... Tout ça c'est du passé. Maintenant j'ai de l'honneur que tu le croies ou non. J'ai passé bien trop de temps à me battre aux cotés de ces enfants pour ne pas en avoir. Et si tu veux partir et bien vas-y ne se gêne pas. Tu condamnes simplement le monde et également ces deux enfants... Alors tout ce que tu m'as dit est faux... Tu n'as pas plus d'honneur que moi...</w:t>
      </w:r>
      <w:r>
        <w:rPr>
          <w:rFonts w:ascii="Times New Roman" w:hAnsi="Times New Roman" w:cs="Times New Roman"/>
        </w:rPr>
        <w:br/>
      </w:r>
      <w:r>
        <w:rPr>
          <w:rFonts w:ascii="Times New Roman" w:hAnsi="Times New Roman" w:cs="Times New Roman"/>
        </w:rPr>
        <w:br/>
        <w:t>*Vane laissa le silence s'installer. Ciria avait tout suivit depuis le début mais elle continua d'avancer vers le lac. Cirion ne se sentit pas concerné par leurs querelles et suivit Ciria et Laska. Il jeta un oeil à Vane pour lui faire comprendre qu'il était toujours leur ami et Ciria lança un regard désespéré à Blitz. Ils devaient accomplir un rituel.*</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Cela en fut trop, la phrase de Vane déclencha une immense colère, Laury sortit son arme et vint la placer juste sous la gorge de son ancien lieutenant.</w:t>
      </w:r>
      <w:r>
        <w:rPr>
          <w:rFonts w:ascii="Times New Roman" w:hAnsi="Times New Roman" w:cs="Times New Roman"/>
        </w:rPr>
        <w:br/>
        <w:t>« Ne dis plus jamais que je n’ai pas d’honneur. »</w:t>
      </w:r>
      <w:r>
        <w:rPr>
          <w:rFonts w:ascii="Times New Roman" w:hAnsi="Times New Roman" w:cs="Times New Roman"/>
        </w:rPr>
        <w:br/>
        <w:t>Son regard était encore plus inquiétant que d’habitude, il semblait y avoir une étrange lueur de folie. Elle soutint le regard de Vane quelques instants avant de ranger son arme. Elle tourna les talons et vint planter son regard dans celui de la jeune invoqueuse et la salua d’un geste de la tête. Toute trace de colère l’avait quittée, son visage restait impassible. Blitz se sentit soulagé que l’altercation ne s’était pas prolongé. Au fond de lui, il avait le besoin moral d’aider les enfants et sans Laureley, il ne serait rien.</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recula vivement. Si ces deux-là voulait se battre, elle ne voulait pas y être mêlée. Pour le moment il n'en était pas question, mais on ne savait jamais ...</w:t>
      </w:r>
      <w:r>
        <w:rPr>
          <w:rFonts w:ascii="Times New Roman" w:hAnsi="Times New Roman" w:cs="Times New Roman"/>
        </w:rPr>
        <w:br/>
        <w:t>Elle rejoint Ciria en lui montrant le ciel... S'ils ne faisaient pas vite il serait peut-être trop tard...</w:t>
      </w:r>
      <w:r>
        <w:rPr>
          <w:rFonts w:ascii="Times New Roman" w:hAnsi="Times New Roman" w:cs="Times New Roman"/>
        </w:rPr>
        <w:br/>
        <w:t xml:space="preserve">Et elle ne savait vraiment pas comment calmer... </w:t>
      </w:r>
      <w:r>
        <w:rPr>
          <w:rFonts w:ascii="Times New Roman" w:hAnsi="Times New Roman" w:cs="Times New Roman"/>
        </w:rPr>
        <w:br/>
        <w:t>Laureley menaça Vane, puis vint saluer Ereb. Soulagée que se fut fini, du moins pour le moment, celle-ci se tourna vers le lac.</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réagit pas quand dans un excès de colère elle glissa son épée sous sa gorge. Si elle voulait le tuer, elle le ferait mais en se battant. Il la regarda d'un air ferme sans émotion et respirait calmement. Lorsqu'elle tourna les talons, il serra son poing puis afficha un sourire au coin des lèvres et se tourna vers Ciria face au lac. Cirion marchait toujours et faisait le tour pour qu'ils soient en face l'un de l'autre. Ciria ne supportait pas cet excès de violence et Vane le savait. Il préféra laisser tomber car il était là pour l'aider, pas pour la rendre malheureuse. Ciria attendit que Cirion soit à sa place puis se tourna vers Ereb.*</w:t>
      </w:r>
      <w:r>
        <w:rPr>
          <w:rFonts w:ascii="Times New Roman" w:hAnsi="Times New Roman" w:cs="Times New Roman"/>
        </w:rPr>
        <w:br/>
      </w:r>
      <w:r>
        <w:rPr>
          <w:rFonts w:ascii="Times New Roman" w:hAnsi="Times New Roman" w:cs="Times New Roman"/>
        </w:rPr>
        <w:br/>
        <w:t>- Il est temps... Le soleil se couche...</w:t>
      </w:r>
      <w:r>
        <w:rPr>
          <w:rFonts w:ascii="Times New Roman" w:hAnsi="Times New Roman" w:cs="Times New Roman"/>
        </w:rPr>
        <w:br/>
      </w:r>
      <w:r>
        <w:rPr>
          <w:rFonts w:ascii="Times New Roman" w:hAnsi="Times New Roman" w:cs="Times New Roman"/>
        </w:rPr>
        <w:br/>
        <w:t>*Elle pria d'un regard Blitz et Laury pour qu'ils les rejoignent. Il tendit la main vers Vane qui s'approcha*</w:t>
      </w:r>
      <w:r>
        <w:rPr>
          <w:rFonts w:ascii="Times New Roman" w:hAnsi="Times New Roman" w:cs="Times New Roman"/>
        </w:rPr>
        <w:br/>
      </w:r>
      <w:r>
        <w:rPr>
          <w:rFonts w:ascii="Times New Roman" w:hAnsi="Times New Roman" w:cs="Times New Roman"/>
        </w:rPr>
        <w:br/>
        <w:t xml:space="preserve">- Qu'est ce que tu veux que je fasse ? </w:t>
      </w:r>
      <w:r>
        <w:rPr>
          <w:rFonts w:ascii="Times New Roman" w:hAnsi="Times New Roman" w:cs="Times New Roman"/>
        </w:rPr>
        <w:br/>
        <w:t>- Nous aurons besoin de Céleste... Quand je te ferai signe, plante l'épée dans l'eau.</w:t>
      </w:r>
      <w:r>
        <w:rPr>
          <w:rFonts w:ascii="Times New Roman" w:hAnsi="Times New Roman" w:cs="Times New Roman"/>
        </w:rPr>
        <w:br/>
      </w:r>
      <w:r>
        <w:rPr>
          <w:rFonts w:ascii="Times New Roman" w:hAnsi="Times New Roman" w:cs="Times New Roman"/>
        </w:rPr>
        <w:br/>
        <w:t>*Vane hocha la tête puis recula et la laissa faire. Les ailes de Ciria brillèrent d'une blancheur éclatante et les rayons du couché de soleil se rassemblèrent pour former une chaîne de couleur survolant l'eau...*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réagit au regard de Ciria, il tourna les yeux vers Laury, elle avait un regard vague. Il s’approcha doucement d’elle.</w:t>
      </w:r>
      <w:r>
        <w:rPr>
          <w:rFonts w:ascii="Times New Roman" w:hAnsi="Times New Roman" w:cs="Times New Roman"/>
        </w:rPr>
        <w:br/>
        <w:t>« Ca va aller ?</w:t>
      </w:r>
      <w:r>
        <w:rPr>
          <w:rFonts w:ascii="Times New Roman" w:hAnsi="Times New Roman" w:cs="Times New Roman"/>
        </w:rPr>
        <w:br/>
        <w:t>- Oh, mais ne t’inquiète pas Laury, personne ne te connaît ici. »</w:t>
      </w:r>
      <w:r>
        <w:rPr>
          <w:rFonts w:ascii="Times New Roman" w:hAnsi="Times New Roman" w:cs="Times New Roman"/>
        </w:rPr>
        <w:br/>
        <w:t xml:space="preserve">Elle avait pris un ton très ironique, répétant la phrase que son ami n'avait cessée de lui dire, au fond d’elle-même, l’amertume la saisissait aux tripes. Blitz eut un sourire d’excuse et s’avança vers le lac, interrogeant du regard sur son utilité. Laury soupira en pensant : </w:t>
      </w:r>
      <w:r>
        <w:rPr>
          <w:rFonts w:ascii="Times New Roman" w:hAnsi="Times New Roman" w:cs="Times New Roman"/>
        </w:rPr>
        <w:br/>
        <w:t>« Espérons que mon geste ne sera pas encore interprété comme un acte de trahison. »</w:t>
      </w:r>
      <w:r>
        <w:rPr>
          <w:rFonts w:ascii="Times New Roman" w:hAnsi="Times New Roman" w:cs="Times New Roman"/>
        </w:rPr>
        <w:br/>
        <w:t>Elle fit glisser Léonis hors du fourreau et approcha du groupe.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prête... Elle sentit Blitz s'avancer à ses cotés et se retourna en regardant Laury. Vane serra le fourreau de Céleste en voyant que Laury avait sortit son épée. Ciria sembla plus confiance. Elle s'avança vers elle et posa sa main sur celle de la jeune femme qui tenait l'épée. D'un regard doux, elle lui sourit pour détendre l'atmosphère.*</w:t>
      </w:r>
      <w:r>
        <w:rPr>
          <w:rFonts w:ascii="Times New Roman" w:hAnsi="Times New Roman" w:cs="Times New Roman"/>
        </w:rPr>
        <w:br/>
      </w:r>
      <w:r>
        <w:rPr>
          <w:rFonts w:ascii="Times New Roman" w:hAnsi="Times New Roman" w:cs="Times New Roman"/>
        </w:rPr>
        <w:br/>
        <w:t>- Pourrais-tu te placer aux cotés de mon frère, de l'autre coté du lac ? Nous aurons besoin de la puissance de ton épée...</w:t>
      </w:r>
      <w:r>
        <w:rPr>
          <w:rFonts w:ascii="Times New Roman" w:hAnsi="Times New Roman" w:cs="Times New Roman"/>
        </w:rPr>
        <w:br/>
        <w:t>- Mais Ciria..., interrompu Vane.</w:t>
      </w:r>
      <w:r>
        <w:rPr>
          <w:rFonts w:ascii="Times New Roman" w:hAnsi="Times New Roman" w:cs="Times New Roman"/>
        </w:rPr>
        <w:br/>
        <w:t>- Laisse. Mets tes rancœurs de coté... Nous devons penser aux autres avant notre propre intérêt.</w:t>
      </w:r>
      <w:r>
        <w:rPr>
          <w:rFonts w:ascii="Times New Roman" w:hAnsi="Times New Roman" w:cs="Times New Roman"/>
        </w:rPr>
        <w:br/>
      </w:r>
      <w:r>
        <w:rPr>
          <w:rFonts w:ascii="Times New Roman" w:hAnsi="Times New Roman" w:cs="Times New Roman"/>
        </w:rPr>
        <w:br/>
        <w:t>*Vane se tut et se concentra sur Céleste. Elle attendait impatiemment la réponse de Laury. Cirion suivait la scène de son côté et s'attendait à avoir Laury près de lui. Il se concentra et resta debout face à l'étendue d'eau.*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écouta les ordres à la lettre, elle vit Vane protester et se faire rapidement rabrouer, cette petite altercation lui arracha son premier sourire, un sourire ironique et vil. Elle lança un regard de défi à Vane et vint se placer à côté de l’horrible marmot sans dire un mot. Elle sentait que sa présence troublait le guerrier et qu’il aurait préféré tout sauf la voir dans leurs rangs. Laury lança un imperceptible clin d’œil à Blitz et riva ses yeux sur l’eau, ils allaient avoir besoin d’elle.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vit ses camarades se mettre en place. Et elle, que devait-elle faire?</w:t>
      </w:r>
      <w:r>
        <w:rPr>
          <w:rFonts w:ascii="Times New Roman" w:hAnsi="Times New Roman" w:cs="Times New Roman"/>
        </w:rPr>
        <w:br/>
        <w:t>La surface du lac se craquelait... Bientôt, Ereb put voir une forme gigantesque se mouvoir sous la glace...</w:t>
      </w:r>
      <w:r>
        <w:rPr>
          <w:rFonts w:ascii="Times New Roman" w:hAnsi="Times New Roman" w:cs="Times New Roman"/>
        </w:rPr>
        <w:br/>
        <w:t>Ciria, comme en transe, fit apparaître un parchemin puis appela le dragon par la force des deux épées légendaires. Les auras de Cirion et de Ciria se rencontrèrent et les guerriers plantèrent leurs épées dans la glace.</w:t>
      </w:r>
      <w:r>
        <w:rPr>
          <w:rFonts w:ascii="Times New Roman" w:hAnsi="Times New Roman" w:cs="Times New Roman"/>
        </w:rPr>
        <w:br/>
        <w:t>La surface du lac explosa ! Etait-ce la force des épées ? Non car une tête reptilienne, suivie d'un cou couvert d'écailles de glace, surgissait déjà. Le dragon. Un oeil mordoré, grand comme un homme, se fixait Ereb. Une voix résonnait dans son esprit... Celle de son rêve.</w:t>
      </w:r>
      <w:r>
        <w:rPr>
          <w:rFonts w:ascii="Times New Roman" w:hAnsi="Times New Roman" w:cs="Times New Roman"/>
        </w:rPr>
        <w:br/>
        <w:t xml:space="preserve">- Jeune humaine, toi qui parle aux Esprits de l'Univers, je deviendrais ton Eyons si tu en es digne. </w:t>
      </w:r>
      <w:r>
        <w:rPr>
          <w:rFonts w:ascii="Times New Roman" w:hAnsi="Times New Roman" w:cs="Times New Roman"/>
        </w:rPr>
        <w:br/>
        <w:t xml:space="preserve">Pour pouvoir m'avoir en toi, tu dois plonger au plus profond de ce lac et récupérer l'arme qui s'y trouve. Ta volonté sera mise à rude épreuve... Moi, Ceres, Esprit des Glaces, me joindrait à toi si tu y parviens. </w:t>
      </w:r>
      <w:r>
        <w:rPr>
          <w:rFonts w:ascii="Times New Roman" w:hAnsi="Times New Roman" w:cs="Times New Roman"/>
        </w:rPr>
        <w:br/>
        <w:t>Le dragon replongea dans son lac, et Ereb n'avait plus le choix. Elle sauta à sa suite.</w:t>
      </w:r>
      <w:r>
        <w:rPr>
          <w:rFonts w:ascii="Times New Roman" w:hAnsi="Times New Roman" w:cs="Times New Roman"/>
        </w:rPr>
        <w:br/>
        <w:t>La première chose qu'elle ressentit fut le froid. Elle se força à ouvrir les yeux et à nager vers le fond.</w:t>
      </w:r>
      <w:r>
        <w:rPr>
          <w:rFonts w:ascii="Times New Roman" w:hAnsi="Times New Roman" w:cs="Times New Roman"/>
        </w:rPr>
        <w:br/>
        <w:t>L'air lui manqua très vite, elle ne voyait ni le fond, ni la surface. Des points rouges dansaient devant ses yeux...</w:t>
      </w:r>
      <w:r>
        <w:rPr>
          <w:rFonts w:ascii="Times New Roman" w:hAnsi="Times New Roman" w:cs="Times New Roman"/>
        </w:rPr>
        <w:br/>
        <w:t>Alors que ses forces l'abandonnaient, la jeune fille vit une fresque gigantesque couvrant le fond du lac gelé. Et en son centre, une épée, plantée dans la pierre, se dressait.</w:t>
      </w:r>
      <w:r>
        <w:rPr>
          <w:rFonts w:ascii="Times New Roman" w:hAnsi="Times New Roman" w:cs="Times New Roman"/>
        </w:rPr>
        <w:br/>
        <w:t>Se plaçant près de l'arme, elle posa sa main sur la garde et l'extirpa sans effort de son réceptacle.</w:t>
      </w:r>
      <w:r>
        <w:rPr>
          <w:rFonts w:ascii="Times New Roman" w:hAnsi="Times New Roman" w:cs="Times New Roman"/>
        </w:rPr>
        <w:br/>
        <w:t>Le dragon réapparut.</w:t>
      </w:r>
      <w:r>
        <w:rPr>
          <w:rFonts w:ascii="Times New Roman" w:hAnsi="Times New Roman" w:cs="Times New Roman"/>
        </w:rPr>
        <w:br/>
        <w:t>- Jeune humaine, tu es digne de me porter, moi Ceres, ainsi que l'épée légendaire Arya. Il te suffira de l'appeler pour qu'elle vienne à toi.</w:t>
      </w:r>
      <w:r>
        <w:rPr>
          <w:rFonts w:ascii="Times New Roman" w:hAnsi="Times New Roman" w:cs="Times New Roman"/>
        </w:rPr>
        <w:br/>
        <w:t>Ceres devint une masse d'énergie mouvante, qui disparut dans le torse de la jeune Invoqueuse. Il était en elle et elle ne ressentait plus ni le froid, ni le manque d'air. La présence du dragon dans son corps généra quelques changements.</w:t>
      </w:r>
      <w:r>
        <w:rPr>
          <w:rFonts w:ascii="Times New Roman" w:hAnsi="Times New Roman" w:cs="Times New Roman"/>
        </w:rPr>
        <w:br/>
        <w:t xml:space="preserve">Ses oreilles s'étaient allongées, et couvertes de fines écailles bleu-pâle. Son corps s'était endurcit, il avait gagné en souplesse et en forces. Ses lèvres et ses ongles étaient maintenant bleu très clair, sa peau et ses cheveux d'un blanc pur. Mais le plus étonnant, c'était ses yeux. Ils étaient fendus par une pupille verticale, et ses iris était maintenant couleur de nacre. </w:t>
      </w:r>
      <w:r>
        <w:rPr>
          <w:rFonts w:ascii="Times New Roman" w:hAnsi="Times New Roman" w:cs="Times New Roman"/>
        </w:rPr>
        <w:br/>
        <w:t>Elle revint à la surface sans savoir comment, et s'écroula sur la rive, épuisée.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sentait mieux. Tout le monde semblait calme et écoutait ce qu'elle disait. Ca changeait de son frère... Elle sourit à ce qu'elle venait de penser puis tendit les bras vers l'eau. Quand elle commença à parler, une sorte de parchemin se matérialisa au-dessus du lac. Ses paroles apparurent.*</w:t>
      </w:r>
      <w:r>
        <w:rPr>
          <w:rFonts w:ascii="Times New Roman" w:hAnsi="Times New Roman" w:cs="Times New Roman"/>
        </w:rPr>
        <w:br/>
      </w:r>
      <w:r>
        <w:rPr>
          <w:rFonts w:ascii="Times New Roman" w:hAnsi="Times New Roman" w:cs="Times New Roman"/>
        </w:rPr>
        <w:br/>
        <w:t>                       </w:t>
      </w:r>
      <w:r>
        <w:rPr>
          <w:rFonts w:ascii="Times New Roman" w:hAnsi="Times New Roman" w:cs="Times New Roman"/>
        </w:rPr>
        <w:pict>
          <v:shape id="_x0000_i1029" type="#_x0000_t75" alt="http://img201.imageshack.us/img201/6896/elennoldorkk3.jpg" style="width:240pt;height:33.75pt">
            <v:imagedata r:id="rId13" r:href="rId14"/>
          </v:shape>
        </w:pict>
      </w:r>
      <w:r>
        <w:rPr>
          <w:rFonts w:ascii="Times New Roman" w:hAnsi="Times New Roman" w:cs="Times New Roman"/>
        </w:rPr>
        <w:br/>
      </w:r>
      <w:r>
        <w:rPr>
          <w:rFonts w:ascii="Times New Roman" w:hAnsi="Times New Roman" w:cs="Times New Roman"/>
        </w:rPr>
        <w:br/>
        <w:t xml:space="preserve">- Dragon des océans de l'âme, toi qui as traversé les pièges du temps. Je t'offre la puissance de deux alliés séparés par leurs possesseurs ! Reviens à moi... </w:t>
      </w:r>
      <w:r>
        <w:rPr>
          <w:rFonts w:ascii="Times New Roman" w:hAnsi="Times New Roman" w:cs="Times New Roman"/>
        </w:rPr>
        <w:br/>
      </w:r>
      <w:r>
        <w:rPr>
          <w:rFonts w:ascii="Times New Roman" w:hAnsi="Times New Roman" w:cs="Times New Roman"/>
        </w:rPr>
        <w:br/>
        <w:t>*Céleste et Léonis commencèrent à scintiller. Vane sentit sa puissance augmenter et vit que le même phénomène se passait du coté de Laury.*</w:t>
      </w:r>
      <w:r>
        <w:rPr>
          <w:rFonts w:ascii="Times New Roman" w:hAnsi="Times New Roman" w:cs="Times New Roman"/>
        </w:rPr>
        <w:br/>
      </w:r>
      <w:r>
        <w:rPr>
          <w:rFonts w:ascii="Times New Roman" w:hAnsi="Times New Roman" w:cs="Times New Roman"/>
        </w:rPr>
        <w:br/>
        <w:t>- Maintenant à vous ! Vane, Laury... Planter votre épée dans la glace et écartez-vous !</w:t>
      </w:r>
      <w:r>
        <w:rPr>
          <w:rFonts w:ascii="Times New Roman" w:hAnsi="Times New Roman" w:cs="Times New Roman"/>
        </w:rPr>
        <w:br/>
      </w:r>
      <w:r>
        <w:rPr>
          <w:rFonts w:ascii="Times New Roman" w:hAnsi="Times New Roman" w:cs="Times New Roman"/>
        </w:rPr>
        <w:br/>
        <w:t>*Ciria ne voulait pas de blessé et malgré la récalcitrante de Cirion, il regardait si Laury était assez éloigné. Une aura noire et maléfique entoura le jeune garçon. Tandis qu'une aura blanche et pure entoura Ciria. Les deux auras s'élevèrent dans le ciel en déchirant les nuages pour enfin se rencontrer au centre du lac à plus de trente mètres. Un éclair illumina le ciel puis plongea à travers la glace D'un seul coup les trois mètres de glace volèrent en éclat et disparurent en forme de poussière cristalline. Un dragon bleu et blanc sortit de l'eau et ses yeux fixèrent Ciria. Elle sourit à sa vue*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avait fait ce qu'elle devait faire... Ereb était seule a présent mais l'attente fut longue. Même Cirion fixait désespérément la surface de l'eau afin d'apercevoir la jeune Invoqueuse. Enfin elle remonta à la surface, son physique transformé. Quand elle toucha le sol, Ciria se précipita vers elle et prit son visage entre ses mains. Elle sourit.*</w:t>
      </w:r>
      <w:r>
        <w:rPr>
          <w:rFonts w:ascii="Times New Roman" w:hAnsi="Times New Roman" w:cs="Times New Roman"/>
        </w:rPr>
        <w:br/>
      </w:r>
      <w:r>
        <w:rPr>
          <w:rFonts w:ascii="Times New Roman" w:hAnsi="Times New Roman" w:cs="Times New Roman"/>
        </w:rPr>
        <w:br/>
        <w:t>- Elle est simplement endormie... Elle reprend doucement des forces... Vane, peux-tu la porter ?</w:t>
      </w:r>
      <w:r>
        <w:rPr>
          <w:rFonts w:ascii="Times New Roman" w:hAnsi="Times New Roman" w:cs="Times New Roman"/>
        </w:rPr>
        <w:br/>
      </w:r>
      <w:r>
        <w:rPr>
          <w:rFonts w:ascii="Times New Roman" w:hAnsi="Times New Roman" w:cs="Times New Roman"/>
        </w:rPr>
        <w:br/>
        <w:t>*Vane se leva directement et replaça Céleste dans son fourreau. Il prit Ereb dans ses bras. Et regarda Ciria. Cirion et Laury les avaient rejoins.*</w:t>
      </w:r>
      <w:r>
        <w:rPr>
          <w:rFonts w:ascii="Times New Roman" w:hAnsi="Times New Roman" w:cs="Times New Roman"/>
        </w:rPr>
        <w:br/>
      </w:r>
      <w:r>
        <w:rPr>
          <w:rFonts w:ascii="Times New Roman" w:hAnsi="Times New Roman" w:cs="Times New Roman"/>
        </w:rPr>
        <w:br/>
        <w:t xml:space="preserve">- Merci Laury pour ton aide... Nous devrions aller en ville j'ai des choses à aller chercher et nous trouverons le gîte et le couvert... c'est que ça donne faim d'appeler un dragon </w:t>
      </w:r>
      <w:r>
        <w:rPr>
          <w:rFonts w:ascii="Times New Roman" w:hAnsi="Times New Roman" w:cs="Times New Roman"/>
        </w:rPr>
        <w:br/>
      </w:r>
      <w:r>
        <w:rPr>
          <w:rFonts w:ascii="Times New Roman" w:hAnsi="Times New Roman" w:cs="Times New Roman"/>
        </w:rPr>
        <w:br/>
        <w:t>*Ciria laissa échapper un petit rire et un sourire délicat à tous ses compagnons.*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attendit le moment pour planter de toutes ses forces sa lame dans la glace. Cette dernière se rompit en quelques minutes dévoilant la majestueuse tête d’un dragon. Elle ne cilla pas, elle en avait déjà vu auparavant, Blitz par contre semblait terrifié mais ne fit aucun pas en arrière. Elle vit l’invoqueuse plonger dans le lac à la suite de la créature et réapparaître quelques instants plus tard. Elle observa la scène avec inattention, elle s’en moquait de toute façon.  Une fois la jeune femme sortie de l’eau, Ciria vint la féliciter, elle s’en moqua encore plus, rengainant son épée, elle lança un nouveau regard assassin à Vane.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retrouva ses esprits dans les bras de Vane. Ils étaient dans l'auberge, tous autour d'un repas. Elle remarqua tout de même que Laureley et Vane ne se parlaient toujours pas. </w:t>
      </w:r>
      <w:r>
        <w:rPr>
          <w:rFonts w:ascii="Times New Roman" w:hAnsi="Times New Roman" w:cs="Times New Roman"/>
        </w:rPr>
        <w:br/>
        <w:t xml:space="preserve">L'Invoqueuse se redressa et s'assit sur le banc. </w:t>
      </w:r>
      <w:r>
        <w:rPr>
          <w:rFonts w:ascii="Times New Roman" w:hAnsi="Times New Roman" w:cs="Times New Roman"/>
        </w:rPr>
        <w:br/>
        <w:t xml:space="preserve">Un repas chaud l'attendait et elle comptait bien en profiter. </w:t>
      </w:r>
      <w:r>
        <w:rPr>
          <w:rFonts w:ascii="Times New Roman" w:hAnsi="Times New Roman" w:cs="Times New Roman"/>
        </w:rPr>
        <w:br/>
        <w:t>Laureley ne paraissait pas du tout intéressée par ce qui se passait, mais son compagnon discutait avec Ciria, apparemment content. Cirion avait toujours l'air aussi renfrogné, et Vane jetait de temps à autre un regard qui en disait long sur ses sentiments envers la guerrière.</w:t>
      </w:r>
      <w:r>
        <w:rPr>
          <w:rFonts w:ascii="Times New Roman" w:hAnsi="Times New Roman" w:cs="Times New Roman"/>
        </w:rPr>
        <w:br/>
        <w:t>Quel groupe!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demandait ce qu'elle avait bien pu faire à la jeune Laury pour qu'elle aît ce comportement envers elle. La jalousie, la haine, la violence... Tous ces sentiments l'atteignaient et elle toussa légèrement. Cirion remarqua immédiatement que Ciria réagissait bizarrement et s'approcha d'elle. Autant ces sentiments blessaient la jeune fille autant ils rendaient Cirion plus fort. Vane ignora le regard de Laury et marcha en avant aux cotés de Cirion qui gardait souvent un oeil derrière lui sur sa sœur. Laska resta collé à Ciria et cette dernière, fixa le sol enneigé en marchant, sa petite main à nouveau dans cette de Blitz. Elle réfléchissait mais quelque chose l'empêchait de se concentrer. Elle toussa à nouveau.</w:t>
      </w:r>
      <w:r>
        <w:rPr>
          <w:rFonts w:ascii="Times New Roman" w:hAnsi="Times New Roman" w:cs="Times New Roman"/>
        </w:rPr>
        <w:br/>
      </w:r>
      <w:r>
        <w:rPr>
          <w:rFonts w:ascii="Times New Roman" w:hAnsi="Times New Roman" w:cs="Times New Roman"/>
        </w:rPr>
        <w:br/>
        <w:t>Peu après Ereb reprit connaissance et Vane la posa sur un banc. Il lui apporta à manger pendant que Ciria réservait deux chambres communes. Elle revint près de Blitz car elle aimait sa compagnie. Cirion était adossé contre le mur du fond loin du groupe à côté de Laska. Ciria regardait dans le vide... Elle s'assit sur les genoux du guerrier et s'adossa contre son torse*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Angelina préférait restait à l’écart du groupe, de toute façon, elle ne se sentait pas acceptée. Blitz semblait s’être lié d’amitié pour la fille, ça lui coûtera cher mais bon, Laury avait toujours été là pour lui. Vane lui lançait subrepticement des regards qui en disaient long auxquels elle s’amusait à répondre sur le même ton. Elle ne détestait pas ce type outre mesure mais il lui rappelait trop son passé, un passé qu’elle tentait d’oublier, de farder mais qui revenait sans relâche. Elle s’assit seule à une table, loin de tous les regards, elle voulait être seule.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s'aperçut que Ciria n'allait pas bien : elle toussait et elle pâlissait à vue d’œil. Elle s'approcha de l'enfant.</w:t>
      </w:r>
      <w:r>
        <w:rPr>
          <w:rFonts w:ascii="Times New Roman" w:hAnsi="Times New Roman" w:cs="Times New Roman"/>
        </w:rPr>
        <w:br/>
        <w:t>- Que se passe-t-il ?</w:t>
      </w:r>
      <w:r>
        <w:rPr>
          <w:rFonts w:ascii="Times New Roman" w:hAnsi="Times New Roman" w:cs="Times New Roman"/>
        </w:rPr>
        <w:br/>
        <w:t xml:space="preserve">Elle paraissait affaiblie, et ne lui répondit pas, perdue dans ses pensées. Ereb s'éloigna en silence. </w:t>
      </w:r>
      <w:r>
        <w:rPr>
          <w:rFonts w:ascii="Times New Roman" w:hAnsi="Times New Roman" w:cs="Times New Roman"/>
        </w:rPr>
        <w:br/>
        <w:t>Laureley s'était isolée. L'Invoqueuse hésita un instant, puis la rejoignit.</w:t>
      </w:r>
      <w:r>
        <w:rPr>
          <w:rFonts w:ascii="Times New Roman" w:hAnsi="Times New Roman" w:cs="Times New Roman"/>
        </w:rPr>
        <w:br/>
        <w:t xml:space="preserve">Elle s'assit en face de la guerrière. </w:t>
      </w:r>
      <w:r>
        <w:rPr>
          <w:rFonts w:ascii="Times New Roman" w:hAnsi="Times New Roman" w:cs="Times New Roman"/>
        </w:rPr>
        <w:br/>
        <w:t>-Vas-tu rester avec nous ? Ton compagnon semble le désirer mais toi?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finit par sortir de l'auberge et aller se promener dans les rues du village. Cirion observa Laury sans rien dire et caressa Laska qui nettoyait son beau pelage. Ciria ne se sentait pas très bien... Une bagarre se déclencha et très vite elle impliqua trois hommes complètement saouls. L'ange se recontracta sur elle-même en se blottissant dans les bras de l'homme. Ereb s'approcha d'elle mais elle ne put lui répondre que par un sourire qui se voulait rassurant.</w:t>
      </w:r>
      <w:r>
        <w:rPr>
          <w:rFonts w:ascii="Times New Roman" w:hAnsi="Times New Roman" w:cs="Times New Roman"/>
        </w:rPr>
        <w:br/>
        <w:t>Ciria leva ses yeux presque clos et ne voyait que la gorge de Blitz. Elle lui murmura.*</w:t>
      </w:r>
      <w:r>
        <w:rPr>
          <w:rFonts w:ascii="Times New Roman" w:hAnsi="Times New Roman" w:cs="Times New Roman"/>
        </w:rPr>
        <w:br/>
      </w:r>
      <w:r>
        <w:rPr>
          <w:rFonts w:ascii="Times New Roman" w:hAnsi="Times New Roman" w:cs="Times New Roman"/>
        </w:rPr>
        <w:br/>
        <w:t>- Blitz...</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vit l’invoqueuse se lever et se diriger vers elle. Elle jura intérieurement, mais personne n’allait donc la laisser tranquille. Elle ne leva même pas les yeux vers la femme quand celle-ci lui demanda : </w:t>
      </w:r>
      <w:r>
        <w:rPr>
          <w:rFonts w:ascii="Times New Roman" w:hAnsi="Times New Roman" w:cs="Times New Roman"/>
        </w:rPr>
        <w:br/>
        <w:t>« Vas-tu rester avec nous ? Ton compagnon semble le désirer mais toi ?</w:t>
      </w:r>
      <w:r>
        <w:rPr>
          <w:rFonts w:ascii="Times New Roman" w:hAnsi="Times New Roman" w:cs="Times New Roman"/>
        </w:rPr>
        <w:br/>
        <w:t>- Là où je serais, Blitz sera, se contenta-t-elle de répondre. Pour une fois qu’il est heureux, je ne vais pas lui arracher ce privilège. »</w:t>
      </w:r>
      <w:r>
        <w:rPr>
          <w:rFonts w:ascii="Times New Roman" w:hAnsi="Times New Roman" w:cs="Times New Roman"/>
        </w:rPr>
        <w:br/>
        <w:t>Elle leva enfin les yeux vers la jeune femme.</w:t>
      </w:r>
      <w:r>
        <w:rPr>
          <w:rFonts w:ascii="Times New Roman" w:hAnsi="Times New Roman" w:cs="Times New Roman"/>
        </w:rPr>
        <w:br/>
      </w:r>
      <w:r>
        <w:rPr>
          <w:rFonts w:ascii="Times New Roman" w:hAnsi="Times New Roman" w:cs="Times New Roman"/>
        </w:rPr>
        <w:br/>
        <w:t xml:space="preserve">Blitz était heureux de voir la fillette blottie dans ses bras, jamais il n'avait connu un tel bonheur. Soudain, cette dernière l'appela, il baissa doucement son visage pour le mettre à hauteur et lui murmura : </w:t>
      </w:r>
      <w:r>
        <w:rPr>
          <w:rFonts w:ascii="Times New Roman" w:hAnsi="Times New Roman" w:cs="Times New Roman"/>
        </w:rPr>
        <w:br/>
        <w:t>« Je suis là, qu'est ce qu'il y a ? »</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voyait bien qu'elle dérangeait Laureley, aussi, après avoir eu sa réponse, elle s'éloigna. Ciria était au plus mal. Une bagarre s'était déclenchée et on aurait dit que chacun des coups reçus par les hommes la touchait, elle aussi. Ereb s'empressa de la faire sortir de l'auberge pour qu'elle puisse mieux respirer et qu'elle s'éloigne de la bagarre.   </w:t>
      </w:r>
      <w:r>
        <w:rPr>
          <w:rFonts w:ascii="Times New Roman" w:hAnsi="Times New Roman" w:cs="Times New Roman"/>
        </w:rPr>
        <w:br/>
        <w:t xml:space="preserve">- Ciria... </w:t>
      </w:r>
      <w:r>
        <w:rPr>
          <w:rFonts w:ascii="Times New Roman" w:hAnsi="Times New Roman" w:cs="Times New Roman"/>
        </w:rPr>
        <w:br/>
        <w:t>En désespoir de cause elle lui fit boire un peu d'eau, sachant parfaitement que cela ne servirait à rien.</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n'avait pas l'habitude d'une telle méchanceté pourtant on l'avait prévenue... Lorsque Blitz lui répondit, elle fut emmenée à l'extérieur par Ereb.*</w:t>
      </w:r>
      <w:r>
        <w:rPr>
          <w:rFonts w:ascii="Times New Roman" w:hAnsi="Times New Roman" w:cs="Times New Roman"/>
        </w:rPr>
        <w:br/>
      </w:r>
      <w:r>
        <w:rPr>
          <w:rFonts w:ascii="Times New Roman" w:hAnsi="Times New Roman" w:cs="Times New Roman"/>
        </w:rPr>
        <w:br/>
        <w:t xml:space="preserve">- Ciria... </w:t>
      </w:r>
      <w:r>
        <w:rPr>
          <w:rFonts w:ascii="Times New Roman" w:hAnsi="Times New Roman" w:cs="Times New Roman"/>
        </w:rPr>
        <w:br/>
      </w:r>
      <w:r>
        <w:rPr>
          <w:rFonts w:ascii="Times New Roman" w:hAnsi="Times New Roman" w:cs="Times New Roman"/>
        </w:rPr>
        <w:br/>
        <w:t>*La fillette but l'eau qu'elle lui proposa puis s'assis dans la neige, ses jambes ne pouvant plus la porter.*</w:t>
      </w:r>
      <w:r>
        <w:rPr>
          <w:rFonts w:ascii="Times New Roman" w:hAnsi="Times New Roman" w:cs="Times New Roman"/>
        </w:rPr>
        <w:br/>
      </w:r>
      <w:r>
        <w:rPr>
          <w:rFonts w:ascii="Times New Roman" w:hAnsi="Times New Roman" w:cs="Times New Roman"/>
        </w:rPr>
        <w:br/>
        <w:t>- Appelle Blitz, s'il te plait... Il faut... Je veux sa présence...</w:t>
      </w:r>
      <w:r>
        <w:rPr>
          <w:rFonts w:ascii="Times New Roman" w:hAnsi="Times New Roman" w:cs="Times New Roman"/>
        </w:rPr>
        <w:br/>
      </w:r>
      <w:r>
        <w:rPr>
          <w:rFonts w:ascii="Times New Roman" w:hAnsi="Times New Roman" w:cs="Times New Roman"/>
        </w:rPr>
        <w:br/>
        <w:t>*Cirion avait remarqué la scène et il savait que c'était du à la bagarre et à la haine que se portait Vane et Laury. A peine Ciria était-elle sortie que Cirion s'approcha des hommes et les décapita un part un. Les autres personnes qui peuplaient l'auberge restèrent bouche bée devant le sang froid d'un enfant causant un meurtre. Il essuya sa lame puis retourna à sa place comme si de rien était.</w:t>
      </w:r>
      <w:r>
        <w:rPr>
          <w:rFonts w:ascii="Times New Roman" w:hAnsi="Times New Roman" w:cs="Times New Roman"/>
        </w:rPr>
        <w:br/>
        <w:t>En ce qui concerne Ciria, elle respirait un peu mieux mais assez bruyamment. Elle attendait Blitz avec impatience.*</w:t>
      </w:r>
      <w:r>
        <w:rPr>
          <w:rFonts w:ascii="Times New Roman" w:hAnsi="Times New Roman" w:cs="Times New Roman"/>
        </w:rPr>
        <w:br/>
      </w:r>
      <w:r>
        <w:rPr>
          <w:rFonts w:ascii="Times New Roman" w:hAnsi="Times New Roman" w:cs="Times New Roman"/>
        </w:rPr>
        <w:br/>
        <w:t>- Mon frère m'avait dit que mon cœur me perdra... Et il avait bien raison... dit-elle avec un sourire ironique.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leva d’un bond quand elle vit Ereb aller chercher Blitz, elle n’aimait pas ne pas l’avoir en vue. Elle le laissa cependant faire.</w:t>
      </w:r>
      <w:r>
        <w:rPr>
          <w:rFonts w:ascii="Times New Roman" w:hAnsi="Times New Roman" w:cs="Times New Roman"/>
        </w:rPr>
        <w:br/>
      </w:r>
      <w:r>
        <w:rPr>
          <w:rFonts w:ascii="Times New Roman" w:hAnsi="Times New Roman" w:cs="Times New Roman"/>
        </w:rPr>
        <w:br/>
        <w:t>Blitz était terrifié quand l’invoqueuse vient le voir. Il sortit à sa suite et convergea directement vers Ciria.</w:t>
      </w:r>
      <w:r>
        <w:rPr>
          <w:rFonts w:ascii="Times New Roman" w:hAnsi="Times New Roman" w:cs="Times New Roman"/>
        </w:rPr>
        <w:br/>
        <w:t>« Ciria, que se passe-t-il ? Demanda-t-il avec inquiétude.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baissait la tête pour mieux respirer. Elle se retourna vivement quand elle vit l'homme imposant sortir de l'auberge et tendit les bras vers lui comme une enfant devant son grand frère confident ou son père protecteur. Quand il la prit dans ses bras, elle posa sa tête sur ses épaules, le regard ailleurs.*</w:t>
      </w:r>
      <w:r>
        <w:rPr>
          <w:rFonts w:ascii="Times New Roman" w:hAnsi="Times New Roman" w:cs="Times New Roman"/>
        </w:rPr>
        <w:br/>
      </w:r>
      <w:r>
        <w:rPr>
          <w:rFonts w:ascii="Times New Roman" w:hAnsi="Times New Roman" w:cs="Times New Roman"/>
        </w:rPr>
        <w:br/>
        <w:t>- Ciria, que se passe-t-il ? Demanda-t-il avec inquiétude.</w:t>
      </w:r>
      <w:r>
        <w:rPr>
          <w:rFonts w:ascii="Times New Roman" w:hAnsi="Times New Roman" w:cs="Times New Roman"/>
        </w:rPr>
        <w:br/>
        <w:t xml:space="preserve">- J'ai mal a la poitrine... Mon cœur me brûle... Et j'ai du mal... à respirer... </w:t>
      </w:r>
      <w:r>
        <w:rPr>
          <w:rFonts w:ascii="Times New Roman" w:hAnsi="Times New Roman" w:cs="Times New Roman"/>
        </w:rPr>
        <w:br/>
      </w:r>
      <w:r>
        <w:rPr>
          <w:rFonts w:ascii="Times New Roman" w:hAnsi="Times New Roman" w:cs="Times New Roman"/>
        </w:rPr>
        <w:br/>
        <w:t>*Elle ne voulait pas l'inquiéter mais elle ne savait pas mentir à qui que ce soit et elle voyait le regard de Cirion qui avait suivit Blitz. Il lui envoya un sourire car malgré son sale caractère, il faisait confiance au guerrier. Il rentra avec Ereb pour discuter avec elle... Il fallait qu'ils se changent les idées et comme Laury semblait vouloir être seule, il la laissa tranquille.*</w:t>
      </w:r>
      <w:r>
        <w:rPr>
          <w:rFonts w:ascii="Times New Roman" w:hAnsi="Times New Roman" w:cs="Times New Roman"/>
        </w:rPr>
        <w:br/>
      </w:r>
      <w:r>
        <w:rPr>
          <w:rFonts w:ascii="Times New Roman" w:hAnsi="Times New Roman" w:cs="Times New Roman"/>
        </w:rPr>
        <w:br/>
        <w:t>- On peut aller marcher plus loin ? S'il te plait...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retourna dans l'auberge et vit Cirion et ses victimes. Le garçon essuyait nonchalamment sa lame.</w:t>
      </w:r>
      <w:r>
        <w:rPr>
          <w:rFonts w:ascii="Times New Roman" w:hAnsi="Times New Roman" w:cs="Times New Roman"/>
        </w:rPr>
        <w:br/>
        <w:t>-Cirion s'il te plaît, évite ça.</w:t>
      </w:r>
      <w:r>
        <w:rPr>
          <w:rFonts w:ascii="Times New Roman" w:hAnsi="Times New Roman" w:cs="Times New Roman"/>
        </w:rPr>
        <w:br/>
        <w:t>Elle, personnellement, s'en fichait. L'Invoqueuse commençait à avoir l'habitude. Elle s'approcha du bar et prit une boisson assez forte, se fichant des regards que déclenchait sa courte robe. Plaignant à l'avance la femme de ménage, elle laissa un large pourboire, pour compenser.</w:t>
      </w:r>
      <w:r>
        <w:rPr>
          <w:rFonts w:ascii="Times New Roman" w:hAnsi="Times New Roman" w:cs="Times New Roman"/>
        </w:rPr>
        <w:br/>
        <w:t>Cirion s'approcha d'elle. Il désirait apparemment discuter. Ereb se tourna vers lui.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prit la jeune fille comme si c’était une poupée de porcelaine, la chose la plus fragile de la terre. Il la porta quelques mètres, traversant les ruelles jusqu’à arriver aux portes de la ville. Le soleil offrait un paysage exceptionnellement beau. Il déposa doucement Ciria près de lui et s’assit à côté d’elle. Jamais il n’avait ressenti une telle émotion, il regarda le soleil : </w:t>
      </w:r>
      <w:r>
        <w:rPr>
          <w:rFonts w:ascii="Times New Roman" w:hAnsi="Times New Roman" w:cs="Times New Roman"/>
        </w:rPr>
        <w:br/>
        <w:t>« C’est beau n’est-ce pas ? Là d’où Laury vient, ce n’est pas une étendue blanche sur laquelle se reflète le soleil mais un pays d’or. Le sable forme des montagnes, l’horizon est à perte de vue. Il faut excuser son comportement, elle est seule, elle se sent rejetée de tous, elle est si malheureuse. »</w:t>
      </w:r>
      <w:r>
        <w:rPr>
          <w:rFonts w:ascii="Times New Roman" w:hAnsi="Times New Roman" w:cs="Times New Roman"/>
        </w:rPr>
        <w:br/>
        <w:t>Son regard se perdit dans le vide, il pensait à son amie. Ciria comprit ses paroles et vint se blottir tout contre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Cirion s'il te plaît, évite ça.</w:t>
      </w:r>
      <w:r>
        <w:rPr>
          <w:rFonts w:ascii="Times New Roman" w:hAnsi="Times New Roman" w:cs="Times New Roman"/>
        </w:rPr>
        <w:br/>
        <w:t>- Si tu t'en fiches pourquoi me demandes-tu ça ?</w:t>
      </w:r>
      <w:r>
        <w:rPr>
          <w:rFonts w:ascii="Times New Roman" w:hAnsi="Times New Roman" w:cs="Times New Roman"/>
        </w:rPr>
        <w:br/>
      </w:r>
      <w:r>
        <w:rPr>
          <w:rFonts w:ascii="Times New Roman" w:hAnsi="Times New Roman" w:cs="Times New Roman"/>
        </w:rPr>
        <w:br/>
        <w:t>*Cirion s'assit à côté d'Ereb près du bar et regarda méchamment une femme qui s'éloigna sans demander son reste. Il tourna son regard vers elle.*</w:t>
      </w:r>
      <w:r>
        <w:rPr>
          <w:rFonts w:ascii="Times New Roman" w:hAnsi="Times New Roman" w:cs="Times New Roman"/>
        </w:rPr>
        <w:br/>
      </w:r>
      <w:r>
        <w:rPr>
          <w:rFonts w:ascii="Times New Roman" w:hAnsi="Times New Roman" w:cs="Times New Roman"/>
        </w:rPr>
        <w:br/>
        <w:t>- Qu'as-tu ressentit quand le dragon est entré en toi ? Je le connaissais bien et savoir qu'il est dans ton corps me laisse une drôle de sensation...</w:t>
      </w:r>
      <w:r>
        <w:rPr>
          <w:rFonts w:ascii="Times New Roman" w:hAnsi="Times New Roman" w:cs="Times New Roman"/>
        </w:rPr>
        <w:br/>
      </w:r>
      <w:r>
        <w:rPr>
          <w:rFonts w:ascii="Times New Roman" w:hAnsi="Times New Roman" w:cs="Times New Roman"/>
        </w:rPr>
        <w:br/>
        <w:t>*Il ne savait pas pourquoi il lui parlait. Il se dit simplement qu'il voulait avoir des réponses.*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était assis dans l’ombre, elle avait vu la scène, elle s’en moquait. Elle se moquait de tout de toute façon. Elle vérifia bien que personne ne l’épiait et sortit un médaillon de sa poche, elle l’ouvrit et le contempla quelques instants avant de le faire à nouveau disparaître. Elle sentait les larmes lui monter mais les refoula :</w:t>
      </w:r>
      <w:r>
        <w:rPr>
          <w:rFonts w:ascii="Times New Roman" w:hAnsi="Times New Roman" w:cs="Times New Roman"/>
        </w:rPr>
        <w:br/>
        <w:t>« Une fille d’Amiral ne pleure pas, lui répétait son père. »</w:t>
      </w:r>
      <w:r>
        <w:rPr>
          <w:rFonts w:ascii="Times New Roman" w:hAnsi="Times New Roman" w:cs="Times New Roman"/>
        </w:rPr>
        <w:br/>
        <w:t>Elle appela d’un geste de la main le serveur et commanda quelque chose de fort. Ivre, elle arriverait peut être à quitter un peu son chagrin.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allait mieux. Elle resta un moment dans ses bras puis s'assit à ses côtés. Elle regarda également le soleil.*</w:t>
      </w:r>
      <w:r>
        <w:rPr>
          <w:rFonts w:ascii="Times New Roman" w:hAnsi="Times New Roman" w:cs="Times New Roman"/>
        </w:rPr>
        <w:br/>
      </w:r>
      <w:r>
        <w:rPr>
          <w:rFonts w:ascii="Times New Roman" w:hAnsi="Times New Roman" w:cs="Times New Roman"/>
        </w:rPr>
        <w:br/>
        <w:t>- C’est beau n’est-ce pas ? Là d’où Laury vient, ce n’est pas une étendue blanche sur laquelle se reflète le soleil mais un pays d’or. Le sable forme des montagnes, l’horizon est à perte de vue. Il faut excuser son comportement, elle est seule, elle se sent rejetée de tous, elle est si malheureuse.</w:t>
      </w:r>
      <w:r>
        <w:rPr>
          <w:rFonts w:ascii="Times New Roman" w:hAnsi="Times New Roman" w:cs="Times New Roman"/>
        </w:rPr>
        <w:br/>
        <w:t>- Oui c'est très beau... Je n'ai jamais vu les pays gouvernés par le soleil. Je ne lui en veux pas bien au contraire je la comprends mais cette haine, cette colère je la ressens et elle m'affaiblit. Ca fait des siècles que je n'ai vécus qu'en présence de mon jeune frère. Nous sommes jumeaux mais si différent... La guerre me tuera alors qu'elle le sauvera. Il gagne en puissance tandis que je perds mes forces...</w:t>
      </w:r>
      <w:r>
        <w:rPr>
          <w:rFonts w:ascii="Times New Roman" w:hAnsi="Times New Roman" w:cs="Times New Roman"/>
        </w:rPr>
        <w:br/>
      </w:r>
      <w:r>
        <w:rPr>
          <w:rFonts w:ascii="Times New Roman" w:hAnsi="Times New Roman" w:cs="Times New Roman"/>
        </w:rPr>
        <w:br/>
        <w:t>*Elle vint se blottir dans ses bras.*</w:t>
      </w:r>
      <w:r>
        <w:rPr>
          <w:rFonts w:ascii="Times New Roman" w:hAnsi="Times New Roman" w:cs="Times New Roman"/>
        </w:rPr>
        <w:br/>
      </w:r>
      <w:r>
        <w:rPr>
          <w:rFonts w:ascii="Times New Roman" w:hAnsi="Times New Roman" w:cs="Times New Roman"/>
        </w:rPr>
        <w:br/>
        <w:t>- Tout comme ton amie, je n'ai jamais eu d'affection ou d'amour. Je ne sais pas pourquoi je tiens à toi comme personne d'autre... Je suis bien avec toi et j'ai vraiment l'impression d'être une petite fille comme les autres...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regarda dans le vague, devait-il le lui dire ? Oui, il avait une telle confiance en cette fillette qu’il aurait pu lui confier ses plus noirs secrets.</w:t>
      </w:r>
      <w:r>
        <w:rPr>
          <w:rFonts w:ascii="Times New Roman" w:hAnsi="Times New Roman" w:cs="Times New Roman"/>
        </w:rPr>
        <w:br/>
        <w:t>« La haine de Laureley, personne ne pourra jamais l’étancher. Elle était Général, capitaine des armées du roi. Ses batailles étaient miraculeuses, elle parvenait à retourner des situations périlleuses sans même sortir son épée, son charisme faisait le travail. Et puis, un jour, le vice-roi renversa le pouvoir. Ayant prêté allégeance au roi jusqu’à sa mort, elle lui resta fidèle et de légende, elle devint rebut. On l’enferma mais là encore, sa foi combattait la haine. J’ai été enfermé peu après elle, c’est là que j’ai fait leur connaissance. Jamais Laureley n’était sans Léandre, je n’avais jamais vu un amour aussi fort, jusqu’au jour où ils l’ont emmené. Quand il est revenu, il était aux portes de la mort, il est mort dans ses bras, depuis, je ne l’ai plus jamais vue sourire. »</w:t>
      </w:r>
      <w:r>
        <w:rPr>
          <w:rFonts w:ascii="Times New Roman" w:hAnsi="Times New Roman" w:cs="Times New Roman"/>
        </w:rPr>
        <w:br/>
        <w:t>Il sentait les larmes lui monter tandis qu’il racontait cette histoire. Il se laissa aller serrant un peu plus la fillette dans ses bras musclés.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sourit à la remarque de Cirion.</w:t>
      </w:r>
      <w:r>
        <w:rPr>
          <w:rFonts w:ascii="Times New Roman" w:hAnsi="Times New Roman" w:cs="Times New Roman"/>
        </w:rPr>
        <w:br/>
        <w:t>- Tous les Invoqueurs ont leurs Eyons en eux, et ils peuvent lui parler à tous moments. C'est une sensation très agréable, parce que tu sais que tu ne seras plus jamais seul, c'est impossible. La mort de l'un entraîne la mort de l'autre. C'est un engagement à vie.</w:t>
      </w:r>
      <w:r>
        <w:rPr>
          <w:rFonts w:ascii="Times New Roman" w:hAnsi="Times New Roman" w:cs="Times New Roman"/>
        </w:rPr>
        <w:br/>
        <w:t xml:space="preserve">Laureley s'était installée au comptoir. Elle prenait une boisson forte et désirait bien apparemment se saouler. </w:t>
      </w:r>
      <w:r>
        <w:rPr>
          <w:rFonts w:ascii="Times New Roman" w:hAnsi="Times New Roman" w:cs="Times New Roman"/>
        </w:rPr>
        <w:br/>
        <w:t>- Cirion, il faut que je parte. Je vais retourner chez moi, pour finir le rite d'apprentissage, puis, je vous rejoindrais. D'ici trois jours, je serais revenue.</w:t>
      </w:r>
      <w:r>
        <w:rPr>
          <w:rFonts w:ascii="Times New Roman" w:hAnsi="Times New Roman" w:cs="Times New Roman"/>
        </w:rPr>
        <w:br/>
        <w:t>Elle sortit du village et appela Ceres. Il apparut devant elle. En montant sur son dos, elle vit Ciria non loin de là avec Blitz. Elle les salua d'un signe de la main et s'envola vers sa forêt natale.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écouta l'histoire que Blitz lui confiait. Elle sanglota au fur et a mesure... C'était si triste comment le genre humain pouvait être capable de telle atrocité ? Méritaient-ils de vivre ? D’être sauvé ? Elle avait sa tête contre son torse et elle entendait les battements de son cœur malheureux. Soudain, une larme tomba sur sa joue et elle redressa la tête. Elle lui sourit et de ses fins doigts essuya ses larmes.*</w:t>
      </w:r>
      <w:r>
        <w:rPr>
          <w:rFonts w:ascii="Times New Roman" w:hAnsi="Times New Roman" w:cs="Times New Roman"/>
        </w:rPr>
        <w:br/>
      </w:r>
      <w:r>
        <w:rPr>
          <w:rFonts w:ascii="Times New Roman" w:hAnsi="Times New Roman" w:cs="Times New Roman"/>
        </w:rPr>
        <w:br/>
        <w:t>- Laisse toi aller... Je partage ta tristesse....</w:t>
      </w:r>
      <w:r>
        <w:rPr>
          <w:rFonts w:ascii="Times New Roman" w:hAnsi="Times New Roman" w:cs="Times New Roman"/>
        </w:rPr>
        <w:br/>
      </w:r>
      <w:r>
        <w:rPr>
          <w:rFonts w:ascii="Times New Roman" w:hAnsi="Times New Roman" w:cs="Times New Roman"/>
        </w:rPr>
        <w:br/>
        <w:t>*Ciria sentit ses bras se resserrer sur elle et l'ange se sentait protégée. Elle pleurait avec lui, partagent sa douleur d'un tel secret. Elle augmenta son énergie qui d'un voile transparent d'un bleu ciel les entoura, réconfortant les âmes.</w:t>
      </w:r>
      <w:r>
        <w:rPr>
          <w:rFonts w:ascii="Times New Roman" w:hAnsi="Times New Roman" w:cs="Times New Roman"/>
        </w:rPr>
        <w:br/>
        <w:t>Peu après elle fit signe à Ereb qui s'éloigna sur le dos de son dragon...*</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Laureley avait vu l’invoqueuse partir, laissant le jeune garçon seul. Elle devait lui parler, elle se reconcentra, l’alcool s’était déjà pas mal insinué dans ses veines. Elle arriva à hauteur de l’enfant et lui lança d’un ton un peu grisé : </w:t>
      </w:r>
      <w:r>
        <w:rPr>
          <w:rFonts w:ascii="Times New Roman" w:hAnsi="Times New Roman" w:cs="Times New Roman"/>
        </w:rPr>
        <w:br/>
        <w:t>« Si j’étais toi, je me calmerai un peu, ce genre de colère ne sert à rien et détruit plus qu’il ne construit. Penses-tu que ces hommes ont demandé de mourir ? Ils étaient ivres, ils laissent peut être derrière eux une femme et des enfants inconsolables. »</w:t>
      </w:r>
      <w:r>
        <w:rPr>
          <w:rFonts w:ascii="Times New Roman" w:hAnsi="Times New Roman" w:cs="Times New Roman"/>
        </w:rPr>
        <w:br/>
        <w:t>Cirion l’écoutait en lui lançant des regards noirs. Laury inspira à fond vidant son esprit des dernières brumes alcoolisées, elle l’avait fait tant de fois. Une fois son exercice achevé, elle tourna un regard résigné et froid vers le garçon.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garçon était satisfait de la réponse de l'Invoqueuse. Il sourit et la vit partir. Elle l'intéressait pour des raisons qui l'échappaient encore... Soudain, Cirion n'en revenait pas. Laury, cette solitaire saoul venait lui parler. Il lui lança un regard méfiant et énervé.*</w:t>
      </w:r>
      <w:r>
        <w:rPr>
          <w:rFonts w:ascii="Times New Roman" w:hAnsi="Times New Roman" w:cs="Times New Roman"/>
        </w:rPr>
        <w:br/>
      </w:r>
      <w:r>
        <w:rPr>
          <w:rFonts w:ascii="Times New Roman" w:hAnsi="Times New Roman" w:cs="Times New Roman"/>
        </w:rPr>
        <w:br/>
        <w:t>- Ce n'est pas de la colère et je me moque éperdument de ce qu'ils laissent derrière eux... Ils se sont condamnés en se battant... Je préfère les voir mourir car leur mort ne me chagrinera pas comparé à la perte de ma sœur ! Tu n'as donc pas compris ? Elle a le cœur beaucoup trop parfait et gentil ! La moindre violence autour d'elle l'affaiblit car c'est un ange de la paix et de l'amour... Ton ami l’a compris en tout cas... En tuant ces hommes je n'ai fait que la protéger.</w:t>
      </w:r>
      <w:r>
        <w:rPr>
          <w:rFonts w:ascii="Times New Roman" w:hAnsi="Times New Roman" w:cs="Times New Roman"/>
        </w:rPr>
        <w:br/>
      </w:r>
      <w:r>
        <w:rPr>
          <w:rFonts w:ascii="Times New Roman" w:hAnsi="Times New Roman" w:cs="Times New Roman"/>
        </w:rPr>
        <w:br/>
        <w:t>*Il la regarda en remarquant qu'elle dessaoulait. Mais son regard froid ne le toucha meme pas. Il avait eu sa dose de violence et rien n'aurait pu le perturber. Il resta malgré tout à côté de Laury, il aimait son sale caractère...*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Laureley se mit à rire : </w:t>
      </w:r>
      <w:r>
        <w:rPr>
          <w:rFonts w:ascii="Times New Roman" w:hAnsi="Times New Roman" w:cs="Times New Roman"/>
        </w:rPr>
        <w:br/>
        <w:t>« Protéger ta sœur, une noble cause !!! Ne crois-tu pas qu’elle se sentirait mieux si au lieu de la guerre, tu provoquais la paix ? »</w:t>
      </w:r>
      <w:r>
        <w:rPr>
          <w:rFonts w:ascii="Times New Roman" w:hAnsi="Times New Roman" w:cs="Times New Roman"/>
        </w:rPr>
        <w:br/>
        <w:t xml:space="preserve">Elle se retourna et quitta le bar, laissant méditer Cirion sur sa dernière phrase. A peine sortie, elle chercha Blitz du regard, elle le repéra rapidement, il était en proie à une crise de larmes. Elle s’approcha de lui sans même voir Ciria qui pleurait également dans ses bras. Elle se glissa derrière son ami et lui murmura avec une infinie douceur : </w:t>
      </w:r>
      <w:r>
        <w:rPr>
          <w:rFonts w:ascii="Times New Roman" w:hAnsi="Times New Roman" w:cs="Times New Roman"/>
        </w:rPr>
        <w:br/>
        <w:t>« Blitz, mon frère, qu’est ce qu’il t’arrive ? »</w:t>
      </w:r>
      <w:r>
        <w:rPr>
          <w:rFonts w:ascii="Times New Roman" w:hAnsi="Times New Roman" w:cs="Times New Roman"/>
        </w:rPr>
        <w:br/>
        <w:t>Pour la première fois, son regard n’avait rien de froid, une lueur d’inquiétude s’y était allumé.</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*Ciron ricana à la phrase de Laury. Il haussa les épaules.*</w:t>
      </w:r>
      <w:r>
        <w:rPr>
          <w:rFonts w:ascii="Times New Roman" w:hAnsi="Times New Roman" w:cs="Times New Roman"/>
        </w:rPr>
        <w:br/>
      </w:r>
      <w:r>
        <w:rPr>
          <w:rFonts w:ascii="Times New Roman" w:hAnsi="Times New Roman" w:cs="Times New Roman"/>
        </w:rPr>
        <w:br/>
        <w:t>- Tu ne sais pas ce que je suis...</w:t>
      </w:r>
      <w:r>
        <w:rPr>
          <w:rFonts w:ascii="Times New Roman" w:hAnsi="Times New Roman" w:cs="Times New Roman"/>
        </w:rPr>
        <w:br/>
      </w:r>
      <w:r>
        <w:rPr>
          <w:rFonts w:ascii="Times New Roman" w:hAnsi="Times New Roman" w:cs="Times New Roman"/>
        </w:rPr>
        <w:br/>
        <w:t>*La paix et l'amour lui était refusé dès la naissance. Il était d'une certaine manière une erreur, une malédiction... Il se glissa derrière le bar et enfila tout ce qu'il trouvait.*</w:t>
      </w:r>
      <w:r>
        <w:rPr>
          <w:rFonts w:ascii="Times New Roman" w:hAnsi="Times New Roman" w:cs="Times New Roman"/>
        </w:rPr>
        <w:br/>
      </w:r>
      <w:r>
        <w:rPr>
          <w:rFonts w:ascii="Times New Roman" w:hAnsi="Times New Roman" w:cs="Times New Roman"/>
        </w:rPr>
        <w:br/>
        <w:t>*Quant à Ciria elle avait été tellement touchée par l'histoire de Blitz qu'elle se colla à lui comme s’il allait la porter pour entourer son cou de ses bras et poser sa tête sur son épaule. Elle somnolait et ne sentit que très vaguement la phrase de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restait indubitablement muet, emporté par son malaise. Laury référa le laisser, elle savait qu’il lui expliquerait par la suite. Elle se releva doucement mais avant de partir en expédition dans la ville elle lui souffla doucement : </w:t>
      </w:r>
      <w:r>
        <w:rPr>
          <w:rFonts w:ascii="Times New Roman" w:hAnsi="Times New Roman" w:cs="Times New Roman"/>
        </w:rPr>
        <w:br/>
        <w:t>« Je vais retrouver Vane, restes ici et veilles sur les enfants. »</w:t>
      </w:r>
      <w:r>
        <w:rPr>
          <w:rFonts w:ascii="Times New Roman" w:hAnsi="Times New Roman" w:cs="Times New Roman"/>
        </w:rPr>
        <w:br/>
        <w:t>Puis elle prit son visage résigné, un visage sur lequel toute gentillesse avait désertée. Elle s’enfonça dans les ruelles, elle devait savoir, même si les aveux de son ancien lieutenant pouvaient la blesser, elle devait savoir. Elle le retrouva en quelques minutes, il flânait dans les rues, inconscient du félin mortel qui se glissait derrière lui. Il la sentit au dernier moment mais c’était déjà trop tard, il était déjà pris au piège de la jeune femme, le pistolet qu’il sentait sur la nuque en témoignait.</w:t>
      </w:r>
      <w:r>
        <w:rPr>
          <w:rFonts w:ascii="Times New Roman" w:hAnsi="Times New Roman" w:cs="Times New Roman"/>
        </w:rPr>
        <w:br/>
        <w:t>« Etais-tu présent ? »</w:t>
      </w:r>
      <w:r>
        <w:rPr>
          <w:rFonts w:ascii="Times New Roman" w:hAnsi="Times New Roman" w:cs="Times New Roman"/>
        </w:rPr>
        <w:br/>
        <w:t>Ce fut la seule phrase que Laureley prononça.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s'endormait progressivement dans les bras de Blitz. Cirion était occupé à boire comme un trou, titubant dans l'auberge. Il monta ensuite les escaliers et entra dans la chambre pour ensuite s'écrouler sur le lit...*</w:t>
      </w:r>
      <w:r>
        <w:rPr>
          <w:rFonts w:ascii="Times New Roman" w:hAnsi="Times New Roman" w:cs="Times New Roman"/>
        </w:rPr>
        <w:br/>
      </w:r>
      <w:r>
        <w:rPr>
          <w:rFonts w:ascii="Times New Roman" w:hAnsi="Times New Roman" w:cs="Times New Roman"/>
        </w:rPr>
        <w:br/>
        <w:t>*Vane regardait les gens passer et les étalages des paysans. Il sentit bien trop tard la présence de Laury et il ne put que ressentir le métal froid contre sa nuque...*</w:t>
      </w:r>
      <w:r>
        <w:rPr>
          <w:rFonts w:ascii="Times New Roman" w:hAnsi="Times New Roman" w:cs="Times New Roman"/>
        </w:rPr>
        <w:br/>
      </w:r>
      <w:r>
        <w:rPr>
          <w:rFonts w:ascii="Times New Roman" w:hAnsi="Times New Roman" w:cs="Times New Roman"/>
        </w:rPr>
        <w:br/>
        <w:t>- Etais-tu présent ?</w:t>
      </w:r>
      <w:r>
        <w:rPr>
          <w:rFonts w:ascii="Times New Roman" w:hAnsi="Times New Roman" w:cs="Times New Roman"/>
        </w:rPr>
        <w:br/>
        <w:t>- Présent à quoi ?</w:t>
      </w:r>
      <w:r>
        <w:rPr>
          <w:rFonts w:ascii="Times New Roman" w:hAnsi="Times New Roman" w:cs="Times New Roman"/>
        </w:rPr>
        <w:br/>
      </w:r>
      <w:r>
        <w:rPr>
          <w:rFonts w:ascii="Times New Roman" w:hAnsi="Times New Roman" w:cs="Times New Roman"/>
        </w:rPr>
        <w:br/>
        <w:t>*Il avait répondu sur le même ton qu'elle et se retourna pour plonger son regard dans le sien. Le vent soulevait au gré de ses désirs ses deux mèches blondes, renforçant l'intensité de son regard. Il n'avait pas l'intention de fuir encore...*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était crispée, Vane le savait, s’il faisait un faux mouvement, elle n’hésiterait pas une seule seconde à l’abattre.</w:t>
      </w:r>
      <w:r>
        <w:rPr>
          <w:rFonts w:ascii="Times New Roman" w:hAnsi="Times New Roman" w:cs="Times New Roman"/>
        </w:rPr>
        <w:br/>
        <w:t>« Tu sais bien de quoi je veux parler, étais-tu présent ? »</w:t>
      </w:r>
      <w:r>
        <w:rPr>
          <w:rFonts w:ascii="Times New Roman" w:hAnsi="Times New Roman" w:cs="Times New Roman"/>
        </w:rPr>
        <w:br/>
        <w:t>Elle savait que s’il n’y avait pas participé, il serait au courant mais dans le cas contraire, il nierait tout en bloc, faisant l’innocent ne sachant rien. Elle le vit tenter une attaque, elle resserra l’étreinte de son arme et arma le chien.</w:t>
      </w:r>
      <w:r>
        <w:rPr>
          <w:rFonts w:ascii="Times New Roman" w:hAnsi="Times New Roman" w:cs="Times New Roman"/>
        </w:rPr>
        <w:br/>
        <w:t>« Ne joue pas à ce jeu là avec moi, étais-tu présent ? »</w:t>
      </w:r>
      <w:r>
        <w:rPr>
          <w:rFonts w:ascii="Times New Roman" w:hAnsi="Times New Roman" w:cs="Times New Roman"/>
        </w:rPr>
        <w:br/>
        <w:t>La haine, la colère et la tristesse inondaient ses veines, elle savait qu’elle était capable de tout.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relâcha la garde de son épée et soupira toujours en la regardant. D'un revers de la main il frappa le pistolet pour l'éloigner de sa nuque. Il la regarda en serrant légèrement les dents.*</w:t>
      </w:r>
      <w:r>
        <w:rPr>
          <w:rFonts w:ascii="Times New Roman" w:hAnsi="Times New Roman" w:cs="Times New Roman"/>
        </w:rPr>
        <w:br/>
      </w:r>
      <w:r>
        <w:rPr>
          <w:rFonts w:ascii="Times New Roman" w:hAnsi="Times New Roman" w:cs="Times New Roman"/>
        </w:rPr>
        <w:br/>
        <w:t>- Je suis peut être sans honneur comme tu le prétends mais j'ai une âme !!</w:t>
      </w:r>
      <w:r>
        <w:rPr>
          <w:rFonts w:ascii="Times New Roman" w:hAnsi="Times New Roman" w:cs="Times New Roman"/>
        </w:rPr>
        <w:br/>
      </w:r>
      <w:r>
        <w:rPr>
          <w:rFonts w:ascii="Times New Roman" w:hAnsi="Times New Roman" w:cs="Times New Roman"/>
        </w:rPr>
        <w:br/>
        <w:t>*Il se rapprocha d'un seul geste envers elle, saisit Léonis et la sortit de son fourreau pour lui mettre dans la main. Maintenant qu'elle serait la garde de son épée, il posa ses mains sur les siennes et fit glisser la lame au niveau de sa gorge.*</w:t>
      </w:r>
      <w:r>
        <w:rPr>
          <w:rFonts w:ascii="Times New Roman" w:hAnsi="Times New Roman" w:cs="Times New Roman"/>
        </w:rPr>
        <w:br/>
      </w:r>
      <w:r>
        <w:rPr>
          <w:rFonts w:ascii="Times New Roman" w:hAnsi="Times New Roman" w:cs="Times New Roman"/>
        </w:rPr>
        <w:br/>
        <w:t>- On a beaucoup de différences, Laury... Mais regarde bien au fond de mon regard ! Je ne suis ni l'homme qui l'a assassiné, ni l'homme qui était présent !</w:t>
      </w:r>
      <w:r>
        <w:rPr>
          <w:rFonts w:ascii="Times New Roman" w:hAnsi="Times New Roman" w:cs="Times New Roman"/>
        </w:rPr>
        <w:br/>
      </w:r>
      <w:r>
        <w:rPr>
          <w:rFonts w:ascii="Times New Roman" w:hAnsi="Times New Roman" w:cs="Times New Roman"/>
        </w:rPr>
        <w:br/>
        <w:t>*Il recula de quelques pas, toujours la conviction dans la voix et le regard sur elle*</w:t>
      </w:r>
      <w:r>
        <w:rPr>
          <w:rFonts w:ascii="Times New Roman" w:hAnsi="Times New Roman" w:cs="Times New Roman"/>
        </w:rPr>
        <w:br/>
      </w:r>
      <w:r>
        <w:rPr>
          <w:rFonts w:ascii="Times New Roman" w:hAnsi="Times New Roman" w:cs="Times New Roman"/>
        </w:rPr>
        <w:br/>
        <w:t>- Si tu ne me crois pas, tue-moi sur-le-champ ! Mais sache qu'ils m'avaient remplacé en sachant que je m'y opposerais... J'ai eu droit au même traitement que lui...</w:t>
      </w:r>
      <w:r>
        <w:rPr>
          <w:rFonts w:ascii="Times New Roman" w:hAnsi="Times New Roman" w:cs="Times New Roman"/>
        </w:rPr>
        <w:br/>
      </w:r>
      <w:r>
        <w:rPr>
          <w:rFonts w:ascii="Times New Roman" w:hAnsi="Times New Roman" w:cs="Times New Roman"/>
        </w:rPr>
        <w:br/>
        <w:t>*Il se retourna et commença à marcher. Malgré qu'il était lieutenant, il avait été mit à l'écart et toutes affaires avaient été confisquées. La famille qui vivait avec lui dans sa petite maison avait été brûlée vive sans aucun survivant. Quant à lui, il avait reçu d'innombrables coups de fouet, transpercé par des lances chauffées à blanc, brûlé sur certains membres et bien d'autres cruautés. Il avait failli également perdre un oeil en marque de traître, une mise en garde comme ils disaient... Il avait subit assez de dégâts et l'idée d'être prit pour le bourreau le révoltait...*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 dit pas un mot, Vane semblait sincère mais devant la mort tout le monde l’était, ou du moins jouait le jeu mieux que personne.</w:t>
      </w:r>
      <w:r>
        <w:rPr>
          <w:rFonts w:ascii="Times New Roman" w:hAnsi="Times New Roman" w:cs="Times New Roman"/>
        </w:rPr>
        <w:br/>
        <w:t>« Alors qui était là ? »</w:t>
      </w:r>
      <w:r>
        <w:rPr>
          <w:rFonts w:ascii="Times New Roman" w:hAnsi="Times New Roman" w:cs="Times New Roman"/>
        </w:rPr>
        <w:br/>
        <w:t>La question était dénuée d’ambiguïté, elle se moquait qu’il eut été également condamné comme elle, si elle ne s’était pas échappée, elle aurait subit le même sort que Léandre, ou pire. Elle voulait savoir, connaître les noms, l’objet de sa vengeance froide. Elle grimaça quand il tenta de passer pour un martyr en lui disant qu’il avait subit le même sort. Elle ignorait ce qu’il avait subit, tout ce qu’elle savait c’est que ses cheveux argent étaient maculés de sang quand il revint dans leur cellule. Elle refoula ses pensées, ces actes odieux qu’il avait endurés. Elle ne baissa pas la garde de Léonis pour autant, elle voulait savoir avant d’agir.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voulait pas répondre de toute façon il ne savait rien. Il continua de marcher sans se retourner. Ce n'est pas chez lui qu'il fallait chercher des réponses et pour Vane Evil, son passé avait disparut le jour où il rencontra Ciria.*</w:t>
      </w:r>
      <w:r>
        <w:rPr>
          <w:rFonts w:ascii="Times New Roman" w:hAnsi="Times New Roman" w:cs="Times New Roman"/>
        </w:rPr>
        <w:br/>
      </w:r>
      <w:r>
        <w:rPr>
          <w:rFonts w:ascii="Times New Roman" w:hAnsi="Times New Roman" w:cs="Times New Roman"/>
        </w:rPr>
        <w:br/>
        <w:t>- Cesse de me poser ces questions ! Je t'ai déjà répondu et je ne sais rien d'autre... Si tu as d'autres interrogations, demande aux enfants...</w:t>
      </w:r>
      <w:r>
        <w:rPr>
          <w:rFonts w:ascii="Times New Roman" w:hAnsi="Times New Roman" w:cs="Times New Roman"/>
        </w:rPr>
        <w:br/>
      </w:r>
      <w:r>
        <w:rPr>
          <w:rFonts w:ascii="Times New Roman" w:hAnsi="Times New Roman" w:cs="Times New Roman"/>
        </w:rPr>
        <w:br/>
        <w:t>*Il s'éloigna de Laury en la laissant à ses pensées. Il chercha l'écurie principale et acheta un cheval, une jument brune. Il la sella et monta sur son dos. Vane continua de déambuler dans les rues en essayant de penser à autre chose.*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le regarda s’éloigner sans dire un mot puis elle lâcha son épée qui tomba au sol avec un bruit métallique. </w:t>
      </w:r>
      <w:r>
        <w:rPr>
          <w:rFonts w:ascii="Times New Roman" w:hAnsi="Times New Roman" w:cs="Times New Roman"/>
        </w:rPr>
        <w:br/>
        <w:t>« Ne connaîtrais-je jamais la paix ? Se murmura-t-elle. »</w:t>
      </w:r>
      <w:r>
        <w:rPr>
          <w:rFonts w:ascii="Times New Roman" w:hAnsi="Times New Roman" w:cs="Times New Roman"/>
        </w:rPr>
        <w:br/>
        <w:t>Elle ferma les yeux quelques instants pour retenir ses larmes, mais les images surgirent, celles qui l’empêchaient de fermer l’œil depuis des années. Son corps se mit à trembler, c’était trop insupportable pour continuer à le vivre jour après jour rien qu’en fermant les yeux. Elle reprit son épée et la mit au fourreau puis elle partit au hasard des rues sans chercher à aller quelque part.</w:t>
      </w:r>
      <w:r>
        <w:rPr>
          <w:rFonts w:ascii="Times New Roman" w:hAnsi="Times New Roman" w:cs="Times New Roman"/>
        </w:rPr>
        <w:br/>
      </w:r>
      <w:r>
        <w:rPr>
          <w:rFonts w:ascii="Times New Roman" w:hAnsi="Times New Roman" w:cs="Times New Roman"/>
        </w:rPr>
        <w:br/>
        <w:t xml:space="preserve">Blitz baissa les yeux sur la fillette, endormie dans ses bras, qu’elle était paisible. Il la porta doucement jusqu’à leur chambre et redescendit à l’auberge. Cela faisait quelques heures que Laureley était partie et son absence l’inquiétait. Son cœur battit à tout rompre quand il vit arriver Vane, seul. Il convergea vers lui et sans préambule lui demanda : </w:t>
      </w:r>
      <w:r>
        <w:rPr>
          <w:rFonts w:ascii="Times New Roman" w:hAnsi="Times New Roman" w:cs="Times New Roman"/>
        </w:rPr>
        <w:br/>
        <w:t>« Où est Laury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n'avait jamais sombré aussi bien dans un sommeil profond. Elle ne sentit même pas le geste de Blitz quand il la posa sur le lit aux cotés de son frère...*</w:t>
      </w:r>
      <w:r>
        <w:rPr>
          <w:rFonts w:ascii="Times New Roman" w:hAnsi="Times New Roman" w:cs="Times New Roman"/>
        </w:rPr>
        <w:br/>
      </w:r>
      <w:r>
        <w:rPr>
          <w:rFonts w:ascii="Times New Roman" w:hAnsi="Times New Roman" w:cs="Times New Roman"/>
        </w:rPr>
        <w:br/>
        <w:t>*Quant a Vane, il avait fait le tour du village une dizaine de fois et il en avait marre. Il plaça son cheval dans l'écurie rudimentaire de l'auberge puis entra et directement, Blitz s'avança vers lui, l'air inquiet.*</w:t>
      </w:r>
      <w:r>
        <w:rPr>
          <w:rFonts w:ascii="Times New Roman" w:hAnsi="Times New Roman" w:cs="Times New Roman"/>
        </w:rPr>
        <w:br/>
      </w:r>
      <w:r>
        <w:rPr>
          <w:rFonts w:ascii="Times New Roman" w:hAnsi="Times New Roman" w:cs="Times New Roman"/>
        </w:rPr>
        <w:br/>
        <w:t>- Où est Laury ?</w:t>
      </w:r>
      <w:r>
        <w:rPr>
          <w:rFonts w:ascii="Times New Roman" w:hAnsi="Times New Roman" w:cs="Times New Roman"/>
        </w:rPr>
        <w:br/>
        <w:t>- Je n'en sais rien... Sûrement sur les chemins du village, près du maréchal ferrant...</w:t>
      </w:r>
      <w:r>
        <w:rPr>
          <w:rFonts w:ascii="Times New Roman" w:hAnsi="Times New Roman" w:cs="Times New Roman"/>
        </w:rPr>
        <w:br/>
      </w:r>
      <w:r>
        <w:rPr>
          <w:rFonts w:ascii="Times New Roman" w:hAnsi="Times New Roman" w:cs="Times New Roman"/>
        </w:rPr>
        <w:br/>
        <w:t>*Il n'avait pas envie de parler d'elle et marcha vers une table pour s'y asseoir. Il regarda un moment Blitz sortir de l'auberge.</w:t>
      </w:r>
      <w:r>
        <w:rPr>
          <w:rFonts w:ascii="Times New Roman" w:hAnsi="Times New Roman" w:cs="Times New Roman"/>
        </w:rPr>
        <w:br/>
        <w:t>Ciria avait un sommeil agité... La détresse de Laury était si forte que la fillette ressentait ses émotions et voyait ses souvenirs en images...*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sortit en trombes de l’auberge, il chercha son amie désespérément à travers la ville mais en vain. La peur le tiraillait, il craignait qu’il s’était passé quelque chose. Il tenta de se calmer mais ça semblait plus facile à dire qu’à faire. De toute façon, Laury était grande et puissante, il ne pouvait rien lui arriver, cependant cette peur ne semblait pas vouloir disparaître. Il se dit que de toute façon, elle finirait par revenir à l’auberge. Il fallait juste attendre, mais que s’était-il donc passé ? Elle était partie voir Vane et on ne l’avait plus revue depuis. Il décida de retourner là d’où il venait. Vane était assis à une table, Blitz s’y invita, il devait savoir.</w:t>
      </w:r>
      <w:r>
        <w:rPr>
          <w:rFonts w:ascii="Times New Roman" w:hAnsi="Times New Roman" w:cs="Times New Roman"/>
        </w:rPr>
        <w:br/>
        <w:t>« Je peux te payer quelque chose, demanda-t-il avec gentillesse ? »</w:t>
      </w:r>
      <w:r>
        <w:rPr>
          <w:rFonts w:ascii="Times New Roman" w:hAnsi="Times New Roman" w:cs="Times New Roman"/>
        </w:rPr>
        <w:br/>
        <w:t xml:space="preserve">Il regarda l’homme et hésita un instant avant de lâcher d’une voix peu assurée : </w:t>
      </w:r>
      <w:r>
        <w:rPr>
          <w:rFonts w:ascii="Times New Roman" w:hAnsi="Times New Roman" w:cs="Times New Roman"/>
        </w:rPr>
        <w:br/>
        <w:t>« Qu’est ce qu’il s’est passé ? »</w:t>
      </w:r>
      <w:r>
        <w:rPr>
          <w:rFonts w:ascii="Times New Roman" w:hAnsi="Times New Roman" w:cs="Times New Roman"/>
        </w:rPr>
        <w:br/>
        <w:t>Il attendit, le cœur battant qu’on daigne bien lui répondre.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leva les yeux vers les chambres. L'aura de Ciria n'allait de nouveau pas bien. Il allait se lever quand Blitz entra dans l'auberge, visiblement sans Laury. Vane se rassit donc...*</w:t>
      </w:r>
      <w:r>
        <w:rPr>
          <w:rFonts w:ascii="Times New Roman" w:hAnsi="Times New Roman" w:cs="Times New Roman"/>
        </w:rPr>
        <w:br/>
      </w:r>
      <w:r>
        <w:rPr>
          <w:rFonts w:ascii="Times New Roman" w:hAnsi="Times New Roman" w:cs="Times New Roman"/>
        </w:rPr>
        <w:br/>
        <w:t>- Je peux te payer quelque chose, demanda-t-il avec gentillesse ?</w:t>
      </w:r>
      <w:r>
        <w:rPr>
          <w:rFonts w:ascii="Times New Roman" w:hAnsi="Times New Roman" w:cs="Times New Roman"/>
        </w:rPr>
        <w:br/>
        <w:t>- Non merci... J'ai eu assez de remontant pour aujourd'hui...</w:t>
      </w:r>
      <w:r>
        <w:rPr>
          <w:rFonts w:ascii="Times New Roman" w:hAnsi="Times New Roman" w:cs="Times New Roman"/>
        </w:rPr>
        <w:br/>
      </w:r>
      <w:r>
        <w:rPr>
          <w:rFonts w:ascii="Times New Roman" w:hAnsi="Times New Roman" w:cs="Times New Roman"/>
        </w:rPr>
        <w:br/>
        <w:t>*Vane toisa le regard de l'homme qui le fixait depuis un bon moment. Il soupira quand ce dernier posa sa question d'un ton pas très rassuré.*</w:t>
      </w:r>
      <w:r>
        <w:rPr>
          <w:rFonts w:ascii="Times New Roman" w:hAnsi="Times New Roman" w:cs="Times New Roman"/>
        </w:rPr>
        <w:br/>
      </w:r>
      <w:r>
        <w:rPr>
          <w:rFonts w:ascii="Times New Roman" w:hAnsi="Times New Roman" w:cs="Times New Roman"/>
        </w:rPr>
        <w:br/>
        <w:t>- Qu’est ce qu’il s’est passé ?</w:t>
      </w:r>
      <w:r>
        <w:rPr>
          <w:rFonts w:ascii="Times New Roman" w:hAnsi="Times New Roman" w:cs="Times New Roman"/>
        </w:rPr>
        <w:br/>
        <w:t>- Rien... On s'est juste expliqué voila tout. Elle avait l'intention de me tuer parce que pour elle j'étais présent mais c'est faux ! Je n'avais plus rien à lui dire alors je suis parti... Elle est restée en arrière</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sembla soudain mélancolique. Il regarda Vane avec un sourire bienveillant : </w:t>
      </w:r>
      <w:r>
        <w:rPr>
          <w:rFonts w:ascii="Times New Roman" w:hAnsi="Times New Roman" w:cs="Times New Roman"/>
        </w:rPr>
        <w:br/>
        <w:t>« Il faut l’excuser, elle n’en est pas encore remise… Elle ne le sera même jamais sans doute. Dans sa tête, tout le régiment y a participé. J’ignore où elle se trouve mais je crois savoir ce qu’elle fait. »</w:t>
      </w:r>
      <w:r>
        <w:rPr>
          <w:rFonts w:ascii="Times New Roman" w:hAnsi="Times New Roman" w:cs="Times New Roman"/>
        </w:rPr>
        <w:br/>
        <w:t>Blitz semblait gêné par la hargne de son interlocuteur, il essayait de détendre l’atmosphère mais visiblement ça ne fonctionnait pas.</w:t>
      </w:r>
      <w:r>
        <w:rPr>
          <w:rFonts w:ascii="Times New Roman" w:hAnsi="Times New Roman" w:cs="Times New Roman"/>
        </w:rPr>
        <w:br/>
        <w:t>« Moi, je n’y suis pour rien dans son comportement mais je le comprends. Je ne l’ai jamais lâchée depuis qu’on m’a enrôlé de force. Elle cache sa tristesse sous son arrogance, elle n'est pas mauvaise.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n'ai jamais dit qu'elle l'était. Seulement elle ne veut pas comprendre que j'ai moi aussi subi les tortures de son ami... Les tortures physiques, bon c'est passé mais la torture psychologique je ne saurai pas supporter ça ! Si elle me le rappelle encore je crois que...</w:t>
      </w:r>
      <w:r>
        <w:rPr>
          <w:rFonts w:ascii="Times New Roman" w:hAnsi="Times New Roman" w:cs="Times New Roman"/>
        </w:rPr>
        <w:br/>
      </w:r>
      <w:r>
        <w:rPr>
          <w:rFonts w:ascii="Times New Roman" w:hAnsi="Times New Roman" w:cs="Times New Roman"/>
        </w:rPr>
        <w:br/>
        <w:t>*Vane respira puis croisa ses bras et baissa les yeux*</w:t>
      </w:r>
      <w:r>
        <w:rPr>
          <w:rFonts w:ascii="Times New Roman" w:hAnsi="Times New Roman" w:cs="Times New Roman"/>
        </w:rPr>
        <w:br/>
      </w:r>
      <w:r>
        <w:rPr>
          <w:rFonts w:ascii="Times New Roman" w:hAnsi="Times New Roman" w:cs="Times New Roman"/>
        </w:rPr>
        <w:br/>
        <w:t>- Elle n'est pas la seule à avoir perdu un être cher à cause du régiment... Mais maintenant je ne veux plus parler du passer... Et puis, je...</w:t>
      </w:r>
      <w:r>
        <w:rPr>
          <w:rFonts w:ascii="Times New Roman" w:hAnsi="Times New Roman" w:cs="Times New Roman"/>
        </w:rPr>
        <w:br/>
      </w:r>
      <w:r>
        <w:rPr>
          <w:rFonts w:ascii="Times New Roman" w:hAnsi="Times New Roman" w:cs="Times New Roman"/>
        </w:rPr>
        <w:br/>
        <w:t>*Vane fut coupé dans sa phrase quand il entendit Cirion descendre en courant les escaliers.*</w:t>
      </w:r>
      <w:r>
        <w:rPr>
          <w:rFonts w:ascii="Times New Roman" w:hAnsi="Times New Roman" w:cs="Times New Roman"/>
        </w:rPr>
        <w:br/>
      </w:r>
      <w:r>
        <w:rPr>
          <w:rFonts w:ascii="Times New Roman" w:hAnsi="Times New Roman" w:cs="Times New Roman"/>
        </w:rPr>
        <w:br/>
        <w:t>- Vane !! Ciria à un problème... Montes dépêche-toi !</w:t>
      </w:r>
      <w:r>
        <w:rPr>
          <w:rFonts w:ascii="Times New Roman" w:hAnsi="Times New Roman" w:cs="Times New Roman"/>
        </w:rPr>
        <w:br/>
      </w:r>
      <w:r>
        <w:rPr>
          <w:rFonts w:ascii="Times New Roman" w:hAnsi="Times New Roman" w:cs="Times New Roman"/>
        </w:rPr>
        <w:br/>
        <w:t>*Le guerrier ne discuta pas et gravit les escaliers quatre à quatre. Ils entrèrent dans la chambre et vit Ciria visiblement affolée et en transe. Son front était brûlant et son corps gelé. Elle fixait le plafond en parlant et en tremblant. Elle était sans le vouloir dans la tête de Laury et elle repassait à voix haute tout ce qui avait été dit ce jour là...*</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était assise par terre cachée dans une ruelle, elle pleurait. Elle se repassait une fois de plus le film qui la rendait folle. Ils étaient venus chercher Léandre le matin et l’avaient emmené. Ayant déjà subit ce genre d’interrogatoire, elle ne s’était pas inquiétée. Il était revenu plus tard, agonisant, elle se souvint de la demande qu’il lui avait faite, la dernière demande de sa vie. Sa phrase résonnait éternellement dans sa tête : </w:t>
      </w:r>
      <w:r>
        <w:rPr>
          <w:rFonts w:ascii="Times New Roman" w:hAnsi="Times New Roman" w:cs="Times New Roman"/>
        </w:rPr>
        <w:br/>
        <w:t>« Mon amour, ne me laisse pas souffrir ainsi, fait ce qu’il faut faire. »</w:t>
      </w:r>
      <w:r>
        <w:rPr>
          <w:rFonts w:ascii="Times New Roman" w:hAnsi="Times New Roman" w:cs="Times New Roman"/>
        </w:rPr>
        <w:br/>
        <w:t>Elle ne vivait plus depuis, elle regarda le ciel un moment, il se couvrait doucement, dans quelques minutes, il neigerait.</w:t>
      </w:r>
      <w:r>
        <w:rPr>
          <w:rFonts w:ascii="Times New Roman" w:hAnsi="Times New Roman" w:cs="Times New Roman"/>
        </w:rPr>
        <w:br/>
      </w:r>
      <w:r>
        <w:rPr>
          <w:rFonts w:ascii="Times New Roman" w:hAnsi="Times New Roman" w:cs="Times New Roman"/>
        </w:rPr>
        <w:br/>
        <w:t>Blitz voulut expliquer à Vane ce qu’il s’était vraiment passé mais fut interrompu par Cirion, sa sœur était au plus mal. Il monta les escaliers quatre à quatre et vit avec horreur Ciria, les yeux fixés au plafond qui répétait une sorte de litanie. Blitz blêmit quand il la reconnut.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pleurait comme si elle cherchait à arrêter cette crise mais cette dernière continuait. Ciria ne voulait pas voir ces images affreuses, la perte d'un amour, jamais elle n'aurait voulu voir ou connaître ça... </w:t>
      </w:r>
      <w:r>
        <w:rPr>
          <w:rFonts w:ascii="Times New Roman" w:hAnsi="Times New Roman" w:cs="Times New Roman"/>
        </w:rPr>
        <w:br/>
        <w:t>Maintenant il neigeait abondamment et la jeune fille se redressa en sueur. Elle regarda partout autour d'elle avant de se lever sans rien dire et de cavaler dans les escaliers. Cirion retint les deux hommes.*</w:t>
      </w:r>
      <w:r>
        <w:rPr>
          <w:rFonts w:ascii="Times New Roman" w:hAnsi="Times New Roman" w:cs="Times New Roman"/>
        </w:rPr>
        <w:br/>
      </w:r>
      <w:r>
        <w:rPr>
          <w:rFonts w:ascii="Times New Roman" w:hAnsi="Times New Roman" w:cs="Times New Roman"/>
        </w:rPr>
        <w:br/>
        <w:t>- Laissez la, je crois savoir où elle va...</w:t>
      </w:r>
      <w:r>
        <w:rPr>
          <w:rFonts w:ascii="Times New Roman" w:hAnsi="Times New Roman" w:cs="Times New Roman"/>
        </w:rPr>
        <w:br/>
      </w:r>
      <w:r>
        <w:rPr>
          <w:rFonts w:ascii="Times New Roman" w:hAnsi="Times New Roman" w:cs="Times New Roman"/>
        </w:rPr>
        <w:br/>
        <w:t xml:space="preserve">*Cirion baissa les yeux. Il avait déjà été présent lors de sa première crise et même lui, il en avait le cœur serré. </w:t>
      </w:r>
      <w:r>
        <w:rPr>
          <w:rFonts w:ascii="Times New Roman" w:hAnsi="Times New Roman" w:cs="Times New Roman"/>
        </w:rPr>
        <w:br/>
        <w:t>La fillette courut dans les rues, le regard maladif et le souffle court. Elle trouva enfin Laury en pleure et recroquevillée sur elle-même. Elle la regarda un instant puis, ne pouvant s'arrêter de pleurer, réussit à placer quelques mots d'une voix faible et saccadée.*</w:t>
      </w:r>
      <w:r>
        <w:rPr>
          <w:rFonts w:ascii="Times New Roman" w:hAnsi="Times New Roman" w:cs="Times New Roman"/>
        </w:rPr>
        <w:br/>
      </w:r>
      <w:r>
        <w:rPr>
          <w:rFonts w:ascii="Times New Roman" w:hAnsi="Times New Roman" w:cs="Times New Roman"/>
        </w:rPr>
        <w:br/>
        <w:t>- Il... Il t'aimait... d'un amour... véritable...</w:t>
      </w:r>
      <w:r>
        <w:rPr>
          <w:rFonts w:ascii="Times New Roman" w:hAnsi="Times New Roman" w:cs="Times New Roman"/>
        </w:rPr>
        <w:br/>
      </w:r>
      <w:r>
        <w:rPr>
          <w:rFonts w:ascii="Times New Roman" w:hAnsi="Times New Roman" w:cs="Times New Roman"/>
        </w:rPr>
        <w:br/>
        <w:t>*Laury savait qu'elle ne l'aimait pas beaucoup mais elle ressentait sa tristesse comme si elle faisait partie de la jeune femme. Elle s'agenouilla près de Laury et passa sa petite main sur ses cheveux pour retirer les flocons de neige. Elle se glissa dans ses bras et pleura avec elle, ne pouvant s'arrêter.*</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sentit désarmée quand la fillette vint près d’elle. Elle ne voulait pas qu’on la voit comme ça, elle détestait qu’on la surprenne à pleurer.</w:t>
      </w:r>
      <w:r>
        <w:rPr>
          <w:rFonts w:ascii="Times New Roman" w:hAnsi="Times New Roman" w:cs="Times New Roman"/>
        </w:rPr>
        <w:br/>
        <w:t>« Il... Il t'aimait... d'un amour... véritable... »</w:t>
      </w:r>
      <w:r>
        <w:rPr>
          <w:rFonts w:ascii="Times New Roman" w:hAnsi="Times New Roman" w:cs="Times New Roman"/>
        </w:rPr>
        <w:br/>
        <w:t xml:space="preserve">Cette phrase l’étonna encore plus, comment pouvait-elle savoir ? Elle la vit, impuissante, se blottir contre elle et pleurer aussi. Cette situation coupa toute tristesse à la jeune fille. Elle caressa avec douceur ses cheveux : </w:t>
      </w:r>
      <w:r>
        <w:rPr>
          <w:rFonts w:ascii="Times New Roman" w:hAnsi="Times New Roman" w:cs="Times New Roman"/>
        </w:rPr>
        <w:br/>
        <w:t>« Ne me dis pas que tu as vu ce qu’il y avait dans mon cœur ? N’y retourne jamais, c’est trop sombre, trop horrible pour quelqu’un comme toi. »</w:t>
      </w:r>
      <w:r>
        <w:rPr>
          <w:rFonts w:ascii="Times New Roman" w:hAnsi="Times New Roman" w:cs="Times New Roman"/>
        </w:rPr>
        <w:br/>
        <w:t xml:space="preserve">Elle sentit son âme s’alléger sous les pleurs de la fillette. Elle fouilla ses poches et en sortit son médaillon, elle l’ouvrit et le tendit à la fille. Il y avait à l’intérieur la photo d’un jeune homme avec un visage très doux des cheveux argentés en bataille et deux yeux d’un vert intense. Sur la photo, il riait. Elle s’étonna de se voir bercer doucement la fille : </w:t>
      </w:r>
      <w:r>
        <w:rPr>
          <w:rFonts w:ascii="Times New Roman" w:hAnsi="Times New Roman" w:cs="Times New Roman"/>
        </w:rPr>
        <w:br/>
        <w:t>« Allez, ne pleure plus.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pleurait en silence comme si tous les pires moments du monde la traversaient. Elle sentit la main de la jeune femme sur ses cheveux. Elle ouvra un peu les yeux.*</w:t>
      </w:r>
      <w:r>
        <w:rPr>
          <w:rFonts w:ascii="Times New Roman" w:hAnsi="Times New Roman" w:cs="Times New Roman"/>
        </w:rPr>
        <w:br/>
      </w:r>
      <w:r>
        <w:rPr>
          <w:rFonts w:ascii="Times New Roman" w:hAnsi="Times New Roman" w:cs="Times New Roman"/>
        </w:rPr>
        <w:br/>
        <w:t>- Ne me dis pas que tu as vu ce qu’il y avait dans mon cœur ? N’y retourne jamais, c’est trop sombre, trop horrible pour quelqu’un comme toi.</w:t>
      </w:r>
      <w:r>
        <w:rPr>
          <w:rFonts w:ascii="Times New Roman" w:hAnsi="Times New Roman" w:cs="Times New Roman"/>
        </w:rPr>
        <w:br/>
        <w:t>- Je ne voulais pas y aller... Mais quand tu es triste... Ton âme s'ouvre et tu es plus réceptive... Comme je dormais, mon esprit a directement sondé le tient et j'ai tout vu...</w:t>
      </w:r>
      <w:r>
        <w:rPr>
          <w:rFonts w:ascii="Times New Roman" w:hAnsi="Times New Roman" w:cs="Times New Roman"/>
        </w:rPr>
        <w:br/>
      </w:r>
      <w:r>
        <w:rPr>
          <w:rFonts w:ascii="Times New Roman" w:hAnsi="Times New Roman" w:cs="Times New Roman"/>
        </w:rPr>
        <w:br/>
        <w:t>*Elle se reblottit contre elle et serra dans la main un bout de la tunique de Laury comme pour essayer de chasser ses souvenirs... C'est alors qu'elle lui montra un médaillon avec une photo d'un jeune homme en train de rire. Ciria regarda longuement la photo et serra le médaillon dans sa main.*</w:t>
      </w:r>
      <w:r>
        <w:rPr>
          <w:rFonts w:ascii="Times New Roman" w:hAnsi="Times New Roman" w:cs="Times New Roman"/>
        </w:rPr>
        <w:br/>
      </w:r>
      <w:r>
        <w:rPr>
          <w:rFonts w:ascii="Times New Roman" w:hAnsi="Times New Roman" w:cs="Times New Roman"/>
        </w:rPr>
        <w:br/>
        <w:t>- Il est vraiment très beau... Tu as beaucoup de chance de l'avoir connu...</w:t>
      </w:r>
      <w:r>
        <w:rPr>
          <w:rFonts w:ascii="Times New Roman" w:hAnsi="Times New Roman" w:cs="Times New Roman"/>
        </w:rPr>
        <w:br/>
      </w:r>
      <w:r>
        <w:rPr>
          <w:rFonts w:ascii="Times New Roman" w:hAnsi="Times New Roman" w:cs="Times New Roman"/>
        </w:rPr>
        <w:br/>
        <w:t>*Ciria réfléchissait... La jeune femme la bordait et elle sentit l'amour d'une mère qu'elle n'avait jamais pu avoir droit. Elle sanglota en silence... Elle se disait qu'en tant qu'ange, elle pourra faire appel à son amour ne serait ce que pour quelques heures, le temps qu'ils puissent se quitter d'une autre manière... Elle ferma doucement les yeux puis les ouvrit et se décala un peu de Laury pour la regarder. Ciria effaça les dernières lames de la guerrière avec ses fins doigts et reprit son légendaire sourire d'enfant.*</w:t>
      </w:r>
      <w:r>
        <w:rPr>
          <w:rFonts w:ascii="Times New Roman" w:hAnsi="Times New Roman" w:cs="Times New Roman"/>
        </w:rPr>
        <w:br/>
      </w:r>
      <w:r>
        <w:rPr>
          <w:rFonts w:ascii="Times New Roman" w:hAnsi="Times New Roman" w:cs="Times New Roman"/>
        </w:rPr>
        <w:br/>
        <w:t>- Mon frère me dit toujours, garde-moi dans ton cœur et je serai là pour te consoler, garde-moi dans ton esprit, et tu n'as qu'à siffler une douce mélodie pour me voir apparaître, garde-moi dans ton âme et elle s'envolera jusqu'à moi pour l'éternité...</w:t>
      </w:r>
      <w:r>
        <w:rPr>
          <w:rFonts w:ascii="Times New Roman" w:hAnsi="Times New Roman" w:cs="Times New Roman"/>
        </w:rPr>
        <w:br/>
      </w:r>
      <w:r>
        <w:rPr>
          <w:rFonts w:ascii="Times New Roman" w:hAnsi="Times New Roman" w:cs="Times New Roman"/>
        </w:rPr>
        <w:br/>
        <w:t>*Ciria avait dit ses paroles en faisant glisser son doigt sur la photo. Elle sourit... Puis se blottit dans ses bras.*</w:t>
      </w:r>
      <w:r>
        <w:rPr>
          <w:rFonts w:ascii="Times New Roman" w:hAnsi="Times New Roman" w:cs="Times New Roman"/>
        </w:rPr>
        <w:br/>
      </w:r>
      <w:r>
        <w:rPr>
          <w:rFonts w:ascii="Times New Roman" w:hAnsi="Times New Roman" w:cs="Times New Roman"/>
        </w:rPr>
        <w:br/>
        <w:t>- Jamais il ne te quittera si tu ne l'oublies pas...</w:t>
      </w:r>
      <w:r>
        <w:rPr>
          <w:rFonts w:ascii="Times New Roman" w:hAnsi="Times New Roman" w:cs="Times New Roman"/>
        </w:rPr>
        <w:br/>
      </w:r>
      <w:r>
        <w:rPr>
          <w:rFonts w:ascii="Times New Roman" w:hAnsi="Times New Roman" w:cs="Times New Roman"/>
        </w:rPr>
        <w:br/>
        <w:t>*Après cette phrase, Ciria garda le médaillon contre elle avant de le passer au cou de Laury. Elle posa sa tête contre sa poitrine, le collier à côté de son petit visage et elle fixa le ciel. Elles restèrent dans un silence serein...*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eut un faible sourire, ça faisait si longtemps que ça ne lui était pas arrivé qu’elle croyait ne plus savoir en faire. Etonnamment, elle ne rageait pas que quelqu’un d’autre de Blitz sache ses secrets, ses démons les plus noirs, ce qui la gênait le plus c’est que ce fût un enfant.</w:t>
      </w:r>
      <w:r>
        <w:rPr>
          <w:rFonts w:ascii="Times New Roman" w:hAnsi="Times New Roman" w:cs="Times New Roman"/>
        </w:rPr>
        <w:br/>
        <w:t>« Je crois qu’il faut qu’on rentre, déclara-t-elle avec une étrange douceur, les autres vont s’inquiéter de ne pas te voir revenir. »</w:t>
      </w:r>
      <w:r>
        <w:rPr>
          <w:rFonts w:ascii="Times New Roman" w:hAnsi="Times New Roman" w:cs="Times New Roman"/>
        </w:rPr>
        <w:br/>
        <w:t>Elle se releva, enleva son médaillon qui reprit sa place bien caché dans ses poches. Elle s’épousseta en regardant la fillette.</w:t>
      </w:r>
      <w:r>
        <w:rPr>
          <w:rFonts w:ascii="Times New Roman" w:hAnsi="Times New Roman" w:cs="Times New Roman"/>
        </w:rPr>
        <w:br/>
        <w:t>« Et puis, à rester des heures assis dans la neige, on va finir par attraper un bon rhume, on aura bel air devant une armée si on ne fait qu’éternuer. »</w:t>
      </w:r>
      <w:r>
        <w:rPr>
          <w:rFonts w:ascii="Times New Roman" w:hAnsi="Times New Roman" w:cs="Times New Roman"/>
        </w:rPr>
        <w:br/>
        <w:t>Ils allaient rentrer à l’auberge quand un groupe de bandits leur barra le chemin.</w:t>
      </w:r>
      <w:r>
        <w:rPr>
          <w:rFonts w:ascii="Times New Roman" w:hAnsi="Times New Roman" w:cs="Times New Roman"/>
        </w:rPr>
        <w:br/>
        <w:t>« Alors mesdemoiselles, qu’est ce qu’on fait seule sous la neige ? »</w:t>
      </w:r>
      <w:r>
        <w:rPr>
          <w:rFonts w:ascii="Times New Roman" w:hAnsi="Times New Roman" w:cs="Times New Roman"/>
        </w:rPr>
        <w:br/>
        <w:t>Ciria avait l’air terrifié par ces hommes, Laury resta droite et sereine, poussant l’enfant derrière elle pour qu’elle soit protégée.</w:t>
      </w:r>
      <w:r>
        <w:rPr>
          <w:rFonts w:ascii="Times New Roman" w:hAnsi="Times New Roman" w:cs="Times New Roman"/>
        </w:rPr>
        <w:br/>
        <w:t>« Passez votre chemin, ou il vous arrivera malheur, leur dit-elle d’une voix froide. »</w:t>
      </w:r>
      <w:r>
        <w:rPr>
          <w:rFonts w:ascii="Times New Roman" w:hAnsi="Times New Roman" w:cs="Times New Roman"/>
        </w:rPr>
        <w:br/>
        <w:t>L’un des hommes éclata d’un rire gras qui disparut soudain quand il vit que la jeune fille tenait une épée à la main et que sa lame était juste au-dessous de sa gorge. Les autres attaquèrent, Laureley prenait bien soin de ne les blesser que superficiellement, ce n’était pas un combat, on aurait dit de l’art. Elle se servait de son corps pour effectuer de magnifiques arabesques et des acrobaties étranges. Elle mit quelques instants à mettre les bandits en déroute, en ne les blessant quasiment pas et surtout sans en tuer un seul.</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regard de Ciria s'illumina au sourire de Laury. Elle sourit à son tour et exécuta le même geste qu'elle en tapotant sur sa robe pour retirer les flocons. Elle avait raison connaissant ses amis, ils devaient sûrement être inquiets.*</w:t>
      </w:r>
      <w:r>
        <w:rPr>
          <w:rFonts w:ascii="Times New Roman" w:hAnsi="Times New Roman" w:cs="Times New Roman"/>
        </w:rPr>
        <w:br/>
      </w:r>
      <w:r>
        <w:rPr>
          <w:rFonts w:ascii="Times New Roman" w:hAnsi="Times New Roman" w:cs="Times New Roman"/>
        </w:rPr>
        <w:br/>
        <w:t>- Et puis, à rester des heures assis dans la neige, on va finir par attraper un bon rhume, on aura bel air devant une armée si on ne fait qu’éternuer.</w:t>
      </w:r>
      <w:r>
        <w:rPr>
          <w:rFonts w:ascii="Times New Roman" w:hAnsi="Times New Roman" w:cs="Times New Roman"/>
        </w:rPr>
        <w:br/>
      </w:r>
      <w:r>
        <w:rPr>
          <w:rFonts w:ascii="Times New Roman" w:hAnsi="Times New Roman" w:cs="Times New Roman"/>
        </w:rPr>
        <w:br/>
        <w:t>*Ciria rit de bon cœur à sa remarque. Elle s'imagina un mouchoir à la main à la place d'une épée et sourit. Sur le chemin, des hommes s'approchèrent et semblèrent leur vouloir du mal. Laury plaça Ciria dans son dos et pendant qu'elle s'occupait des assaillants, Ciria cacha ses yeux avec ses mains. Elle sentait la fièvre monter sans pour autant la paralyser comme la première fois car Laury ne tuait pas. Quand le silence suivit les coups d'épées, elle écarta deux doigts pour laisser entrevoir son oeil azur. Elle regarda ensuite autour d'elle et courut vers Laury.*</w:t>
      </w:r>
      <w:r>
        <w:rPr>
          <w:rFonts w:ascii="Times New Roman" w:hAnsi="Times New Roman" w:cs="Times New Roman"/>
        </w:rPr>
        <w:br/>
      </w:r>
      <w:r>
        <w:rPr>
          <w:rFonts w:ascii="Times New Roman" w:hAnsi="Times New Roman" w:cs="Times New Roman"/>
        </w:rPr>
        <w:br/>
        <w:t>- Tu n'as rien ? Qu'est ce qu'ils nous voulaient ces monsieurs ?</w:t>
      </w:r>
      <w:r>
        <w:rPr>
          <w:rFonts w:ascii="Times New Roman" w:hAnsi="Times New Roman" w:cs="Times New Roman"/>
        </w:rPr>
        <w:br/>
      </w:r>
      <w:r>
        <w:rPr>
          <w:rFonts w:ascii="Times New Roman" w:hAnsi="Times New Roman" w:cs="Times New Roman"/>
        </w:rPr>
        <w:br/>
        <w:t>*Cirion faisait à nouveau les cents pas dans l'auberge pendant que Blitz serrait ses mains l'une contre l'autre et Vane regardait dans le vide...*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rengaina son épée, elle avait repris son visage sévère et froid. Cependant, un éclat d’amusement se lut dans ses yeux quand Ciria accourut vers elle : </w:t>
      </w:r>
      <w:r>
        <w:rPr>
          <w:rFonts w:ascii="Times New Roman" w:hAnsi="Times New Roman" w:cs="Times New Roman"/>
        </w:rPr>
        <w:br/>
        <w:t>« Tu n'as rien ? Qu'est ce qu'ils nous voulaient ces messieurs ?</w:t>
      </w:r>
      <w:r>
        <w:rPr>
          <w:rFonts w:ascii="Times New Roman" w:hAnsi="Times New Roman" w:cs="Times New Roman"/>
        </w:rPr>
        <w:br/>
        <w:t>-Je n’en sais rien, avoua-t-elle mais vu comment ils étaient armés, je ne pense pas que c’était amical. »</w:t>
      </w:r>
      <w:r>
        <w:rPr>
          <w:rFonts w:ascii="Times New Roman" w:hAnsi="Times New Roman" w:cs="Times New Roman"/>
        </w:rPr>
        <w:br/>
        <w:t>Elles continuèrent leur chemin vers l’auberge. Blitz alla à leur rencontre quand elles entrèrent mais le visage de Laureley l’en dissuada. Elle fendit le groupe sans dire un mot et alla au bar se commander quelque chose à boire.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sourit à la jeune femme et continua son chemin à ses cotés. Elle avait reprit son regard froid mais Ciria savait que c'était une manière de ne pas montrer ses faiblesses. Ciria ne se battait jamais ou alors si elle devait le faire, elle n'utilisait pas sa manière. Elle décida d'aller une dernière fois vers Laury. Il poussa un grand tabouret plus près d'elle et monta dessus difficilement à cause de sa petite taille et de sa robe ample. Quand Ciria fut dessus, elle sourit à Laury et entoura son cou de ses bras pour ensuite lui faire un bisou sur la joue. Elle la regarda, l'air un peu gêné puis lui offrit un sourire innocent avant de sauter sur le plancher et de courir vers Blitz les bras grands ouverts.</w:t>
      </w:r>
      <w:r>
        <w:rPr>
          <w:rFonts w:ascii="Times New Roman" w:hAnsi="Times New Roman" w:cs="Times New Roman"/>
        </w:rPr>
        <w:br/>
        <w:t>Cirion sourit à cette scène... Ca ressemblait tout à fait sa sœur mais il n'aimait pas la voir avec des yeux rouges d'avoir pleurer. Il regarda Laska qui n'avait pas bougée de sa place et lui fit un signe de la tête de sortir. Il regarda Vane pour lui faire comprendre qu'il allait revenir un peu plus tard.</w:t>
      </w:r>
      <w:r>
        <w:rPr>
          <w:rFonts w:ascii="Times New Roman" w:hAnsi="Times New Roman" w:cs="Times New Roman"/>
        </w:rPr>
        <w:br/>
        <w:t>Ciria était dans les bras de Blitz et elle semblait avoir reprit son enthousiasme du départ.*</w:t>
      </w:r>
      <w:r>
        <w:rPr>
          <w:rFonts w:ascii="Times New Roman" w:hAnsi="Times New Roman" w:cs="Times New Roman"/>
        </w:rPr>
        <w:br/>
      </w:r>
      <w:r>
        <w:rPr>
          <w:rFonts w:ascii="Times New Roman" w:hAnsi="Times New Roman" w:cs="Times New Roman"/>
        </w:rPr>
        <w:br/>
        <w:t xml:space="preserve">- T'aurais dû voir, Blitz, trois méchants sont arrivés devant nous et vlam bam boum, Laury les a découpés en rondelles mais leurs morceaux sont restés collés. Elle est forte et en plus elle n'a rien dit, les monsieurs ne savaient plus où se mettre ! </w:t>
      </w:r>
      <w:r>
        <w:rPr>
          <w:rFonts w:ascii="Times New Roman" w:hAnsi="Times New Roman" w:cs="Times New Roman"/>
        </w:rPr>
        <w:br/>
      </w:r>
      <w:r>
        <w:rPr>
          <w:rFonts w:ascii="Times New Roman" w:hAnsi="Times New Roman" w:cs="Times New Roman"/>
        </w:rPr>
        <w:br/>
        <w:t>*Ciria racontait son récit d'une manière enjouée comme si c'était la première fois avec de grand geste en racontant à l'homme qu'elle considérait de plus en plus... comme son père.*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retint de rire quand la fillette vint vers elle. Elle ne dit rien, son visage resta impassible mais au fond d’elle-même, elle souriait. Puis l’enfant se mit à raconter la misérable altercation qu’ils avaient eue avec les brigands. Elle avait une naïveté et un enthousiasme qui ravit Laury mais elle ne voulait pas rester là. Elle prétexta d’avoir sommeil et monta dans la chambre. Blitz la regarda d’un coin de l’œil, lui savait, Laureley ne dormait jamais. Il reporta son attention sur Ciria, elle avait vu son amie, comme lui, la voyait, il leva doucement les yeux vers Vane, espérant que tout le groupe allait finir par l’accepter.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reprit une respiration normale à la fin de son récit. Elle resta silencieuse et fit légèrement balancer ses jambes dans les bras musclés de Blitz. Elle regarda ensuite Laury monter dans la chambre... Son frère était partit prendre l'air avec Laska et Vane n'avait toujours pas bougé de sa chaise. Quand il croisa le regard de Blitz, il détourna les yeux avant de les reposer sur lui. En signe de réponse, il lui sourit à moitié...*</w:t>
      </w:r>
      <w:r>
        <w:rPr>
          <w:rFonts w:ascii="Times New Roman" w:hAnsi="Times New Roman" w:cs="Times New Roman"/>
        </w:rPr>
        <w:br/>
      </w:r>
      <w:r>
        <w:rPr>
          <w:rFonts w:ascii="Times New Roman" w:hAnsi="Times New Roman" w:cs="Times New Roman"/>
        </w:rPr>
        <w:br/>
        <w:t>*Cirion marchait dans la rue... Il acheta du pain, et d'autres trucs à manger et le plaça dans un sac. Ce dernier sur le dos, il déambula parmi les villageois. Ses montagnes éternellement enneigées lui manquaient... Il respira profondément puis se dirigea vers les grandes portes du village. Quelques soldats énervés se dépêchaient pour bloquer la porte. Cirion fronça les sourcils et s'avança vers eux après avoir déposé le sac sur le sol et l'avoir confié à Laska.*</w:t>
      </w:r>
      <w:r>
        <w:rPr>
          <w:rFonts w:ascii="Times New Roman" w:hAnsi="Times New Roman" w:cs="Times New Roman"/>
        </w:rPr>
        <w:br/>
      </w:r>
      <w:r>
        <w:rPr>
          <w:rFonts w:ascii="Times New Roman" w:hAnsi="Times New Roman" w:cs="Times New Roman"/>
        </w:rPr>
        <w:br/>
        <w:t>- Qu'est ce qui se passe ?, Demanda-t-il à un des soldats.</w:t>
      </w:r>
      <w:r>
        <w:rPr>
          <w:rFonts w:ascii="Times New Roman" w:hAnsi="Times New Roman" w:cs="Times New Roman"/>
        </w:rPr>
        <w:br/>
        <w:t xml:space="preserve">- Casse-toi gamin, tu gênes! </w:t>
      </w:r>
      <w:r>
        <w:rPr>
          <w:rFonts w:ascii="Times New Roman" w:hAnsi="Times New Roman" w:cs="Times New Roman"/>
        </w:rPr>
        <w:br/>
      </w:r>
      <w:r>
        <w:rPr>
          <w:rFonts w:ascii="Times New Roman" w:hAnsi="Times New Roman" w:cs="Times New Roman"/>
        </w:rPr>
        <w:br/>
        <w:t>*Cirion lui lança un regard noir. Il tomba à genoux, tendit sa jambe droite et d'un mouvement rapide en demi-cercle, il fit tomber l'homme à terre. Directement, il se plaça sur lui, glissant son poignard sous sa gorge.*</w:t>
      </w:r>
      <w:r>
        <w:rPr>
          <w:rFonts w:ascii="Times New Roman" w:hAnsi="Times New Roman" w:cs="Times New Roman"/>
        </w:rPr>
        <w:br/>
      </w:r>
      <w:r>
        <w:rPr>
          <w:rFonts w:ascii="Times New Roman" w:hAnsi="Times New Roman" w:cs="Times New Roman"/>
        </w:rPr>
        <w:br/>
        <w:t>- Je veux une réponse !</w:t>
      </w:r>
      <w:r>
        <w:rPr>
          <w:rFonts w:ascii="Times New Roman" w:hAnsi="Times New Roman" w:cs="Times New Roman"/>
        </w:rPr>
        <w:br/>
        <w:t>- Les éclaireurs... ont repéré une armée très étrange avec que des...</w:t>
      </w:r>
      <w:r>
        <w:rPr>
          <w:rFonts w:ascii="Times New Roman" w:hAnsi="Times New Roman" w:cs="Times New Roman"/>
        </w:rPr>
        <w:br/>
        <w:t>- Que des quoi ?</w:t>
      </w:r>
      <w:r>
        <w:rPr>
          <w:rFonts w:ascii="Times New Roman" w:hAnsi="Times New Roman" w:cs="Times New Roman"/>
        </w:rPr>
        <w:br/>
        <w:t>- Des fantômes noirs au visage brûlé sur des chevaux maudits !</w:t>
      </w:r>
      <w:r>
        <w:rPr>
          <w:rFonts w:ascii="Times New Roman" w:hAnsi="Times New Roman" w:cs="Times New Roman"/>
        </w:rPr>
        <w:br/>
      </w:r>
      <w:r>
        <w:rPr>
          <w:rFonts w:ascii="Times New Roman" w:hAnsi="Times New Roman" w:cs="Times New Roman"/>
        </w:rPr>
        <w:br/>
        <w:t>*A ces mots, Cirion le lâcha et ce dernier s'enfui avec les autres. Les villageois n'étaient pas au courant. Il réfléchit à la description donnée par le garde. Puis une lueur de crainte s'afficha sur son visage.*</w:t>
      </w:r>
      <w:r>
        <w:rPr>
          <w:rFonts w:ascii="Times New Roman" w:hAnsi="Times New Roman" w:cs="Times New Roman"/>
        </w:rPr>
        <w:br/>
      </w:r>
      <w:r>
        <w:rPr>
          <w:rFonts w:ascii="Times New Roman" w:hAnsi="Times New Roman" w:cs="Times New Roman"/>
        </w:rPr>
        <w:br/>
        <w:t>- Les Gawels !!</w:t>
      </w:r>
      <w:r>
        <w:rPr>
          <w:rFonts w:ascii="Times New Roman" w:hAnsi="Times New Roman" w:cs="Times New Roman"/>
        </w:rPr>
        <w:br/>
      </w:r>
      <w:r>
        <w:rPr>
          <w:rFonts w:ascii="Times New Roman" w:hAnsi="Times New Roman" w:cs="Times New Roman"/>
        </w:rPr>
        <w:br/>
        <w:t>*Il courut chercher son sac et Laska puis traversa le village de toit en toit pour arriver plus rapidement à l'auberge. Il entra en fracassant la porte et regarda Blitz et Vane. Ciria commença à stresser en voyant le regard de son frère. Ce dernier fit descendre sa sœur des bras de Blitz puis l'envoya dans la chambre près de Laury. Cirion regarda ensuite les deux hommes.*</w:t>
      </w:r>
      <w:r>
        <w:rPr>
          <w:rFonts w:ascii="Times New Roman" w:hAnsi="Times New Roman" w:cs="Times New Roman"/>
        </w:rPr>
        <w:br/>
      </w:r>
      <w:r>
        <w:rPr>
          <w:rFonts w:ascii="Times New Roman" w:hAnsi="Times New Roman" w:cs="Times New Roman"/>
        </w:rPr>
        <w:br/>
        <w:t>- Il faut partir immédiatement !!</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était dans la chambre qu’ils avaient louée, elle s’entraînait comme elle le faisait à chaque fois qu’elle disait aller dormir. Blitz entra sans frapper et la regarda : </w:t>
      </w:r>
      <w:r>
        <w:rPr>
          <w:rFonts w:ascii="Times New Roman" w:hAnsi="Times New Roman" w:cs="Times New Roman"/>
        </w:rPr>
        <w:br/>
        <w:t>« Je crois qu’on va avoir des ennuis, Cirion vient d’arriver, il veut qu’on parte sur-le-champ. »</w:t>
      </w:r>
      <w:r>
        <w:rPr>
          <w:rFonts w:ascii="Times New Roman" w:hAnsi="Times New Roman" w:cs="Times New Roman"/>
        </w:rPr>
        <w:br/>
        <w:t xml:space="preserve">Laureley ne dit pas un mot et fit disparaître Léonis dans son dos. Elle descendit à la suite de son ami et dévisagea l’enfant : </w:t>
      </w:r>
      <w:r>
        <w:rPr>
          <w:rFonts w:ascii="Times New Roman" w:hAnsi="Times New Roman" w:cs="Times New Roman"/>
        </w:rPr>
        <w:br/>
        <w:t>« Alors qu’est ce qu’il se passe pour qu’on aît un départ si précipité ? »</w:t>
      </w:r>
      <w:r>
        <w:rPr>
          <w:rFonts w:ascii="Times New Roman" w:hAnsi="Times New Roman" w:cs="Times New Roman"/>
        </w:rPr>
        <w:br/>
        <w:t>Déjà elle sentait la force d’une bataille se profiler.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vérifiait ses armes pendant que Blitz allait prévenir Laury. Vane regardait l'enfant pour avoir une réponse mais il n'avait pas l'intention de parler sans le reste du groupe. Ciria suivit Laury mais elle sentit l'aura de son frère qui l'interdisait de descendre maintenant. </w:t>
      </w:r>
      <w:r>
        <w:rPr>
          <w:rFonts w:ascii="Times New Roman" w:hAnsi="Times New Roman" w:cs="Times New Roman"/>
        </w:rPr>
        <w:br/>
        <w:t>La jeune femme arriva et le dévisagea.*</w:t>
      </w:r>
      <w:r>
        <w:rPr>
          <w:rFonts w:ascii="Times New Roman" w:hAnsi="Times New Roman" w:cs="Times New Roman"/>
        </w:rPr>
        <w:br/>
      </w:r>
      <w:r>
        <w:rPr>
          <w:rFonts w:ascii="Times New Roman" w:hAnsi="Times New Roman" w:cs="Times New Roman"/>
        </w:rPr>
        <w:br/>
        <w:t>- Alors qu’est ce qu’il se passe pour qu’on aît un départ si précipité ?</w:t>
      </w:r>
      <w:r>
        <w:rPr>
          <w:rFonts w:ascii="Times New Roman" w:hAnsi="Times New Roman" w:cs="Times New Roman"/>
        </w:rPr>
        <w:br/>
        <w:t>- Les pourritures !! L'armée de Toya nous a retrouvés ! Le processus s'est enclenché et nous risquons de gros problèmes. Les Gawels se dirigent vers nous. Ce sont des anciens combattants qui ont échoué ou déserté. Ce ne sont plus que des spectres mais uniquement en apparence... Il faut se méfier également de leurs chevaux.</w:t>
      </w:r>
      <w:r>
        <w:rPr>
          <w:rFonts w:ascii="Times New Roman" w:hAnsi="Times New Roman" w:cs="Times New Roman"/>
        </w:rPr>
        <w:br/>
      </w:r>
      <w:r>
        <w:rPr>
          <w:rFonts w:ascii="Times New Roman" w:hAnsi="Times New Roman" w:cs="Times New Roman"/>
        </w:rPr>
        <w:br/>
        <w:t>*Cirion respira plus lentement pour éviter de perdre son calme puis fixa un à un les trois adultes.*</w:t>
      </w:r>
      <w:r>
        <w:rPr>
          <w:rFonts w:ascii="Times New Roman" w:hAnsi="Times New Roman" w:cs="Times New Roman"/>
        </w:rPr>
        <w:br/>
      </w:r>
      <w:r>
        <w:rPr>
          <w:rFonts w:ascii="Times New Roman" w:hAnsi="Times New Roman" w:cs="Times New Roman"/>
        </w:rPr>
        <w:br/>
        <w:t>- Ils sont ici pour Ciria...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avait l’habitude de trouver des plans en quelques secondes. L’idée vint d’elle-même, elle regarda Cirion dans les yeux et lui dit avec une assurance et une banalité étonnante : </w:t>
      </w:r>
      <w:r>
        <w:rPr>
          <w:rFonts w:ascii="Times New Roman" w:hAnsi="Times New Roman" w:cs="Times New Roman"/>
        </w:rPr>
        <w:br/>
        <w:t>« Partez à l’avant, Blitz et moi nous ferons barrage, le temps qu’il faudra pour que vous soyez à l’abri. »</w:t>
      </w:r>
      <w:r>
        <w:rPr>
          <w:rFonts w:ascii="Times New Roman" w:hAnsi="Times New Roman" w:cs="Times New Roman"/>
        </w:rPr>
        <w:br/>
        <w:t xml:space="preserve">Vane allait répliquer mais Laury ne lui laissa pas le temps : </w:t>
      </w:r>
      <w:r>
        <w:rPr>
          <w:rFonts w:ascii="Times New Roman" w:hAnsi="Times New Roman" w:cs="Times New Roman"/>
        </w:rPr>
        <w:br/>
        <w:t>« Vane, le temps presse, plus on discute et plus ils avancent. Si nous échouons, Ciria aura besoin d’un guerrier pour la défendre. »</w:t>
      </w:r>
      <w:r>
        <w:rPr>
          <w:rFonts w:ascii="Times New Roman" w:hAnsi="Times New Roman" w:cs="Times New Roman"/>
        </w:rPr>
        <w:br/>
        <w:t>Son ton était sans appel, elle regarda à tour de rôle ceux qui étaient présents dans la pièce, prête à repousser toutes les contestations.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ne voulait pas louper la bataille ! Il fallait protéger sa sœur et Vane en serait parfaitement capable. Le guerrier voulait également combattre mais Laury l'en empêcha et le regard de Cirion le persuada et soupira.*</w:t>
      </w:r>
      <w:r>
        <w:rPr>
          <w:rFonts w:ascii="Times New Roman" w:hAnsi="Times New Roman" w:cs="Times New Roman"/>
        </w:rPr>
        <w:br/>
      </w:r>
      <w:r>
        <w:rPr>
          <w:rFonts w:ascii="Times New Roman" w:hAnsi="Times New Roman" w:cs="Times New Roman"/>
        </w:rPr>
        <w:br/>
        <w:t>- Bien je l'emmènerai loin d'ici.</w:t>
      </w:r>
      <w:r>
        <w:rPr>
          <w:rFonts w:ascii="Times New Roman" w:hAnsi="Times New Roman" w:cs="Times New Roman"/>
        </w:rPr>
        <w:br/>
      </w:r>
      <w:r>
        <w:rPr>
          <w:rFonts w:ascii="Times New Roman" w:hAnsi="Times New Roman" w:cs="Times New Roman"/>
        </w:rPr>
        <w:br/>
        <w:t>*Cirion regarda à son tour Laury.*</w:t>
      </w:r>
      <w:r>
        <w:rPr>
          <w:rFonts w:ascii="Times New Roman" w:hAnsi="Times New Roman" w:cs="Times New Roman"/>
        </w:rPr>
        <w:br/>
      </w:r>
      <w:r>
        <w:rPr>
          <w:rFonts w:ascii="Times New Roman" w:hAnsi="Times New Roman" w:cs="Times New Roman"/>
        </w:rPr>
        <w:br/>
        <w:t xml:space="preserve">- Je suis né de la guerre et j'ai bien l'intention de me battre. Je suis dans mon élément et n'espère pas m'en empêcher. </w:t>
      </w:r>
      <w:r>
        <w:rPr>
          <w:rFonts w:ascii="Times New Roman" w:hAnsi="Times New Roman" w:cs="Times New Roman"/>
        </w:rPr>
        <w:br/>
      </w:r>
      <w:r>
        <w:rPr>
          <w:rFonts w:ascii="Times New Roman" w:hAnsi="Times New Roman" w:cs="Times New Roman"/>
        </w:rPr>
        <w:br/>
        <w:t>*Il regarda vers le haut des escaliers. Ciria se tenait là et elle se tordait les doigts en se mordant la lèvre inférieure. Elle n'aimait pas ce rassemblement...*</w:t>
      </w:r>
      <w:r>
        <w:rPr>
          <w:rFonts w:ascii="Times New Roman" w:hAnsi="Times New Roman" w:cs="Times New Roman"/>
        </w:rPr>
        <w:br/>
      </w:r>
      <w:r>
        <w:rPr>
          <w:rFonts w:ascii="Times New Roman" w:hAnsi="Times New Roman" w:cs="Times New Roman"/>
        </w:rPr>
        <w:br/>
        <w:t>- Cirion qu'est ce qui se passe ?</w:t>
      </w:r>
      <w:r>
        <w:rPr>
          <w:rFonts w:ascii="Times New Roman" w:hAnsi="Times New Roman" w:cs="Times New Roman"/>
        </w:rPr>
        <w:br/>
      </w:r>
      <w:r>
        <w:rPr>
          <w:rFonts w:ascii="Times New Roman" w:hAnsi="Times New Roman" w:cs="Times New Roman"/>
        </w:rPr>
        <w:br/>
        <w:t>*Le jeune garçon remarqua qu'elle n'avait pas encore sentit la présence de leurs ennemis. Il s'approcha d'elle.*</w:t>
      </w:r>
      <w:r>
        <w:rPr>
          <w:rFonts w:ascii="Times New Roman" w:hAnsi="Times New Roman" w:cs="Times New Roman"/>
        </w:rPr>
        <w:br/>
      </w:r>
      <w:r>
        <w:rPr>
          <w:rFonts w:ascii="Times New Roman" w:hAnsi="Times New Roman" w:cs="Times New Roman"/>
        </w:rPr>
        <w:br/>
        <w:t>- Ne t'en fait pas on va te mettre en sûreté.</w:t>
      </w:r>
      <w:r>
        <w:rPr>
          <w:rFonts w:ascii="Times New Roman" w:hAnsi="Times New Roman" w:cs="Times New Roman"/>
        </w:rPr>
        <w:br/>
      </w:r>
      <w:r>
        <w:rPr>
          <w:rFonts w:ascii="Times New Roman" w:hAnsi="Times New Roman" w:cs="Times New Roman"/>
        </w:rPr>
        <w:br/>
        <w:t>*Ciria allait protester quand il posa sa main à plat sur son corps au niveau de son cœur. Ciria se demanda ce qu'il pouvait bien faire puis comprit et versa une larme en fermant les yeux. Cirion écarta lentement sa main de sa peau et une lumière blanche qui s'agitait comme un papillon de soie se détachait du corps de la petite Ciria. Il referma ensuite son poing sur le "papillon" et rattrapa Ciria avant qu'elle ne touche durement le sol. Il la porta dans ses bras puis s'avança vers Vane qui la prit dans ses bras à son tour. Le corps était sans vie, dénué de couleurs à part un bleu intense...*</w:t>
      </w:r>
      <w:r>
        <w:rPr>
          <w:rFonts w:ascii="Times New Roman" w:hAnsi="Times New Roman" w:cs="Times New Roman"/>
        </w:rPr>
        <w:br/>
      </w:r>
      <w:r>
        <w:rPr>
          <w:rFonts w:ascii="Times New Roman" w:hAnsi="Times New Roman" w:cs="Times New Roman"/>
        </w:rPr>
        <w:br/>
        <w:t>- Cirion, qu'est ce que tu lui as fait ?</w:t>
      </w:r>
      <w:r>
        <w:rPr>
          <w:rFonts w:ascii="Times New Roman" w:hAnsi="Times New Roman" w:cs="Times New Roman"/>
        </w:rPr>
        <w:br/>
        <w:t>- J'ai pris sa vie pour le moment... Etant morte, les Gawels ne pourront ressentir son aura pure et ne vous poursuivrons pas.</w:t>
      </w:r>
      <w:r>
        <w:rPr>
          <w:rFonts w:ascii="Times New Roman" w:hAnsi="Times New Roman" w:cs="Times New Roman"/>
        </w:rPr>
        <w:br/>
        <w:t>- Tu te rends compte que si tu meurs...</w:t>
      </w:r>
      <w:r>
        <w:rPr>
          <w:rFonts w:ascii="Times New Roman" w:hAnsi="Times New Roman" w:cs="Times New Roman"/>
        </w:rPr>
        <w:br/>
        <w:t>- Je ne peux pas mourir de la main de la violence et de la guerre vu que je suis son enfant. Ne t'inquiète pas. Veille à ce que son visage soit toujours humide.</w:t>
      </w:r>
      <w:r>
        <w:rPr>
          <w:rFonts w:ascii="Times New Roman" w:hAnsi="Times New Roman" w:cs="Times New Roman"/>
        </w:rPr>
        <w:br/>
      </w:r>
      <w:r>
        <w:rPr>
          <w:rFonts w:ascii="Times New Roman" w:hAnsi="Times New Roman" w:cs="Times New Roman"/>
        </w:rPr>
        <w:br/>
        <w:t>*Il se retourna vers Blitz et Laury en dégainant ses deux épées.*</w:t>
      </w:r>
      <w:r>
        <w:rPr>
          <w:rFonts w:ascii="Times New Roman" w:hAnsi="Times New Roman" w:cs="Times New Roman"/>
        </w:rPr>
        <w:br/>
      </w:r>
      <w:r>
        <w:rPr>
          <w:rFonts w:ascii="Times New Roman" w:hAnsi="Times New Roman" w:cs="Times New Roman"/>
        </w:rPr>
        <w:br/>
        <w:t>- On y va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sembla terrifié par ce qu’avait fait Cirion mais ne dit rien. Laureley vérifia son pistolet et les autres armes qui étaient cachées dans ses vêtements. Elle fit signe à Cirion qu’elle était prête. Elle sortit dans le froid et attendit ses compagnons, ils ne tardèrent pas. Ils avancèrent dans la neige vers une belle bataille. A mi-chemin, Laury mit la main sur l’épaule du garçon.</w:t>
      </w:r>
      <w:r>
        <w:rPr>
          <w:rFonts w:ascii="Times New Roman" w:hAnsi="Times New Roman" w:cs="Times New Roman"/>
        </w:rPr>
        <w:br/>
        <w:t>« Je sais que tu aimes la guerre mais cette bataille peut être perdue. Promets-moi que si je vous demande de vous replier, tu ne tenteras rien de stupide. »</w:t>
      </w:r>
      <w:r>
        <w:rPr>
          <w:rFonts w:ascii="Times New Roman" w:hAnsi="Times New Roman" w:cs="Times New Roman"/>
        </w:rPr>
        <w:br/>
        <w:t>Elle réprouvait de se battre aux côtés d’un enfant, elle savait qu’elle craindrait pour sa vie. Blitz semblait pour une fois avoir revêtu une armure de glace, son visage était impassible, il avait sortit deux grandes épées et regardait l’horizon avec appréhension.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sourit à Vane qui semblait rater une belle occasion de se battre. Quand ce dernier enveloppa la petite dans une couverture et sortit pour s'éloigner du lieu de carnage, Cirion rejoignit Blitz et Laury.</w:t>
      </w:r>
      <w:r>
        <w:rPr>
          <w:rFonts w:ascii="Times New Roman" w:hAnsi="Times New Roman" w:cs="Times New Roman"/>
        </w:rPr>
        <w:br/>
        <w:t>Le garçon regarda la main de Laury avait posé sur son épaule puis croisa son regard.*</w:t>
      </w:r>
      <w:r>
        <w:rPr>
          <w:rFonts w:ascii="Times New Roman" w:hAnsi="Times New Roman" w:cs="Times New Roman"/>
        </w:rPr>
        <w:br/>
      </w:r>
      <w:r>
        <w:rPr>
          <w:rFonts w:ascii="Times New Roman" w:hAnsi="Times New Roman" w:cs="Times New Roman"/>
        </w:rPr>
        <w:br/>
        <w:t>- Je sais que tu aimes la guerre mais cette bataille peut être perdue. Promets-moi que si je vous demande de vous replier, tu ne tenteras rien de stupide.</w:t>
      </w:r>
      <w:r>
        <w:rPr>
          <w:rFonts w:ascii="Times New Roman" w:hAnsi="Times New Roman" w:cs="Times New Roman"/>
        </w:rPr>
        <w:br/>
        <w:t>- Je ne vois pas ce que tu veux dire par stupide...</w:t>
      </w:r>
      <w:r>
        <w:rPr>
          <w:rFonts w:ascii="Times New Roman" w:hAnsi="Times New Roman" w:cs="Times New Roman"/>
        </w:rPr>
        <w:br/>
      </w:r>
      <w:r>
        <w:rPr>
          <w:rFonts w:ascii="Times New Roman" w:hAnsi="Times New Roman" w:cs="Times New Roman"/>
        </w:rPr>
        <w:br/>
        <w:t>*Cirion voyait bien que ça la gênait de se battre à côté d'un enfant... il se plaça face à elle.*</w:t>
      </w:r>
      <w:r>
        <w:rPr>
          <w:rFonts w:ascii="Times New Roman" w:hAnsi="Times New Roman" w:cs="Times New Roman"/>
        </w:rPr>
        <w:br/>
      </w:r>
      <w:r>
        <w:rPr>
          <w:rFonts w:ascii="Times New Roman" w:hAnsi="Times New Roman" w:cs="Times New Roman"/>
        </w:rPr>
        <w:br/>
        <w:t>- Laury, arrête de penser que je suis un enfant... C'est vrai j'en ai le corps mais j'ai quelques siècles derrière moi et j'ai passé l'âge d'être protéger (il sourit).</w:t>
      </w:r>
      <w:r>
        <w:rPr>
          <w:rFonts w:ascii="Times New Roman" w:hAnsi="Times New Roman" w:cs="Times New Roman"/>
        </w:rPr>
        <w:br/>
        <w:t xml:space="preserve">Si cette bataille est perdue alors Ciria le sera aussi. Nous ne pouvons nous permettre ceci... Et puis comme je l'ai dit, je me nourris de la guerre, je puise mes forces dans la violence. La seule chose qui peut me tuer c'est le pouvoir de ma sœur et la magie bénéfique. Mais je ne vois pas de force de ce genre ici et si l'ennemi a fait appel à cette magie pour me tuer... Il désintègrera aussi l'armée... </w:t>
      </w:r>
      <w:r>
        <w:rPr>
          <w:rFonts w:ascii="Times New Roman" w:hAnsi="Times New Roman" w:cs="Times New Roman"/>
        </w:rPr>
        <w:br/>
      </w:r>
      <w:r>
        <w:rPr>
          <w:rFonts w:ascii="Times New Roman" w:hAnsi="Times New Roman" w:cs="Times New Roman"/>
        </w:rPr>
        <w:br/>
        <w:t>*Il lui sourit car au fond de lui il était fier de mener enfin une bataille aux cotés de deux guerriers tels que Blitz et Laury. Ils étaient tous les trois alignés devant la grande porte. Cirion s'avança et fracassa la porte et cette dernière s'écroula, séparant la seule barrière entre eux et l'armée des Gawels. Il sourit à ses compagnons puis regarda les spectres noirs sur leurs chevaux maudit...*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était angoissé, comme avant chacune de ses batailles, il vit l’armée converger vers eux. Il n’eut pas le temps de penser à quoi que ce soit, il referma l’étreinte de ses armes et se lança dans la bataille. Il eut un coup d’œil pour Laury, elle attendait, désarmée, comme si l’armée en furie qui s’avançait vers elle allait stopper par sa seule volonté. Elle laissa les cavaliers arriver, de plus en plus près. Quand ils furent à portée d’arme, elle fit un bond prodigieux et fendit le premier avec une grâce indiscutable. Elle se lança alors dans la bataille, elle glissait, se baissait, se relevait, bondissait comme si son corps n’obéissait pas aux mêmes lois terrestres que tous les corps. Elle tailladait sans relâche, son visage était fermé, aucun émotion n’en transparaissait. Blitz se surpris à la regarder, c’était un ballet exceptionnel, il avait oublié les prouesses au combat de son amie, il reprit espoir et continua sa bataille, avec un guerrier comme Laury, ils ne pouvaient pas perdre.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s'élança en meme temps que Blitz et décapita ses ennemis, les faisaient souffrir. Plus le sang giclait, plus les cris retentissaient, Cirion prenait des forces. Il bouillonnait et ne laissait aucun survivant. Ses deux épées fendaient l'air avant de toucher les Gawels. Il jeta un œil à Laury et se surpris à admirer sa façon de combattre. Décidément, Ciria avait l'art de bien choisir et de bien tomber sur ses amis... De sa petite taille, il sectionna les pattes des chevaux qui tombaient en cendres sur le sol. Les Gawels se défendaient bien mais face à eux, ils ne pouvaient rien. Le chef se précipita vers Cirion. Les autres le laissèrent suite aux ordres de leur maître. Le garçon sourit en le voyant arriver. Le vent traversait son corps pourri et son visage brûlé semblait fatigué. Cirion n'arrêtait pas de le fixer.*</w:t>
      </w:r>
      <w:r>
        <w:rPr>
          <w:rFonts w:ascii="Times New Roman" w:hAnsi="Times New Roman" w:cs="Times New Roman"/>
        </w:rPr>
        <w:br/>
      </w:r>
      <w:r>
        <w:rPr>
          <w:rFonts w:ascii="Times New Roman" w:hAnsi="Times New Roman" w:cs="Times New Roman"/>
        </w:rPr>
        <w:br/>
        <w:t>- Tu n'auras jamais ma sœur ! Elle est bien trop pur pour être salie par un être tel que toi ! Vous méritez tous la mort !! Et si vous n'existiez pas, je serais en train de me reposer dans ma tombe !!!!</w:t>
      </w:r>
      <w:r>
        <w:rPr>
          <w:rFonts w:ascii="Times New Roman" w:hAnsi="Times New Roman" w:cs="Times New Roman"/>
        </w:rPr>
        <w:br/>
      </w:r>
      <w:r>
        <w:rPr>
          <w:rFonts w:ascii="Times New Roman" w:hAnsi="Times New Roman" w:cs="Times New Roman"/>
        </w:rPr>
        <w:br/>
        <w:t>*Cirion s'élança vers lui et lui donna des coups l'un après l'autre plus violent au fur et à mesure du combat. Quand il tua enfin le chef, il regarda autour de lui et un de Gawels convergea vers lui et le transperça de son épée. Cirion cracha du sang mais resta debout. Il semblait avoir sombré dans une torpeur étrange puis d'un geste rapide, regarda l'ennemi avec un sourire diabolique et retira l'épée de sa chair. En quelques secondes, le temps pour Cirion de le tuer, ses blessures se refermèrent automatiquement. Au fil de la bataille, ils s'enfonçaient dans les lignes ennemies en ne laissant aucun survivants. A chaque blessure, Cirion se renforçait et quand un des Gawels voulut comme l'autre lui planter son épée dans le ventre, l'épée se retrouva complètement fondue au contact de sa peau. Il se retourna vivement et attrapa la créature par la gorge. Il arracha ensuite la peau brûlée du Gawels qui s'effondra en cendre sur le sol après avoir hurlé à la mort. Les yeux de Cirion se remplirent de sang et il progressait à nouveau dans la bataille.*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Leur progression était indiscutable, qui aurait pu croire que trois personnes pouvaient mettre en déroute une armée de Gawels. Blitz avait rangé l’une de ses épées, préférant une superbe hache découverte sur le champ de bataille. Laureley continuait à tailler dans ses ennemis continuant son combat harmonieux malgré le sang qui lui ruisselait sur le visage. Elle jetait par moment des œillades à ses compagnons, Blitz tenait bon et Cirion semblait au fait de sa forme, comme si le sang lui procurait un plaisir sadique. La neige avait cessé  et le soleil tentait une percée souhaitant éclairer les étendues blanches de ses rayons mais la neige n’était plus blanche, à mesure qu’ils avançaient, elle prenait une horrible teinte rouge. Laury fondit sur une nouvelle victime et puis soudain, s’arrêta, le silence était revenu, elle regarda autour d’elle, au beau milieu du carnage, il ne restait plus que deux personnes. Elle nettoya son épée avec un peu de neige et la rangea au fourreau. Blitz arrivait à sa hauteur.</w:t>
      </w:r>
      <w:r>
        <w:rPr>
          <w:rFonts w:ascii="Times New Roman" w:hAnsi="Times New Roman" w:cs="Times New Roman"/>
        </w:rPr>
        <w:br/>
        <w:t>« Quel combat, dit-il enorgueillit d’avoir gagné. »</w:t>
      </w:r>
      <w:r>
        <w:rPr>
          <w:rFonts w:ascii="Times New Roman" w:hAnsi="Times New Roman" w:cs="Times New Roman"/>
        </w:rPr>
        <w:br/>
        <w:t>Elle leva les yeux vers son ami.</w:t>
      </w:r>
      <w:r>
        <w:rPr>
          <w:rFonts w:ascii="Times New Roman" w:hAnsi="Times New Roman" w:cs="Times New Roman"/>
        </w:rPr>
        <w:br/>
        <w:t>« Blitz, tu es couvert de sang, c’est répugnant.</w:t>
      </w:r>
      <w:r>
        <w:rPr>
          <w:rFonts w:ascii="Times New Roman" w:hAnsi="Times New Roman" w:cs="Times New Roman"/>
        </w:rPr>
        <w:br/>
        <w:t>- Ce n’est pas le mien, plaisanta l’homme, et puis avec tout le respect que je te dois, tu n’es pas plus présentable que moi.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déchiquetait le reste des corps qui vivaient encore... Quand il leva les yeux, il ne restait plus que Laury, Blitz et lui. La puissance de Cirion redevint normale et il soupira en regardant son reflet dans la lame de son épée. Il n'avait aucune raison de se réjouir... </w:t>
      </w:r>
      <w:r>
        <w:rPr>
          <w:rFonts w:ascii="Times New Roman" w:hAnsi="Times New Roman" w:cs="Times New Roman"/>
        </w:rPr>
        <w:br/>
        <w:t>A dire vrai, il était malheureux d'avoir déjà terminé... Cirion parcourut en silence le terrain de bataille en plantant son épée dans le sol, vérifiant que l'un des Gawels ne se cachait pas sous les cendres de ses anciens compagnons...</w:t>
      </w:r>
      <w:r>
        <w:rPr>
          <w:rFonts w:ascii="Times New Roman" w:hAnsi="Times New Roman" w:cs="Times New Roman"/>
        </w:rPr>
        <w:br/>
        <w:t>Il ouvrit le poing et la vie de sa sœur se tortillait, dansait au-dessus de sa paume. Il aurait voulu qu'elle le voie se battre mais elle en serait sûrement morte à cause de toute cette violence... Il préféra s'éloigner du couple guerrier.*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s’ébroua comme un chien des neiges, projetant autour de lui du sang, Laury recula faussement choquée par ce que faisait son compagnon.</w:t>
      </w:r>
      <w:r>
        <w:rPr>
          <w:rFonts w:ascii="Times New Roman" w:hAnsi="Times New Roman" w:cs="Times New Roman"/>
        </w:rPr>
        <w:br/>
        <w:t>« Blitz, lui dit-elle, tu n’as aucune éducation.</w:t>
      </w:r>
      <w:r>
        <w:rPr>
          <w:rFonts w:ascii="Times New Roman" w:hAnsi="Times New Roman" w:cs="Times New Roman"/>
        </w:rPr>
        <w:br/>
        <w:t>- Je suis un guerrier, Madame, plaisanta-t-il, beau, grand, fort…</w:t>
      </w:r>
      <w:r>
        <w:rPr>
          <w:rFonts w:ascii="Times New Roman" w:hAnsi="Times New Roman" w:cs="Times New Roman"/>
        </w:rPr>
        <w:br/>
        <w:t>- Couvert de sang. »</w:t>
      </w:r>
      <w:r>
        <w:rPr>
          <w:rFonts w:ascii="Times New Roman" w:hAnsi="Times New Roman" w:cs="Times New Roman"/>
        </w:rPr>
        <w:br/>
        <w:t xml:space="preserve">Blitz la regarda quelques instants avant de tenter : </w:t>
      </w:r>
      <w:r>
        <w:rPr>
          <w:rFonts w:ascii="Times New Roman" w:hAnsi="Times New Roman" w:cs="Times New Roman"/>
        </w:rPr>
        <w:br/>
        <w:t>« Il y a une source d’eau chaude dans le coin… Histoire qu’on se débarbouille un peu. »</w:t>
      </w:r>
      <w:r>
        <w:rPr>
          <w:rFonts w:ascii="Times New Roman" w:hAnsi="Times New Roman" w:cs="Times New Roman"/>
        </w:rPr>
        <w:br/>
        <w:t>Il semblait étrangement gauche dans ses paroles mais Laury n’y fit pas attention, elle convergea rapidement vers Cirion.</w:t>
      </w:r>
      <w:r>
        <w:rPr>
          <w:rFonts w:ascii="Times New Roman" w:hAnsi="Times New Roman" w:cs="Times New Roman"/>
        </w:rPr>
        <w:br/>
        <w:t>« Blitz connaît une source d’eau chaude proche d’ici, il vaut mieux qu’on enlève tout ce sang avant de retourner voir les autres. »</w:t>
      </w:r>
      <w:r>
        <w:rPr>
          <w:rFonts w:ascii="Times New Roman" w:hAnsi="Times New Roman" w:cs="Times New Roman"/>
        </w:rPr>
        <w:br/>
        <w:t>Elle tourna les talons et suivit son ami.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fixait le sol comme une âme errant sans but jusqu'a ce que Laury le rejoigne.*</w:t>
      </w:r>
      <w:r>
        <w:rPr>
          <w:rFonts w:ascii="Times New Roman" w:hAnsi="Times New Roman" w:cs="Times New Roman"/>
        </w:rPr>
        <w:br/>
      </w:r>
      <w:r>
        <w:rPr>
          <w:rFonts w:ascii="Times New Roman" w:hAnsi="Times New Roman" w:cs="Times New Roman"/>
        </w:rPr>
        <w:br/>
        <w:t>- Blitz connaît une source d’eau chaude proche d’ici, il vaut mieux qu’on enlève tout ce sang avant de retourner voir les autres.</w:t>
      </w:r>
      <w:r>
        <w:rPr>
          <w:rFonts w:ascii="Times New Roman" w:hAnsi="Times New Roman" w:cs="Times New Roman"/>
        </w:rPr>
        <w:br/>
        <w:t>- Très bien je te suis...</w:t>
      </w:r>
      <w:r>
        <w:rPr>
          <w:rFonts w:ascii="Times New Roman" w:hAnsi="Times New Roman" w:cs="Times New Roman"/>
        </w:rPr>
        <w:br/>
      </w:r>
      <w:r>
        <w:rPr>
          <w:rFonts w:ascii="Times New Roman" w:hAnsi="Times New Roman" w:cs="Times New Roman"/>
        </w:rPr>
        <w:br/>
        <w:t>*Cirion ne prononça pas d'autre mot et suivit Laury et Blitz. Lorsqu'ils arrivèrent à la source, Cirion courut en retirant ses épées et sauta en boule dans l'eau ce qui éclaboussa les deux jeunes gens. Il remonta à la surface et les regarda en tirant la langue. Il se débarbouilla puis sortit de l'eau en se secouant. Laska qui avait, elle aussi, combattu derrière son maître, l'imita et se retrouva de l'eau. Elle sortit presque aussitôt de la source. Cirion et Laska se secouèrent de la même manière. Il replaça ses cheveux et regarda Laury.*</w:t>
      </w:r>
      <w:r>
        <w:rPr>
          <w:rFonts w:ascii="Times New Roman" w:hAnsi="Times New Roman" w:cs="Times New Roman"/>
        </w:rPr>
        <w:br/>
      </w:r>
      <w:r>
        <w:rPr>
          <w:rFonts w:ascii="Times New Roman" w:hAnsi="Times New Roman" w:cs="Times New Roman"/>
        </w:rPr>
        <w:br/>
        <w:t>- Il faut que j'y aille... Ciria ne peut rester plus de six heures sans le papillon de la vie...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vit le garçon sauter à l’eau et revenir fraîchement propre mais encore ruisselant sur la berge.</w:t>
      </w:r>
      <w:r>
        <w:rPr>
          <w:rFonts w:ascii="Times New Roman" w:hAnsi="Times New Roman" w:cs="Times New Roman"/>
        </w:rPr>
        <w:br/>
        <w:t xml:space="preserve">« Il faut que j'y aille... Ciria ne peut rester plus de six heures sans le papillon de la vie... </w:t>
      </w:r>
      <w:r>
        <w:rPr>
          <w:rFonts w:ascii="Times New Roman" w:hAnsi="Times New Roman" w:cs="Times New Roman"/>
        </w:rPr>
        <w:br/>
        <w:t>- Vas-y, on te rejoint par la suite, lui-dit Laury, et au fait… »</w:t>
      </w:r>
      <w:r>
        <w:rPr>
          <w:rFonts w:ascii="Times New Roman" w:hAnsi="Times New Roman" w:cs="Times New Roman"/>
        </w:rPr>
        <w:br/>
        <w:t>Elle lui fit singe de s’approcher, une fois qu’il fut près d’elle, elle lui envoya une vague d’eau en pleine figure. Laska ne comprit pas ce qui lui arrivait et s’ébroua à nouveau. Puis elle suivit son maître qui paraît rejoindre ses compagnons. Laury le regarda partir puis décrocha ses armes, elle les plaça près du point d’eau et sans prévenir effectua un magnifique plongeon. Quand elle refit surface, Blitz avait disparut. Elle s’inquiéta mais comprit bien vite, en le voyant revenir les bras chargés de bois.</w:t>
      </w:r>
      <w:r>
        <w:rPr>
          <w:rFonts w:ascii="Times New Roman" w:hAnsi="Times New Roman" w:cs="Times New Roman"/>
        </w:rPr>
        <w:br/>
        <w:t>« Et comment, on se sèche si on n'a pas de feu ? »</w:t>
      </w:r>
      <w:r>
        <w:rPr>
          <w:rFonts w:ascii="Times New Roman" w:hAnsi="Times New Roman" w:cs="Times New Roman"/>
        </w:rPr>
        <w:br/>
        <w:t>Laury fit quelques longueurs tandis que son ami allumait un bon feu. Quand ce dernier fut flamboyant, il sauta à son tour à l’eau alors que Laury en sortait déjà. Elle vint se placer près du feu, tentant de se réchauffer dans la brise nordique.</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esquissa un sourire plus décontracté que d'habitude puis récupéra ses armes et courut avec Laska vers Vane et Ciria. Le guerrier était assis par terre avec Ciria dans ses bras. Il avait un peu d'eau près de lui et humidifiait le visage de la jeune fille. Quand Cirion arriva, Vane soupira de soulagement.*</w:t>
      </w:r>
      <w:r>
        <w:rPr>
          <w:rFonts w:ascii="Times New Roman" w:hAnsi="Times New Roman" w:cs="Times New Roman"/>
        </w:rPr>
        <w:br/>
      </w:r>
      <w:r>
        <w:rPr>
          <w:rFonts w:ascii="Times New Roman" w:hAnsi="Times New Roman" w:cs="Times New Roman"/>
        </w:rPr>
        <w:br/>
        <w:t>- Comment ça s'est passé ? Et les autres ?</w:t>
      </w:r>
      <w:r>
        <w:rPr>
          <w:rFonts w:ascii="Times New Roman" w:hAnsi="Times New Roman" w:cs="Times New Roman"/>
        </w:rPr>
        <w:br/>
      </w:r>
      <w:r>
        <w:rPr>
          <w:rFonts w:ascii="Times New Roman" w:hAnsi="Times New Roman" w:cs="Times New Roman"/>
        </w:rPr>
        <w:br/>
        <w:t>*Cirion s'approcha et s'agenouilla à ses côtés puis posa sa main sur son épaule.*</w:t>
      </w:r>
      <w:r>
        <w:rPr>
          <w:rFonts w:ascii="Times New Roman" w:hAnsi="Times New Roman" w:cs="Times New Roman"/>
        </w:rPr>
        <w:br/>
      </w:r>
      <w:r>
        <w:rPr>
          <w:rFonts w:ascii="Times New Roman" w:hAnsi="Times New Roman" w:cs="Times New Roman"/>
        </w:rPr>
        <w:br/>
        <w:t xml:space="preserve">- Laury et Blitz sont sain et sauf. On a pu éliminer l'armée... Jusqu'à la prochaine fois... </w:t>
      </w:r>
      <w:r>
        <w:rPr>
          <w:rFonts w:ascii="Times New Roman" w:hAnsi="Times New Roman" w:cs="Times New Roman"/>
        </w:rPr>
        <w:br/>
        <w:t>- Ok... Mais dit moi, pourquoi m'as-tu demandé d'humidifier le visage de Ciria ? Avec ce froid, sa peau se meurtrit...</w:t>
      </w:r>
      <w:r>
        <w:rPr>
          <w:rFonts w:ascii="Times New Roman" w:hAnsi="Times New Roman" w:cs="Times New Roman"/>
        </w:rPr>
        <w:br/>
        <w:t>- Parce que quand on replace la vie à l'intérieur d'un ange, ça lui brûle la peau et la douleur est insupportable. Elle en a déjà fait l'expérience... Avec le visage humide, la vie pénètre plus facilement en elle.</w:t>
      </w:r>
      <w:r>
        <w:rPr>
          <w:rFonts w:ascii="Times New Roman" w:hAnsi="Times New Roman" w:cs="Times New Roman"/>
        </w:rPr>
        <w:br/>
      </w:r>
      <w:r>
        <w:rPr>
          <w:rFonts w:ascii="Times New Roman" w:hAnsi="Times New Roman" w:cs="Times New Roman"/>
        </w:rPr>
        <w:br/>
        <w:t>*Vane comprenait à présent. Il avait du mal d'être dirigé par des enfants mais leur pouvoir et leur sagesse étaient immenses. Cirion "déballa" sa sœur et écarta le haut de sa robe. Ses poumons étaient bleus, il fallait faire vite... Le garçon ouvrit le poing puis plaça sa paume contre les lèvres de sa sœur. Le papillon de vie traversa les deux peaux et les deux hommes pouvaient suivre sa progression jusqu'au petit cœur grâce à sa lumière. Il illumina le cœur rouge a travers la peau bleutée et doucement il recommença à battre. La première réaction de Ciria fut de respirer comme si on avait maintenu sa tête sous l'eau trop longtemps. Elle se recroquevilla ensuite sur elle-même, les lèvres bleue et on pouvait voir son haleine comme une fumée blanche. Elle grelottait et vu que Vane n'était pas plus chaud, Cirion la porta sur le dos. Vane se releva.*</w:t>
      </w:r>
      <w:r>
        <w:rPr>
          <w:rFonts w:ascii="Times New Roman" w:hAnsi="Times New Roman" w:cs="Times New Roman"/>
        </w:rPr>
        <w:br/>
      </w:r>
      <w:r>
        <w:rPr>
          <w:rFonts w:ascii="Times New Roman" w:hAnsi="Times New Roman" w:cs="Times New Roman"/>
        </w:rPr>
        <w:br/>
        <w:t>- Où va-t-on ?</w:t>
      </w:r>
      <w:r>
        <w:rPr>
          <w:rFonts w:ascii="Times New Roman" w:hAnsi="Times New Roman" w:cs="Times New Roman"/>
        </w:rPr>
        <w:br/>
        <w:t>- Rejoindre les autres...</w:t>
      </w:r>
      <w:r>
        <w:rPr>
          <w:rFonts w:ascii="Times New Roman" w:hAnsi="Times New Roman" w:cs="Times New Roman"/>
        </w:rPr>
        <w:br/>
      </w:r>
      <w:r>
        <w:rPr>
          <w:rFonts w:ascii="Times New Roman" w:hAnsi="Times New Roman" w:cs="Times New Roman"/>
        </w:rPr>
        <w:br/>
        <w:t>*Sur tout le chemin, les deux hommes restèrent silencieux alors que Ciria prononçait sans cesse le nom de Blitz. Vane se rapprocha de Cirion et Laska.*</w:t>
      </w:r>
      <w:r>
        <w:rPr>
          <w:rFonts w:ascii="Times New Roman" w:hAnsi="Times New Roman" w:cs="Times New Roman"/>
        </w:rPr>
        <w:br/>
      </w:r>
      <w:r>
        <w:rPr>
          <w:rFonts w:ascii="Times New Roman" w:hAnsi="Times New Roman" w:cs="Times New Roman"/>
        </w:rPr>
        <w:br/>
        <w:t>- Elle a un lien étrangement fort avec Blitz tu ne trouves pas ?</w:t>
      </w:r>
      <w:r>
        <w:rPr>
          <w:rFonts w:ascii="Times New Roman" w:hAnsi="Times New Roman" w:cs="Times New Roman"/>
        </w:rPr>
        <w:br/>
        <w:t xml:space="preserve">- Oui j'ai remarqué... Et avec Laury aussi mais c'est encore différent... Je pense qu'elle cherche chez Laury l'amour d'une grande sœur... </w:t>
      </w:r>
      <w:r>
        <w:rPr>
          <w:rFonts w:ascii="Times New Roman" w:hAnsi="Times New Roman" w:cs="Times New Roman"/>
        </w:rPr>
        <w:br/>
        <w:t>- Mais tu es là pourtant...</w:t>
      </w:r>
      <w:r>
        <w:rPr>
          <w:rFonts w:ascii="Times New Roman" w:hAnsi="Times New Roman" w:cs="Times New Roman"/>
        </w:rPr>
        <w:br/>
        <w:t>- Oui mais je suis complètement son opposé. Un lien fraternel nous lie bien évidemment mais... C'est plus compliqué...</w:t>
      </w:r>
      <w:r>
        <w:rPr>
          <w:rFonts w:ascii="Times New Roman" w:hAnsi="Times New Roman" w:cs="Times New Roman"/>
        </w:rPr>
        <w:br/>
        <w:t>- Et pour Blitz ?</w:t>
      </w:r>
      <w:r>
        <w:rPr>
          <w:rFonts w:ascii="Times New Roman" w:hAnsi="Times New Roman" w:cs="Times New Roman"/>
        </w:rPr>
        <w:br/>
        <w:t>- Blitz ? Ne fait pas l'innocent, Vane... Tu sais très bien qu'elle le considère comme son père...</w:t>
      </w:r>
      <w:r>
        <w:rPr>
          <w:rFonts w:ascii="Times New Roman" w:hAnsi="Times New Roman" w:cs="Times New Roman"/>
        </w:rPr>
        <w:br/>
      </w:r>
      <w:r>
        <w:rPr>
          <w:rFonts w:ascii="Times New Roman" w:hAnsi="Times New Roman" w:cs="Times New Roman"/>
        </w:rPr>
        <w:br/>
        <w:t>*Vane sentit une pointe de jalousie lui saisir le cœur... Il aurait bien voulut être le père d'une petite fille comme Ciria mais apparemment ce n'était pas lui qui devait tenir ce rôle... Il s'efforça d'oublier ses sentiments lorsqu'il vit Laury et Blitz autour d'un feu. Vane s'y assit et regarda Laury, heureux malgré tout de voir qu'elle allait bien. Cirion quant à lui s'approcha de Blitz.*</w:t>
      </w:r>
      <w:r>
        <w:rPr>
          <w:rFonts w:ascii="Times New Roman" w:hAnsi="Times New Roman" w:cs="Times New Roman"/>
        </w:rPr>
        <w:br/>
      </w:r>
      <w:r>
        <w:rPr>
          <w:rFonts w:ascii="Times New Roman" w:hAnsi="Times New Roman" w:cs="Times New Roman"/>
        </w:rPr>
        <w:br/>
        <w:t>- Elle n'a pas cessé de prononcer ton nom...</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et Laury virent leurs compagnons venir à leur rencontre. Laury était déjà bien sèche mais Blitz ressemblait à un gros chien hirsute et mouillé. Il eut un sourire jovial quand il vit que Ciria allait bien. Le garçon s’approcha de lui : </w:t>
      </w:r>
      <w:r>
        <w:rPr>
          <w:rFonts w:ascii="Times New Roman" w:hAnsi="Times New Roman" w:cs="Times New Roman"/>
        </w:rPr>
        <w:br/>
        <w:t>« Elle n'a pas cessé de prononcer ton nom. »</w:t>
      </w:r>
      <w:r>
        <w:rPr>
          <w:rFonts w:ascii="Times New Roman" w:hAnsi="Times New Roman" w:cs="Times New Roman"/>
        </w:rPr>
        <w:br/>
        <w:t>Il se sentit un peu gêné de cet honneur mais ne dis rien pour autant, il mit son manteau en fourrure pour que la jeune fille puisse se blottir bien au chaud dedans.</w:t>
      </w:r>
      <w:r>
        <w:rPr>
          <w:rFonts w:ascii="Times New Roman" w:hAnsi="Times New Roman" w:cs="Times New Roman"/>
        </w:rPr>
        <w:br/>
        <w:t>Laury se sentait si bien avec son ami qu’elle eut un sentiment de tristesse en voyant le groupe revenir. Elle regarda Blitz et Ciria, comme ils s’entendaient bien tous les deux. Son regard croisa celui de Vane, ce qu’elle y vit l’intrigua, il semblait amical, elle mit cette vision sous le coup de la fatigue. Elle s’éloigna comme à son habitude du groupe et alla s’asseoir dos à eux en haut d’une petite butte de neige.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regarda sa sœur qui grelottait sérieusement. Elle sourit faiblement à Blitz et enfila son manteau dix fois trop large pour elle. Directement, elle se glissa dans ses bras comme un bébé et murmurait une mélodie en jouant avec les doigts de Blitz. Il avait une main grande et rude mais pas avec elle. Elle serrait de ses petites mains ses doigts en pensant à des choses et d'autres. Cirion chercha plusieurs grand branches de sapins et les entassa l'une sur l'autre pour se faire une sorte de matelas. Il sauta dessus et frotta son dos contre les épines. Il glissa ses bras sous sa nuque et ferma les yeux pour s'endormir. Laska le rejoignit, lécha la joue de Ciria en passant en signe de bonne nuit puis s'allongea aux cotés de Cirion, la tête posée sur son torse. Vane quant à lui regarda Laury s'éloigner. Il s'assit par terre et s'adossa contre un arbre pas loin du feu. Il fixa le tableau du père et de l'enfant. Malgré ce qu'il pensait, il sourit.</w:t>
      </w:r>
      <w:r>
        <w:rPr>
          <w:rFonts w:ascii="Times New Roman" w:hAnsi="Times New Roman" w:cs="Times New Roman"/>
        </w:rPr>
        <w:br/>
      </w:r>
      <w:r>
        <w:rPr>
          <w:rFonts w:ascii="Times New Roman" w:hAnsi="Times New Roman" w:cs="Times New Roman"/>
        </w:rPr>
        <w:br/>
        <w:t>- Elle est toujours aussi distante ? Demanda Vane en regardant Blitz.</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regarda Vane, sa question l’amusa, Laureley était très sociable, toujours la première à se faire des amis, enfin, avant que ça arrive. Il tourna le regard vers elle puis répondit à Vane : </w:t>
      </w:r>
      <w:r>
        <w:rPr>
          <w:rFonts w:ascii="Times New Roman" w:hAnsi="Times New Roman" w:cs="Times New Roman"/>
        </w:rPr>
        <w:br/>
        <w:t>« C’est de pire en pire. Si je n’étais pas là, elle parcourrait le monde en solitaire, sans attache, sans ami, sans rien. Après ce qui lui est arrivé, je la comprends parfaitement, moi, je serais devenu fou. »</w:t>
      </w:r>
      <w:r>
        <w:rPr>
          <w:rFonts w:ascii="Times New Roman" w:hAnsi="Times New Roman" w:cs="Times New Roman"/>
        </w:rPr>
        <w:br/>
        <w:t>Il fixa quelques instants les flammes avant d’ajouter.</w:t>
      </w:r>
      <w:r>
        <w:rPr>
          <w:rFonts w:ascii="Times New Roman" w:hAnsi="Times New Roman" w:cs="Times New Roman"/>
        </w:rPr>
        <w:br/>
        <w:t>« Elle se sent rejetée par le groupe et ne fait rien pour s’y intégrer. »</w:t>
      </w:r>
      <w:r>
        <w:rPr>
          <w:rFonts w:ascii="Times New Roman" w:hAnsi="Times New Roman" w:cs="Times New Roman"/>
        </w:rPr>
        <w:br/>
        <w:t>Il aurait voulu demander à Vane d’aller lui parler mais la froideur de l’individu l’en dissuada. Il n’ajouta rien et continua à regarder le feu.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comprenait légèrement car dans la famille qui avait brûlé à cause de lui, il y avait une femme avec qui il avait créé des liens... Il scruta le regard de Blitz et soupira légèrement.*</w:t>
      </w:r>
      <w:r>
        <w:rPr>
          <w:rFonts w:ascii="Times New Roman" w:hAnsi="Times New Roman" w:cs="Times New Roman"/>
        </w:rPr>
        <w:br/>
      </w:r>
      <w:r>
        <w:rPr>
          <w:rFonts w:ascii="Times New Roman" w:hAnsi="Times New Roman" w:cs="Times New Roman"/>
        </w:rPr>
        <w:br/>
        <w:t>- Je sais qu'elle s'éloigne pourtant on l'a accepté... Toi déjà parce que tu es son ami, Ciria pour son amour envers elle, Cirion malgré ton sale caractère et... Moi. Je ne la rejette pas, on s'est tout dit et je pense que...</w:t>
      </w:r>
      <w:r>
        <w:rPr>
          <w:rFonts w:ascii="Times New Roman" w:hAnsi="Times New Roman" w:cs="Times New Roman"/>
        </w:rPr>
        <w:br/>
      </w:r>
      <w:r>
        <w:rPr>
          <w:rFonts w:ascii="Times New Roman" w:hAnsi="Times New Roman" w:cs="Times New Roman"/>
        </w:rPr>
        <w:br/>
        <w:t>*Vane regarda dans sa direction et retira Céleste pour la poser près des flammes.*</w:t>
      </w:r>
      <w:r>
        <w:rPr>
          <w:rFonts w:ascii="Times New Roman" w:hAnsi="Times New Roman" w:cs="Times New Roman"/>
        </w:rPr>
        <w:br/>
      </w:r>
      <w:r>
        <w:rPr>
          <w:rFonts w:ascii="Times New Roman" w:hAnsi="Times New Roman" w:cs="Times New Roman"/>
        </w:rPr>
        <w:br/>
        <w:t>- Je suis sûr qu'elle va encore m'envoyer balader... Tu ne crois pas qu'elle préfèrerai être seule ou je tente ma chance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regarda Vane tirer Céleste du fourreau, il avait toujours aimé les armes, et celle-ci était exceptionnelle, il eut le temps de la détailler tandis que son propriétaire lui demandait : </w:t>
      </w:r>
      <w:r>
        <w:rPr>
          <w:rFonts w:ascii="Times New Roman" w:hAnsi="Times New Roman" w:cs="Times New Roman"/>
        </w:rPr>
        <w:br/>
        <w:t>« Je suis sur qu'elle va encore m'envoyer balader... Tu ne crois pas qu'elle préfèrerai être seule ou je tente ma chance ? »</w:t>
      </w:r>
      <w:r>
        <w:rPr>
          <w:rFonts w:ascii="Times New Roman" w:hAnsi="Times New Roman" w:cs="Times New Roman"/>
        </w:rPr>
        <w:br/>
        <w:t xml:space="preserve">Blitz tourna un regard amusé vers Vane : </w:t>
      </w:r>
      <w:r>
        <w:rPr>
          <w:rFonts w:ascii="Times New Roman" w:hAnsi="Times New Roman" w:cs="Times New Roman"/>
        </w:rPr>
        <w:br/>
        <w:t>« Disons que si tu arrives à supporter ne serait-ce que cinq minutes son horrible caractère vous pourrez peut être avoir une discussion convenable, comme des gens civilisés. »</w:t>
      </w:r>
      <w:r>
        <w:rPr>
          <w:rFonts w:ascii="Times New Roman" w:hAnsi="Times New Roman" w:cs="Times New Roman"/>
        </w:rPr>
        <w:br/>
        <w:t>Sa phrase le fit éclater de rire. Il ignorait totalement comment Laureley allait réagir.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éclata de rire avec lui. Il se voulait rassurant mais bon... Vane déposa Céleste puis se leva et se dirigea vers Laury. Il arriva derrière elle et regarda la vue. Après un instant de silence, il détacha sa cape et lui posa sur le dos. Un pas vers le dialogue civilisé, pensa-t-il. Vane s'abaissa légèrement pour croiser son regard.*</w:t>
      </w:r>
      <w:r>
        <w:rPr>
          <w:rFonts w:ascii="Times New Roman" w:hAnsi="Times New Roman" w:cs="Times New Roman"/>
        </w:rPr>
        <w:br/>
      </w:r>
      <w:r>
        <w:rPr>
          <w:rFonts w:ascii="Times New Roman" w:hAnsi="Times New Roman" w:cs="Times New Roman"/>
        </w:rPr>
        <w:br/>
        <w:t>- Je peux m'asseoir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sentit quelqu’un arriver. Elle reconnut Blitz quand il lui mit une cape sur les épaules. Son sourire se figea quand elle comprit que c’était Vane. Il chercha à croiser son regard en lui demandant : </w:t>
      </w:r>
      <w:r>
        <w:rPr>
          <w:rFonts w:ascii="Times New Roman" w:hAnsi="Times New Roman" w:cs="Times New Roman"/>
        </w:rPr>
        <w:br/>
        <w:t>« Je peux m'asseoir ?</w:t>
      </w:r>
      <w:r>
        <w:rPr>
          <w:rFonts w:ascii="Times New Roman" w:hAnsi="Times New Roman" w:cs="Times New Roman"/>
        </w:rPr>
        <w:br/>
        <w:t>- A ta guise, dit-elle, si tu crois que ce bout de banquise n’est pas assez grand pour que tu puisses t’asseoir ailleurs. »</w:t>
      </w:r>
      <w:r>
        <w:rPr>
          <w:rFonts w:ascii="Times New Roman" w:hAnsi="Times New Roman" w:cs="Times New Roman"/>
        </w:rPr>
        <w:br/>
        <w:t>Laury rejeta la cape qui pourtant la réchauffait mais sa conscience lui dit que l’homme tentait un pas vers elle et qu’il ne reviendrait pas si elle le rejetait. Elle tenta gauchement de répondre à son offre mais ce fut comme d’habitude une catastrophe.</w:t>
      </w:r>
      <w:r>
        <w:rPr>
          <w:rFonts w:ascii="Times New Roman" w:hAnsi="Times New Roman" w:cs="Times New Roman"/>
        </w:rPr>
        <w:br/>
        <w:t>« Je pressens que tu veux me dire quelque chose. »</w:t>
      </w:r>
      <w:r>
        <w:rPr>
          <w:rFonts w:ascii="Times New Roman" w:hAnsi="Times New Roman" w:cs="Times New Roman"/>
        </w:rPr>
        <w:br/>
        <w:t>Ses mots lui avaient échappé avec tant d’arrogance qu’elle s’en voulut un peu pour sa rudesse.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*Comme il s'attendait, elle le rabroua dès sa première demande. Elle rejeta la cape et il soupira en souriant discrètement.*</w:t>
      </w:r>
      <w:r>
        <w:rPr>
          <w:rFonts w:ascii="Times New Roman" w:hAnsi="Times New Roman" w:cs="Times New Roman"/>
        </w:rPr>
        <w:br/>
      </w:r>
      <w:r>
        <w:rPr>
          <w:rFonts w:ascii="Times New Roman" w:hAnsi="Times New Roman" w:cs="Times New Roman"/>
        </w:rPr>
        <w:br/>
        <w:t>- A ta guise, dit-elle, si tu crois que ce bout de banquise n’est pas assez grand pour que tu puisses t’asseoir ailleurs.</w:t>
      </w:r>
      <w:r>
        <w:rPr>
          <w:rFonts w:ascii="Times New Roman" w:hAnsi="Times New Roman" w:cs="Times New Roman"/>
        </w:rPr>
        <w:br/>
        <w:t>- Non parmi tout ce paysage j'ai trouvé cet endroit très agréable!</w:t>
      </w:r>
      <w:r>
        <w:rPr>
          <w:rFonts w:ascii="Times New Roman" w:hAnsi="Times New Roman" w:cs="Times New Roman"/>
        </w:rPr>
        <w:br/>
      </w:r>
      <w:r>
        <w:rPr>
          <w:rFonts w:ascii="Times New Roman" w:hAnsi="Times New Roman" w:cs="Times New Roman"/>
        </w:rPr>
        <w:br/>
        <w:t>*Il s'approcha lentement pour lui montrer qu'il n'avait de mauvaise intention et lui remit sa cape sur son dos.*</w:t>
      </w:r>
      <w:r>
        <w:rPr>
          <w:rFonts w:ascii="Times New Roman" w:hAnsi="Times New Roman" w:cs="Times New Roman"/>
        </w:rPr>
        <w:br/>
      </w:r>
      <w:r>
        <w:rPr>
          <w:rFonts w:ascii="Times New Roman" w:hAnsi="Times New Roman" w:cs="Times New Roman"/>
        </w:rPr>
        <w:br/>
        <w:t xml:space="preserve">- Arrête de la retirer, tu vas finir geler... </w:t>
      </w:r>
      <w:r>
        <w:rPr>
          <w:rFonts w:ascii="Times New Roman" w:hAnsi="Times New Roman" w:cs="Times New Roman"/>
        </w:rPr>
        <w:br/>
        <w:t>- Je pressens que tu veux me dire quelque chose.</w:t>
      </w:r>
      <w:r>
        <w:rPr>
          <w:rFonts w:ascii="Times New Roman" w:hAnsi="Times New Roman" w:cs="Times New Roman"/>
        </w:rPr>
        <w:br/>
      </w:r>
      <w:r>
        <w:rPr>
          <w:rFonts w:ascii="Times New Roman" w:hAnsi="Times New Roman" w:cs="Times New Roman"/>
        </w:rPr>
        <w:br/>
        <w:t>*Cette phrase le glaça sur place. C'est comme si elle avait lu en lui. Il regarda le paysage en silence puis la regarda en écartant une mèche de ses yeux.*</w:t>
      </w:r>
      <w:r>
        <w:rPr>
          <w:rFonts w:ascii="Times New Roman" w:hAnsi="Times New Roman" w:cs="Times New Roman"/>
        </w:rPr>
        <w:br/>
      </w:r>
      <w:r>
        <w:rPr>
          <w:rFonts w:ascii="Times New Roman" w:hAnsi="Times New Roman" w:cs="Times New Roman"/>
        </w:rPr>
        <w:br/>
        <w:t>- Je n'ai ni envie de te voir à l'écart ni l'envie de te détester... Contrairement à ce que tu peux croire...</w:t>
      </w:r>
      <w:r>
        <w:rPr>
          <w:rFonts w:ascii="Times New Roman" w:hAnsi="Times New Roman" w:cs="Times New Roman"/>
        </w:rPr>
        <w:br/>
      </w:r>
      <w:r>
        <w:rPr>
          <w:rFonts w:ascii="Times New Roman" w:hAnsi="Times New Roman" w:cs="Times New Roman"/>
        </w:rPr>
        <w:br/>
        <w:t>*Il se demanda s’il avait trouvé les bons mots pour lui expliquer qu'il préférait la voir avec eux autour du feu. Voyant qu'elle gardait son visage froid et son légendaire silence, il baissa les yeux et s'apprêta à se lever...*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faisait tout pour lui être agréable, elle le regarda, il s’apprêtait à déclarer forfait.</w:t>
      </w:r>
      <w:r>
        <w:rPr>
          <w:rFonts w:ascii="Times New Roman" w:hAnsi="Times New Roman" w:cs="Times New Roman"/>
        </w:rPr>
        <w:br/>
        <w:t>« Je n'ai ni envie de te voir à l'écart ni l'envie de te détester... Contrairement à ce que tu peux croire...</w:t>
      </w:r>
      <w:r>
        <w:rPr>
          <w:rFonts w:ascii="Times New Roman" w:hAnsi="Times New Roman" w:cs="Times New Roman"/>
        </w:rPr>
        <w:br/>
        <w:t>- Mais je suis bien ici, comme tu l’as si bien dit : c’est très joli… »</w:t>
      </w:r>
      <w:r>
        <w:rPr>
          <w:rFonts w:ascii="Times New Roman" w:hAnsi="Times New Roman" w:cs="Times New Roman"/>
        </w:rPr>
        <w:br/>
        <w:t xml:space="preserve">Elle hésita puis ajouta : </w:t>
      </w:r>
      <w:r>
        <w:rPr>
          <w:rFonts w:ascii="Times New Roman" w:hAnsi="Times New Roman" w:cs="Times New Roman"/>
        </w:rPr>
        <w:br/>
        <w:t>« Mais tu peux rester si tu veux. »</w:t>
      </w:r>
      <w:r>
        <w:rPr>
          <w:rFonts w:ascii="Times New Roman" w:hAnsi="Times New Roman" w:cs="Times New Roman"/>
        </w:rPr>
        <w:br/>
        <w:t>Elle se plongea à nouveau dans son mutisme, elle n’avait pas envie de faire la conversation mais étonnement, ça ne la dérangerait pas de répondre aux questions.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était sur le point de lever et d'abandonner la partie mais un regard l'en empêcha.*</w:t>
      </w:r>
      <w:r>
        <w:rPr>
          <w:rFonts w:ascii="Times New Roman" w:hAnsi="Times New Roman" w:cs="Times New Roman"/>
        </w:rPr>
        <w:br/>
      </w:r>
      <w:r>
        <w:rPr>
          <w:rFonts w:ascii="Times New Roman" w:hAnsi="Times New Roman" w:cs="Times New Roman"/>
        </w:rPr>
        <w:br/>
        <w:t>- Mais tu peux rester si tu veux.</w:t>
      </w:r>
      <w:r>
        <w:rPr>
          <w:rFonts w:ascii="Times New Roman" w:hAnsi="Times New Roman" w:cs="Times New Roman"/>
        </w:rPr>
        <w:br/>
        <w:t>- C'est si gentiment proposé...</w:t>
      </w:r>
      <w:r>
        <w:rPr>
          <w:rFonts w:ascii="Times New Roman" w:hAnsi="Times New Roman" w:cs="Times New Roman"/>
        </w:rPr>
        <w:br/>
      </w:r>
      <w:r>
        <w:rPr>
          <w:rFonts w:ascii="Times New Roman" w:hAnsi="Times New Roman" w:cs="Times New Roman"/>
        </w:rPr>
        <w:br/>
        <w:t>*Il se rassit et tendit les jambes. Il vérifia d'un oeil qu'elle aît assez chaud puis regarda droit devant lui. Ciria de son côté regarda le couple et sourit à Blitz. Elle fit aller son index en petits cercles rapides et le vent se leva doucement. Un vent froid mais étrangement agréable vint faire virevolter les cheveux de Laury puis ceux de Vane. Il ferma les yeux pour mieux respirer le vent.*</w:t>
      </w:r>
      <w:r>
        <w:rPr>
          <w:rFonts w:ascii="Times New Roman" w:hAnsi="Times New Roman" w:cs="Times New Roman"/>
        </w:rPr>
        <w:br/>
      </w:r>
      <w:r>
        <w:rPr>
          <w:rFonts w:ascii="Times New Roman" w:hAnsi="Times New Roman" w:cs="Times New Roman"/>
        </w:rPr>
        <w:br/>
        <w:t>- Si... Si tu savais que je n'étais pas responsable... Et que j'étais parti à ta recherche pour... t'aider... Tu m'aurais laissé te rejoindre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Cette question était étrange cependant Laury n’hésita pas à y répondre.</w:t>
      </w:r>
      <w:r>
        <w:rPr>
          <w:rFonts w:ascii="Times New Roman" w:hAnsi="Times New Roman" w:cs="Times New Roman"/>
        </w:rPr>
        <w:br/>
        <w:t>« M’aider ? M’aider à quoi faire ? La seule chose qui pourrait me réconforter serait de les savoir tous morts à l’heure qu’il est. De toute façon, je ne t’aurais pas accepté, si tu n’étais pas présent avec moi à ce moment, c’est que tu étais dans l’autre camp. »</w:t>
      </w:r>
      <w:r>
        <w:rPr>
          <w:rFonts w:ascii="Times New Roman" w:hAnsi="Times New Roman" w:cs="Times New Roman"/>
        </w:rPr>
        <w:br/>
        <w:t>Elle avait prononcé ces mots sans aucun ton reproche, comme si elle racontait une banale histoire.</w:t>
      </w:r>
      <w:r>
        <w:rPr>
          <w:rFonts w:ascii="Times New Roman" w:hAnsi="Times New Roman" w:cs="Times New Roman"/>
        </w:rPr>
        <w:br/>
        <w:t>« Il n’y a que Blitz qui peut me comprendre. Il n’y a que lui qui connaisse la véritable histoire. »</w:t>
      </w:r>
      <w:r>
        <w:rPr>
          <w:rFonts w:ascii="Times New Roman" w:hAnsi="Times New Roman" w:cs="Times New Roman"/>
        </w:rPr>
        <w:br/>
        <w:t>Elle laissa son regard se perdre dans le vide.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Si tu n’étais pas présent avec moi à ce moment, c’est que tu étais dans l’autre camp. </w:t>
      </w:r>
      <w:r>
        <w:rPr>
          <w:rFonts w:ascii="Times New Roman" w:hAnsi="Times New Roman" w:cs="Times New Roman"/>
        </w:rPr>
        <w:br/>
        <w:t>- Ou bien mort...</w:t>
      </w:r>
      <w:r>
        <w:rPr>
          <w:rFonts w:ascii="Times New Roman" w:hAnsi="Times New Roman" w:cs="Times New Roman"/>
        </w:rPr>
        <w:br/>
      </w:r>
      <w:r>
        <w:rPr>
          <w:rFonts w:ascii="Times New Roman" w:hAnsi="Times New Roman" w:cs="Times New Roman"/>
        </w:rPr>
        <w:br/>
        <w:t>*Il regarda la neige si pur puis soupira discrètement.*</w:t>
      </w:r>
      <w:r>
        <w:rPr>
          <w:rFonts w:ascii="Times New Roman" w:hAnsi="Times New Roman" w:cs="Times New Roman"/>
        </w:rPr>
        <w:br/>
      </w:r>
      <w:r>
        <w:rPr>
          <w:rFonts w:ascii="Times New Roman" w:hAnsi="Times New Roman" w:cs="Times New Roman"/>
        </w:rPr>
        <w:br/>
        <w:t>- J'ai beaucoup de chose à me faire pardonner... Après m'être enfui, je suis devenu un pillard, je tuais hommes femmes et enfants qui ne voulaient pas faire ce que je demandais... J'étais perdu et le pire des monstres... Jusqu'au moment où j'ai vu au milieu de nulle part une petite fille aux cheveux de flammes... Elle me regardait d'un air enfantin et d'un seul geste de la main, d'un simple regard m'a appelé vers elle. Je ne pouvais pas la tuer quelque chose m'en empêchait... Quand elle a saisit ma main, une chaleur m'a envahit...</w:t>
      </w:r>
      <w:r>
        <w:rPr>
          <w:rFonts w:ascii="Times New Roman" w:hAnsi="Times New Roman" w:cs="Times New Roman"/>
        </w:rPr>
        <w:br/>
      </w:r>
      <w:r>
        <w:rPr>
          <w:rFonts w:ascii="Times New Roman" w:hAnsi="Times New Roman" w:cs="Times New Roman"/>
        </w:rPr>
        <w:br/>
        <w:t>*Il sourit en repensant à cette rencontre.*</w:t>
      </w:r>
      <w:r>
        <w:rPr>
          <w:rFonts w:ascii="Times New Roman" w:hAnsi="Times New Roman" w:cs="Times New Roman"/>
        </w:rPr>
        <w:br/>
      </w:r>
      <w:r>
        <w:rPr>
          <w:rFonts w:ascii="Times New Roman" w:hAnsi="Times New Roman" w:cs="Times New Roman"/>
        </w:rPr>
        <w:br/>
        <w:t>- Elle a fait de moi un autre homme. Je suis toujours hanté par ce que j'ai fait mais elle m'a placé derrière elle sur un chemin lumineux et elle fait tout pour ne pas que j'en sorte... Je crois d'ailleurs que tu as parlé avec elle...</w:t>
      </w:r>
      <w:r>
        <w:rPr>
          <w:rFonts w:ascii="Times New Roman" w:hAnsi="Times New Roman" w:cs="Times New Roman"/>
        </w:rPr>
        <w:br/>
      </w:r>
      <w:r>
        <w:rPr>
          <w:rFonts w:ascii="Times New Roman" w:hAnsi="Times New Roman" w:cs="Times New Roman"/>
        </w:rPr>
        <w:br/>
        <w:t>*Il ne savait pas pourquoi il racontait ça mais d'une certaine manière c'était comme délivré un lourd secret pour lui meme si Laury avait l'air de ne pas s'y intéresser*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soupira.</w:t>
      </w:r>
      <w:r>
        <w:rPr>
          <w:rFonts w:ascii="Times New Roman" w:hAnsi="Times New Roman" w:cs="Times New Roman"/>
        </w:rPr>
        <w:br/>
        <w:t>« Moi, je n’ai rien fait, à ma fuite, enfin, à la mise en scène de ma mort, je me suis cachée.  J’ai erré, je n’ai rien fait d’extraordinaire. »</w:t>
      </w:r>
      <w:r>
        <w:rPr>
          <w:rFonts w:ascii="Times New Roman" w:hAnsi="Times New Roman" w:cs="Times New Roman"/>
        </w:rPr>
        <w:br/>
        <w:t>Elle étouffa un bâillement, décidément, ce manque de sommeil lui sapait ses forces.</w:t>
      </w:r>
      <w:r>
        <w:rPr>
          <w:rFonts w:ascii="Times New Roman" w:hAnsi="Times New Roman" w:cs="Times New Roman"/>
        </w:rPr>
        <w:br/>
        <w:t>« Blitz m’a soutenue, enfin, il a fait ce qu’il a pu. »</w:t>
      </w:r>
      <w:r>
        <w:rPr>
          <w:rFonts w:ascii="Times New Roman" w:hAnsi="Times New Roman" w:cs="Times New Roman"/>
        </w:rPr>
        <w:br/>
        <w:t xml:space="preserve">Elle le dévisagea avec gravité : </w:t>
      </w:r>
      <w:r>
        <w:rPr>
          <w:rFonts w:ascii="Times New Roman" w:hAnsi="Times New Roman" w:cs="Times New Roman"/>
        </w:rPr>
        <w:br/>
        <w:t>« Jamais, même avec toute la bonne volonté angélique, je ne pourrais redevenir celle que j’étais. »</w:t>
      </w:r>
      <w:r>
        <w:rPr>
          <w:rFonts w:ascii="Times New Roman" w:hAnsi="Times New Roman" w:cs="Times New Roman"/>
        </w:rPr>
        <w:br/>
        <w:t>Son regard se perdit à nouveau dans le vide, le fait de parler ainsi de son passé lui étreignait le cœur. Elle lutta pour retenir une nouvelle fois ses larmes. Que la fillette la voie était une chose mais pas Vane, elle était trop orgueilleuse pour ça.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n'ai jamais dit qu'elle allait te faire redevenir comme avant... Elle pourra peut-être juste t'apporter un amour que tu n'as pas encore connu... L'amour d'un enfant est tout aussi extraordinaire. J'aimerai bien vivre cette expérience d'ailleurs..</w:t>
      </w:r>
      <w:r>
        <w:rPr>
          <w:rFonts w:ascii="Times New Roman" w:hAnsi="Times New Roman" w:cs="Times New Roman"/>
        </w:rPr>
        <w:br/>
      </w:r>
      <w:r>
        <w:rPr>
          <w:rFonts w:ascii="Times New Roman" w:hAnsi="Times New Roman" w:cs="Times New Roman"/>
        </w:rPr>
        <w:br/>
        <w:t>*Il soupira puis remarqua qu'elle bayait. Il sourit en baissant la tête puis se leva.*</w:t>
      </w:r>
      <w:r>
        <w:rPr>
          <w:rFonts w:ascii="Times New Roman" w:hAnsi="Times New Roman" w:cs="Times New Roman"/>
        </w:rPr>
        <w:br/>
      </w:r>
      <w:r>
        <w:rPr>
          <w:rFonts w:ascii="Times New Roman" w:hAnsi="Times New Roman" w:cs="Times New Roman"/>
        </w:rPr>
        <w:br/>
        <w:t>- Je ferai mieux de te laisser mais... Pourrais-tu nous rejoindre près du feu ? Ta présence manque à tout le groupe... Ainsi qu'à moi...</w:t>
      </w:r>
      <w:r>
        <w:rPr>
          <w:rFonts w:ascii="Times New Roman" w:hAnsi="Times New Roman" w:cs="Times New Roman"/>
        </w:rPr>
        <w:br/>
      </w:r>
      <w:r>
        <w:rPr>
          <w:rFonts w:ascii="Times New Roman" w:hAnsi="Times New Roman" w:cs="Times New Roman"/>
        </w:rPr>
        <w:br/>
        <w:t>*Il la regarda, espérant qu'elle aît entendu ses derniers mots, sans pour autant trahir ce qu'il pensait. Il se rassis à sa place et regarda Blitz avec un sourire. Il espérait qu'elle viendrait autour du feu.*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aurait voulu lui répondre que les seules personnes qu’elle ait aimées sont mortes mais elle garda la remarque pour elle. Elle regarda Vane partir avec un vague sentiment de mélancolie. Ses souvenirs la reprenaient, elle pensa tout bas à la phrase de son père, celle qu’il lui répétait sans arrêt. Blitz serait heureux qu’elle se joigne à eux, et les enfants aussi, il fallait quelqu’un pour surveiller le camp, quelqu’un qui ne dormirait pas. Elle se leva doucement et se rapprocha du feu.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regardait le feu et remettait des bûches quand il perdait de l'intensité. Il sourit intérieurement lorsque Laury s'approcha du groupe. Ciria regardait Vane et lui fit un sourire ainsi qu'à la jeune femme. Elle regarda Blitz puis son frère et Laska qui dormait déjà.*</w:t>
      </w:r>
      <w:r>
        <w:rPr>
          <w:rFonts w:ascii="Times New Roman" w:hAnsi="Times New Roman" w:cs="Times New Roman"/>
        </w:rPr>
        <w:br/>
      </w:r>
      <w:r>
        <w:rPr>
          <w:rFonts w:ascii="Times New Roman" w:hAnsi="Times New Roman" w:cs="Times New Roman"/>
        </w:rPr>
        <w:br/>
        <w:t>- Bonne nuit tout le monde...</w:t>
      </w:r>
      <w:r>
        <w:rPr>
          <w:rFonts w:ascii="Times New Roman" w:hAnsi="Times New Roman" w:cs="Times New Roman"/>
        </w:rPr>
        <w:br/>
      </w:r>
      <w:r>
        <w:rPr>
          <w:rFonts w:ascii="Times New Roman" w:hAnsi="Times New Roman" w:cs="Times New Roman"/>
        </w:rPr>
        <w:br/>
        <w:t>*Elle s'allongea dans les bras de Blitz et tourna sa tête vers son torse avec toujours le manteau sur elle. Ses lèvres étaient toujours bleues mais elle avait beaucoup moins froid. Vane ne dormait pas et il fixait discrètement Laury. Il regardait ensuite le fourreau de Céleste. La nuit venait de tomber et il y avait dans l'air comme une odeur de soufre.*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fit signe à Blitz qu’il pouvait se reposer en paix, qu’elle veillait au grain. Elle coula un regard vers Vane, il ne semblait pas vouloir dormir. L’atmosphère était calme et paisible, si calme que Laury se sentit partir. Elle bâilla une nouvelle fois et commença à lutter contre le sommeil. Morphée lui ouvrait ses bras mais à peine avait-elle fermé les yeux que ses cauchemars la reprenaient. Elle sursauta, consciente qu’elle n’aurait plus sommeil à présent. Vane prit son geste pour une volonté de rester éveillée, il lui dit gentiment : </w:t>
      </w:r>
      <w:r>
        <w:rPr>
          <w:rFonts w:ascii="Times New Roman" w:hAnsi="Times New Roman" w:cs="Times New Roman"/>
        </w:rPr>
        <w:br/>
        <w:t>« Tu peux dormir si tu veux, je n’ai pas sommeil. »</w:t>
      </w:r>
      <w:r>
        <w:rPr>
          <w:rFonts w:ascii="Times New Roman" w:hAnsi="Times New Roman" w:cs="Times New Roman"/>
        </w:rPr>
        <w:br/>
        <w:t>Elle ne répondit rien mais le sommeil était parti pour de bon.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*Il aurait bien voulu qu'elle se repose mais apparemment elle faisait encore des cauchemars. Vane la regarda à nouveau et se douta que son regard pourrait devenir gênant. Il rangea donc Céleste puis regarda le ciel étoilé. </w:t>
      </w:r>
      <w:r>
        <w:rPr>
          <w:rFonts w:ascii="Times New Roman" w:hAnsi="Times New Roman" w:cs="Times New Roman"/>
        </w:rPr>
        <w:br/>
        <w:t>Peu après Laska redressa la tête et regarda dans une direction. Elle se leva, renifla le sol et partit dans la forêt. Ciria se réveilla et regarda Laska partir.*</w:t>
      </w:r>
      <w:r>
        <w:rPr>
          <w:rFonts w:ascii="Times New Roman" w:hAnsi="Times New Roman" w:cs="Times New Roman"/>
        </w:rPr>
        <w:br/>
      </w:r>
      <w:r>
        <w:rPr>
          <w:rFonts w:ascii="Times New Roman" w:hAnsi="Times New Roman" w:cs="Times New Roman"/>
        </w:rPr>
        <w:br/>
        <w:t>- Laska ! Laska ?..., murmura-t-elle ?</w:t>
      </w:r>
      <w:r>
        <w:rPr>
          <w:rFonts w:ascii="Times New Roman" w:hAnsi="Times New Roman" w:cs="Times New Roman"/>
        </w:rPr>
        <w:br/>
      </w:r>
      <w:r>
        <w:rPr>
          <w:rFonts w:ascii="Times New Roman" w:hAnsi="Times New Roman" w:cs="Times New Roman"/>
        </w:rPr>
        <w:br/>
        <w:t>*Elle se leva doucement pour ne pas réveiller Blitz puis sourit aux deux jeunes gens qui ne dormait pas.*</w:t>
      </w:r>
      <w:r>
        <w:rPr>
          <w:rFonts w:ascii="Times New Roman" w:hAnsi="Times New Roman" w:cs="Times New Roman"/>
        </w:rPr>
        <w:br/>
      </w:r>
      <w:r>
        <w:rPr>
          <w:rFonts w:ascii="Times New Roman" w:hAnsi="Times New Roman" w:cs="Times New Roman"/>
        </w:rPr>
        <w:br/>
        <w:t>- Je vais la chercher, je reviens.</w:t>
      </w:r>
      <w:r>
        <w:rPr>
          <w:rFonts w:ascii="Times New Roman" w:hAnsi="Times New Roman" w:cs="Times New Roman"/>
        </w:rPr>
        <w:br/>
      </w:r>
      <w:r>
        <w:rPr>
          <w:rFonts w:ascii="Times New Roman" w:hAnsi="Times New Roman" w:cs="Times New Roman"/>
        </w:rPr>
        <w:br/>
        <w:t>*Vane lui rendit son sourire et lui fit un signe oui de la tête. Il la regarda s'éloigner un peu en appelant sa louve. Cette dernière s'enfonçait de plus en plus et quand elle entendit la voix de Ciria, elle s'arrêta pour l'attendre. La fillette s'agenouilla et l'entoura de ses bras.*</w:t>
      </w:r>
      <w:r>
        <w:rPr>
          <w:rFonts w:ascii="Times New Roman" w:hAnsi="Times New Roman" w:cs="Times New Roman"/>
        </w:rPr>
        <w:br/>
      </w:r>
      <w:r>
        <w:rPr>
          <w:rFonts w:ascii="Times New Roman" w:hAnsi="Times New Roman" w:cs="Times New Roman"/>
        </w:rPr>
        <w:br/>
        <w:t>- Que fais-tu ici canaille ?</w:t>
      </w:r>
      <w:r>
        <w:rPr>
          <w:rFonts w:ascii="Times New Roman" w:hAnsi="Times New Roman" w:cs="Times New Roman"/>
        </w:rPr>
        <w:br/>
      </w:r>
      <w:r>
        <w:rPr>
          <w:rFonts w:ascii="Times New Roman" w:hAnsi="Times New Roman" w:cs="Times New Roman"/>
        </w:rPr>
        <w:br/>
        <w:t>*Laska reprit le chemin plus lentement. Ciria la suivit mais n'était pas très à l'aise loin des autres. Elle sortit du bois enfin et elle avait devant elle un petit village qui semblait presque a l'abandon.*</w:t>
      </w:r>
      <w:r>
        <w:rPr>
          <w:rFonts w:ascii="Times New Roman" w:hAnsi="Times New Roman" w:cs="Times New Roman"/>
        </w:rPr>
        <w:br/>
      </w:r>
      <w:r>
        <w:rPr>
          <w:rFonts w:ascii="Times New Roman" w:hAnsi="Times New Roman" w:cs="Times New Roman"/>
        </w:rPr>
        <w:br/>
        <w:t>- Oh un village ! On devrait aller chercher les autres, viens Laska.</w:t>
      </w:r>
      <w:r>
        <w:rPr>
          <w:rFonts w:ascii="Times New Roman" w:hAnsi="Times New Roman" w:cs="Times New Roman"/>
        </w:rPr>
        <w:br/>
      </w:r>
      <w:r>
        <w:rPr>
          <w:rFonts w:ascii="Times New Roman" w:hAnsi="Times New Roman" w:cs="Times New Roman"/>
        </w:rPr>
        <w:br/>
        <w:t>*Mais avant qu'elle n'ait eu le temps de faire quoi que ce soit, Laska reçu un coup à la tête ce qui l'assomma et Ciria eu droit à la même méthode. Cinq hommes sourirent et entrèrent dans le village avec Laska dans les bras de l'un et Ciria dans les bras de l'autre.*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avait regardé l’enfant partir, elle n’aimait pas trop qu’on s’éloigne du groupe mais elle savait que le chien la protégerait quoi qu’il arrive.  Cependant, un léger picotement à la base de sa nuque lui indiquait que tout n’irait pas aussi bien qu’elle l’escomptait. Elle se tourna vers Vane.</w:t>
      </w:r>
      <w:r>
        <w:rPr>
          <w:rFonts w:ascii="Times New Roman" w:hAnsi="Times New Roman" w:cs="Times New Roman"/>
        </w:rPr>
        <w:br/>
        <w:t>« Qu’est ce que ton intuition te dit ? »</w:t>
      </w:r>
      <w:r>
        <w:rPr>
          <w:rFonts w:ascii="Times New Roman" w:hAnsi="Times New Roman" w:cs="Times New Roman"/>
        </w:rPr>
        <w:br/>
      </w:r>
      <w:r>
        <w:rPr>
          <w:rFonts w:ascii="Times New Roman" w:hAnsi="Times New Roman" w:cs="Times New Roman"/>
        </w:rPr>
        <w:br/>
        <w:t xml:space="preserve">Le petit village d’Aska était le repaire des racailles, ce village n’apparaissait sur aucune carte mais quiconque y arrivait en repartait rarement vivant. Black Biancara arpentait les rues du village quand il croisa un groupe de cinq hommes, ils transportaient un enfant et un chien. Il les héla : </w:t>
      </w:r>
      <w:r>
        <w:rPr>
          <w:rFonts w:ascii="Times New Roman" w:hAnsi="Times New Roman" w:cs="Times New Roman"/>
        </w:rPr>
        <w:br/>
        <w:t>« Hé, j’espère que ce n’est pas la gamine qui est avec le groupe de guerrier qui campe pas très loin d’ici. Je les ai vus se battre, vous aimez jouer avec le feu les gars. »</w:t>
      </w:r>
      <w:r>
        <w:rPr>
          <w:rFonts w:ascii="Times New Roman" w:hAnsi="Times New Roman" w:cs="Times New Roman"/>
        </w:rPr>
        <w:br/>
        <w:t>Il reprit sa marche sous les jurons des hommes, il s’arrêta près d’un tonneau pour s’y mirer, il fallait faire bonne impression, il s’attendait à avoir de la visite. Il recoiffa ses longs cheveux argentés et passa un peu d’eau sur son jeune visage. Dans ses deux yeux, d’un vert intense, brillait une lueur de malice.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observa le comportement de Laury et respira lentement. Elle posa ensuite un regard sur lui.*</w:t>
      </w:r>
      <w:r>
        <w:rPr>
          <w:rFonts w:ascii="Times New Roman" w:hAnsi="Times New Roman" w:cs="Times New Roman"/>
        </w:rPr>
        <w:br/>
      </w:r>
      <w:r>
        <w:rPr>
          <w:rFonts w:ascii="Times New Roman" w:hAnsi="Times New Roman" w:cs="Times New Roman"/>
        </w:rPr>
        <w:br/>
        <w:t>- Qu’est ce que ton intuition te dit ?</w:t>
      </w:r>
      <w:r>
        <w:rPr>
          <w:rFonts w:ascii="Times New Roman" w:hAnsi="Times New Roman" w:cs="Times New Roman"/>
        </w:rPr>
        <w:br/>
        <w:t>- Il me dit qu'il va se passer quelque chose... Et ta question renforce ce que je pense...</w:t>
      </w:r>
      <w:r>
        <w:rPr>
          <w:rFonts w:ascii="Times New Roman" w:hAnsi="Times New Roman" w:cs="Times New Roman"/>
        </w:rPr>
        <w:br/>
      </w:r>
      <w:r>
        <w:rPr>
          <w:rFonts w:ascii="Times New Roman" w:hAnsi="Times New Roman" w:cs="Times New Roman"/>
        </w:rPr>
        <w:br/>
        <w:t>*Il se leva et dégaina Céleste, toujours son regard sur elle.</w:t>
      </w:r>
      <w:r>
        <w:rPr>
          <w:rFonts w:ascii="Times New Roman" w:hAnsi="Times New Roman" w:cs="Times New Roman"/>
        </w:rPr>
        <w:br/>
        <w:t>Du coté du village, Ciria ne se réveillait toujours pas... Elle était sérieusement ouverte à l'arrière de la tête et avec ses cheveux rouges, les hommes ne virent pas le sang couler. Quant à Laska, elle reprit doucement connaissance. Lorsqu'elle vit que l'un des assaillants allait déshabiller sa maîtresse, elle grogna férocement et l'homme se recula rapidement. Elle montra ses crocs et quand ils approchèrent avec une batte, elle cracha du sang et elle se transforma en panthère noire mais d'une taille deux fois la normale. Les hommes firent de grands yeux et coururent en hurlant hors de la maison. Laska s'arrêta devant un homme aux longs cheveux argentés comme les rayons lunaires. Elle le fixa de ses deux yeux jaunes à l'iris verticale et menaçante...*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Black observa la scène d’un regard amusé, il n’en mena tout de même pas large quand le chien se métamorphosa en panthère. L’animal fit fuir les hommes mais lui, il préféra rester là. L’animal le toisa, il était menaçant mais l’homme ne s’en inquiéta pas, il tendit la main vers la panthère.</w:t>
      </w:r>
      <w:r>
        <w:rPr>
          <w:rFonts w:ascii="Times New Roman" w:hAnsi="Times New Roman" w:cs="Times New Roman"/>
        </w:rPr>
        <w:br/>
        <w:t>« Allons, n’aie pas peur, ta maîtresse est blessée, tu me laisses la soigner ? »</w:t>
      </w:r>
      <w:r>
        <w:rPr>
          <w:rFonts w:ascii="Times New Roman" w:hAnsi="Times New Roman" w:cs="Times New Roman"/>
        </w:rPr>
        <w:br/>
        <w:t>Il y avait quelques chose de paisible et d’amical dans le visage de l’homme.</w:t>
      </w:r>
      <w:r>
        <w:rPr>
          <w:rFonts w:ascii="Times New Roman" w:hAnsi="Times New Roman" w:cs="Times New Roman"/>
        </w:rPr>
        <w:br/>
      </w:r>
      <w:r>
        <w:rPr>
          <w:rFonts w:ascii="Times New Roman" w:hAnsi="Times New Roman" w:cs="Times New Roman"/>
        </w:rPr>
        <w:br/>
        <w:t>Laury avait bien comprit que quelque chose tournait mal, elle fit signe à Vane qu’ils allaient y aller et quittèrent doucement le camp.</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*Laska était vraiment en colère mais le regard de cet homme... Il y avait quelque chose d'étrange. Elle se recula quand il tendit la main vers elle.*</w:t>
      </w:r>
      <w:r>
        <w:rPr>
          <w:rFonts w:ascii="Times New Roman" w:hAnsi="Times New Roman" w:cs="Times New Roman"/>
        </w:rPr>
        <w:br/>
      </w:r>
      <w:r>
        <w:rPr>
          <w:rFonts w:ascii="Times New Roman" w:hAnsi="Times New Roman" w:cs="Times New Roman"/>
        </w:rPr>
        <w:br/>
        <w:t>- Allons, n’aie pas peur, ta maîtresse est blessée, tu me laisses la soigner ?</w:t>
      </w:r>
      <w:r>
        <w:rPr>
          <w:rFonts w:ascii="Times New Roman" w:hAnsi="Times New Roman" w:cs="Times New Roman"/>
        </w:rPr>
        <w:br/>
      </w:r>
      <w:r>
        <w:rPr>
          <w:rFonts w:ascii="Times New Roman" w:hAnsi="Times New Roman" w:cs="Times New Roman"/>
        </w:rPr>
        <w:br/>
        <w:t>*Après un instant d'hésitation, elle courut dans la maison, prit le petit corps de la fillette dans sa gueule et l'emmena devant le jeune homme. Elle lui tendit sans pour autant être en totale confiance. Elle surveillait ses moindres faits et gestes.*</w:t>
      </w:r>
      <w:r>
        <w:rPr>
          <w:rFonts w:ascii="Times New Roman" w:hAnsi="Times New Roman" w:cs="Times New Roman"/>
        </w:rPr>
        <w:br/>
      </w:r>
      <w:r>
        <w:rPr>
          <w:rFonts w:ascii="Times New Roman" w:hAnsi="Times New Roman" w:cs="Times New Roman"/>
        </w:rPr>
        <w:br/>
        <w:t>*Vane lui fit un signe de tête et quitta le camp avec elle. Ils suivirent la piste avec des empreintes de loup de d'enfant. Ils arrivèrent enfin devant le village.*</w:t>
      </w:r>
      <w:r>
        <w:rPr>
          <w:rFonts w:ascii="Times New Roman" w:hAnsi="Times New Roman" w:cs="Times New Roman"/>
        </w:rPr>
        <w:br/>
      </w:r>
      <w:r>
        <w:rPr>
          <w:rFonts w:ascii="Times New Roman" w:hAnsi="Times New Roman" w:cs="Times New Roman"/>
        </w:rPr>
        <w:br/>
        <w:t>- Oh non... Pas ce village...</w:t>
      </w:r>
      <w:r>
        <w:rPr>
          <w:rFonts w:ascii="Times New Roman" w:hAnsi="Times New Roman" w:cs="Times New Roman"/>
        </w:rPr>
        <w:br/>
      </w:r>
      <w:r>
        <w:rPr>
          <w:rFonts w:ascii="Times New Roman" w:hAnsi="Times New Roman" w:cs="Times New Roman"/>
        </w:rPr>
        <w:br/>
        <w:t>*Il se mit à courir vers le village puis fouilla toutes les rues jusqu'à ce qu'il tombe sur un homme aux cheveux argentés penché sur Ciria et une énorme panthère à ses cotés.*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Black sourit, la panthère le laissa faire, il pansa soigneusement la blessure de la fillette. Il prit bien soin de faire des gestes méticuleux et d’une douceur infinie mais le regard qu’il lançait dès fois à l’animal trahissait sa crainte d’une attaque. Il ne se rendit même pas compte que deux guerriers convergeaient vers lui.</w:t>
      </w:r>
      <w:r>
        <w:rPr>
          <w:rFonts w:ascii="Times New Roman" w:hAnsi="Times New Roman" w:cs="Times New Roman"/>
        </w:rPr>
        <w:br/>
      </w:r>
      <w:r>
        <w:rPr>
          <w:rFonts w:ascii="Times New Roman" w:hAnsi="Times New Roman" w:cs="Times New Roman"/>
        </w:rPr>
        <w:br/>
        <w:t>Vane allait frapper l’homme quand Laureley retint sa main, elle semblait étrange, comme étonnée. Elle dévisageait l’homme comme si elle vivait un rêve. C’était impossible, pourtant, ses cheveux, sa corpulence, il fallait qu’elle voie son visage. Elle s’approcha de lui et lui posa la main sur l’épaule. L’homme se retourna et le temps s’arrêta. Laury n’en croyait pas ses yeux et pourtant elle ne pouvait se tromper, c’était Léandre qui se tenait devant elle.</w:t>
      </w:r>
      <w:r>
        <w:rPr>
          <w:rFonts w:ascii="Times New Roman" w:hAnsi="Times New Roman" w:cs="Times New Roman"/>
        </w:rPr>
        <w:br/>
        <w:t>« Qui êtes-vous ? Parvint-elle à articuler.</w:t>
      </w:r>
      <w:r>
        <w:rPr>
          <w:rFonts w:ascii="Times New Roman" w:hAnsi="Times New Roman" w:cs="Times New Roman"/>
        </w:rPr>
        <w:br/>
        <w:t>- Black Biancara, se présenta l’homme, bienvenue chez moi. »</w:t>
      </w:r>
      <w:r>
        <w:rPr>
          <w:rFonts w:ascii="Times New Roman" w:hAnsi="Times New Roman" w:cs="Times New Roman"/>
        </w:rPr>
        <w:br/>
        <w:t>Laureley se rendit compte qu’elle dévisageait l’homme depuis une bonne minute, elle détourna le regard, elle était perdue.</w:t>
      </w:r>
      <w:r>
        <w:rPr>
          <w:rFonts w:ascii="Times New Roman" w:hAnsi="Times New Roman" w:cs="Times New Roman"/>
        </w:rPr>
        <w:br/>
        <w:t>« Vous… vous ressemblez à quelqu’un que j’ai connu… Il y a bien longtemps.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panthère le laissa faire mais elle ne le quitta pas des yeux. Elle se redressa quand elle vit Vane et Laury arriver. Vane se sentit bizarre quand il vit Laury converger vers lui. Il ressemblait tellement à Léandre... Il les laissa parler puis brisa le silence en rangeant Céleste. Il prit Ciria dans ses bras puis regarda la panthère en s'éloignant. Il ne l'avait jamais vue mais il reconnut les yeux de Laska. Vane regarda ensuite Black.*</w:t>
      </w:r>
      <w:r>
        <w:rPr>
          <w:rFonts w:ascii="Times New Roman" w:hAnsi="Times New Roman" w:cs="Times New Roman"/>
        </w:rPr>
        <w:br/>
      </w:r>
      <w:r>
        <w:rPr>
          <w:rFonts w:ascii="Times New Roman" w:hAnsi="Times New Roman" w:cs="Times New Roman"/>
        </w:rPr>
        <w:br/>
        <w:t>- C'est vous qui avez soigné Ciria ? Merci...</w:t>
      </w:r>
      <w:r>
        <w:rPr>
          <w:rFonts w:ascii="Times New Roman" w:hAnsi="Times New Roman" w:cs="Times New Roman"/>
        </w:rPr>
        <w:br/>
      </w:r>
      <w:r>
        <w:rPr>
          <w:rFonts w:ascii="Times New Roman" w:hAnsi="Times New Roman" w:cs="Times New Roman"/>
        </w:rPr>
        <w:br/>
        <w:t xml:space="preserve">*Avant qu'il ne puisse dire autre chose, une ombre bondit du toit et atterrit près de Black. </w:t>
      </w:r>
      <w:r>
        <w:rPr>
          <w:rFonts w:ascii="Times New Roman" w:hAnsi="Times New Roman" w:cs="Times New Roman"/>
        </w:rPr>
        <w:br/>
        <w:t xml:space="preserve">                                        </w:t>
      </w:r>
      <w:r>
        <w:rPr>
          <w:rFonts w:ascii="Times New Roman" w:hAnsi="Times New Roman" w:cs="Times New Roman"/>
        </w:rPr>
        <w:pict>
          <v:shape id="_x0000_i1030" type="#_x0000_t75" alt="http://img161.imageshack.us/img161/1746/cliawv4.png" style="width:198.75pt;height:240pt">
            <v:imagedata r:id="rId15" r:href="rId16"/>
          </v:shape>
        </w:pict>
      </w:r>
      <w:r>
        <w:rPr>
          <w:rFonts w:ascii="Times New Roman" w:hAnsi="Times New Roman" w:cs="Times New Roman"/>
        </w:rPr>
        <w:br/>
        <w:t>C'était une femme au corps svelte. Elle avait une longue chevelure bouclée et deux yeux verts également mais moins perçant que ceux de Black. Elle n'avait sur qu'elle qu'un corset en armure bleue qui faisait office de maillot en meme temps. On aurait dit une armure d'argent sombre avec des écrits anciens sur les cotés. Ses mains et avant bras étaient protégés, un masque en fer de meme couleur recouvrait le haut de son visage ainsi que ses épaules. Il y avait un tribal au niveau de son sternum et qui longeait sa peau de l'épaule gauche a l'épaule droite. Tatouage légendaire des Amazones. Elle avait des bottes recouvertes d'une fourrure. Sur son dos se trouvait un sanglier. Et le laissa tomber à ses pieds et fit un clin d’œil a Black, son ami et allié.*</w:t>
      </w:r>
      <w:r>
        <w:rPr>
          <w:rFonts w:ascii="Times New Roman" w:hAnsi="Times New Roman" w:cs="Times New Roman"/>
        </w:rPr>
        <w:br/>
      </w:r>
      <w:r>
        <w:rPr>
          <w:rFonts w:ascii="Times New Roman" w:hAnsi="Times New Roman" w:cs="Times New Roman"/>
        </w:rPr>
        <w:br/>
        <w:t>- Alors Black... Je te laisse une heure tout seul et voila que tu ramènes des inconnus à la maison, dit-elle en riant.</w:t>
      </w:r>
      <w:r>
        <w:rPr>
          <w:rFonts w:ascii="Times New Roman" w:hAnsi="Times New Roman" w:cs="Times New Roman"/>
        </w:rPr>
        <w:br/>
      </w:r>
      <w:r>
        <w:rPr>
          <w:rFonts w:ascii="Times New Roman" w:hAnsi="Times New Roman" w:cs="Times New Roman"/>
        </w:rPr>
        <w:br/>
        <w:t>*Elle regarda chaque nouveau venu et sourit*</w:t>
      </w:r>
      <w:r>
        <w:rPr>
          <w:rFonts w:ascii="Times New Roman" w:hAnsi="Times New Roman" w:cs="Times New Roman"/>
        </w:rPr>
        <w:br/>
      </w:r>
      <w:r>
        <w:rPr>
          <w:rFonts w:ascii="Times New Roman" w:hAnsi="Times New Roman" w:cs="Times New Roman"/>
        </w:rPr>
        <w:br/>
        <w:t>- Bienvenue chez nous... J'ai ramené le dîner... Vous vous joigniez à nous ?</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observa la jeune femme qui venait d’arriver. Sa mélancolie reprit le dessus, il fallait qu’elle fasse avec, Léandre était mort. Elle observa encore quelques instants le visage de l’homme, un frère jumeau peut être. Léandre ignorait tout de son passé. La jeune inconnue leur parla : </w:t>
      </w:r>
      <w:r>
        <w:rPr>
          <w:rFonts w:ascii="Times New Roman" w:hAnsi="Times New Roman" w:cs="Times New Roman"/>
        </w:rPr>
        <w:br/>
        <w:t>« Bienvenue chez nous... J'ai ramené le dîner... Vous vous joigniez à nous ? »</w:t>
      </w:r>
      <w:r>
        <w:rPr>
          <w:rFonts w:ascii="Times New Roman" w:hAnsi="Times New Roman" w:cs="Times New Roman"/>
        </w:rPr>
        <w:br/>
        <w:t>Elle regarda Vane pour savoir quoi répondre mais ce dernier ne semblait pas contre un bon repas, elle se retourna vers le couple.</w:t>
      </w:r>
      <w:r>
        <w:rPr>
          <w:rFonts w:ascii="Times New Roman" w:hAnsi="Times New Roman" w:cs="Times New Roman"/>
        </w:rPr>
        <w:br/>
        <w:t>« Nous avons encore deux amis  dans la clairière, je vais les chercher. »</w:t>
      </w:r>
      <w:r>
        <w:rPr>
          <w:rFonts w:ascii="Times New Roman" w:hAnsi="Times New Roman" w:cs="Times New Roman"/>
        </w:rPr>
        <w:br/>
        <w:t>C’est alors que son cœur bondit dans sa poitrine quand Black s’avança.</w:t>
      </w:r>
      <w:r>
        <w:rPr>
          <w:rFonts w:ascii="Times New Roman" w:hAnsi="Times New Roman" w:cs="Times New Roman"/>
        </w:rPr>
        <w:br/>
        <w:t>« Vous ne retrouverez jamais la maison seule, je vous accompagne. »</w:t>
      </w:r>
      <w:r>
        <w:rPr>
          <w:rFonts w:ascii="Times New Roman" w:hAnsi="Times New Roman" w:cs="Times New Roman"/>
        </w:rPr>
        <w:br/>
        <w:t>Mais c’était pour être seule qu’elle avait dit ça. Elle s’éloigna, nonchalamment, accompagnée de cet homme qui ne cesserait de lui torturer l’esprit.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*L'amazone sourit et observa la panthère. Sans aucune crainte, elle s'en approcha et la caressa.*</w:t>
      </w:r>
      <w:r>
        <w:rPr>
          <w:rFonts w:ascii="Times New Roman" w:hAnsi="Times New Roman" w:cs="Times New Roman"/>
        </w:rPr>
        <w:br/>
      </w:r>
      <w:r>
        <w:rPr>
          <w:rFonts w:ascii="Times New Roman" w:hAnsi="Times New Roman" w:cs="Times New Roman"/>
        </w:rPr>
        <w:br/>
        <w:t>- Oui tu es une belle fille... Viens, on va te trouver à manger !</w:t>
      </w:r>
      <w:r>
        <w:rPr>
          <w:rFonts w:ascii="Times New Roman" w:hAnsi="Times New Roman" w:cs="Times New Roman"/>
        </w:rPr>
        <w:br/>
      </w:r>
      <w:r>
        <w:rPr>
          <w:rFonts w:ascii="Times New Roman" w:hAnsi="Times New Roman" w:cs="Times New Roman"/>
        </w:rPr>
        <w:br/>
        <w:t>*Elle entra dans la maison en traînant derrière elle le sanglier prêt à cuire. Vane regarda Black et Laury s'éloigner, avec Ciria dans ses bras. La guerrière s'approcha du jeune homme qui était perdu dans ses pensées et encore à l'extérieur. Elle le regarda avec un sourire, bascula légèrement le bassin vers la gauche pour prendre appui et posa sa main dessus.*</w:t>
      </w:r>
      <w:r>
        <w:rPr>
          <w:rFonts w:ascii="Times New Roman" w:hAnsi="Times New Roman" w:cs="Times New Roman"/>
        </w:rPr>
        <w:br/>
      </w:r>
      <w:r>
        <w:rPr>
          <w:rFonts w:ascii="Times New Roman" w:hAnsi="Times New Roman" w:cs="Times New Roman"/>
        </w:rPr>
        <w:br/>
        <w:t>- Alors beau gosse tu comptes rester dehors ?</w:t>
      </w:r>
      <w:r>
        <w:rPr>
          <w:rFonts w:ascii="Times New Roman" w:hAnsi="Times New Roman" w:cs="Times New Roman"/>
        </w:rPr>
        <w:br/>
      </w:r>
      <w:r>
        <w:rPr>
          <w:rFonts w:ascii="Times New Roman" w:hAnsi="Times New Roman" w:cs="Times New Roman"/>
        </w:rPr>
        <w:br/>
        <w:t>*Vane fut surpris par le langage de la jeune femme puis soupira et s'avança vers elle avant d'entrer. Elle s'effaça un moment puis entra à son tour en fermant la porte du pied après avoir vérifié que la panthère était bien là.*</w:t>
      </w:r>
      <w:r>
        <w:rPr>
          <w:rFonts w:ascii="Times New Roman" w:hAnsi="Times New Roman" w:cs="Times New Roman"/>
        </w:rPr>
        <w:br/>
      </w:r>
      <w:r>
        <w:rPr>
          <w:rFonts w:ascii="Times New Roman" w:hAnsi="Times New Roman" w:cs="Times New Roman"/>
        </w:rPr>
        <w:br/>
        <w:t>- Qu'est ce que tu tiens dans les bras ?</w:t>
      </w:r>
      <w:r>
        <w:rPr>
          <w:rFonts w:ascii="Times New Roman" w:hAnsi="Times New Roman" w:cs="Times New Roman"/>
        </w:rPr>
        <w:br/>
        <w:t>- Une enfant...</w:t>
      </w:r>
      <w:r>
        <w:rPr>
          <w:rFonts w:ascii="Times New Roman" w:hAnsi="Times New Roman" w:cs="Times New Roman"/>
        </w:rPr>
        <w:br/>
        <w:t>- Laisse moi voir.... Oh elle est vraiment toute mignonne. C'est la princesse des neiges ?</w:t>
      </w:r>
      <w:r>
        <w:rPr>
          <w:rFonts w:ascii="Times New Roman" w:hAnsi="Times New Roman" w:cs="Times New Roman"/>
        </w:rPr>
        <w:br/>
        <w:t>- Pardon ?</w:t>
      </w:r>
      <w:r>
        <w:rPr>
          <w:rFonts w:ascii="Times New Roman" w:hAnsi="Times New Roman" w:cs="Times New Roman"/>
        </w:rPr>
        <w:br/>
        <w:t>- Oui la petite fille qui vit dans la montagne, non ?</w:t>
      </w:r>
      <w:r>
        <w:rPr>
          <w:rFonts w:ascii="Times New Roman" w:hAnsi="Times New Roman" w:cs="Times New Roman"/>
        </w:rPr>
        <w:br/>
        <w:t>- Si c'est elle.</w:t>
      </w:r>
      <w:r>
        <w:rPr>
          <w:rFonts w:ascii="Times New Roman" w:hAnsi="Times New Roman" w:cs="Times New Roman"/>
        </w:rPr>
        <w:br/>
        <w:t>- Je le savais... Je m'appelle Tatiana.</w:t>
      </w:r>
      <w:r>
        <w:rPr>
          <w:rFonts w:ascii="Times New Roman" w:hAnsi="Times New Roman" w:cs="Times New Roman"/>
        </w:rPr>
        <w:br/>
        <w:t>- Vane et la petite Ciria... Quant à la panthère c'est Laska mais d'habitude c'est une louve...</w:t>
      </w:r>
      <w:r>
        <w:rPr>
          <w:rFonts w:ascii="Times New Roman" w:hAnsi="Times New Roman" w:cs="Times New Roman"/>
        </w:rPr>
        <w:br/>
        <w:t xml:space="preserve">- Ah... Ok </w:t>
      </w:r>
      <w:r>
        <w:rPr>
          <w:rFonts w:ascii="Times New Roman" w:hAnsi="Times New Roman" w:cs="Times New Roman"/>
        </w:rPr>
        <w:br/>
      </w:r>
      <w:r>
        <w:rPr>
          <w:rFonts w:ascii="Times New Roman" w:hAnsi="Times New Roman" w:cs="Times New Roman"/>
        </w:rPr>
        <w:br/>
        <w:t>*Elle déchiqueta la viande avec son couteau à la lame courbée puis la plaça dans une marmite afin qu'elle cuise.*</w:t>
      </w:r>
      <w:r>
        <w:rPr>
          <w:rFonts w:ascii="Times New Roman" w:hAnsi="Times New Roman" w:cs="Times New Roman"/>
        </w:rPr>
        <w:br/>
      </w:r>
      <w:r>
        <w:rPr>
          <w:rFonts w:ascii="Times New Roman" w:hAnsi="Times New Roman" w:cs="Times New Roman"/>
        </w:rPr>
        <w:br/>
        <w:t>- Bon... Il faut que je m'absente deux minutes... Tu n'auras pas à te battre, je te rassure. Les canailles savent que je suis rentrée, ils n'oseront jamais entrer.</w:t>
      </w:r>
      <w:r>
        <w:rPr>
          <w:rFonts w:ascii="Times New Roman" w:hAnsi="Times New Roman" w:cs="Times New Roman"/>
        </w:rPr>
        <w:br/>
      </w:r>
      <w:r>
        <w:rPr>
          <w:rFonts w:ascii="Times New Roman" w:hAnsi="Times New Roman" w:cs="Times New Roman"/>
        </w:rPr>
        <w:br/>
        <w:t xml:space="preserve">*Elle lui fit un clin d’œil avant de sortir. </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br/>
        <w:t>De l'autre coté de la forêt, Cirion dormait encore mais une sensation bizarre le fit réveiller. Il remarqua avec panique que sa sœur n'était plus là... D'ailleurs il n'y avait plus personne à part lui et Blitz. Cirion le secoua vivement.*</w:t>
      </w:r>
      <w:r>
        <w:rPr>
          <w:rFonts w:ascii="Times New Roman" w:hAnsi="Times New Roman" w:cs="Times New Roman"/>
        </w:rPr>
        <w:br/>
      </w:r>
      <w:r>
        <w:rPr>
          <w:rFonts w:ascii="Times New Roman" w:hAnsi="Times New Roman" w:cs="Times New Roman"/>
        </w:rPr>
        <w:br/>
        <w:t>- Réveille-toi Blitz, tout le reste du groupe est parti !!</w:t>
      </w:r>
      <w:r>
        <w:rPr>
          <w:rFonts w:ascii="Times New Roman" w:hAnsi="Times New Roman" w:cs="Times New Roman"/>
        </w:rPr>
        <w:br/>
      </w:r>
      <w:r>
        <w:rPr>
          <w:rFonts w:ascii="Times New Roman" w:hAnsi="Times New Roman" w:cs="Times New Roman"/>
        </w:rPr>
        <w:br/>
        <w:t>*Quand il se retourna, Laury apparut avec un homme aux longs cheveux argentés. Il dégaina son épée aussitôt...*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ouvrit les yeux quand Cirion l’éveilla, il bondit sur ses pieds, prêt à se battre mais eut un mouvement de recul, c’était impossible. Il baissa les yeux sur Cirion et lui demanda de ranger son arme. Il accourut vers son amie et regarda l’homme avec un étrange sourire mêlé d’étonnement et d’une pointe de tristesse.</w:t>
      </w:r>
      <w:r>
        <w:rPr>
          <w:rFonts w:ascii="Times New Roman" w:hAnsi="Times New Roman" w:cs="Times New Roman"/>
        </w:rPr>
        <w:br/>
        <w:t>« Léandre, mais c’est impossible, tu es mort. »</w:t>
      </w:r>
      <w:r>
        <w:rPr>
          <w:rFonts w:ascii="Times New Roman" w:hAnsi="Times New Roman" w:cs="Times New Roman"/>
        </w:rPr>
        <w:br/>
        <w:t>Laury eut un sourire, Blitz n’en croyait pas ses yeux, d’abord Léandre ensuite, un sourire de son amie, mais c’était le monde à l’envers.</w:t>
      </w:r>
      <w:r>
        <w:rPr>
          <w:rFonts w:ascii="Times New Roman" w:hAnsi="Times New Roman" w:cs="Times New Roman"/>
        </w:rPr>
        <w:br/>
        <w:t>« Blitz, Cirion, dit-elle, je vous présente Black Biancara. Black, voici mes deux amis. »</w:t>
      </w:r>
      <w:r>
        <w:rPr>
          <w:rFonts w:ascii="Times New Roman" w:hAnsi="Times New Roman" w:cs="Times New Roman"/>
        </w:rPr>
        <w:br/>
        <w:t>Blitz semblait étrange, comme de mauvaise humeur, Laury leur expliqua qu’ils étaient invités et les emmena au village. L’homme traîna les pieds pour y aller, visiblement quelque chose n’allait pas.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rangea son épée mais à contre cœur. L'homme ne lui inspirait pas confiance et le comportement de Blitz ne le rassurait pas. Il suivit le groupe tout en gardant ses deux yeux ouverts sur l'homme aux longs cheveux... Arrivés au village, Cirion courut, en bousculant Black au passage, rejoindre Laska qui avait reprit sa forme de louve et qui attendait devant la porte d'une maison. Il la caressa puis entra et vit Ciria dans les bras de Vane. Il s'en approcha.*</w:t>
      </w:r>
      <w:r>
        <w:rPr>
          <w:rFonts w:ascii="Times New Roman" w:hAnsi="Times New Roman" w:cs="Times New Roman"/>
        </w:rPr>
        <w:br/>
      </w:r>
      <w:r>
        <w:rPr>
          <w:rFonts w:ascii="Times New Roman" w:hAnsi="Times New Roman" w:cs="Times New Roman"/>
        </w:rPr>
        <w:br/>
        <w:t>- Comment va-t-elle ?</w:t>
      </w:r>
      <w:r>
        <w:rPr>
          <w:rFonts w:ascii="Times New Roman" w:hAnsi="Times New Roman" w:cs="Times New Roman"/>
        </w:rPr>
        <w:br/>
        <w:t>- Mieux... Elle a reçu un coup violent à la tête mais Black la soigné.</w:t>
      </w:r>
      <w:r>
        <w:rPr>
          <w:rFonts w:ascii="Times New Roman" w:hAnsi="Times New Roman" w:cs="Times New Roman"/>
        </w:rPr>
        <w:br/>
        <w:t>- Je n'aime pas cet homme...</w:t>
      </w:r>
      <w:r>
        <w:rPr>
          <w:rFonts w:ascii="Times New Roman" w:hAnsi="Times New Roman" w:cs="Times New Roman"/>
        </w:rPr>
        <w:br/>
        <w:t>- Moi il me met mal à l'aise... Il ressemble trop à quelqu'un...</w:t>
      </w:r>
      <w:r>
        <w:rPr>
          <w:rFonts w:ascii="Times New Roman" w:hAnsi="Times New Roman" w:cs="Times New Roman"/>
        </w:rPr>
        <w:br/>
      </w:r>
      <w:r>
        <w:rPr>
          <w:rFonts w:ascii="Times New Roman" w:hAnsi="Times New Roman" w:cs="Times New Roman"/>
        </w:rPr>
        <w:br/>
        <w:t>*Cirion s'assit dans un coin et regarda les autres entrer. Tatiana fit irruption peut après.*</w:t>
      </w:r>
      <w:r>
        <w:rPr>
          <w:rFonts w:ascii="Times New Roman" w:hAnsi="Times New Roman" w:cs="Times New Roman"/>
        </w:rPr>
        <w:br/>
      </w:r>
      <w:r>
        <w:rPr>
          <w:rFonts w:ascii="Times New Roman" w:hAnsi="Times New Roman" w:cs="Times New Roman"/>
        </w:rPr>
        <w:br/>
        <w:t>- Vous vous servez... Je ne suis pas la boniche..., dit-elle en rapportant une jarre de bière.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retint un peu Laury avant qu’ils n’entrent dans la maison.</w:t>
      </w:r>
      <w:r>
        <w:rPr>
          <w:rFonts w:ascii="Times New Roman" w:hAnsi="Times New Roman" w:cs="Times New Roman"/>
        </w:rPr>
        <w:br/>
        <w:t>« Je peux te parler, lui dit-il à mi-voix en lançant un regard assassin à Black. »</w:t>
      </w:r>
      <w:r>
        <w:rPr>
          <w:rFonts w:ascii="Times New Roman" w:hAnsi="Times New Roman" w:cs="Times New Roman"/>
        </w:rPr>
        <w:br/>
        <w:t xml:space="preserve">Il attendit que l’homme aît disparu dans sa demeure avant de lui dire : </w:t>
      </w:r>
      <w:r>
        <w:rPr>
          <w:rFonts w:ascii="Times New Roman" w:hAnsi="Times New Roman" w:cs="Times New Roman"/>
        </w:rPr>
        <w:br/>
        <w:t>« Ce n’est pas Léandre, qui que ce soit, ce n’est pas lui. C’est dangereux, mortellement dangereux de faire confiance à un inconnu comme ça.</w:t>
      </w:r>
      <w:r>
        <w:rPr>
          <w:rFonts w:ascii="Times New Roman" w:hAnsi="Times New Roman" w:cs="Times New Roman"/>
        </w:rPr>
        <w:br/>
        <w:t>- Il nous propose le gîte et le couvert pour une nuit.</w:t>
      </w:r>
      <w:r>
        <w:rPr>
          <w:rFonts w:ascii="Times New Roman" w:hAnsi="Times New Roman" w:cs="Times New Roman"/>
        </w:rPr>
        <w:br/>
        <w:t>- Je ne veux pas de lui dans le groupe. »</w:t>
      </w:r>
      <w:r>
        <w:rPr>
          <w:rFonts w:ascii="Times New Roman" w:hAnsi="Times New Roman" w:cs="Times New Roman"/>
        </w:rPr>
        <w:br/>
        <w:t xml:space="preserve">Jamais il n’avait dit des phrases aussi dures, à personne. Il baissa les yeux et s’excusa : </w:t>
      </w:r>
      <w:r>
        <w:rPr>
          <w:rFonts w:ascii="Times New Roman" w:hAnsi="Times New Roman" w:cs="Times New Roman"/>
        </w:rPr>
        <w:br/>
        <w:t>« Je suis désolé, j’ai une étrange intuition, c’est tout. »</w:t>
      </w:r>
      <w:r>
        <w:rPr>
          <w:rFonts w:ascii="Times New Roman" w:hAnsi="Times New Roman" w:cs="Times New Roman"/>
        </w:rPr>
        <w:br/>
        <w:t>Laury releva son visage d’un geste doux.</w:t>
      </w:r>
      <w:r>
        <w:rPr>
          <w:rFonts w:ascii="Times New Roman" w:hAnsi="Times New Roman" w:cs="Times New Roman"/>
        </w:rPr>
        <w:br/>
        <w:t>« Ne t’inquiète pas, crois-tu que j’ai un seul jour baissé ma garde ? »</w:t>
      </w:r>
      <w:r>
        <w:rPr>
          <w:rFonts w:ascii="Times New Roman" w:hAnsi="Times New Roman" w:cs="Times New Roman"/>
        </w:rPr>
        <w:br/>
        <w:t>Elle s’engouffra dans la maison et Blitz la suivit à contre-cœur. Une femme venait d’apporter des chopes de bière, le seul alcool que détestait son amie.</w:t>
      </w:r>
      <w:r>
        <w:rPr>
          <w:rFonts w:ascii="Times New Roman" w:hAnsi="Times New Roman" w:cs="Times New Roman"/>
        </w:rPr>
        <w:br/>
        <w:t>« Vous vous servez... Je ne suis pas la boniche...</w:t>
      </w:r>
      <w:r>
        <w:rPr>
          <w:rFonts w:ascii="Times New Roman" w:hAnsi="Times New Roman" w:cs="Times New Roman"/>
        </w:rPr>
        <w:br/>
        <w:t>- Vous n’avez que ça ? Demanda Laury</w:t>
      </w:r>
      <w:r>
        <w:rPr>
          <w:rFonts w:ascii="Times New Roman" w:hAnsi="Times New Roman" w:cs="Times New Roman"/>
        </w:rPr>
        <w:br/>
        <w:t>- Oui ma belle, si tu ne bois pas de bière, il reste d’auge des cochons. »</w:t>
      </w:r>
      <w:r>
        <w:rPr>
          <w:rFonts w:ascii="Times New Roman" w:hAnsi="Times New Roman" w:cs="Times New Roman"/>
        </w:rPr>
        <w:br/>
        <w:t>L’attaque jaillit d’un seul coup, Laureley la plaqua contre le mur avant que quiconque ait réagit, Léonis était contre la gorge de la femme.</w:t>
      </w:r>
      <w:r>
        <w:rPr>
          <w:rFonts w:ascii="Times New Roman" w:hAnsi="Times New Roman" w:cs="Times New Roman"/>
        </w:rPr>
        <w:br/>
        <w:t>« Ne t’avise plus jamais de m’insulter, dit-elle d’une voix froide. »</w:t>
      </w:r>
      <w:r>
        <w:rPr>
          <w:rFonts w:ascii="Times New Roman" w:hAnsi="Times New Roman" w:cs="Times New Roman"/>
        </w:rPr>
        <w:br/>
        <w:t>Puis avec lenteur, elle rangea son arme et alla s’asseoir à côté de Vane sans lâcher la femme du regard.</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n'eut le temps de réagir surtout avec les mains occupées. Elle se retrouva dos contre le mur et une épée sous la gorge.*</w:t>
      </w:r>
      <w:r>
        <w:rPr>
          <w:rFonts w:ascii="Times New Roman" w:hAnsi="Times New Roman" w:cs="Times New Roman"/>
        </w:rPr>
        <w:br/>
      </w:r>
      <w:r>
        <w:rPr>
          <w:rFonts w:ascii="Times New Roman" w:hAnsi="Times New Roman" w:cs="Times New Roman"/>
        </w:rPr>
        <w:br/>
        <w:t>- Ne t’avise plus jamais de m’insulter, dit-elle d’une voix froide...</w:t>
      </w:r>
      <w:r>
        <w:rPr>
          <w:rFonts w:ascii="Times New Roman" w:hAnsi="Times New Roman" w:cs="Times New Roman"/>
        </w:rPr>
        <w:br/>
      </w:r>
      <w:r>
        <w:rPr>
          <w:rFonts w:ascii="Times New Roman" w:hAnsi="Times New Roman" w:cs="Times New Roman"/>
        </w:rPr>
        <w:br/>
        <w:t>*Lorsqu'elle retourna à sa place, Tatiana serra les dents et déposa la cruche sur le sol. Elle bondit sur la table puis d'un coup de pied renversa la chaise avec Laury en même temps et lui glissa à son tour son poignard étrange sous la gorge.*</w:t>
      </w:r>
      <w:r>
        <w:rPr>
          <w:rFonts w:ascii="Times New Roman" w:hAnsi="Times New Roman" w:cs="Times New Roman"/>
        </w:rPr>
        <w:br/>
      </w:r>
      <w:r>
        <w:rPr>
          <w:rFonts w:ascii="Times New Roman" w:hAnsi="Times New Roman" w:cs="Times New Roman"/>
        </w:rPr>
        <w:br/>
        <w:t>- Ce n'était pas une insulte ma chère... Et ne t'avise plus de me menacer ainsi !!</w:t>
      </w:r>
      <w:r>
        <w:rPr>
          <w:rFonts w:ascii="Times New Roman" w:hAnsi="Times New Roman" w:cs="Times New Roman"/>
        </w:rPr>
        <w:br/>
      </w:r>
      <w:r>
        <w:rPr>
          <w:rFonts w:ascii="Times New Roman" w:hAnsi="Times New Roman" w:cs="Times New Roman"/>
        </w:rPr>
        <w:br/>
        <w:t>*Elle se releva après l'avoir regardé longuement. Elle reprit la jarre et se prit un verre pour le boire d'une traite. Cirion observa la scène et sourit... Vane se contenta de baisser les yeux. Il y avait un grand silence.*</w:t>
      </w:r>
      <w:r>
        <w:rPr>
          <w:rFonts w:ascii="Times New Roman" w:hAnsi="Times New Roman" w:cs="Times New Roman"/>
        </w:rPr>
        <w:br/>
      </w:r>
      <w:r>
        <w:rPr>
          <w:rFonts w:ascii="Times New Roman" w:hAnsi="Times New Roman" w:cs="Times New Roman"/>
        </w:rPr>
        <w:br/>
        <w:t>- Black, la prochaine fois, endors tes invités... Il y en a qui sont d'une agressivité extrême...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Ce qui mettait Laury le plus hors d’elle était d’être menacée, elle se leva sans dire un mot et sortit mais avant de franchir le pas de la porte, elle ajouta :</w:t>
      </w:r>
      <w:r>
        <w:rPr>
          <w:rFonts w:ascii="Times New Roman" w:hAnsi="Times New Roman" w:cs="Times New Roman"/>
        </w:rPr>
        <w:br/>
        <w:t>« Si je n’étais pas sous ton toit, tu serais déjà morte. »</w:t>
      </w:r>
      <w:r>
        <w:rPr>
          <w:rFonts w:ascii="Times New Roman" w:hAnsi="Times New Roman" w:cs="Times New Roman"/>
        </w:rPr>
        <w:br/>
        <w:t>Puis elle disparut. Tatiana voulut la suivre mais Black la retint.</w:t>
      </w:r>
      <w:r>
        <w:rPr>
          <w:rFonts w:ascii="Times New Roman" w:hAnsi="Times New Roman" w:cs="Times New Roman"/>
        </w:rPr>
        <w:br/>
        <w:t>« N’envenimes pas les choses. »</w:t>
      </w:r>
      <w:r>
        <w:rPr>
          <w:rFonts w:ascii="Times New Roman" w:hAnsi="Times New Roman" w:cs="Times New Roman"/>
        </w:rPr>
        <w:br/>
        <w:t xml:space="preserve">Puis il ajouta d’un ton énigmatique : </w:t>
      </w:r>
      <w:r>
        <w:rPr>
          <w:rFonts w:ascii="Times New Roman" w:hAnsi="Times New Roman" w:cs="Times New Roman"/>
        </w:rPr>
        <w:br/>
        <w:t>« N’oublies pas. »</w:t>
      </w:r>
      <w:r>
        <w:rPr>
          <w:rFonts w:ascii="Times New Roman" w:hAnsi="Times New Roman" w:cs="Times New Roman"/>
        </w:rPr>
        <w:br/>
        <w:t>Sa phrase sembla tout dire pour la jeune femme qui rangea sa colère et saisit avec force une choppe.</w:t>
      </w:r>
      <w:r>
        <w:rPr>
          <w:rFonts w:ascii="Times New Roman" w:hAnsi="Times New Roman" w:cs="Times New Roman"/>
        </w:rPr>
        <w:br/>
      </w:r>
      <w:r>
        <w:rPr>
          <w:rFonts w:ascii="Times New Roman" w:hAnsi="Times New Roman" w:cs="Times New Roman"/>
        </w:rPr>
        <w:br/>
        <w:t>Laury était dehors, sous la neige, elle n’aurait jamais du accepter l’invitation, ce type l’a séduite sans rien faire, il lui rappelle trop son passé, sa présence à ses côtés est de plus en plus douloureuse. Elle s’éloigna doucement du village, elle avait besoin d’être seule, de réfléchir. Elle choisit un endroit à l’écart de toute civilisation et sortit son arme, là, au milieu de la neige comme si le froid et la faim ne la tiraillaient pas, elle s’entraîna.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avait la guerre dans le sang. Aucune femme de son peuple n'avait été gouvernée ou maltraitée. Elle, morte ? Jamais de la vie... Elle savait se battre et une Amazone gagnait toutes les batailles. Et il était hors de question pour elle d'être battue par une simple humaine... Mais devant le regard de Black, elle abandonna... pour cette fois.</w:t>
      </w:r>
      <w:r>
        <w:rPr>
          <w:rFonts w:ascii="Times New Roman" w:hAnsi="Times New Roman" w:cs="Times New Roman"/>
        </w:rPr>
        <w:br/>
        <w:t xml:space="preserve">Cirion fixait Tatiana d'un regard intéressé car il avait beaucoup entendu parlé de ce peuple guerrier sans en voir une seule. Ciria se réveilla tout doucement avec un mal de tête terrible. Elle voyait des points rouges devant ses yeux mais cherchait, malgré tout, la présence réconfortante de Blitz. Quand ils mangèrent tous un peu, Black leur prépara des couchettes pour qu'ils puissent y passer la nuit. </w:t>
      </w:r>
      <w:r>
        <w:rPr>
          <w:rFonts w:ascii="Times New Roman" w:hAnsi="Times New Roman" w:cs="Times New Roman"/>
        </w:rPr>
        <w:br/>
        <w:t>Quant a Tatiana elle devait extérioriser sa colère et sa frustration.*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quasiment tout donné, à sa dernière passe, elle mit un genou au sol et reprit son souffle. Son épée s’était plantée dans la neige pendant sa chute. Elle respirait à pleins poumons. Elle était fatiguée mais impossible de dormir, le simple fait de fermer les yeux la condamnerait au cauchemar. Elle se releva et rangea sa lame. Elle était presque à bout de force et avait une faim de loup, elle pensa au repas qui l’attendait peut être chez Black mais se ravisa, ce soir, elle préférait l’atmosphère confinée d’une taverne. Elle pourrait manger à sa faim et boire à son soûl. Et peut être croiserait-elle un type assez éméché pour se mesurer à elle. Elle traversa le village et ne tarda pas à trouver un bar miteux. Elle entra dans une atmosphère étouffant et confinée. Elle avait besoin d’argent mais n’en avait plus. Elle eut une idée, elle convergea vers le bar et discuta quelques instants avec le patron puis se retourna vers les bandits qui s’enivraient là.</w:t>
      </w:r>
      <w:r>
        <w:rPr>
          <w:rFonts w:ascii="Times New Roman" w:hAnsi="Times New Roman" w:cs="Times New Roman"/>
        </w:rPr>
        <w:br/>
        <w:t>« Messieurs, excusez de déranger quelque peu vos habitudes, j’ai besoin d’un peu d’argent. Toi, là bas avec le chapeau, je te laisse prendre les paris, j’aimerai me mesurer à l’un d’entre vous. »</w:t>
      </w:r>
      <w:r>
        <w:rPr>
          <w:rFonts w:ascii="Times New Roman" w:hAnsi="Times New Roman" w:cs="Times New Roman"/>
        </w:rPr>
        <w:br/>
        <w:t>La foule éclata de rire quand le grand Bob fendit la foule, il avait deux têtes de plus que la frêle Laury et ses muscles ressortaient avantageusement. La jeune fille le toisa.</w:t>
      </w:r>
      <w:r>
        <w:rPr>
          <w:rFonts w:ascii="Times New Roman" w:hAnsi="Times New Roman" w:cs="Times New Roman"/>
        </w:rPr>
        <w:br/>
        <w:t>« En deux coups, trois tout au plus. »</w:t>
      </w:r>
      <w:r>
        <w:rPr>
          <w:rFonts w:ascii="Times New Roman" w:hAnsi="Times New Roman" w:cs="Times New Roman"/>
        </w:rPr>
        <w:br/>
        <w:t>Les paris allèrent bon train et le combat commença, Bob tenta de frapper Laury mais cette dernière grimpa avec souplesse sur une table. Elle fit glisser sa jambe derrière le cou du mastodonte et le ramena violemment vers le sol. La table céda et Bob aussi, il resta au sol, le nez brisé, baignant dans son propre sang. Au moins, c’était certain, personne ne la chercherait ce soir.</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marchait dans les rues en faisant des cercles avec son épée d'argent. Elle la passait de main en main en regardant les étoiles. Elle regarda dans un bar à travers la fenêtre et reconnut Laury. Elle était en train de manger et de boire...*</w:t>
      </w:r>
      <w:r>
        <w:rPr>
          <w:rFonts w:ascii="Times New Roman" w:hAnsi="Times New Roman" w:cs="Times New Roman"/>
        </w:rPr>
        <w:br/>
      </w:r>
      <w:r>
        <w:rPr>
          <w:rFonts w:ascii="Times New Roman" w:hAnsi="Times New Roman" w:cs="Times New Roman"/>
        </w:rPr>
        <w:br/>
        <w:t>- Comme ça, madame ne s'abaisse pas à manger ma nourriture...</w:t>
      </w:r>
      <w:r>
        <w:rPr>
          <w:rFonts w:ascii="Times New Roman" w:hAnsi="Times New Roman" w:cs="Times New Roman"/>
        </w:rPr>
        <w:br/>
      </w:r>
      <w:r>
        <w:rPr>
          <w:rFonts w:ascii="Times New Roman" w:hAnsi="Times New Roman" w:cs="Times New Roman"/>
        </w:rPr>
        <w:br/>
        <w:t>*Elle sourit, elle aurait bientôt sa vengeance et elle pourra se battre avec elle. Même si le combat durerait des heures et terminerait en match nul, elle voulait se mesurer à 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était inquiet, Laury n'était toujours pas revenue. Black ne lui disait rien qui vaille et son amie encore plus. Tout le monde était dans une chambre séparée et il n’aimait pas se sentir à l’écart du groupe et surtout des enfants, il se glissa hors de sa chambre et trouva rapidement celle de Vane, il y toqua doucement et attendit qu’on vienne lui ouvrir. Il devait parler, il était inquiet.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se balada à nouveau et partit dans la forêt en silence comme à son habitude en attendant. Cirion s'amusait à lancer ses couteaux sur la façade en bois dans sa chambre pendant que Ciria avait replongé dans un sommeil réparateur. Laska veillait près de sa maîtresse d'un oeil bien ouvert. Quant à Vane, il nettoyait son armure quand il entendit frapper à sa porte. Il sortit son épée et avança doucement vers la porte pour ensuite l'ouvrir. Quand il reconnut Blitz, il abaissa Céleste.*</w:t>
      </w:r>
      <w:r>
        <w:rPr>
          <w:rFonts w:ascii="Times New Roman" w:hAnsi="Times New Roman" w:cs="Times New Roman"/>
        </w:rPr>
        <w:br/>
      </w:r>
      <w:r>
        <w:rPr>
          <w:rFonts w:ascii="Times New Roman" w:hAnsi="Times New Roman" w:cs="Times New Roman"/>
        </w:rPr>
        <w:br/>
        <w:t>- Entre...</w:t>
      </w:r>
      <w:r>
        <w:rPr>
          <w:rFonts w:ascii="Times New Roman" w:hAnsi="Times New Roman" w:cs="Times New Roman"/>
        </w:rPr>
        <w:br/>
      </w:r>
      <w:r>
        <w:rPr>
          <w:rFonts w:ascii="Times New Roman" w:hAnsi="Times New Roman" w:cs="Times New Roman"/>
        </w:rPr>
        <w:br/>
        <w:t>*Il se rassit sur la chaise et le regarda.*</w:t>
      </w:r>
      <w:r>
        <w:rPr>
          <w:rFonts w:ascii="Times New Roman" w:hAnsi="Times New Roman" w:cs="Times New Roman"/>
        </w:rPr>
        <w:br/>
      </w:r>
      <w:r>
        <w:rPr>
          <w:rFonts w:ascii="Times New Roman" w:hAnsi="Times New Roman" w:cs="Times New Roman"/>
        </w:rPr>
        <w:br/>
        <w:t>- Qu'est ce qui ce passe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avait l’air grave, il parlait à voix basse de peur qu’on ne l’entende.</w:t>
      </w:r>
      <w:r>
        <w:rPr>
          <w:rFonts w:ascii="Times New Roman" w:hAnsi="Times New Roman" w:cs="Times New Roman"/>
        </w:rPr>
        <w:br/>
        <w:t>« Je suis inquiet, avoua-t-il à Vane, Laury n’est pas rentrée et comme je la connais, elle ne rentrera pas. Je ne sens pas ce Black, je ne l’aime pas et sa copine, c’est pire. Je ne me sens pas à l’aise dans cette maison. Est-ce que tu ressens la même chose ? »</w:t>
      </w:r>
      <w:r>
        <w:rPr>
          <w:rFonts w:ascii="Times New Roman" w:hAnsi="Times New Roman" w:cs="Times New Roman"/>
        </w:rPr>
        <w:br/>
      </w:r>
      <w:r>
        <w:rPr>
          <w:rFonts w:ascii="Times New Roman" w:hAnsi="Times New Roman" w:cs="Times New Roman"/>
        </w:rPr>
        <w:br/>
        <w:t>Il était assez tard quand Laury quitta le bar, l’estomac plein. Elle n’avait plus sommeil, comme à son habitude, elle retourna dans la clairière pour s’entraîner. Elle remarqua rapidement une silhouette qui l’épiait, elle savait qui c’était. Tatiana était comme elle, elle allait sûrement l’attaquer mais quoi qu’il en soit, Laury ne la combattrait pas. Quoi qu’elle puisse dire, quoi qu’elle puisse faire, si elle attaque, elle ne ferait que parer.</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L'invoqueuse, sur le dos de Ceres, se remémorait les derniers évènements. Une fois rentrée chez elle, Ereb avait revu sa sœur et avait terminé officiellement son apprentissage. On lui avait remis une armure d'Invoqueur, faite d'un minéral bleu nuit plus proche du cristal que du métal, couvert de runes d'une grande puissance. Une longue cape noire pendait de ses épaulières. Ensuite, elle était revenue au village où elle avait laissé ses compagnons, et elle avait entendu dire qu'ils s'étaient battus contre des êtres des ténèbres. </w:t>
      </w:r>
      <w:r>
        <w:rPr>
          <w:rFonts w:ascii="Times New Roman" w:hAnsi="Times New Roman" w:cs="Times New Roman"/>
        </w:rPr>
        <w:br/>
        <w:t>Avisant soudainement Laureley dans une clairière proche d'un petit village, Ceres se posa près d'elle. La puissance de l'atterrissage généra un violent souffle qui balaya la clairière.</w:t>
      </w:r>
      <w:r>
        <w:rPr>
          <w:rFonts w:ascii="Times New Roman" w:hAnsi="Times New Roman" w:cs="Times New Roman"/>
        </w:rPr>
        <w:br/>
        <w:t xml:space="preserve">Ereb se laissa glisser à terre. </w:t>
      </w:r>
      <w:r>
        <w:rPr>
          <w:rFonts w:ascii="Times New Roman" w:hAnsi="Times New Roman" w:cs="Times New Roman"/>
        </w:rPr>
        <w:br/>
        <w:t>- Alors, il suffit que je m'absente un peu pour que vous vous mettiez en tête de décimer les armées ténébreuses des environs? Comment vas-tu? Et les autres?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vit arriver le dragon et l’invoqueuse, ça dissuaderait peut être sa rivale. Ne cessant ses exercices d’entraînement, elle lui répondit avec une banalité déconcertante.</w:t>
      </w:r>
      <w:r>
        <w:rPr>
          <w:rFonts w:ascii="Times New Roman" w:hAnsi="Times New Roman" w:cs="Times New Roman"/>
        </w:rPr>
        <w:br/>
        <w:t>« Oui, pour l’armée ténébreuse, il faut nous excuser, on s’ennuyait un peu. »</w:t>
      </w:r>
      <w:r>
        <w:rPr>
          <w:rFonts w:ascii="Times New Roman" w:hAnsi="Times New Roman" w:cs="Times New Roman"/>
        </w:rPr>
        <w:br/>
        <w:t>Elle fit une passe supplémentaire avant d’ajouter.</w:t>
      </w:r>
      <w:r>
        <w:rPr>
          <w:rFonts w:ascii="Times New Roman" w:hAnsi="Times New Roman" w:cs="Times New Roman"/>
        </w:rPr>
        <w:br/>
        <w:t>« Les autres sont au village mais je pense qu’une personne qui maîtrise la magie et, qui plus est, a un dragon est parfaitement capable de les retrouver. »</w:t>
      </w:r>
      <w:r>
        <w:rPr>
          <w:rFonts w:ascii="Times New Roman" w:hAnsi="Times New Roman" w:cs="Times New Roman"/>
        </w:rPr>
        <w:br/>
        <w:t>Elle accéléra soudain le mouvement, ses passes furent plus rapides et beaucoup plus difficiles à suivre, elle lançait cependant des œillades à celle qui l’observait en silence dans la forêt.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il y a quelqu'un dans la forêt."</w:t>
      </w:r>
      <w:r>
        <w:rPr>
          <w:rFonts w:ascii="Times New Roman" w:hAnsi="Times New Roman" w:cs="Times New Roman"/>
        </w:rPr>
        <w:br/>
        <w:t>"Laureley l'a vu?"</w:t>
      </w:r>
      <w:r>
        <w:rPr>
          <w:rFonts w:ascii="Times New Roman" w:hAnsi="Times New Roman" w:cs="Times New Roman"/>
        </w:rPr>
        <w:br/>
        <w:t>" Oui. Il ne parait pas vouloir bouger tant que nous sommes là."</w:t>
      </w:r>
      <w:r>
        <w:rPr>
          <w:rFonts w:ascii="Times New Roman" w:hAnsi="Times New Roman" w:cs="Times New Roman"/>
        </w:rPr>
        <w:br/>
        <w:t>"Et bien dans ce cas..."</w:t>
      </w:r>
      <w:r>
        <w:rPr>
          <w:rFonts w:ascii="Times New Roman" w:hAnsi="Times New Roman" w:cs="Times New Roman"/>
        </w:rPr>
        <w:br/>
        <w:t>L'Invoqueuse fit prendre à ses mains une posture étrange et Ceres se réduisit à la taille d'un chat, se posant sur son épaule. Il préférait rester ainsi que de rentrer complètement dans le cœur d'Ereb.</w:t>
      </w:r>
      <w:r>
        <w:rPr>
          <w:rFonts w:ascii="Times New Roman" w:hAnsi="Times New Roman" w:cs="Times New Roman"/>
        </w:rPr>
        <w:br/>
        <w:t>- Je peux te regarder t'entraîner? Si ...</w:t>
      </w:r>
      <w:r>
        <w:rPr>
          <w:rFonts w:ascii="Times New Roman" w:hAnsi="Times New Roman" w:cs="Times New Roman"/>
        </w:rPr>
        <w:br/>
        <w:t>Trop tard, l'inconnue sortait de la forêt et s'avançait vers elles.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vit enfin Tatiana s’avancer vers elle, elle arrêta instantanément son entraînement et baissa son épée.</w:t>
      </w:r>
      <w:r>
        <w:rPr>
          <w:rFonts w:ascii="Times New Roman" w:hAnsi="Times New Roman" w:cs="Times New Roman"/>
        </w:rPr>
        <w:br/>
        <w:t>« Je n’ai pas envie de me battre avec toi, avoua-t-elle.</w:t>
      </w:r>
      <w:r>
        <w:rPr>
          <w:rFonts w:ascii="Times New Roman" w:hAnsi="Times New Roman" w:cs="Times New Roman"/>
        </w:rPr>
        <w:br/>
        <w:t>- Tu crois que tu es plus forte que moi, tu crois que tu peux m’imposer tes idées sous mon toit, tu crois que je cherche à vous empoisonner ? Tu crois…</w:t>
      </w:r>
      <w:r>
        <w:rPr>
          <w:rFonts w:ascii="Times New Roman" w:hAnsi="Times New Roman" w:cs="Times New Roman"/>
        </w:rPr>
        <w:br/>
        <w:t>- Rien de tout ça, ta phrase était insultante à mes yeux, c’est tout. Si c’est comme ça que tu réponds à tes hôtes, ne t’étonnes pas qu’ils quittent ton toit. »</w:t>
      </w:r>
      <w:r>
        <w:rPr>
          <w:rFonts w:ascii="Times New Roman" w:hAnsi="Times New Roman" w:cs="Times New Roman"/>
        </w:rPr>
        <w:br/>
        <w:t>La remarque était trop acerbe, Tatiana attaqua. Elle était vive et rapide, Laureley se contenta de parer les coups qu’elle lui mettait.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hésita lorsque la femme attaqua, puis elle décida d'agir. Elle invoqua son épée Arya et se plaça un peu en retrait: peut-être Laury préfèrerait agir seule? Ceres s'envola et se plaça au-dessus de la bataille, prêt à agir. Laureley parait les violent coups de la femme, puis commença à riposter. Soudainement, un mouvement dévoila aux yeux d'Ereb le tatouage: une Amazone! Connaissant la puissance guerrière de ce peuple, Ereb commença à sérieusement s'inquiéter pour sa compagne. </w:t>
      </w:r>
      <w:r>
        <w:rPr>
          <w:rFonts w:ascii="Times New Roman" w:hAnsi="Times New Roman" w:cs="Times New Roman"/>
        </w:rPr>
        <w:br/>
        <w:t xml:space="preserve">Mais Laureley ne fléchissait pas. Elle répliquait avec grâce, et se déplaçait avec aisance dans cet envoûtant ballet guerrier. </w:t>
      </w:r>
      <w:r>
        <w:rPr>
          <w:rFonts w:ascii="Times New Roman" w:hAnsi="Times New Roman" w:cs="Times New Roman"/>
        </w:rPr>
        <w:br/>
        <w:t>Ereb guettait un signe de Laury pour rentrer dans le combat, et c'est à ce moment-là que, par une attaque fourbe, Tatiana toucha son amie au bras. Ereb ne réfléchit plus, elle gela les pieds de l'Amazone, lui interdisant tout mouvement.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ne supportait plus la puissance de son adversaire. Elle était fatiguée par l’entraînement, elle ne parvenait plus à parer les coups, il fallait attaquer. Elle réprouva son geste mais le fit quand même. Sans donner toute sa puissance, elle fondit sur Tatiana. Cette dernière la blessa à l’épaule ce qui entraîna une rage chez Laury, elle allait lui montrer à quel adversaire elle avait affaire quand elle se figea. Sa rivale ne bougeait plus, les deux pieds pris dans la glace. Elle coula un regard de reproches à Ereb et rangea son épée, c’était inconcevable pour elle de se battre avec un adversaire handicapé par quoi que se fut.</w:t>
      </w:r>
    </w:p>
    <w:p w:rsidR="00767FD8" w:rsidRDefault="00767FD8"/>
    <w:p w:rsidR="00767FD8" w:rsidRDefault="00767FD8">
      <w:r>
        <w:rPr>
          <w:rStyle w:val="Strong"/>
        </w:rPr>
        <w:t>Céleste</w:t>
      </w:r>
      <w:r>
        <w:br/>
        <w:t>*Tatiana ne supportait pas d'être prise au piège par la magie et encore moins lorsqu'elle intervient dans son combat. Elle regarda Laury et baissa son épée. Elle brisa ensuite la glace et regarda méchamment Ereb.*</w:t>
      </w:r>
      <w:r>
        <w:br/>
      </w:r>
      <w:r>
        <w:br/>
        <w:t>- Quoi que tu penses, je ne cherche pas la bagarre chez tout le monde ! Mais je n'ai pas apprécié ton comportement... Tout comme tu n'as pas dû apprécier le mien. Je suis prête à me battre contre toi ! Pas seulement pour laver l'affront mais aussi parce que tu es une grande guerrière. Mais nous continuerons ce combat lorsque tu seras en pleine possession de tes forces...(Elle regarda Ereb) et quand nous serons seules !</w:t>
      </w:r>
      <w:r>
        <w:br/>
      </w:r>
      <w:r>
        <w:br/>
        <w:t>*Tatiana se retourna et repartir dans la forêt. Un autre ombre plus petite la suivit.</w:t>
      </w:r>
    </w:p>
    <w:p w:rsidR="00767FD8" w:rsidRDefault="00767FD8">
      <w:r>
        <w:br/>
        <w:t>Vane de son coté regardait Blitz. Il fit planer un silence puis soupira et répondit d'une voix posée.*</w:t>
      </w:r>
      <w:r>
        <w:br/>
      </w:r>
      <w:r>
        <w:br/>
        <w:t>- Elle reviendra comme d'habitude... Elle n'a pas l'intention de nous abandonner. Surtout toi et Ciria. Ca se voit, elle tient à vous. Quant à ce Black je ne lui fais pas confiance et Cirion non plus d'ailleurs. Ciria, elle, est assez sonnée et aura besoin de ton soutient près d'elle. Par contre, je ne m'inquiète pas pour cette guerrière... Elle a des techniques de combat qui pourront nous être utile et à l'heure qui l'est, je suis sure qu'elle a été voir Laury... Ne t'en fait pas.</w:t>
      </w:r>
      <w:r>
        <w:br/>
      </w:r>
      <w:r>
        <w:br/>
        <w:t>*Il lui sourit, espérant que ça le calmerait un peu. Il lui proposa ensuite une chope*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Quoi que tu penses, je ne cherche pas la bagarre chez tout le monde ! Mais je n'ai pas apprécié ton comportement... Tout comme tu n'as pas du apprécier le mien. Je suis prête à me battre contre toi ! Pas seulement pour laver l'affront mais aussi parce que tu es une grande guerrière. Mais nous continuerons ce combat lorsque tu seras en pleine possession de tes forces et quand nous serons seules !</w:t>
      </w:r>
      <w:r>
        <w:rPr>
          <w:rFonts w:ascii="Times New Roman" w:hAnsi="Times New Roman" w:cs="Times New Roman"/>
        </w:rPr>
        <w:br/>
        <w:t>- Parfait, cria Laureley alors que la jeune femme partait, c’est ça, fuis le combat encore une fois. »</w:t>
      </w:r>
      <w:r>
        <w:rPr>
          <w:rFonts w:ascii="Times New Roman" w:hAnsi="Times New Roman" w:cs="Times New Roman"/>
        </w:rPr>
        <w:br/>
        <w:t>Elle était si hargneuse d’avoir été interrompue qu’elle chercha Tatiana. Elle savait que la jeune femme reviendrait. Elle eut un sourire mauvais quand elle la vit faire volte-face mais son visage se figea quand elle vit son médaillon au sol. Elle avait dû le perdre pendant la bataille. Elle vit avec horreur Tatiana se baisser pour le ramasser, pourvu qu’elle ne l’ouvre pas sinon le combat allait certainement recommencer.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était vraiment en rage maintenant. Pour qui se prenait-elle ? La première fois c'est elle qui a quitté la maison et fuis le combat ! Elle remarqua soudain le médaillon au sol. Tatiana le ramassa et le regarda.*</w:t>
      </w:r>
      <w:r>
        <w:rPr>
          <w:rFonts w:ascii="Times New Roman" w:hAnsi="Times New Roman" w:cs="Times New Roman"/>
        </w:rPr>
        <w:br/>
      </w:r>
      <w:r>
        <w:rPr>
          <w:rFonts w:ascii="Times New Roman" w:hAnsi="Times New Roman" w:cs="Times New Roman"/>
        </w:rPr>
        <w:br/>
        <w:t>- C'est un très beau pendentif... Tu es négligente...</w:t>
      </w:r>
      <w:r>
        <w:rPr>
          <w:rFonts w:ascii="Times New Roman" w:hAnsi="Times New Roman" w:cs="Times New Roman"/>
        </w:rPr>
        <w:br/>
      </w:r>
      <w:r>
        <w:rPr>
          <w:rFonts w:ascii="Times New Roman" w:hAnsi="Times New Roman" w:cs="Times New Roman"/>
        </w:rPr>
        <w:br/>
        <w:t>*Elle serra son épée dans sa main gauche et de la main droite l'ouvrit. L'Amazone fit de grands yeux en voyant la photo de Léandre. Evidemment, elle connaissait la photo en tant que Black et lança un regard furieux à Laury. Des larmes lui vint jusqu'aux yeux mais elle les refoula.*</w:t>
      </w:r>
      <w:r>
        <w:rPr>
          <w:rFonts w:ascii="Times New Roman" w:hAnsi="Times New Roman" w:cs="Times New Roman"/>
        </w:rPr>
        <w:br/>
      </w:r>
      <w:r>
        <w:rPr>
          <w:rFonts w:ascii="Times New Roman" w:hAnsi="Times New Roman" w:cs="Times New Roman"/>
        </w:rPr>
        <w:br/>
        <w:t xml:space="preserve">- Tu... Tu connaissais Black et vous avez fait comme si de rien était ??! Rahhhh </w:t>
      </w:r>
      <w:r>
        <w:rPr>
          <w:rFonts w:ascii="Times New Roman" w:hAnsi="Times New Roman" w:cs="Times New Roman"/>
        </w:rPr>
        <w:br/>
      </w:r>
      <w:r>
        <w:rPr>
          <w:rFonts w:ascii="Times New Roman" w:hAnsi="Times New Roman" w:cs="Times New Roman"/>
        </w:rPr>
        <w:br/>
        <w:t>*Tatiana sentait la colère en elle monter dans ses veines comme une drogue. Elle était en colère non seulement contre Black mais aussi contre elle meme pour n'avoir rien vu... La guerrière lâcha le médaillon et courut vers Laury. Sa colère décuplait ses forces et elle donnait des coups d'épées violent et de plus en plus rapide.*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s’en doutait, elle allait être folle de rage, elle redoubla d’efforts pour parer les coups de la jeune femme et tenter en même temps de lui expliquer.</w:t>
      </w:r>
      <w:r>
        <w:rPr>
          <w:rFonts w:ascii="Times New Roman" w:hAnsi="Times New Roman" w:cs="Times New Roman"/>
        </w:rPr>
        <w:br/>
        <w:t>« Je comprends ta rage, dit-elle essoufflée par l’effort, il faut que tu me croies, ce n’est Black sur cette photo. »</w:t>
      </w:r>
      <w:r>
        <w:rPr>
          <w:rFonts w:ascii="Times New Roman" w:hAnsi="Times New Roman" w:cs="Times New Roman"/>
        </w:rPr>
        <w:br/>
        <w:t>La jeune femme semblait complètement incontrôlable. Il fallait agir et vite. D’un coup violent, elle envoya balader la lame de Tatiana. Cette dernière courut pour la reprendre et Laury planta son épée dans le sol.</w:t>
      </w:r>
      <w:r>
        <w:rPr>
          <w:rFonts w:ascii="Times New Roman" w:hAnsi="Times New Roman" w:cs="Times New Roman"/>
        </w:rPr>
        <w:br/>
        <w:t>« Si tu veux me terrasser, tues-moi abrèges mes souffrances. L’homme sur la photo se nomme Léandre et jamais de toute ma vie je n’ai aimé quelqu'un comme lui. Je n’ai plus la force de me battre, cela fait dix ans, dix longues années que je cherche la mort et qu’elle ne veut pas me prendre qu’elle ne veut pas me rendre l’éternité qu’on nous a volée quand il mort. »</w:t>
      </w:r>
      <w:r>
        <w:rPr>
          <w:rFonts w:ascii="Times New Roman" w:hAnsi="Times New Roman" w:cs="Times New Roman"/>
        </w:rPr>
        <w:br/>
        <w:t>C’était des larmes de rage qui coulaient sur son visage, elle ne lâchait pas le regard de sa rivale attendant ce qui allait advenir.</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n'écoutait plus rien... Elle faisait honneur à la réputation des Amazones car sa violence était terrible. Elle ragea cependant quand elle perdit son épée et dut aller la chercher. Elle entendit alors la voix de son adversaire qui semblait être mélangée de tristesse et de colère. Elle se redressa, lui tournant le dos.*</w:t>
      </w:r>
      <w:r>
        <w:rPr>
          <w:rFonts w:ascii="Times New Roman" w:hAnsi="Times New Roman" w:cs="Times New Roman"/>
        </w:rPr>
        <w:br/>
      </w:r>
      <w:r>
        <w:rPr>
          <w:rFonts w:ascii="Times New Roman" w:hAnsi="Times New Roman" w:cs="Times New Roman"/>
        </w:rPr>
        <w:br/>
        <w:t>« Si tu veux me terrasser, tues-moi abrèges mes souffrances. L’homme sur la photo se nomme Léandre et jamais de toute ma vie je n’ai aimé quelque comme lui. Je n’ai plus la force de me battre, cela fait dix ans, dix longues années que je cherche la mort et qu’elle ne veut pas me prendre qu’elle ne veut pas me rendre l’éternité qu’on nous a volée quand il mort. »</w:t>
      </w:r>
      <w:r>
        <w:rPr>
          <w:rFonts w:ascii="Times New Roman" w:hAnsi="Times New Roman" w:cs="Times New Roman"/>
        </w:rPr>
        <w:br/>
      </w:r>
      <w:r>
        <w:rPr>
          <w:rFonts w:ascii="Times New Roman" w:hAnsi="Times New Roman" w:cs="Times New Roman"/>
        </w:rPr>
        <w:br/>
        <w:t>*Tatiana du serrer les dents pour ne pas succomber à sa colère. Elle se retourna et marcha vers elle, tenant l'épée d'une main et le médaillon de l'autre. Laury avait un genou par terre et son arme plantée dans la terre. Tatiana se mit dans la meme position et tendit le médaillon vers elle.*</w:t>
      </w:r>
      <w:r>
        <w:rPr>
          <w:rFonts w:ascii="Times New Roman" w:hAnsi="Times New Roman" w:cs="Times New Roman"/>
        </w:rPr>
        <w:br/>
      </w:r>
      <w:r>
        <w:rPr>
          <w:rFonts w:ascii="Times New Roman" w:hAnsi="Times New Roman" w:cs="Times New Roman"/>
        </w:rPr>
        <w:br/>
        <w:t xml:space="preserve">- J'ai entendu parler de ce Léandre... Mais pas par Black... Je me suis mise en colère car j'aime Black mais les règles de ma tribu m'interdise d'aimer... C'est pourquoi je ne lui ai rien dit et en voyant son double... J'ai cru que je l'avais perdu à jamais. </w:t>
      </w:r>
      <w:r>
        <w:rPr>
          <w:rFonts w:ascii="Times New Roman" w:hAnsi="Times New Roman" w:cs="Times New Roman"/>
        </w:rPr>
        <w:br/>
      </w:r>
      <w:r>
        <w:rPr>
          <w:rFonts w:ascii="Times New Roman" w:hAnsi="Times New Roman" w:cs="Times New Roman"/>
        </w:rPr>
        <w:br/>
        <w:t>*Elle se leva et reprit un regard dur envers Laury.*</w:t>
      </w:r>
      <w:r>
        <w:rPr>
          <w:rFonts w:ascii="Times New Roman" w:hAnsi="Times New Roman" w:cs="Times New Roman"/>
        </w:rPr>
        <w:br/>
      </w:r>
      <w:r>
        <w:rPr>
          <w:rFonts w:ascii="Times New Roman" w:hAnsi="Times New Roman" w:cs="Times New Roman"/>
        </w:rPr>
        <w:br/>
        <w:t>- Si la mort ne veut pas de toi c'est que tu as quelque chose à accomplir avant. Et puis tu me dois un combat loyal et j'y tiens ! Alors relève toi et va rejoindre les autres au lieu de te lamenter !</w:t>
      </w:r>
      <w:r>
        <w:rPr>
          <w:rFonts w:ascii="Times New Roman" w:hAnsi="Times New Roman" w:cs="Times New Roman"/>
        </w:rPr>
        <w:br/>
      </w:r>
      <w:r>
        <w:rPr>
          <w:rFonts w:ascii="Times New Roman" w:hAnsi="Times New Roman" w:cs="Times New Roman"/>
        </w:rPr>
        <w:br/>
        <w:t>* Tatiana se retourna. Elle n'avait pas prononcé ces mots pour la blesser ou la provoquer... Son unique but était qu'elle se reprenne car d'un certain côté, elle avait de l'admiration pour elle, pour la guerrière que Laury est. L'Amazone espérait qu'elle ne laisserait pas tomber les autres et courut très rapidement dans la forêt, elle avait des choses à faire...*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se releva quand Tatiana fut partie, elle se maudissait pour ce qu’elle avait fait mais elle ne pouvait plus endurer le combat. Elle coula un regard vers Ereb, elle s’approcha de l’invoqueuse en lui disant d’une voix remplie de menaces : </w:t>
      </w:r>
      <w:r>
        <w:rPr>
          <w:rFonts w:ascii="Times New Roman" w:hAnsi="Times New Roman" w:cs="Times New Roman"/>
        </w:rPr>
        <w:br/>
        <w:t>« Tu n’as rien vu et rien entendu. Les autres sont au centre du village dans une maison grise. »</w:t>
      </w:r>
      <w:r>
        <w:rPr>
          <w:rFonts w:ascii="Times New Roman" w:hAnsi="Times New Roman" w:cs="Times New Roman"/>
        </w:rPr>
        <w:br/>
        <w:t>Puis elle tourna les talons et partit à son tour dans la forêt.</w:t>
      </w:r>
      <w:r>
        <w:rPr>
          <w:rFonts w:ascii="Times New Roman" w:hAnsi="Times New Roman" w:cs="Times New Roman"/>
        </w:rPr>
        <w:br/>
      </w:r>
      <w:r>
        <w:rPr>
          <w:rFonts w:ascii="Times New Roman" w:hAnsi="Times New Roman" w:cs="Times New Roman"/>
        </w:rPr>
        <w:br/>
        <w:t xml:space="preserve">Blitz faisait à présent les cents pas dans la chambre : </w:t>
      </w:r>
      <w:r>
        <w:rPr>
          <w:rFonts w:ascii="Times New Roman" w:hAnsi="Times New Roman" w:cs="Times New Roman"/>
        </w:rPr>
        <w:br/>
        <w:t>« Vane, je ne peux pas rester ici les bras croisés, il faut agir. »</w:t>
      </w:r>
      <w:r>
        <w:rPr>
          <w:rFonts w:ascii="Times New Roman" w:hAnsi="Times New Roman" w:cs="Times New Roman"/>
        </w:rPr>
        <w:br/>
        <w:t>Il ressemblait à un lion en cage, il ne cessait de bouger tandis que Vane restait le plus calme possible.</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se haïssait. Elle avait dévoilé à un adversaire une faiblesse importante... Elle rejoignit son groupe de Tigre Blanc et s'en occupa car la femelle venait de mettre bas...</w:t>
      </w:r>
      <w:r>
        <w:rPr>
          <w:rFonts w:ascii="Times New Roman" w:hAnsi="Times New Roman" w:cs="Times New Roman"/>
        </w:rPr>
        <w:br/>
      </w:r>
      <w:r>
        <w:rPr>
          <w:rFonts w:ascii="Times New Roman" w:hAnsi="Times New Roman" w:cs="Times New Roman"/>
        </w:rPr>
        <w:br/>
        <w:t>Pendant ce temps, Vane regardait Blitz faire les cents pas. Il fut soulagé quand Ciria hurla. Elle a du sûrement faire encore un rêve et Blitz aurait maintenant de l'occupation.*</w:t>
      </w:r>
      <w:r>
        <w:rPr>
          <w:rFonts w:ascii="Times New Roman" w:hAnsi="Times New Roman" w:cs="Times New Roman"/>
        </w:rPr>
        <w:br/>
      </w:r>
      <w:r>
        <w:rPr>
          <w:rFonts w:ascii="Times New Roman" w:hAnsi="Times New Roman" w:cs="Times New Roman"/>
        </w:rPr>
        <w:br/>
        <w:t xml:space="preserve">- Tu devrais aller la voir... Tu as un certain don de protection sur elle. </w:t>
      </w:r>
      <w:r>
        <w:rPr>
          <w:rFonts w:ascii="Times New Roman" w:hAnsi="Times New Roman" w:cs="Times New Roman"/>
        </w:rPr>
        <w:br/>
      </w:r>
      <w:r>
        <w:rPr>
          <w:rFonts w:ascii="Times New Roman" w:hAnsi="Times New Roman" w:cs="Times New Roman"/>
        </w:rPr>
        <w:br/>
        <w:t>*Il lui fit un clin d’œil puis quand il se dirigea vers la chambre des enfants, Vane descendit les escaliers et sortit de la maison. Black n'était plus la... Comme par hasard. Il marcha dans les rues puis referma son manteau sur lui lorsqu'un vent violent se leva. Il cherchait Laury et ne vit qu'Ereb. Il sourit, voila le dernier membre du groupe était arrivé. Il continua son chemin.*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accourut dans la chambre des deux enfants. Ciria était assise sur son lit, elle cirait après lui si fort qu’il était impossible à un habitant de la maison d’être encore endormi. Il se précipita pour que la petite fille le prenne dans ses bras.</w:t>
      </w:r>
      <w:r>
        <w:rPr>
          <w:rFonts w:ascii="Times New Roman" w:hAnsi="Times New Roman" w:cs="Times New Roman"/>
        </w:rPr>
        <w:br/>
        <w:t>« Allons, qu’est ce qu’il se passe ? Du calme, du calme. »</w:t>
      </w:r>
      <w:r>
        <w:rPr>
          <w:rFonts w:ascii="Times New Roman" w:hAnsi="Times New Roman" w:cs="Times New Roman"/>
        </w:rPr>
        <w:br/>
      </w:r>
      <w:r>
        <w:rPr>
          <w:rFonts w:ascii="Times New Roman" w:hAnsi="Times New Roman" w:cs="Times New Roman"/>
        </w:rPr>
        <w:br/>
        <w:t>Laury était retournée au village, assise sur un petit muret, elle polissait sa lame, consciente de susciter la curiosité d’un groupe d’enfants qui la regardait avec méfiance. Elle continuait inlassablement son geste comme si rien ne pouvait la distraire.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affolée... Elle vit Blitz et le serra fort comme si c'était la première fois. Elle tremblait de peur à un point inimaginable. Il essuya son front avec sa main puis essaya de reprendre ses esprits.*</w:t>
      </w:r>
      <w:r>
        <w:rPr>
          <w:rFonts w:ascii="Times New Roman" w:hAnsi="Times New Roman" w:cs="Times New Roman"/>
        </w:rPr>
        <w:br/>
      </w:r>
      <w:r>
        <w:rPr>
          <w:rFonts w:ascii="Times New Roman" w:hAnsi="Times New Roman" w:cs="Times New Roman"/>
        </w:rPr>
        <w:br/>
        <w:t xml:space="preserve">- Laury... Laury était triste à nouveau... Son esprit c'est ouvert et j'y suis encore rentré... J'ai revu la scène avec Léandre... Et la dame qui s'est battu avec elle aussi... J'ai vu des... horreurs qu'elle a commises... pour imposer le respect des Amazones... </w:t>
      </w:r>
      <w:r>
        <w:rPr>
          <w:rFonts w:ascii="Times New Roman" w:hAnsi="Times New Roman" w:cs="Times New Roman"/>
        </w:rPr>
        <w:br/>
      </w:r>
      <w:r>
        <w:rPr>
          <w:rFonts w:ascii="Times New Roman" w:hAnsi="Times New Roman" w:cs="Times New Roman"/>
        </w:rPr>
        <w:br/>
        <w:t>*Ciria se laissa aller et pleura toutes les larmes de son corps. Décidément, elle ne supportait pas la violence sous aucune forme. Cirion regarda la scène et, ayant marre de voir sa sœur dans cet état qui le révoltait, il sortit de la maison et vit Laury sur un muret. Il regarda les enfants et les fit reculer sans ménagement pour ensuite s'asseoir à côté d'elle. Elle restait silencieuse et c'était tant mieux car il n'avait pas envie de discuter.*</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vit Cirion s’approcher d’elle, elle redoutait qu’il eut voulu discuter mais ce ne fut pas le cas. Il chassa les enfants qui l’observaient et vint s’asseoir à côté d’elle. Ils restèrent là, silencieux, Laury s’occupant avec amour de son arme et Cirion qui la regardait. Elle s’arrêta soudain, l’exaspération d’être observée avait atteint son paroxysme : </w:t>
      </w:r>
      <w:r>
        <w:rPr>
          <w:rFonts w:ascii="Times New Roman" w:hAnsi="Times New Roman" w:cs="Times New Roman"/>
        </w:rPr>
        <w:br/>
        <w:t>« Tu veux me dire quelque chose ? »</w:t>
      </w:r>
      <w:r>
        <w:rPr>
          <w:rFonts w:ascii="Times New Roman" w:hAnsi="Times New Roman" w:cs="Times New Roman"/>
        </w:rPr>
        <w:br/>
      </w:r>
      <w:r>
        <w:rPr>
          <w:rFonts w:ascii="Times New Roman" w:hAnsi="Times New Roman" w:cs="Times New Roman"/>
        </w:rPr>
        <w:br/>
        <w:t>Blitz était impuissant face aux pleurs de la fillette, il la prit paternellement dans ses bras et se mit à la bercer.</w:t>
      </w:r>
      <w:r>
        <w:rPr>
          <w:rFonts w:ascii="Times New Roman" w:hAnsi="Times New Roman" w:cs="Times New Roman"/>
        </w:rPr>
        <w:br/>
        <w:t>« Allez, c’est fini, ne pleure plus… »</w:t>
      </w:r>
      <w:r>
        <w:rPr>
          <w:rFonts w:ascii="Times New Roman" w:hAnsi="Times New Roman" w:cs="Times New Roman"/>
        </w:rPr>
        <w:br/>
        <w:t>Il ne savait pas trop quoi dire alors il tenta quelque chose d’étonnant, il se mit à chanter une chanson que sa mère chantait quand il était petit et qu’il n’allait pas bien. De sa grosse voix gutturale, le résultat fut catastrophique.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regardait sans trop s'en rendre compte les gestes inlassables de Laury. Elle arrêta soudain et le regarda. Il leva alors les yeux vers elle.*</w:t>
      </w:r>
      <w:r>
        <w:rPr>
          <w:rFonts w:ascii="Times New Roman" w:hAnsi="Times New Roman" w:cs="Times New Roman"/>
        </w:rPr>
        <w:br/>
      </w:r>
      <w:r>
        <w:rPr>
          <w:rFonts w:ascii="Times New Roman" w:hAnsi="Times New Roman" w:cs="Times New Roman"/>
        </w:rPr>
        <w:br/>
        <w:t>- Tu veux me dire quelque chose ?</w:t>
      </w:r>
      <w:r>
        <w:rPr>
          <w:rFonts w:ascii="Times New Roman" w:hAnsi="Times New Roman" w:cs="Times New Roman"/>
        </w:rPr>
        <w:br/>
        <w:t>- Non mais apparemment je te gêne alors je m'en vais...</w:t>
      </w:r>
      <w:r>
        <w:rPr>
          <w:rFonts w:ascii="Times New Roman" w:hAnsi="Times New Roman" w:cs="Times New Roman"/>
        </w:rPr>
        <w:br/>
      </w:r>
      <w:r>
        <w:rPr>
          <w:rFonts w:ascii="Times New Roman" w:hAnsi="Times New Roman" w:cs="Times New Roman"/>
        </w:rPr>
        <w:br/>
        <w:t>*Il avait aussi un caractère solitaire et grognon toujours en train de repousser les autres. Ils allaient bien ensemble en ce qui concernait le caractère. Il s'éloigna en shootant dans tous les cailloux qu'il trouvait sur sa route, les mains dans les poches avec les épaules relevées.*</w:t>
      </w:r>
      <w:r>
        <w:rPr>
          <w:rFonts w:ascii="Times New Roman" w:hAnsi="Times New Roman" w:cs="Times New Roman"/>
        </w:rPr>
        <w:br/>
      </w:r>
      <w:r>
        <w:rPr>
          <w:rFonts w:ascii="Times New Roman" w:hAnsi="Times New Roman" w:cs="Times New Roman"/>
        </w:rPr>
        <w:br/>
        <w:t>*Ciria ne savait plus trop quoi penser... Elle se laissa bercer et elle ferma les yeux quand il se mit à chanter. Sa voix la rassurait et elle s'arrêta de sangloter. Elle jouait en silence avec un bout de fil qui dépassait de son pull large. Elle n'avait jamais connu une telle protection... Sans crier gare, elle leva les yeux vers lui et après quelques minutes de silence...*</w:t>
      </w:r>
      <w:r>
        <w:rPr>
          <w:rFonts w:ascii="Times New Roman" w:hAnsi="Times New Roman" w:cs="Times New Roman"/>
        </w:rPr>
        <w:br/>
      </w:r>
      <w:r>
        <w:rPr>
          <w:rFonts w:ascii="Times New Roman" w:hAnsi="Times New Roman" w:cs="Times New Roman"/>
        </w:rPr>
        <w:br/>
        <w:t>- Tu ne voudrais pas m'adopter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vit que ses tentatives pour calmer les pleurs de l’enfant avaient réussi, il en fut heureux. Il vit Ciria lever les yeux vers lui et lui faire une proposition à laquelle il ne s’attendait pas.</w:t>
      </w:r>
      <w:r>
        <w:rPr>
          <w:rFonts w:ascii="Times New Roman" w:hAnsi="Times New Roman" w:cs="Times New Roman"/>
        </w:rPr>
        <w:br/>
        <w:t>« Tu ne voudrais pas m'adopter ? »</w:t>
      </w:r>
      <w:r>
        <w:rPr>
          <w:rFonts w:ascii="Times New Roman" w:hAnsi="Times New Roman" w:cs="Times New Roman"/>
        </w:rPr>
        <w:br/>
        <w:t>Il fut désarmé par la candeur de la fillette. Il ne savait pas quoi répondre.</w:t>
      </w:r>
      <w:r>
        <w:rPr>
          <w:rFonts w:ascii="Times New Roman" w:hAnsi="Times New Roman" w:cs="Times New Roman"/>
        </w:rPr>
        <w:br/>
        <w:t>« Je… je ne sais pas… »</w:t>
      </w:r>
      <w:r>
        <w:rPr>
          <w:rFonts w:ascii="Times New Roman" w:hAnsi="Times New Roman" w:cs="Times New Roman"/>
        </w:rPr>
        <w:br/>
        <w:t>C’est tout ce qu’il trouva à dire. Il se dit qu’il devait avoir l’air bête de dévisager ainsi la fillette mais il ne baissa pas le regard pour si peu.</w:t>
      </w:r>
      <w:r>
        <w:rPr>
          <w:rFonts w:ascii="Times New Roman" w:hAnsi="Times New Roman" w:cs="Times New Roman"/>
        </w:rPr>
        <w:br/>
      </w:r>
      <w:r>
        <w:rPr>
          <w:rFonts w:ascii="Times New Roman" w:hAnsi="Times New Roman" w:cs="Times New Roman"/>
        </w:rPr>
        <w:br/>
        <w:t>Laury vit avec amusement Cirion partir, décidément, elle avait le même caractère que lui à bien y réfléchir. Elle reposa les yeux sur sa lame, elle brillait de mille feux. La fatigue l’avait quittée et ses muscles n’étaient plus endoloris. Elle se leva, fit un spectaculaire moulinet du bras et rangea son arme. Sa rivale voulait un duel, elle l’aurait. Satisfaite d’elle-même, elle retourna dans la forêt à la recherche de Tatiana.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ne répondait rien... Elle le regardait avec ses yeux perçant et lui plongeait ses yeux azur dans son regard. Ciria finit par baisser les yeux et frotter sa tête contre son torse. Elle n'avait pas envie qu'il parte et encore moins sans lui avoir répondu clairement. La fillette cherchait dans ses souvenirs des moments qu'elle aurait passé avec son père mais rien... C'était le néant...*</w:t>
      </w:r>
      <w:r>
        <w:rPr>
          <w:rFonts w:ascii="Times New Roman" w:hAnsi="Times New Roman" w:cs="Times New Roman"/>
        </w:rPr>
        <w:br/>
      </w:r>
      <w:r>
        <w:rPr>
          <w:rFonts w:ascii="Times New Roman" w:hAnsi="Times New Roman" w:cs="Times New Roman"/>
        </w:rPr>
        <w:br/>
        <w:t>*Cirion s'en allait bouder dans son coin au-dessus d'une colline, le regard vers ses montagnes... Quant à Vane, il se promenait toujours dans le village, cherchant des objets utiles.*</w:t>
      </w:r>
      <w:r>
        <w:rPr>
          <w:rFonts w:ascii="Times New Roman" w:hAnsi="Times New Roman" w:cs="Times New Roman"/>
        </w:rPr>
        <w:br/>
      </w:r>
      <w:r>
        <w:rPr>
          <w:rFonts w:ascii="Times New Roman" w:hAnsi="Times New Roman" w:cs="Times New Roman"/>
        </w:rPr>
        <w:br/>
        <w:t>*Tatiana venait d'aider Léa à mettre bas le dernier bébé tigre. Le mâle était assis non loin de là et surveillait les alentours. La femelle reprit quelques forces avant de se lever pour lécher ses petits. Il y avait cinq survivants. Le premier était mort né. Tatiana brûla le corps selon la coutume et se lava les mains et les bras avant de remettre son armure. Elle caressa Ouragan pour le félicité. Elle s'assit près d'eux et regarda d'un air ravi ce superbe tableau. Jusqu'au moment, en tout cas, où elle entendit des pas venir dans leur direction. Tatiana se releva, épée en main et se plaça devant Léa pour la protéger. Ouragan à son tour, se plaça devant Tatiana prêt à bondir.*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sourit en voyant Tatiana en position de protection envers une tigresse blanche. Elle sortit doucement son arme en lui disant : </w:t>
      </w:r>
      <w:r>
        <w:rPr>
          <w:rFonts w:ascii="Times New Roman" w:hAnsi="Times New Roman" w:cs="Times New Roman"/>
        </w:rPr>
        <w:br/>
        <w:t>« Oh, mais aucune inquiétude, je ne leur veux point de mal. Tu voulais m’affronter savoir ce que je vaux vraiment à l’épée. Si tu es prête, je le suis, par contre, ça me dérange de le faire ici. Il y a des nouveaux-nés qui ne méritent pas un coup d’épée. Si tu veux bien me suivre. »</w:t>
      </w:r>
      <w:r>
        <w:rPr>
          <w:rFonts w:ascii="Times New Roman" w:hAnsi="Times New Roman" w:cs="Times New Roman"/>
        </w:rPr>
        <w:br/>
        <w:t xml:space="preserve">Elle entraîna Tatiana un peu à l’écart du groupe de tigres et parvint à lui glisser sa question : </w:t>
      </w:r>
      <w:r>
        <w:rPr>
          <w:rFonts w:ascii="Times New Roman" w:hAnsi="Times New Roman" w:cs="Times New Roman"/>
        </w:rPr>
        <w:br/>
        <w:t>« Comment as-tu connu le nom de Léandre ? »</w:t>
      </w:r>
      <w:r>
        <w:rPr>
          <w:rFonts w:ascii="Times New Roman" w:hAnsi="Times New Roman" w:cs="Times New Roman"/>
        </w:rPr>
        <w:br/>
        <w:t>C’était plus fort qu’elle, elle voulait savoir.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baissa un peu sa garde devant les paroles de Laury. Elle aimait et respectait les animaux. La guerrière sourit à son comportement. Elle fit un clin d’œil aux tigres, signe qu'elle reviendra les voir un peu plus tard et suivit Laury dans la forêt.*</w:t>
      </w:r>
      <w:r>
        <w:rPr>
          <w:rFonts w:ascii="Times New Roman" w:hAnsi="Times New Roman" w:cs="Times New Roman"/>
        </w:rPr>
        <w:br/>
      </w:r>
      <w:r>
        <w:rPr>
          <w:rFonts w:ascii="Times New Roman" w:hAnsi="Times New Roman" w:cs="Times New Roman"/>
        </w:rPr>
        <w:br/>
        <w:t>- Comment as-tu connu le nom de Léandre ?</w:t>
      </w:r>
      <w:r>
        <w:rPr>
          <w:rFonts w:ascii="Times New Roman" w:hAnsi="Times New Roman" w:cs="Times New Roman"/>
        </w:rPr>
        <w:br/>
        <w:t>- Si je ne t'avais pas rencontré avant, je t'aurai tué pour avoir posé cette question...</w:t>
      </w:r>
      <w:r>
        <w:rPr>
          <w:rFonts w:ascii="Times New Roman" w:hAnsi="Times New Roman" w:cs="Times New Roman"/>
        </w:rPr>
        <w:br/>
      </w:r>
      <w:r>
        <w:rPr>
          <w:rFonts w:ascii="Times New Roman" w:hAnsi="Times New Roman" w:cs="Times New Roman"/>
        </w:rPr>
        <w:br/>
        <w:t>*Tatiana emmena Laury dans une clairière déserte et bien tranquille pour un combat. Elle dégaina son épée puis respira lentement.*</w:t>
      </w:r>
      <w:r>
        <w:rPr>
          <w:rFonts w:ascii="Times New Roman" w:hAnsi="Times New Roman" w:cs="Times New Roman"/>
        </w:rPr>
        <w:br/>
      </w:r>
      <w:r>
        <w:rPr>
          <w:rFonts w:ascii="Times New Roman" w:hAnsi="Times New Roman" w:cs="Times New Roman"/>
        </w:rPr>
        <w:br/>
        <w:t>- Par sa meilleure amie et son alliée... Celle qui le suivait partout et qui aurait donné sa vie pour lui... Ce qu'elle a fait d'ailleurs...</w:t>
      </w:r>
      <w:r>
        <w:rPr>
          <w:rFonts w:ascii="Times New Roman" w:hAnsi="Times New Roman" w:cs="Times New Roman"/>
        </w:rPr>
        <w:br/>
      </w:r>
      <w:r>
        <w:rPr>
          <w:rFonts w:ascii="Times New Roman" w:hAnsi="Times New Roman" w:cs="Times New Roman"/>
        </w:rPr>
        <w:br/>
        <w:t>*Elle se tut un moment en baissant les yeux puis fit un cercle avec son épée en tournant le poignet.*</w:t>
      </w:r>
      <w:r>
        <w:rPr>
          <w:rFonts w:ascii="Times New Roman" w:hAnsi="Times New Roman" w:cs="Times New Roman"/>
        </w:rPr>
        <w:br/>
      </w:r>
      <w:r>
        <w:rPr>
          <w:rFonts w:ascii="Times New Roman" w:hAnsi="Times New Roman" w:cs="Times New Roman"/>
        </w:rPr>
        <w:br/>
        <w:t>- Je connais son nom de ma sœur, Merenwen.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n’en espérait pas tant, ainsi donc son chemin avançait, doucement mais il avançait. Elle leva les yeux vers Tatiana et lui dit : </w:t>
      </w:r>
      <w:r>
        <w:rPr>
          <w:rFonts w:ascii="Times New Roman" w:hAnsi="Times New Roman" w:cs="Times New Roman"/>
        </w:rPr>
        <w:br/>
        <w:t>« Bien, je t’avais promis un duel, voyons ce que tu vaux. »</w:t>
      </w:r>
      <w:r>
        <w:rPr>
          <w:rFonts w:ascii="Times New Roman" w:hAnsi="Times New Roman" w:cs="Times New Roman"/>
        </w:rPr>
        <w:br/>
        <w:t>Elle fit une passade avec son épée et attaqua, elle avait la totalité de ses moyens mais ne les utilisait pas, elle voulait jauger son adversaire. Elle se battait bien quoi qu’une petite faiblesse au niveau de son épaule gauche qui n’était pas protégée en permanence. Elle lui fit la remarque sur un ton professoral. Puis voyant la jeune femme suivre ses conseils, elle déchaîna sa puissance, frappant de l’épée et repoussant ou déstabilisant l’adversaire avec ses jambes ou ses coudes. Elle se mit à sauter, à bouger comme mue par une force surnaturelle qui voulait qu’elle se trouve à l’endroit précis qui se situait à quelques centimètres de chacun des coups qu’on lui portait. Tatiana se battait bien, presque impossible de la toucher à présent que sa garde était relevée.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Bien, je t’avais promis un duel, voyons ce que tu vaux.</w:t>
      </w:r>
      <w:r>
        <w:rPr>
          <w:rFonts w:ascii="Times New Roman" w:hAnsi="Times New Roman" w:cs="Times New Roman"/>
        </w:rPr>
        <w:br/>
        <w:t>- Tu ne vas pas être déçue...</w:t>
      </w:r>
      <w:r>
        <w:rPr>
          <w:rFonts w:ascii="Times New Roman" w:hAnsi="Times New Roman" w:cs="Times New Roman"/>
        </w:rPr>
        <w:br/>
      </w:r>
      <w:r>
        <w:rPr>
          <w:rFonts w:ascii="Times New Roman" w:hAnsi="Times New Roman" w:cs="Times New Roman"/>
        </w:rPr>
        <w:br/>
        <w:t>*Auparavant Tatiana n'aurait jamais accepté le conseil de quelqu'un mais cette fois ci c'était différent. Elle releva sa garde et elle encaissait tous les coups de Laury. Elle souriait même par moment, fière d'avoir enfin trouvé une adversaire à sa taille ! Elle fixa Laury des yeux pour bien repérer ses mouvements, puis elle décida d'attaquer et fonça sur elle, enchaînant coups sur coups en l'obligeant à reculer. Plus elle donnait des coups, plus elle devenait rapide. Laury avait également une très bonne défense mais Tatiana trouva une faille et elle bloqua son bras d'une main puis porta un coup vers sa gorge mais arrêta avant de la lui trancher. Elle attendit un moment, respirant rapidement tout comme Laury et haussa les sourcils. Un point pour elle...</w:t>
      </w:r>
      <w:r>
        <w:rPr>
          <w:rFonts w:ascii="Times New Roman" w:hAnsi="Times New Roman" w:cs="Times New Roman"/>
        </w:rPr>
        <w:br/>
        <w:t>Laury ne se laissa pas faire et attaqua à son tour. Tatiana se défendait bien mais elle eut une seconde d'inattention et Laury en profita. Elle bloqua sa jambe pour que l'amazone se retrouve au sol et elle mit également sa lame sous sa gorge. Tatiana la regarda puis éclata de rire.*</w:t>
      </w:r>
      <w:r>
        <w:rPr>
          <w:rFonts w:ascii="Times New Roman" w:hAnsi="Times New Roman" w:cs="Times New Roman"/>
        </w:rPr>
        <w:br/>
      </w:r>
      <w:r>
        <w:rPr>
          <w:rFonts w:ascii="Times New Roman" w:hAnsi="Times New Roman" w:cs="Times New Roman"/>
        </w:rPr>
        <w:br/>
        <w:t>- Tu es vraiment très douée ! C'est un plaisir de me battre avec toi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combat était égal, aucune ne l’emportait sur l’autre, chacune avait ses failles et l’autre s’y engouffrait pour relever la garde de l’adversaire. Tatiana lui dit soudain :</w:t>
      </w:r>
      <w:r>
        <w:rPr>
          <w:rFonts w:ascii="Times New Roman" w:hAnsi="Times New Roman" w:cs="Times New Roman"/>
        </w:rPr>
        <w:br/>
        <w:t>« Tu es vraiment très douée ! C'est un plaisir de me battre avec toi.</w:t>
      </w:r>
      <w:r>
        <w:rPr>
          <w:rFonts w:ascii="Times New Roman" w:hAnsi="Times New Roman" w:cs="Times New Roman"/>
        </w:rPr>
        <w:br/>
        <w:t>- Je te retourne le compliment. »</w:t>
      </w:r>
      <w:r>
        <w:rPr>
          <w:rFonts w:ascii="Times New Roman" w:hAnsi="Times New Roman" w:cs="Times New Roman"/>
        </w:rPr>
        <w:br/>
        <w:t>Le duel tourna rapidement à la démonstration, s’amusant l’une et l’autre à désarmer ou bloquer l’adversaire. Quiconque eut été là à cet instant n’aurait pu qu’être émerveillé par la gestuelle des deux femmes. C’est ce Black pensa en les voyant combattre. Il s’avança vers les deux femmes en frappant des mains.</w:t>
      </w:r>
      <w:r>
        <w:rPr>
          <w:rFonts w:ascii="Times New Roman" w:hAnsi="Times New Roman" w:cs="Times New Roman"/>
        </w:rPr>
        <w:br/>
        <w:t>« Bravo, dit-il, c’était somptueux.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*Tatiana avait l'impression de se battre avec une amie de longue date. Elles se comprenaient, corrigeaient l'autre sans amertume en toute simplicité. Elles étaient même éreintées en même temps. Des conseils et des éclats de rire se firent entendre. </w:t>
      </w:r>
      <w:r>
        <w:rPr>
          <w:rFonts w:ascii="Times New Roman" w:hAnsi="Times New Roman" w:cs="Times New Roman"/>
        </w:rPr>
        <w:br/>
        <w:t>Black était là et avait observé la scène. Lorsqu'il s'approcha des deux guerrières, Tatiana regarda immédiatement Laury. L'Amazone se retourna légèrement... Elle n'avait pas envie de le voir après ce qu'elle avait avoué à Laury.</w:t>
      </w:r>
      <w:r>
        <w:rPr>
          <w:rFonts w:ascii="Times New Roman" w:hAnsi="Times New Roman" w:cs="Times New Roman"/>
        </w:rPr>
        <w:br/>
      </w:r>
      <w:r>
        <w:rPr>
          <w:rFonts w:ascii="Times New Roman" w:hAnsi="Times New Roman" w:cs="Times New Roman"/>
        </w:rPr>
        <w:br/>
        <w:t>- C'était un combat magnifique... Mieux que le premier je dois dire... Si tu as besoin de t'entraîner, fait moi signe.</w:t>
      </w:r>
      <w:r>
        <w:rPr>
          <w:rFonts w:ascii="Times New Roman" w:hAnsi="Times New Roman" w:cs="Times New Roman"/>
        </w:rPr>
        <w:br/>
      </w:r>
      <w:r>
        <w:rPr>
          <w:rFonts w:ascii="Times New Roman" w:hAnsi="Times New Roman" w:cs="Times New Roman"/>
        </w:rPr>
        <w:br/>
        <w:t>*Tatiana lui fit un clin d’œil et sans un regard au jeune homme, elle courut dans la forêt rejoindre ses tigres...*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également assez fatiguée mais le combat lui avait plu. Elle vit que Tatiana ne voulait pas regarder Black, elle disparut rapidement laissant les deux jeunes gens seuls. Ce fut au tour de Laury de se sentir mal à l’aise. Quand elle voyait son visage rayonnant de vie, elle ne pouvait s’empêcher de penser à celui de Léandre, à l’agonie. Elle l’observa en silence mais sentant ses larmes venir, elle préféra les refouler et quitter l’homme mais celui-ci insista.</w:t>
      </w:r>
      <w:r>
        <w:rPr>
          <w:rFonts w:ascii="Times New Roman" w:hAnsi="Times New Roman" w:cs="Times New Roman"/>
        </w:rPr>
        <w:br/>
        <w:t>« Attendez, dit-il en arrivant à sa hauteur, qu’est ce qu’il vous arrive ? On dirait que ma présence vous gêne.</w:t>
      </w:r>
      <w:r>
        <w:rPr>
          <w:rFonts w:ascii="Times New Roman" w:hAnsi="Times New Roman" w:cs="Times New Roman"/>
        </w:rPr>
        <w:br/>
        <w:t>- Ce n’est pas ça, vous avez le même visage que quelqu’un que j’ai beaucoup connu et je ne peux pas vous regarder sans penser à lui.</w:t>
      </w:r>
      <w:r>
        <w:rPr>
          <w:rFonts w:ascii="Times New Roman" w:hAnsi="Times New Roman" w:cs="Times New Roman"/>
        </w:rPr>
        <w:br/>
        <w:t>- Je comprends, mais je ne pourrais rien faire contre ça, à moins de changer de tête. »</w:t>
      </w:r>
      <w:r>
        <w:rPr>
          <w:rFonts w:ascii="Times New Roman" w:hAnsi="Times New Roman" w:cs="Times New Roman"/>
        </w:rPr>
        <w:br/>
        <w:t>Il essaya l’humour mais visiblement ça ne fonctionnait pas. Leurs pas les portèrent jusqu’au village. Blitz était à l’étage dans une chambre, il berçait Ciria en chantant d’une voix de casserole. Il s’arrêta net quand il vit Laureley revenir avec Black. Son antipathie pour l’homme monta d’un niveau. Ce dernier le comprit et prit congés.</w:t>
      </w:r>
      <w:r>
        <w:rPr>
          <w:rFonts w:ascii="Times New Roman" w:hAnsi="Times New Roman" w:cs="Times New Roman"/>
        </w:rPr>
        <w:br/>
        <w:t>« Oh, toi, tu t’es battue, lui dit-il sur un ton de reproches. »</w:t>
      </w:r>
      <w:r>
        <w:rPr>
          <w:rFonts w:ascii="Times New Roman" w:hAnsi="Times New Roman" w:cs="Times New Roman"/>
        </w:rPr>
        <w:br/>
        <w:t>Laury prit son air innocent :</w:t>
      </w:r>
      <w:r>
        <w:rPr>
          <w:rFonts w:ascii="Times New Roman" w:hAnsi="Times New Roman" w:cs="Times New Roman"/>
        </w:rPr>
        <w:br/>
        <w:t xml:space="preserve">« Pas du tout, qu’est ce qui te fait dire ça ? </w:t>
      </w:r>
      <w:r>
        <w:rPr>
          <w:rFonts w:ascii="Times New Roman" w:hAnsi="Times New Roman" w:cs="Times New Roman"/>
        </w:rPr>
        <w:br/>
        <w:t>- Regardes-toi dans une glace, tu es couverte d’égratignures. »</w:t>
      </w:r>
      <w:r>
        <w:rPr>
          <w:rFonts w:ascii="Times New Roman" w:hAnsi="Times New Roman" w:cs="Times New Roman"/>
        </w:rPr>
        <w:br/>
        <w:t>Laury se dirigea vers le miroir et constata que Blitz avait raison, elle ne put s’empêcher d’éclater de rire.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caressait Ouragan et Léa. Elle veilla sur les petits comme une deuxième mère puis s'allongea dans l'herbe. Ouragan s'approcha et lécha son visage avec sa grande langue. La jeune femme rit de bon cœur et le repoussa délicatement.*</w:t>
      </w:r>
      <w:r>
        <w:rPr>
          <w:rFonts w:ascii="Times New Roman" w:hAnsi="Times New Roman" w:cs="Times New Roman"/>
        </w:rPr>
        <w:br/>
      </w:r>
      <w:r>
        <w:rPr>
          <w:rFonts w:ascii="Times New Roman" w:hAnsi="Times New Roman" w:cs="Times New Roman"/>
        </w:rPr>
        <w:br/>
        <w:t>- Je ne me suis pas battue, je me suis entraînée !</w:t>
      </w:r>
      <w:r>
        <w:rPr>
          <w:rFonts w:ascii="Times New Roman" w:hAnsi="Times New Roman" w:cs="Times New Roman"/>
        </w:rPr>
        <w:br/>
      </w:r>
      <w:r>
        <w:rPr>
          <w:rFonts w:ascii="Times New Roman" w:hAnsi="Times New Roman" w:cs="Times New Roman"/>
        </w:rPr>
        <w:br/>
        <w:t xml:space="preserve">*Cirion marchait toujours puis il rencontra Vane. Ils sourirent et marchèrent un bon moment en racontant un peu leur vie depuis leurs dernières retrouvailles. Ensuite ils se battirent dans le village utilisant toutes les hauteurs en s'amusant. </w:t>
      </w:r>
      <w:r>
        <w:rPr>
          <w:rFonts w:ascii="Times New Roman" w:hAnsi="Times New Roman" w:cs="Times New Roman"/>
        </w:rPr>
        <w:br/>
        <w:t>Ciria ne dormait pas car sa question trottait dans sa tête et ouvra les yeux quand elle vit Laury entrer...*</w:t>
      </w:r>
      <w:r>
        <w:rPr>
          <w:rFonts w:ascii="Times New Roman" w:hAnsi="Times New Roman" w:cs="Times New Roman"/>
        </w:rPr>
        <w:br/>
      </w:r>
      <w:r>
        <w:rPr>
          <w:rFonts w:ascii="Times New Roman" w:hAnsi="Times New Roman" w:cs="Times New Roman"/>
        </w:rPr>
        <w:br/>
        <w:t>- Tu apprécies Tatiana, je le vois bien, dit-elle avec un sourire.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baissa les yeux vers la fillette quand elle parla à Laury, espérant de tout cœur qu’elle ne lui avoue jamais qu’il n’aimait pas Black et surtout pourquoi. Il préféra changer de sujet.</w:t>
      </w:r>
      <w:r>
        <w:rPr>
          <w:rFonts w:ascii="Times New Roman" w:hAnsi="Times New Roman" w:cs="Times New Roman"/>
        </w:rPr>
        <w:br/>
        <w:t>« Tu as l’air éreintée.</w:t>
      </w:r>
      <w:r>
        <w:rPr>
          <w:rFonts w:ascii="Times New Roman" w:hAnsi="Times New Roman" w:cs="Times New Roman"/>
        </w:rPr>
        <w:br/>
        <w:t>- Tu sais que je ne peux pas dormir.</w:t>
      </w:r>
      <w:r>
        <w:rPr>
          <w:rFonts w:ascii="Times New Roman" w:hAnsi="Times New Roman" w:cs="Times New Roman"/>
        </w:rPr>
        <w:br/>
        <w:t>- Tu n’as pas essayé depuis ? »</w:t>
      </w:r>
      <w:r>
        <w:rPr>
          <w:rFonts w:ascii="Times New Roman" w:hAnsi="Times New Roman" w:cs="Times New Roman"/>
        </w:rPr>
        <w:br/>
        <w:t>Laury tourna les talons, visiblement peu sujette à discuter de telles choses. Elle descendit  et trouva Black assis à une table, une tasse fumante à la main. Il lui en proposa une qu'elle finit par accepter.</w:t>
      </w:r>
      <w:r>
        <w:rPr>
          <w:rFonts w:ascii="Times New Roman" w:hAnsi="Times New Roman" w:cs="Times New Roman"/>
        </w:rPr>
        <w:br/>
      </w:r>
      <w:r>
        <w:rPr>
          <w:rFonts w:ascii="Times New Roman" w:hAnsi="Times New Roman" w:cs="Times New Roman"/>
        </w:rPr>
        <w:br/>
        <w:t>Dès qu’elle fut partie, Blitz se confia un peu à la petite Ciria.</w:t>
      </w:r>
      <w:r>
        <w:rPr>
          <w:rFonts w:ascii="Times New Roman" w:hAnsi="Times New Roman" w:cs="Times New Roman"/>
        </w:rPr>
        <w:br/>
        <w:t>« Si tu savais, ma petite Ciria, elle ne s’en remettra jamais. Ca fait des années que les seuls sommeils qu’elle ait eus furent des pertes de conscience. Qu’est ce qu’on peut faire ? »</w:t>
      </w:r>
      <w:r>
        <w:rPr>
          <w:rFonts w:ascii="Times New Roman" w:hAnsi="Times New Roman" w:cs="Times New Roman"/>
        </w:rPr>
        <w:br/>
        <w:t>Il avait posé cette question sans même s’en rendre compte.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regardait Laury attentivement puis quand elle descendit, Blitz la posa sur le lit et s'accroupit devant elle.*</w:t>
      </w:r>
      <w:r>
        <w:rPr>
          <w:rFonts w:ascii="Times New Roman" w:hAnsi="Times New Roman" w:cs="Times New Roman"/>
        </w:rPr>
        <w:br/>
      </w:r>
      <w:r>
        <w:rPr>
          <w:rFonts w:ascii="Times New Roman" w:hAnsi="Times New Roman" w:cs="Times New Roman"/>
        </w:rPr>
        <w:br/>
        <w:t>« Si tu savais, ma petite Ciria, elle ne s’en remettra jamais. Ca fait des années que les seuls sommeils qu’elle ait eus furent des pertes de conscience. Qu’est ce qu’on peut faire ? »</w:t>
      </w:r>
      <w:r>
        <w:rPr>
          <w:rFonts w:ascii="Times New Roman" w:hAnsi="Times New Roman" w:cs="Times New Roman"/>
        </w:rPr>
        <w:br/>
      </w:r>
      <w:r>
        <w:rPr>
          <w:rFonts w:ascii="Times New Roman" w:hAnsi="Times New Roman" w:cs="Times New Roman"/>
        </w:rPr>
        <w:br/>
        <w:t>*Elle n'aimait pas le voir dans cet état et Laury encore moins. Elle regarda Blitz avec un sourire ensuite lui prit la main.*</w:t>
      </w:r>
      <w:r>
        <w:rPr>
          <w:rFonts w:ascii="Times New Roman" w:hAnsi="Times New Roman" w:cs="Times New Roman"/>
        </w:rPr>
        <w:br/>
      </w:r>
      <w:r>
        <w:rPr>
          <w:rFonts w:ascii="Times New Roman" w:hAnsi="Times New Roman" w:cs="Times New Roman"/>
        </w:rPr>
        <w:br/>
        <w:t>- Je peux faire quelque chose oui mais pour ça, il faut qu'elle accepte de m'écouter et d'ouvrir son esprit... Va la chercher s'il te plait...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se leva, un peu à contre cœur, telle qu’il connaissait Laury, il n’y avait aucune chance. Il descendit doucement et se figea quand il entendit des rires. Black et Laury discutaient avec entrain de leurs batailles respectives. Blitz eut un pincement au cœur, il resta quelques minutes sur les marches avant de faire volte-face. Il remonta dans la chambre de Ciria et lui annonça : </w:t>
      </w:r>
      <w:r>
        <w:rPr>
          <w:rFonts w:ascii="Times New Roman" w:hAnsi="Times New Roman" w:cs="Times New Roman"/>
        </w:rPr>
        <w:br/>
        <w:t>« Elle ne veut pas venir. »</w:t>
      </w:r>
      <w:r>
        <w:rPr>
          <w:rFonts w:ascii="Times New Roman" w:hAnsi="Times New Roman" w:cs="Times New Roman"/>
        </w:rPr>
        <w:br/>
        <w:t>Puis il vint s’asseoir à côté de la fillette tentant vainement de cacher sa peine.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regardait Blitz droit dans les yeux et quand il revint peut après il lui mentit. Il s'assit à côté d'elle et directement elle se mit sur ses genoux. Le regard plongé dans le sien elle lui dit calmement en posant sa petite main sur sa joue.*</w:t>
      </w:r>
      <w:r>
        <w:rPr>
          <w:rFonts w:ascii="Times New Roman" w:hAnsi="Times New Roman" w:cs="Times New Roman"/>
        </w:rPr>
        <w:br/>
      </w:r>
      <w:r>
        <w:rPr>
          <w:rFonts w:ascii="Times New Roman" w:hAnsi="Times New Roman" w:cs="Times New Roman"/>
        </w:rPr>
        <w:br/>
        <w:t>- Pourquoi tu me mens ? Tu sais bien que tu ne peux rien me cacher... Tu es triste je le ressens au fond de moi... Pourquoi tu n'aimes pas Black ?</w:t>
      </w:r>
      <w:r>
        <w:rPr>
          <w:rFonts w:ascii="Times New Roman" w:hAnsi="Times New Roman" w:cs="Times New Roman"/>
        </w:rPr>
        <w:br/>
      </w:r>
      <w:r>
        <w:rPr>
          <w:rFonts w:ascii="Times New Roman" w:hAnsi="Times New Roman" w:cs="Times New Roman"/>
        </w:rPr>
        <w:br/>
        <w:t xml:space="preserve">*Elle savait qu'il n'aimait pas parler de ça mais s’il voulait se sentir mieux, Blitz devait se confier à quelqu'un et comme leur relation était forte, elle était toute ouïe. </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br/>
        <w:t>Pendant ce temps, Vane et Cirion reprenaient leur jeu d'avant. Vane courait, pourchassé par un petit monstre. Il entra en vrac dans la maison et eut le temps de s'abaisser avant que deux couteaux ne l'atteignent. Ces derniers se logèrent dans le mur derrière Black. Vane referma la porte violemment au nez de Cirion puis gravit les escaliers quatre à quatre. Cirion ouvrit ensuite la porte, grimpa sur la table et sauta au-dessus des deux personnes pour récupérer ses couteaux.*</w:t>
      </w:r>
      <w:r>
        <w:rPr>
          <w:rFonts w:ascii="Times New Roman" w:hAnsi="Times New Roman" w:cs="Times New Roman"/>
        </w:rPr>
        <w:br/>
      </w:r>
      <w:r>
        <w:rPr>
          <w:rFonts w:ascii="Times New Roman" w:hAnsi="Times New Roman" w:cs="Times New Roman"/>
        </w:rPr>
        <w:br/>
        <w:t>- Attend mon vieux tu vas me le payer, fait gaffe !!!</w:t>
      </w:r>
      <w:r>
        <w:rPr>
          <w:rFonts w:ascii="Times New Roman" w:hAnsi="Times New Roman" w:cs="Times New Roman"/>
        </w:rPr>
        <w:br/>
      </w:r>
      <w:r>
        <w:rPr>
          <w:rFonts w:ascii="Times New Roman" w:hAnsi="Times New Roman" w:cs="Times New Roman"/>
        </w:rPr>
        <w:br/>
        <w:t>*A peine avait-il prononcé ses menaces en bas des escaliers qu'il reçut une boule de neige énorme dans la figure. Cirion resta perplexe un moment, le regard impassible puis cria à la guerre en se retenant de sourire. Vane par contre courait au premier étage pour se trouver une cachette en riant.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br/>
        <w:t>Ciria regarda Blitz en écoutant le vacarme provoqué par les deux garçons. Elle se tourna vers lui ensuite et posa ses deux mains sur sa bouche en rigolant.*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Black aimait cette étrange compagnie, Laury était très belle, il brûlait de s’approcher d’elle. Il allait tenter quelque chose quand la porte s’ouvrit avec fracas sur Vane. Ce dernier jouait avec Cirion. On aurait dit deux enfants dans une cour de récréation. Une fois les deux compères disparus, il se tourna vers Laury : </w:t>
      </w:r>
      <w:r>
        <w:rPr>
          <w:rFonts w:ascii="Times New Roman" w:hAnsi="Times New Roman" w:cs="Times New Roman"/>
        </w:rPr>
        <w:br/>
        <w:t>« Ils sont toujours comme ça ?</w:t>
      </w:r>
      <w:r>
        <w:rPr>
          <w:rFonts w:ascii="Times New Roman" w:hAnsi="Times New Roman" w:cs="Times New Roman"/>
        </w:rPr>
        <w:br/>
        <w:t>- Je ne sais pas, avoua-t-elle, ça ne fait que quelques jours que je suis dans le groupe. »</w:t>
      </w:r>
      <w:r>
        <w:rPr>
          <w:rFonts w:ascii="Times New Roman" w:hAnsi="Times New Roman" w:cs="Times New Roman"/>
        </w:rPr>
        <w:br/>
        <w:t>Black s’approcha enfin d’elle et lui prit la main. Elle la retira de suite sans même lui accorder un regard.</w:t>
      </w:r>
      <w:r>
        <w:rPr>
          <w:rFonts w:ascii="Times New Roman" w:hAnsi="Times New Roman" w:cs="Times New Roman"/>
        </w:rPr>
        <w:br/>
        <w:t xml:space="preserve">« Non, déclara-t-elle. » </w:t>
      </w:r>
      <w:r>
        <w:rPr>
          <w:rFonts w:ascii="Times New Roman" w:hAnsi="Times New Roman" w:cs="Times New Roman"/>
        </w:rPr>
        <w:br/>
        <w:t>Trop bouleversée par ce qu’il venait de se passer, elle préféra se rafraîchir les idées dehors. Levant les yeux vers la maison, elle vint Vane qui se tenait près d’une fenêtre. Un sourire pernicieux vint à ses lèvres, elle prit un gros paquet de neige et en fit une boule. Elle visa l’homme et le toucha de plein fouet. Il n’eut pas le temps de se retourner que déjà Laury s’engouffrait dans les ruelles du village.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voyait bien que Blitz souriait mais sans grande conviction. Elle lui fit un gros câlin.*</w:t>
      </w:r>
      <w:r>
        <w:rPr>
          <w:rFonts w:ascii="Times New Roman" w:hAnsi="Times New Roman" w:cs="Times New Roman"/>
        </w:rPr>
        <w:br/>
      </w:r>
      <w:r>
        <w:rPr>
          <w:rFonts w:ascii="Times New Roman" w:hAnsi="Times New Roman" w:cs="Times New Roman"/>
        </w:rPr>
        <w:br/>
        <w:t>- Et si tu me racontais quand tu étais petit... J'aimerais bien savoir, dit-elle avait un sourire angélique.</w:t>
      </w:r>
      <w:r>
        <w:rPr>
          <w:rFonts w:ascii="Times New Roman" w:hAnsi="Times New Roman" w:cs="Times New Roman"/>
        </w:rPr>
        <w:br/>
      </w:r>
      <w:r>
        <w:rPr>
          <w:rFonts w:ascii="Times New Roman" w:hAnsi="Times New Roman" w:cs="Times New Roman"/>
        </w:rPr>
        <w:br/>
        <w:t>*Cirion cherchait Vane dans les moindres recoins. Laska était trop fatiguée pour s'abandonner à des jeux comme ça. Elle dormait sur le sol près de Ciria et Blitz. Vane ouvrit la fenêtre, pensant que Cirion n'irait pas le chercher sur le toit mais quand le jeune garçon entra, il eut le temps de crier.*</w:t>
      </w:r>
      <w:r>
        <w:rPr>
          <w:rFonts w:ascii="Times New Roman" w:hAnsi="Times New Roman" w:cs="Times New Roman"/>
        </w:rPr>
        <w:br/>
      </w:r>
      <w:r>
        <w:rPr>
          <w:rFonts w:ascii="Times New Roman" w:hAnsi="Times New Roman" w:cs="Times New Roman"/>
        </w:rPr>
        <w:br/>
        <w:t>- Attention !!</w:t>
      </w:r>
      <w:r>
        <w:rPr>
          <w:rFonts w:ascii="Times New Roman" w:hAnsi="Times New Roman" w:cs="Times New Roman"/>
        </w:rPr>
        <w:br/>
        <w:t>- Quoi ??</w:t>
      </w:r>
      <w:r>
        <w:rPr>
          <w:rFonts w:ascii="Times New Roman" w:hAnsi="Times New Roman" w:cs="Times New Roman"/>
        </w:rPr>
        <w:br/>
      </w:r>
      <w:r>
        <w:rPr>
          <w:rFonts w:ascii="Times New Roman" w:hAnsi="Times New Roman" w:cs="Times New Roman"/>
        </w:rPr>
        <w:br/>
        <w:t>*Vane se retourna et il reçut la boule de neige en pleine figure. Cirion le regarda sans rien dire pendant quelques secondes puis éclata de rire et s'effondra sur sol en riant. Vane lui lança un regard vengeur.*</w:t>
      </w:r>
      <w:r>
        <w:rPr>
          <w:rFonts w:ascii="Times New Roman" w:hAnsi="Times New Roman" w:cs="Times New Roman"/>
        </w:rPr>
        <w:br/>
      </w:r>
      <w:r>
        <w:rPr>
          <w:rFonts w:ascii="Times New Roman" w:hAnsi="Times New Roman" w:cs="Times New Roman"/>
        </w:rPr>
        <w:br/>
        <w:t>- Ne bouge pas ! Je m'occupe de ton cas après !!</w:t>
      </w:r>
      <w:r>
        <w:rPr>
          <w:rFonts w:ascii="Times New Roman" w:hAnsi="Times New Roman" w:cs="Times New Roman"/>
        </w:rPr>
        <w:br/>
      </w:r>
      <w:r>
        <w:rPr>
          <w:rFonts w:ascii="Times New Roman" w:hAnsi="Times New Roman" w:cs="Times New Roman"/>
        </w:rPr>
        <w:br/>
        <w:t>*Il se glissa par la fenêtre*</w:t>
      </w:r>
      <w:r>
        <w:rPr>
          <w:rFonts w:ascii="Times New Roman" w:hAnsi="Times New Roman" w:cs="Times New Roman"/>
        </w:rPr>
        <w:br/>
      </w:r>
      <w:r>
        <w:rPr>
          <w:rFonts w:ascii="Times New Roman" w:hAnsi="Times New Roman" w:cs="Times New Roman"/>
        </w:rPr>
        <w:br/>
        <w:t>- Revient ici Laury !! Ramènes tes fesses !!</w:t>
      </w:r>
      <w:r>
        <w:rPr>
          <w:rFonts w:ascii="Times New Roman" w:hAnsi="Times New Roman" w:cs="Times New Roman"/>
        </w:rPr>
        <w:br/>
      </w:r>
      <w:r>
        <w:rPr>
          <w:rFonts w:ascii="Times New Roman" w:hAnsi="Times New Roman" w:cs="Times New Roman"/>
        </w:rPr>
        <w:br/>
        <w:t>*Vane abandonnait ses phrases posées et son vocabulaire recherché quand il s'amusait... C'était des moments rares surtout avec les batailles de tous les cotés. Il glissa sur une ardoise gelée et se retrouva au sol. Il se releva en secouant la tête puis se mit à courir après Laury. Ils rirent de plus en plus au fil de la course et d'un bond, il se jeta sur elle. Son élan était grand et il lui tint les poignets avant de dévaler la colline enneigée. Il se retrouva sur elle et la regarda en reprenant son souffle après avoir bien rit. Il la regarda sérieusement un moment puis sourit discrètement, ses yeux plongés dans les siens*</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s’amusait, ça ne lui arrivait pas souvent mais c’était le cas aujourd’hui. Elle parvint même à oublier le geste de Black et tout ce qu’elle avait vécu. Vane parvint à la bloquer dans la neige. Il était juste au-dessus d’elle et la regardait. Elle ne mit pas longtemps à comprendre ce qu’il se passait. Elle réfléchit à toute vitesse et d’une geste félin, elle parvint à renverser la situation. Elle se releva en époussetant ses vêtements couverts de neige. Vane était toujours au sol et la regardait, elle n’aimait pas ce regard, il en disait trop long. Elle fit une nouvelle boule de neige et la lui lança.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la regardait d'une manière qui la perturbait car elle se retourna et en une fraction de seconde se retrouva sur lui. Il se redressa un peu sur ses coudes mais sans la quitter des yeux. Elle se retourna sans un mot et lui relança une boule de neige. Vane s'allongea comme mort sur la neige et regarda le ciel un grand sourire sur les lèvres. Il se releva ensuite, prit beaucoup de neige et fit une énorme boule. Il la plaça au-dessus de sa tête pour lui lancer mais elle fut plus rapide et lui en lança une autre plus petite. Il fut surpris et lâcha sa grosse boule pour se la ramasser encore sur la tête. Il serra les lèvres et fronçant les sourcils puis courut derrière elle afin de la faire tomber. Malgré ce qu'il avait pu lui dire, il aimait la voir rire comme ça surtout que c'était rare. Crevée, ils se laissèrent tomber sur la neige douce. Il se mit sur le côté ensuite pour la regarder à nouveau mais plus discrètement. Il hésita puis écarta une mèche de son fin visage puis se doutant qu'elle reculerait, simula.*</w:t>
      </w:r>
      <w:r>
        <w:rPr>
          <w:rFonts w:ascii="Times New Roman" w:hAnsi="Times New Roman" w:cs="Times New Roman"/>
        </w:rPr>
        <w:br/>
      </w:r>
      <w:r>
        <w:rPr>
          <w:rFonts w:ascii="Times New Roman" w:hAnsi="Times New Roman" w:cs="Times New Roman"/>
        </w:rPr>
        <w:br/>
        <w:t>- Tu avais une feuille coincée dans ta mèche...</w:t>
      </w:r>
      <w:r>
        <w:rPr>
          <w:rFonts w:ascii="Times New Roman" w:hAnsi="Times New Roman" w:cs="Times New Roman"/>
        </w:rPr>
        <w:br/>
      </w:r>
      <w:r>
        <w:rPr>
          <w:rFonts w:ascii="Times New Roman" w:hAnsi="Times New Roman" w:cs="Times New Roman"/>
        </w:rPr>
        <w:br/>
        <w:t>*Il fit l'innocent puis lui tira la langue avec un sourire*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éclata une nouvelle fois de rire.</w:t>
      </w:r>
      <w:r>
        <w:rPr>
          <w:rFonts w:ascii="Times New Roman" w:hAnsi="Times New Roman" w:cs="Times New Roman"/>
        </w:rPr>
        <w:br/>
        <w:t>« Une feuille, regarde bien autour de toi, il n’y a que de la neige, à qui voudrais-tu faire gober un mensonge pareil ? »</w:t>
      </w:r>
      <w:r>
        <w:rPr>
          <w:rFonts w:ascii="Times New Roman" w:hAnsi="Times New Roman" w:cs="Times New Roman"/>
        </w:rPr>
        <w:br/>
        <w:t>Elle le regarda, il s’approchait de plus en plus mais elle avait tout prévu. Il était à quelques centimètres d’elle quand elle prit une grosse main de neige et lui envoya dans la figure. Elle se releva et repartit en courant.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regarda partir les deux femmes puis se laissa tomber dans la neige. Elle savait qu'elle avait eu tord d'intervenir, mais elle ne supportait pas d'être impuissante. Ca lui rappelait trop... non, elle ne devait pas y penser. Sinon... elle s'effondrerait à nouveau...</w:t>
      </w:r>
      <w:r>
        <w:rPr>
          <w:rFonts w:ascii="Times New Roman" w:hAnsi="Times New Roman" w:cs="Times New Roman"/>
        </w:rPr>
        <w:br/>
        <w:t>L'Invoqueuse resta longtemps ainsi, ses souvenirs lui revenant inexorablement... C'était, il y a dix ans...</w:t>
      </w:r>
      <w:r>
        <w:rPr>
          <w:rFonts w:ascii="Times New Roman" w:hAnsi="Times New Roman" w:cs="Times New Roman"/>
        </w:rPr>
        <w:br/>
        <w:t xml:space="preserve">Elle n'avait pu agir, elle avait été une simple spectatrice. Sa sœur en garderait les séquelles à tout jamais. </w:t>
      </w:r>
      <w:r>
        <w:rPr>
          <w:rFonts w:ascii="Times New Roman" w:hAnsi="Times New Roman" w:cs="Times New Roman"/>
        </w:rPr>
        <w:br/>
        <w:t xml:space="preserve">Elle se revit récemment encore entrer dans leur maison, et voir sa sœur Laya se retourner à son pas. Quand elle fut face à elle, ses yeux apparurent. Brûlés par une lame chauffée à blanc. </w:t>
      </w:r>
      <w:r>
        <w:rPr>
          <w:rFonts w:ascii="Times New Roman" w:hAnsi="Times New Roman" w:cs="Times New Roman"/>
        </w:rPr>
        <w:br/>
        <w:t xml:space="preserve">- Grande sœur... </w:t>
      </w:r>
      <w:r>
        <w:rPr>
          <w:rFonts w:ascii="Times New Roman" w:hAnsi="Times New Roman" w:cs="Times New Roman"/>
        </w:rPr>
        <w:br/>
        <w:t>Non, elle ne devait pas y penser !</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voulait tenter quelque chose... C'était le bon moment elle souriait... Il s'approcha progressivement mais au lieu de goûter à ses lèvres chaudes, il goûta à la neige glacée.*</w:t>
      </w:r>
      <w:r>
        <w:rPr>
          <w:rFonts w:ascii="Times New Roman" w:hAnsi="Times New Roman" w:cs="Times New Roman"/>
        </w:rPr>
        <w:br/>
      </w:r>
      <w:r>
        <w:rPr>
          <w:rFonts w:ascii="Times New Roman" w:hAnsi="Times New Roman" w:cs="Times New Roman"/>
        </w:rPr>
        <w:br/>
        <w:t>- Mais dites euh c'est un coup monté !!</w:t>
      </w:r>
      <w:r>
        <w:rPr>
          <w:rFonts w:ascii="Times New Roman" w:hAnsi="Times New Roman" w:cs="Times New Roman"/>
        </w:rPr>
        <w:br/>
      </w:r>
      <w:r>
        <w:rPr>
          <w:rFonts w:ascii="Times New Roman" w:hAnsi="Times New Roman" w:cs="Times New Roman"/>
        </w:rPr>
        <w:br/>
        <w:t>*Il la regarda se relever et courir. Il soupira puis se remit à courir derrière elle.*</w:t>
      </w:r>
      <w:r>
        <w:rPr>
          <w:rFonts w:ascii="Times New Roman" w:hAnsi="Times New Roman" w:cs="Times New Roman"/>
        </w:rPr>
        <w:br/>
      </w:r>
      <w:r>
        <w:rPr>
          <w:rFonts w:ascii="Times New Roman" w:hAnsi="Times New Roman" w:cs="Times New Roman"/>
        </w:rPr>
        <w:br/>
        <w:t>- Attend, reviens ! Laury !!</w:t>
      </w:r>
      <w:r>
        <w:rPr>
          <w:rFonts w:ascii="Times New Roman" w:hAnsi="Times New Roman" w:cs="Times New Roman"/>
        </w:rPr>
        <w:br/>
      </w:r>
      <w:r>
        <w:rPr>
          <w:rFonts w:ascii="Times New Roman" w:hAnsi="Times New Roman" w:cs="Times New Roman"/>
        </w:rPr>
        <w:br/>
        <w:t>*Il riait et ça l'épuisait plus vite. Il stoppa net puis piqua un sprint et l'arrêta en la retenant par la main. Il avait toujours un sourire aux lèvres mais un peu moins sûr... Il tint sa main mais sans la retenir de force.*</w:t>
      </w:r>
      <w:r>
        <w:rPr>
          <w:rFonts w:ascii="Times New Roman" w:hAnsi="Times New Roman" w:cs="Times New Roman"/>
        </w:rPr>
        <w:br/>
      </w:r>
      <w:r>
        <w:rPr>
          <w:rFonts w:ascii="Times New Roman" w:hAnsi="Times New Roman" w:cs="Times New Roman"/>
        </w:rPr>
        <w:br/>
        <w:t>- Ne pars pas... S'il te plait.</w:t>
      </w:r>
      <w:r>
        <w:rPr>
          <w:rFonts w:ascii="Times New Roman" w:hAnsi="Times New Roman" w:cs="Times New Roman"/>
        </w:rPr>
        <w:br/>
      </w:r>
      <w:r>
        <w:rPr>
          <w:rFonts w:ascii="Times New Roman" w:hAnsi="Times New Roman" w:cs="Times New Roman"/>
        </w:rPr>
        <w:br/>
        <w:t>*Il retenta une approche. Il ne voulait pas la forcer mais il était temps qu'il se laisse aller et il voulait absolument lui faire comprendre quelque chose...*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parfaitement compris la situation mais tout venait si brusquement. Vane semblait s’être lassé de courir après elle. Il la retint fermement mais lui laissant la liberté de s’enfuir. Il se doutait qu’elle ne supporterait pas être brusquée.</w:t>
      </w:r>
      <w:r>
        <w:rPr>
          <w:rFonts w:ascii="Times New Roman" w:hAnsi="Times New Roman" w:cs="Times New Roman"/>
        </w:rPr>
        <w:br/>
        <w:t>« Ne pars pas... S'il te plait. »</w:t>
      </w:r>
      <w:r>
        <w:rPr>
          <w:rFonts w:ascii="Times New Roman" w:hAnsi="Times New Roman" w:cs="Times New Roman"/>
        </w:rPr>
        <w:br/>
        <w:t>Il y avait quelque chose d’implorant dans sa voix, elle ne tenta pas de se libérer ni de le berner encore une fois, elle resta là, à l’observer.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restait silencieux. On aurait dit un jeune gamin qui cherchait ses mots pour demander la main d'une fille plus âgée... Elle ne chercha pas à fuir et elle se contentait de l'observer. Sans se cacher, il prit une grande inspiration et s'approcha encore. Il était assez près pour sentir son odeur des îles. Il sourit presque un peu gêné et glissa sa main dans ses cheveux pour dégager ses yeux. Il s'approcha mais attendit encore pour être sure qu'elle ne regrette rien...*</w:t>
      </w:r>
      <w:r>
        <w:rPr>
          <w:rFonts w:ascii="Times New Roman" w:hAnsi="Times New Roman" w:cs="Times New Roman"/>
        </w:rPr>
        <w:br/>
      </w:r>
      <w:r>
        <w:rPr>
          <w:rFonts w:ascii="Times New Roman" w:hAnsi="Times New Roman" w:cs="Times New Roman"/>
        </w:rPr>
        <w:br/>
        <w:t>*Quant à Cirion, l'absence de Vane commençait à devenir bizarre. Il suivit les traces des deux adultes puis les trouva l'un contre l'autre à quelques centimètres prés. Il sourit puis retourna sur ses pas pour aller chercher Tatiana.*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Ne regrette que ce que tu as fait. »</w:t>
      </w:r>
      <w:r>
        <w:rPr>
          <w:rFonts w:ascii="Times New Roman" w:hAnsi="Times New Roman" w:cs="Times New Roman"/>
        </w:rPr>
        <w:br/>
        <w:t>Cette phrase voulait tout dire mais avait un sens caché, fais tout pour pouvoir un jour avoir le courage de regretter. Quand elle vint Vane à quelques centimètres d’elle, elle acheva le mouvement. Leurs lèvres se rencontrèrent quelques instants avant qu’elle ne se recule doucement en le regardant. Ses yeux semblaient lui dire qu’elle avait tout compris. Elle resta quelques instants à l’observer puis retira en douceur sa main. Elle commençait à l’apprécier mais ses blessures bien qu’anciennes étaient encore présentes et il faudrait des efforts pour les effacer. Elle le regarda, il semblait déçu. Elle lui posa une main sur la joue.</w:t>
      </w:r>
      <w:r>
        <w:rPr>
          <w:rFonts w:ascii="Times New Roman" w:hAnsi="Times New Roman" w:cs="Times New Roman"/>
        </w:rPr>
        <w:br/>
        <w:t>« Je me doute de ce que tu dois ressentir, je suis encore meurtrie à l’intérieur et il faudra du temps pour réparer ces blessures.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comprenait sa phrase. Ne regretter que ce qu'on a fait... Il avait regretté bien des choses mais pas celle la. Il fut rassuré quand elle acheva le mouvement mais le baiser fut de courte durée... Elle se recula puis enleva sa main. Vane savait parfaitement la raison de ce recul et il ne chercha ni à la retenir, ni à cacher sa légère déception. Lorsqu'il baissa les yeux, elle vint poser sa main sur sa joue. Il releva son regard vers elle.*</w:t>
      </w:r>
      <w:r>
        <w:rPr>
          <w:rFonts w:ascii="Times New Roman" w:hAnsi="Times New Roman" w:cs="Times New Roman"/>
        </w:rPr>
        <w:br/>
      </w:r>
      <w:r>
        <w:rPr>
          <w:rFonts w:ascii="Times New Roman" w:hAnsi="Times New Roman" w:cs="Times New Roman"/>
        </w:rPr>
        <w:br/>
        <w:t xml:space="preserve">- Je me doute de ce que tu dois ressentir, je suis encore meurtrie à l’intérieur et il faudra du temps pour réparer ces blessures. </w:t>
      </w:r>
      <w:r>
        <w:rPr>
          <w:rFonts w:ascii="Times New Roman" w:hAnsi="Times New Roman" w:cs="Times New Roman"/>
        </w:rPr>
        <w:br/>
        <w:t>- Je le sais bien mais... Ca été plus fort que moi... J'attendrais le temps qu'il faudra.</w:t>
      </w:r>
      <w:r>
        <w:rPr>
          <w:rFonts w:ascii="Times New Roman" w:hAnsi="Times New Roman" w:cs="Times New Roman"/>
        </w:rPr>
        <w:br/>
      </w:r>
      <w:r>
        <w:rPr>
          <w:rFonts w:ascii="Times New Roman" w:hAnsi="Times New Roman" w:cs="Times New Roman"/>
        </w:rPr>
        <w:br/>
        <w:t>*Il sourit pour lui prouver qu'il disait vrai puis la serra dans ses bras avant de rire légèrement.*</w:t>
      </w:r>
      <w:r>
        <w:rPr>
          <w:rFonts w:ascii="Times New Roman" w:hAnsi="Times New Roman" w:cs="Times New Roman"/>
        </w:rPr>
        <w:br/>
      </w:r>
      <w:r>
        <w:rPr>
          <w:rFonts w:ascii="Times New Roman" w:hAnsi="Times New Roman" w:cs="Times New Roman"/>
        </w:rPr>
        <w:br/>
        <w:t>- En tout cas, tu m'as bien fait courir !! Si on allait boire quelque chose de chaud ?</w:t>
      </w:r>
      <w:r>
        <w:rPr>
          <w:rFonts w:ascii="Times New Roman" w:hAnsi="Times New Roman" w:cs="Times New Roman"/>
        </w:rPr>
        <w:br/>
      </w:r>
      <w:r>
        <w:rPr>
          <w:rFonts w:ascii="Times New Roman" w:hAnsi="Times New Roman" w:cs="Times New Roman"/>
        </w:rPr>
        <w:br/>
        <w:t>*Il attendrait un signe de sa part pour retenter sa chance mais pour le moment, il se contenterait de veiller sur elle et d'être un ami sur qui elle peut compter. Il passa son bras sur ses épaules en repensant à leur course folle dans la neige.*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sentait bien pour la première fois depuis des années, Vane la comprenait. Ils partirent doucement vers le village, elle remarqua à terre son médaillon, elle ne cesserait donc jamais de le perdre. Etrangement, cette fois-ci, au lieu de le ramasser, elle profita de son passage à proximité pour le recouvrir d’un peu de neige. Il fallait faire une croix sur le passé et vivre le présent. Elle ne sut pas si Vane avait remarqué son geste. Après tout, il ignorait ce qu’il y avait sur ce médaillon. Elle le suivit jusqu’à la maison de Black mais juste avant d’entrer, elle préféra enlever le bras de Vane de son épaule.</w:t>
      </w:r>
      <w:r>
        <w:rPr>
          <w:rFonts w:ascii="Times New Roman" w:hAnsi="Times New Roman" w:cs="Times New Roman"/>
        </w:rPr>
        <w:br/>
        <w:t>« Je n’aime pas trop qu’on sache ce que je pense, expliqua-t-elle avant de s’engouffrer dans l’air chaud de la maison.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regrettait pas de lui avoir fait comprendre ce qu'il ressentait... Il fallait par moment se laisser aller et abandonner sa carapace. Vane vit Laury traîne un peu en arrière mais ne vit pas ce qu'elle faisait. Il se contenta de la regarder...</w:t>
      </w:r>
      <w:r>
        <w:rPr>
          <w:rFonts w:ascii="Times New Roman" w:hAnsi="Times New Roman" w:cs="Times New Roman"/>
        </w:rPr>
        <w:br/>
        <w:t>Avant d'entrer dans la maison, elle retira doucement son bras.*</w:t>
      </w:r>
      <w:r>
        <w:rPr>
          <w:rFonts w:ascii="Times New Roman" w:hAnsi="Times New Roman" w:cs="Times New Roman"/>
        </w:rPr>
        <w:br/>
      </w:r>
      <w:r>
        <w:rPr>
          <w:rFonts w:ascii="Times New Roman" w:hAnsi="Times New Roman" w:cs="Times New Roman"/>
        </w:rPr>
        <w:br/>
        <w:t>- Je n’aime pas trop qu’on sache ce que je pense, expliqua-t-elle avant de s’engouffrer dans l’air chaud de la maison.</w:t>
      </w:r>
      <w:r>
        <w:rPr>
          <w:rFonts w:ascii="Times New Roman" w:hAnsi="Times New Roman" w:cs="Times New Roman"/>
        </w:rPr>
        <w:br/>
      </w:r>
      <w:r>
        <w:rPr>
          <w:rFonts w:ascii="Times New Roman" w:hAnsi="Times New Roman" w:cs="Times New Roman"/>
        </w:rPr>
        <w:br/>
        <w:t>*Il lui fit un signe de la tête puis reprit son regard impassible. Il ne voulait pas qu'elle soit en proie à des questions de la part de Black et décida de rester dehors. Il grimpa sur le toit, se coucha et regarda les étoiles en repensant à ce qui venait de se passer...*</w:t>
      </w:r>
      <w:r>
        <w:rPr>
          <w:rFonts w:ascii="Times New Roman" w:hAnsi="Times New Roman" w:cs="Times New Roman"/>
        </w:rPr>
        <w:br/>
      </w:r>
      <w:r>
        <w:rPr>
          <w:rFonts w:ascii="Times New Roman" w:hAnsi="Times New Roman" w:cs="Times New Roman"/>
        </w:rPr>
        <w:br/>
        <w:t>*Cirion avait retrouvé la trace de Tatiana. Il la voyait allongée sur l'herbe et s'approcha. En le voyant, elle se releva vivement.*</w:t>
      </w:r>
      <w:r>
        <w:rPr>
          <w:rFonts w:ascii="Times New Roman" w:hAnsi="Times New Roman" w:cs="Times New Roman"/>
        </w:rPr>
        <w:br/>
      </w:r>
      <w:r>
        <w:rPr>
          <w:rFonts w:ascii="Times New Roman" w:hAnsi="Times New Roman" w:cs="Times New Roman"/>
        </w:rPr>
        <w:br/>
        <w:t>- Ne t'inquiète pas... Je cherche juste quelqu'un à embêter.</w:t>
      </w:r>
      <w:r>
        <w:rPr>
          <w:rFonts w:ascii="Times New Roman" w:hAnsi="Times New Roman" w:cs="Times New Roman"/>
        </w:rPr>
        <w:br/>
        <w:t>- Ah bon...</w:t>
      </w:r>
      <w:r>
        <w:rPr>
          <w:rFonts w:ascii="Times New Roman" w:hAnsi="Times New Roman" w:cs="Times New Roman"/>
        </w:rPr>
        <w:br/>
      </w:r>
      <w:r>
        <w:rPr>
          <w:rFonts w:ascii="Times New Roman" w:hAnsi="Times New Roman" w:cs="Times New Roman"/>
        </w:rPr>
        <w:br/>
        <w:t>*Cirion s'assis sur le sol, les jambes croisées. Tatiana sourit et se plaça dans la même position.*</w:t>
      </w:r>
      <w:r>
        <w:rPr>
          <w:rFonts w:ascii="Times New Roman" w:hAnsi="Times New Roman" w:cs="Times New Roman"/>
        </w:rPr>
        <w:br/>
      </w:r>
      <w:r>
        <w:rPr>
          <w:rFonts w:ascii="Times New Roman" w:hAnsi="Times New Roman" w:cs="Times New Roman"/>
        </w:rPr>
        <w:br/>
        <w:t>- Et ton ami guerrier ?</w:t>
      </w:r>
      <w:r>
        <w:rPr>
          <w:rFonts w:ascii="Times New Roman" w:hAnsi="Times New Roman" w:cs="Times New Roman"/>
        </w:rPr>
        <w:br/>
        <w:t>- Il est euh... disons occupé...</w:t>
      </w:r>
      <w:r>
        <w:rPr>
          <w:rFonts w:ascii="Times New Roman" w:hAnsi="Times New Roman" w:cs="Times New Roman"/>
        </w:rPr>
        <w:br/>
        <w:t>- Ah... Vu ton allure et ton caractère je dirais que... tu es le frère de la princesse des neiges, je me trompe ?</w:t>
      </w:r>
      <w:r>
        <w:rPr>
          <w:rFonts w:ascii="Times New Roman" w:hAnsi="Times New Roman" w:cs="Times New Roman"/>
        </w:rPr>
        <w:br/>
        <w:t>- C'est exact...</w:t>
      </w:r>
      <w:r>
        <w:rPr>
          <w:rFonts w:ascii="Times New Roman" w:hAnsi="Times New Roman" w:cs="Times New Roman"/>
        </w:rPr>
        <w:br/>
        <w:t>- Alors raconte... La vie dans les montagnes...</w:t>
      </w:r>
      <w:r>
        <w:rPr>
          <w:rFonts w:ascii="Times New Roman" w:hAnsi="Times New Roman" w:cs="Times New Roman"/>
        </w:rPr>
        <w:br/>
      </w:r>
      <w:r>
        <w:rPr>
          <w:rFonts w:ascii="Times New Roman" w:hAnsi="Times New Roman" w:cs="Times New Roman"/>
        </w:rPr>
        <w:br/>
        <w:t>*Cirion pouvait enfin parler à quelqu'un qui s'intéressait à ses montagnes... Ils discutèrent bon nombre d'heures.*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Laury repassa la porte, Black lui lança un regard.</w:t>
      </w:r>
      <w:r>
        <w:rPr>
          <w:rFonts w:ascii="Times New Roman" w:hAnsi="Times New Roman" w:cs="Times New Roman"/>
        </w:rPr>
        <w:br/>
        <w:t>« Tu es calmée ? Demanda-t-il. »</w:t>
      </w:r>
      <w:r>
        <w:rPr>
          <w:rFonts w:ascii="Times New Roman" w:hAnsi="Times New Roman" w:cs="Times New Roman"/>
        </w:rPr>
        <w:br/>
        <w:t>Elle eut quelques instants d’hésitation, elle ne se souvenait plus de ce qu’il s’était passé. Le souvenir de l’homme lui tenant la main ne tarda pas à revenir. Elle prit pour la première fois un regard froid vers lui.</w:t>
      </w:r>
      <w:r>
        <w:rPr>
          <w:rFonts w:ascii="Times New Roman" w:hAnsi="Times New Roman" w:cs="Times New Roman"/>
        </w:rPr>
        <w:br/>
        <w:t>« Tu n’avais pas à faire ça.</w:t>
      </w:r>
      <w:r>
        <w:rPr>
          <w:rFonts w:ascii="Times New Roman" w:hAnsi="Times New Roman" w:cs="Times New Roman"/>
        </w:rPr>
        <w:br/>
        <w:t>- Oh, allons, ne joue pas ta timorée, je ressemble comme deux gouttes d’eau à l’homme que tu aimes.</w:t>
      </w:r>
      <w:r>
        <w:rPr>
          <w:rFonts w:ascii="Times New Roman" w:hAnsi="Times New Roman" w:cs="Times New Roman"/>
        </w:rPr>
        <w:br/>
        <w:t>- Que j’ai aimé, rectifia la jeune femme. Toi, tu as quelqu’un qui tient à toi.</w:t>
      </w:r>
      <w:r>
        <w:rPr>
          <w:rFonts w:ascii="Times New Roman" w:hAnsi="Times New Roman" w:cs="Times New Roman"/>
        </w:rPr>
        <w:br/>
        <w:t>- J’en ai assez d’attendre après elle. Elle ne peut pas aimer, c’est tout, c’est comme ça. »</w:t>
      </w:r>
      <w:r>
        <w:rPr>
          <w:rFonts w:ascii="Times New Roman" w:hAnsi="Times New Roman" w:cs="Times New Roman"/>
        </w:rPr>
        <w:br/>
        <w:t>Il s’avança doucement vers Laury, cette dernière était sur la défensive.</w:t>
      </w:r>
      <w:r>
        <w:rPr>
          <w:rFonts w:ascii="Times New Roman" w:hAnsi="Times New Roman" w:cs="Times New Roman"/>
        </w:rPr>
        <w:br/>
        <w:t>« Tu ne la mérites pas, lui-dit Laury. »</w:t>
      </w:r>
      <w:r>
        <w:rPr>
          <w:rFonts w:ascii="Times New Roman" w:hAnsi="Times New Roman" w:cs="Times New Roman"/>
        </w:rPr>
        <w:br/>
        <w:t xml:space="preserve">Il avait un étrange sourire aux lèvres continuant inexorablement à avancer vers Laury, cette dernière le prévint : </w:t>
      </w:r>
      <w:r>
        <w:rPr>
          <w:rFonts w:ascii="Times New Roman" w:hAnsi="Times New Roman" w:cs="Times New Roman"/>
        </w:rPr>
        <w:br/>
        <w:t>« Si tu me touches, tu vas le regretter.</w:t>
      </w:r>
      <w:r>
        <w:rPr>
          <w:rFonts w:ascii="Times New Roman" w:hAnsi="Times New Roman" w:cs="Times New Roman"/>
        </w:rPr>
        <w:br/>
        <w:t>- Allons bon, tu ne vas pas faire de mal à celui que tu aimes. »</w:t>
      </w:r>
      <w:r>
        <w:rPr>
          <w:rFonts w:ascii="Times New Roman" w:hAnsi="Times New Roman" w:cs="Times New Roman"/>
        </w:rPr>
        <w:br/>
        <w:t>Il s’approcha tant et si bien qu’il la bloqua dans un coin. Elle ne pouvait plus bouger, elle détestait ça. Le coup partit tout seul, elle élança le genou qui vint toucher l’homme au niveau des côtés celui-ci hurla de douleur et vint s’écraser sur la table la fracassant à grand bruit. Black était visiblement sonné et Laury en profita pour monter quatre à quatre les escaliers. Arrivée sur le palier elle souffla, c’est alors qu’une porte s’ouvrit.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avait entendu le cri de Black, il sauta directement du toit et entra brusquement. Black avait les mains au niveau des côtes et se tortillait de douleur. Il comprit immédiatement ce qui c'était passé. Peu après lui, Cirion et Tatiana entrèrent. Cirion sourit en voyant Black presque à terre. Tatiana accourut près de lui et l'aida à s'asseoir. Elle interrogea Vane du regard mais celui ci fit un non de la tête. Elle leva alors les yeux dans les escaliers et vit Laury. Automatiquement, elle reposa ses yeux sur Black avant de le saisir par le col en le relevant.*</w:t>
      </w:r>
      <w:r>
        <w:rPr>
          <w:rFonts w:ascii="Times New Roman" w:hAnsi="Times New Roman" w:cs="Times New Roman"/>
        </w:rPr>
        <w:br/>
      </w:r>
      <w:r>
        <w:rPr>
          <w:rFonts w:ascii="Times New Roman" w:hAnsi="Times New Roman" w:cs="Times New Roman"/>
        </w:rPr>
        <w:br/>
        <w:t>- Oh mon cher et tendre... Tu as voulu poser tes mains où il ne fallait pas !!</w:t>
      </w:r>
      <w:r>
        <w:rPr>
          <w:rFonts w:ascii="Times New Roman" w:hAnsi="Times New Roman" w:cs="Times New Roman"/>
        </w:rPr>
        <w:br/>
      </w:r>
      <w:r>
        <w:rPr>
          <w:rFonts w:ascii="Times New Roman" w:hAnsi="Times New Roman" w:cs="Times New Roman"/>
        </w:rPr>
        <w:br/>
        <w:t>*Elle prit son élan et le cogna de toutes ses forces. Black fit un vol plané et traversa la porte en brisant celle ci. Vane s'arrêta en bas des escaliers et regarda Laury pour savoir si tout allait bien et si elle n'avait besoin de rien...</w:t>
      </w:r>
      <w:r>
        <w:rPr>
          <w:rFonts w:ascii="Times New Roman" w:hAnsi="Times New Roman" w:cs="Times New Roman"/>
        </w:rPr>
        <w:br/>
        <w:t>Ciria et Blitz ouvrèrent également la porte de leur chambre et attira Laury à l'intérieur. Cirion observait la scène.</w:t>
      </w:r>
      <w:r>
        <w:rPr>
          <w:rFonts w:ascii="Times New Roman" w:hAnsi="Times New Roman" w:cs="Times New Roman"/>
        </w:rPr>
        <w:br/>
        <w:t>Tatiana le frappait de plus en plus fort et Black n'arrivait pas à reprendre le dessus. Il avait trahit sa confiance et elle le ferait regretter amèrement.*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Black ne s’attendit pas à ce que tout le monde rentrerait en même temps. Voyant la fureur de sa compagne, il tenta comme à son habitude de retourner la situation à son avantage.</w:t>
      </w:r>
      <w:r>
        <w:rPr>
          <w:rFonts w:ascii="Times New Roman" w:hAnsi="Times New Roman" w:cs="Times New Roman"/>
        </w:rPr>
        <w:br/>
        <w:t>« C’est elle, c’est elle qui s’est jetée sur moi, vous voyant arrivé, elle m’a frappé pour que tu croies que c’est moi, mais je n’ai rien fait, je te le jure. »</w:t>
      </w:r>
      <w:r>
        <w:rPr>
          <w:rFonts w:ascii="Times New Roman" w:hAnsi="Times New Roman" w:cs="Times New Roman"/>
        </w:rPr>
        <w:br/>
        <w:t>Il mentait avec tellement d’assurance qu’il parvint même à faire douter Tatiana.</w:t>
      </w:r>
      <w:r>
        <w:rPr>
          <w:rFonts w:ascii="Times New Roman" w:hAnsi="Times New Roman" w:cs="Times New Roman"/>
        </w:rPr>
        <w:br/>
      </w:r>
      <w:r>
        <w:rPr>
          <w:rFonts w:ascii="Times New Roman" w:hAnsi="Times New Roman" w:cs="Times New Roman"/>
        </w:rPr>
        <w:br/>
        <w:t>Laury avait fait un signe très discret à Vane pour lui signaler qu’elle allait bien, elle déclina l’offre de Blitz et alla s’allonger sur le lit qu’on avait mis à sa disposition. Les yeux grands ouverts, elle fixait le plafond, le regard perdu dans le vide.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lui sourit discrètement en voyant qu'elle allait plus ou moins bien. Il regarda ensuite Black qui se défendait du mieux qu'il pouvait.*</w:t>
      </w:r>
      <w:r>
        <w:rPr>
          <w:rFonts w:ascii="Times New Roman" w:hAnsi="Times New Roman" w:cs="Times New Roman"/>
        </w:rPr>
        <w:br/>
      </w:r>
      <w:r>
        <w:rPr>
          <w:rFonts w:ascii="Times New Roman" w:hAnsi="Times New Roman" w:cs="Times New Roman"/>
        </w:rPr>
        <w:br/>
        <w:t>- C’est elle, c’est elle qui s’est jetée sur moi, vous voyant arrivé, elle m’a frappé pour que tu croies que c’est moi, mais je n’ai rien fait, je te le jure.</w:t>
      </w:r>
      <w:r>
        <w:rPr>
          <w:rFonts w:ascii="Times New Roman" w:hAnsi="Times New Roman" w:cs="Times New Roman"/>
        </w:rPr>
        <w:br/>
      </w:r>
      <w:r>
        <w:rPr>
          <w:rFonts w:ascii="Times New Roman" w:hAnsi="Times New Roman" w:cs="Times New Roman"/>
        </w:rPr>
        <w:br/>
        <w:t>*Tatiana regarda dans le vide... Laury savait qu'elle l'aimait, aurait-elle ? Non ce n'était pas possible surtout que Cirion lui avait dit qu'il l'avait vu dans les bras de Vane. Elle regarda Black d'un regard sadique.*</w:t>
      </w:r>
      <w:r>
        <w:rPr>
          <w:rFonts w:ascii="Times New Roman" w:hAnsi="Times New Roman" w:cs="Times New Roman"/>
        </w:rPr>
        <w:br/>
      </w:r>
      <w:r>
        <w:rPr>
          <w:rFonts w:ascii="Times New Roman" w:hAnsi="Times New Roman" w:cs="Times New Roman"/>
        </w:rPr>
        <w:br/>
        <w:t>- Je crois que tu n'as pas très bien compris à qui tu avais à faire... Tu n'as pas dû saisir les coutumes des Amazones...</w:t>
      </w:r>
      <w:r>
        <w:rPr>
          <w:rFonts w:ascii="Times New Roman" w:hAnsi="Times New Roman" w:cs="Times New Roman"/>
        </w:rPr>
        <w:br/>
      </w:r>
      <w:r>
        <w:rPr>
          <w:rFonts w:ascii="Times New Roman" w:hAnsi="Times New Roman" w:cs="Times New Roman"/>
        </w:rPr>
        <w:br/>
        <w:t>*Elle s'accroupit, lui à terre, et le regarda en promenant son poignard le long de son visage.*</w:t>
      </w:r>
      <w:r>
        <w:rPr>
          <w:rFonts w:ascii="Times New Roman" w:hAnsi="Times New Roman" w:cs="Times New Roman"/>
        </w:rPr>
        <w:br/>
      </w:r>
      <w:r>
        <w:rPr>
          <w:rFonts w:ascii="Times New Roman" w:hAnsi="Times New Roman" w:cs="Times New Roman"/>
        </w:rPr>
        <w:br/>
        <w:t>- Tu sais ce que nous faisons aux hommes en général... On les réduit en esclavages... Mais pour ceux qui se sont joués de nous, et encore plus ceux qui abusent des femmes... On les ouvre de l'intérieur très lentement et on vous maintient en vie assez longtemps pour que vous regrettiez d'avoir croisé la route d'une Amazone !</w:t>
      </w:r>
      <w:r>
        <w:rPr>
          <w:rFonts w:ascii="Times New Roman" w:hAnsi="Times New Roman" w:cs="Times New Roman"/>
        </w:rPr>
        <w:br/>
      </w:r>
      <w:r>
        <w:rPr>
          <w:rFonts w:ascii="Times New Roman" w:hAnsi="Times New Roman" w:cs="Times New Roman"/>
        </w:rPr>
        <w:br/>
        <w:t>*Elle se releva, rangea son poignard à sa ceinture puis fit un clin d’œil a Vane qui semblait avoir un air amusé devant ce spectacle. Elle prit Black par le col et marcha vers son repaire en le traînant derrière elle.*</w:t>
      </w:r>
      <w:r>
        <w:rPr>
          <w:rFonts w:ascii="Times New Roman" w:hAnsi="Times New Roman" w:cs="Times New Roman"/>
        </w:rPr>
        <w:br/>
      </w:r>
      <w:r>
        <w:rPr>
          <w:rFonts w:ascii="Times New Roman" w:hAnsi="Times New Roman" w:cs="Times New Roman"/>
        </w:rPr>
        <w:br/>
        <w:t>- Je ne serais pas longue, dit-elle à Vane.</w:t>
      </w:r>
      <w:r>
        <w:rPr>
          <w:rFonts w:ascii="Times New Roman" w:hAnsi="Times New Roman" w:cs="Times New Roman"/>
        </w:rPr>
        <w:br/>
      </w:r>
      <w:r>
        <w:rPr>
          <w:rFonts w:ascii="Times New Roman" w:hAnsi="Times New Roman" w:cs="Times New Roman"/>
        </w:rPr>
        <w:br/>
        <w:t>*Vane et Cirion sourirent entre eux puis le guerrier monta les escaliers. Il allait frapper à la porte de Laury puis se ravisa. Il alla s'asseoir à côté de Blitz et Ciria.*</w:t>
      </w:r>
      <w:r>
        <w:rPr>
          <w:rFonts w:ascii="Times New Roman" w:hAnsi="Times New Roman" w:cs="Times New Roman"/>
        </w:rPr>
        <w:br/>
      </w:r>
      <w:r>
        <w:rPr>
          <w:rFonts w:ascii="Times New Roman" w:hAnsi="Times New Roman" w:cs="Times New Roman"/>
        </w:rPr>
        <w:br/>
        <w:t>- Elle sait ce qu'elle veut, lui dit-il avec un sourire.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vit arriver Vane avec un sourire. Quoi qu’il puisse penser, il aimait bien le guerrier.</w:t>
      </w:r>
      <w:r>
        <w:rPr>
          <w:rFonts w:ascii="Times New Roman" w:hAnsi="Times New Roman" w:cs="Times New Roman"/>
        </w:rPr>
        <w:br/>
        <w:t>« Elle sait ce qu'elle veut, lui dit-il avec un sourire.</w:t>
      </w:r>
      <w:r>
        <w:rPr>
          <w:rFonts w:ascii="Times New Roman" w:hAnsi="Times New Roman" w:cs="Times New Roman"/>
        </w:rPr>
        <w:br/>
        <w:t>- Ce type est un filou, il lui échappera, je suis prêt à te parier qu’elle va rentrer hors d’elle car il se sera enfui. Tu tiens le pari ? »</w:t>
      </w:r>
      <w:r>
        <w:rPr>
          <w:rFonts w:ascii="Times New Roman" w:hAnsi="Times New Roman" w:cs="Times New Roman"/>
        </w:rPr>
        <w:br/>
        <w:t>Il tendit la main vers l’homme avec un franc sourire et un visage amusé par la situation.</w:t>
      </w:r>
      <w:r>
        <w:rPr>
          <w:rFonts w:ascii="Times New Roman" w:hAnsi="Times New Roman" w:cs="Times New Roman"/>
        </w:rPr>
        <w:br/>
      </w:r>
      <w:r>
        <w:rPr>
          <w:rFonts w:ascii="Times New Roman" w:hAnsi="Times New Roman" w:cs="Times New Roman"/>
        </w:rPr>
        <w:br/>
        <w:t>Black se laissa emmené, il savait qu’il ne resterait pas longtemps sous le joug de la jeune femme. A peine avait-elle franchi la porte du village qu’il fit discrètement signe à un ami qui veillait sur la ville du haut de sa palissade. Ce dernier prit une grosse pierre et la lança en direction de la jeune femme. Tatiana s’écroula au sol, l’objet avait fait mouche. Black la regarda au sol avec un visage faussement triste.</w:t>
      </w:r>
      <w:r>
        <w:rPr>
          <w:rFonts w:ascii="Times New Roman" w:hAnsi="Times New Roman" w:cs="Times New Roman"/>
        </w:rPr>
        <w:br/>
        <w:t>« Ma pauvre belle Amazone, dit-il en riant, quand tu te réveilleras, je serais bien loin d’ici. »</w:t>
      </w:r>
      <w:r>
        <w:rPr>
          <w:rFonts w:ascii="Times New Roman" w:hAnsi="Times New Roman" w:cs="Times New Roman"/>
        </w:rPr>
        <w:br/>
        <w:t>Puis il prit ses jambes à son cou et détalla loin du village.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le regarda surpris mais tint le pari.*</w:t>
      </w:r>
      <w:r>
        <w:rPr>
          <w:rFonts w:ascii="Times New Roman" w:hAnsi="Times New Roman" w:cs="Times New Roman"/>
        </w:rPr>
        <w:br/>
      </w:r>
      <w:r>
        <w:rPr>
          <w:rFonts w:ascii="Times New Roman" w:hAnsi="Times New Roman" w:cs="Times New Roman"/>
        </w:rPr>
        <w:br/>
        <w:t>- Euh... Blitz... Je ne parlais pas de l'Amazone..., dit-il avec un sourire gêné.</w:t>
      </w:r>
      <w:r>
        <w:rPr>
          <w:rFonts w:ascii="Times New Roman" w:hAnsi="Times New Roman" w:cs="Times New Roman"/>
        </w:rPr>
        <w:br/>
      </w:r>
      <w:r>
        <w:rPr>
          <w:rFonts w:ascii="Times New Roman" w:hAnsi="Times New Roman" w:cs="Times New Roman"/>
        </w:rPr>
        <w:br/>
        <w:t>*Il n'arrêtait pas de penser à Laury qui n'était qu'à quelques mètres de lui.*</w:t>
      </w:r>
      <w:r>
        <w:rPr>
          <w:rFonts w:ascii="Times New Roman" w:hAnsi="Times New Roman" w:cs="Times New Roman"/>
        </w:rPr>
        <w:br/>
      </w:r>
      <w:r>
        <w:rPr>
          <w:rFonts w:ascii="Times New Roman" w:hAnsi="Times New Roman" w:cs="Times New Roman"/>
        </w:rPr>
        <w:br/>
        <w:t>*Tatiana n'avait pas prévu le coup. Elle s'effondra sur le sol mais reprit rapidement connaissance. Elle posa sa main au niveau du front et vit qu'elle saignait. Elle ragea et regarda autour d'elle.*</w:t>
      </w:r>
      <w:r>
        <w:rPr>
          <w:rFonts w:ascii="Times New Roman" w:hAnsi="Times New Roman" w:cs="Times New Roman"/>
        </w:rPr>
        <w:br/>
      </w:r>
      <w:r>
        <w:rPr>
          <w:rFonts w:ascii="Times New Roman" w:hAnsi="Times New Roman" w:cs="Times New Roman"/>
        </w:rPr>
        <w:br/>
        <w:t>- Ouhhhh toi Black je te ferai la peau...</w:t>
      </w:r>
      <w:r>
        <w:rPr>
          <w:rFonts w:ascii="Times New Roman" w:hAnsi="Times New Roman" w:cs="Times New Roman"/>
        </w:rPr>
        <w:br/>
      </w:r>
      <w:r>
        <w:rPr>
          <w:rFonts w:ascii="Times New Roman" w:hAnsi="Times New Roman" w:cs="Times New Roman"/>
        </w:rPr>
        <w:br/>
        <w:t>*Elle regarda les pas dans la neige et cria d'une manière étrange. Peu après, Ouragan et quatre Amazones très différentes d'elle arrivèrent.*</w:t>
      </w:r>
      <w:r>
        <w:rPr>
          <w:rFonts w:ascii="Times New Roman" w:hAnsi="Times New Roman" w:cs="Times New Roman"/>
        </w:rPr>
        <w:br/>
      </w:r>
      <w:r>
        <w:rPr>
          <w:rFonts w:ascii="Times New Roman" w:hAnsi="Times New Roman" w:cs="Times New Roman"/>
        </w:rPr>
        <w:br/>
        <w:t>- Je veux Black mais en vie... Je le tuerai moi-même...</w:t>
      </w:r>
      <w:r>
        <w:rPr>
          <w:rFonts w:ascii="Times New Roman" w:hAnsi="Times New Roman" w:cs="Times New Roman"/>
        </w:rPr>
        <w:br/>
      </w:r>
      <w:r>
        <w:rPr>
          <w:rFonts w:ascii="Times New Roman" w:hAnsi="Times New Roman" w:cs="Times New Roman"/>
        </w:rPr>
        <w:br/>
        <w:t>*Tatiana s'élança à la poursuite de Black. Vu que ce n'était qu'un humain, elles ne tarderaient pas à le rejoindre. A un moment, les pistes allaient dans trois directions différentes. L'Amazone s'accroupit et les analysa.*</w:t>
      </w:r>
      <w:r>
        <w:rPr>
          <w:rFonts w:ascii="Times New Roman" w:hAnsi="Times New Roman" w:cs="Times New Roman"/>
        </w:rPr>
        <w:br/>
      </w:r>
      <w:r>
        <w:rPr>
          <w:rFonts w:ascii="Times New Roman" w:hAnsi="Times New Roman" w:cs="Times New Roman"/>
        </w:rPr>
        <w:br/>
        <w:t>- Celle ci est fausse, regardez... Il a marché un moment puis à fait le chemin inverse en marchant sur ses propres empreintes... Celle là bizarre... Le coté droit est plus enfoncé, il boite et Black ne boite pas !</w:t>
      </w:r>
      <w:r>
        <w:rPr>
          <w:rFonts w:ascii="Times New Roman" w:hAnsi="Times New Roman" w:cs="Times New Roman"/>
        </w:rPr>
        <w:br/>
      </w:r>
      <w:r>
        <w:rPr>
          <w:rFonts w:ascii="Times New Roman" w:hAnsi="Times New Roman" w:cs="Times New Roman"/>
        </w:rPr>
        <w:br/>
        <w:t>*Ouragan renifla la piste et s'élança comme une tornade en direction de Black, les Amazones derrière lui. Elles arrivèrent enfin à le trouver. Il rigolait avec ses comparses.*</w:t>
      </w:r>
      <w:r>
        <w:rPr>
          <w:rFonts w:ascii="Times New Roman" w:hAnsi="Times New Roman" w:cs="Times New Roman"/>
        </w:rPr>
        <w:br/>
      </w:r>
      <w:r>
        <w:rPr>
          <w:rFonts w:ascii="Times New Roman" w:hAnsi="Times New Roman" w:cs="Times New Roman"/>
        </w:rPr>
        <w:br/>
        <w:t>- Tu ne vas pas rire longtemps...</w:t>
      </w:r>
      <w:r>
        <w:rPr>
          <w:rFonts w:ascii="Times New Roman" w:hAnsi="Times New Roman" w:cs="Times New Roman"/>
        </w:rPr>
        <w:br/>
      </w:r>
      <w:r>
        <w:rPr>
          <w:rFonts w:ascii="Times New Roman" w:hAnsi="Times New Roman" w:cs="Times New Roman"/>
        </w:rPr>
        <w:br/>
        <w:t>*Une de ses alliées lui passa un arc et une flèche paralysante. Elle la décocha avec une précision telle qu'elle se logea entre ses omoplates. Black s'effondra au sol. Tatiana regarda alors ses amies.*</w:t>
      </w:r>
      <w:r>
        <w:rPr>
          <w:rFonts w:ascii="Times New Roman" w:hAnsi="Times New Roman" w:cs="Times New Roman"/>
        </w:rPr>
        <w:br/>
      </w:r>
      <w:r>
        <w:rPr>
          <w:rFonts w:ascii="Times New Roman" w:hAnsi="Times New Roman" w:cs="Times New Roman"/>
        </w:rPr>
        <w:br/>
        <w:t>- Faites des autres ce que vous voulez... Merci pour votre aide.</w:t>
      </w:r>
      <w:r>
        <w:rPr>
          <w:rFonts w:ascii="Times New Roman" w:hAnsi="Times New Roman" w:cs="Times New Roman"/>
        </w:rPr>
        <w:br/>
      </w:r>
      <w:r>
        <w:rPr>
          <w:rFonts w:ascii="Times New Roman" w:hAnsi="Times New Roman" w:cs="Times New Roman"/>
        </w:rPr>
        <w:br/>
        <w:t>*L'Amazone s'approcha de Black qui ne pouvait plus bouger. Elle afficha un grand sourire.*</w:t>
      </w:r>
      <w:r>
        <w:rPr>
          <w:rFonts w:ascii="Times New Roman" w:hAnsi="Times New Roman" w:cs="Times New Roman"/>
        </w:rPr>
        <w:br/>
      </w:r>
      <w:r>
        <w:rPr>
          <w:rFonts w:ascii="Times New Roman" w:hAnsi="Times New Roman" w:cs="Times New Roman"/>
        </w:rPr>
        <w:br/>
        <w:t>- Alors... Tu vas le regretter... On ne frappe pas impunément une Amazone, décidément tu n'es qu'un pauvre humain pathétique...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fut étonné de la réponse de Vane : </w:t>
      </w:r>
      <w:r>
        <w:rPr>
          <w:rFonts w:ascii="Times New Roman" w:hAnsi="Times New Roman" w:cs="Times New Roman"/>
        </w:rPr>
        <w:br/>
        <w:t>« Euh... Blitz... Je ne parlais pas de l'Amazone..., dit-il avec un sourire gêné.</w:t>
      </w:r>
      <w:r>
        <w:rPr>
          <w:rFonts w:ascii="Times New Roman" w:hAnsi="Times New Roman" w:cs="Times New Roman"/>
        </w:rPr>
        <w:br/>
        <w:t>- Mais de qui parles-tu alors ? »</w:t>
      </w:r>
      <w:r>
        <w:rPr>
          <w:rFonts w:ascii="Times New Roman" w:hAnsi="Times New Roman" w:cs="Times New Roman"/>
        </w:rPr>
        <w:br/>
        <w:t>Il ne saisissait pas du tout. Il ne comprenait pas d’où pouvait venir le regard embarrassé de son interlocuteur.</w:t>
      </w:r>
      <w:r>
        <w:rPr>
          <w:rFonts w:ascii="Times New Roman" w:hAnsi="Times New Roman" w:cs="Times New Roman"/>
        </w:rPr>
        <w:br/>
      </w:r>
      <w:r>
        <w:rPr>
          <w:rFonts w:ascii="Times New Roman" w:hAnsi="Times New Roman" w:cs="Times New Roman"/>
        </w:rPr>
        <w:br/>
        <w:t>Black était incapable de bouger, l’Amazone n’allait pas gagner comme ça.</w:t>
      </w:r>
      <w:r>
        <w:rPr>
          <w:rFonts w:ascii="Times New Roman" w:hAnsi="Times New Roman" w:cs="Times New Roman"/>
        </w:rPr>
        <w:br/>
        <w:t>« Alors... Tu vas le regretter... On ne frappe pas impunément une Amazone, décidément tu n'es qu'un pauvre humain pathétique... »</w:t>
      </w:r>
      <w:r>
        <w:rPr>
          <w:rFonts w:ascii="Times New Roman" w:hAnsi="Times New Roman" w:cs="Times New Roman"/>
        </w:rPr>
        <w:br/>
        <w:t>Il joua la carte de la sensibilité, ses paroles étaient pleines de sincérité.</w:t>
      </w:r>
      <w:r>
        <w:rPr>
          <w:rFonts w:ascii="Times New Roman" w:hAnsi="Times New Roman" w:cs="Times New Roman"/>
        </w:rPr>
        <w:br/>
        <w:t>« Je suis désolé, dit-il, je ne sais pas ce qui m’a pris. Je crois que je m’étais fait une raison, que notre amour était impossible, tu ne peux pas savoir combien ça me fait mal, mal de te savoir si proche de moi et pourtant si éloignée comme si un monde nous séparait. Je ne voulais pas l’avouer devant les autres mais je suis éperdument et désespérément amoureux de toi. C’est le sang qui parle en nous, souviens-toi de ta sœur, comment elle aimait Léandre. Je suis son frère jumeau Tatiana, ce sont les mêmes liens qui nous unissent. »</w:t>
      </w:r>
      <w:r>
        <w:rPr>
          <w:rFonts w:ascii="Times New Roman" w:hAnsi="Times New Roman" w:cs="Times New Roman"/>
        </w:rPr>
        <w:br/>
        <w:t xml:space="preserve">Il avait visé très bas pour atteindre sa cible mais il voyait parfaitement que dans les yeux de sa compagne, quelques larmes pointaient. Il continua sa litanie : </w:t>
      </w:r>
      <w:r>
        <w:rPr>
          <w:rFonts w:ascii="Times New Roman" w:hAnsi="Times New Roman" w:cs="Times New Roman"/>
        </w:rPr>
        <w:br/>
        <w:t>« Tu vas me tuer ? Juste parce que j’ai fait une regrettable erreur. Ne crois-tu pas que c’est cher payé, non pas pour moi, car c’est vrai que je le mérite, mais pour toi. J’ai trompé ta confiance, je l’avoue, rien ne pourrait me pardonner. Laisse-moi juste une chance, une modique, petite et misérable chance de te prouver combien je t’aime. »</w:t>
      </w:r>
      <w:r>
        <w:rPr>
          <w:rFonts w:ascii="Times New Roman" w:hAnsi="Times New Roman" w:cs="Times New Roman"/>
        </w:rPr>
        <w:br/>
        <w:t>Il retint son souffle regardant la jeune femme avec des yeux implorants.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savait pas quoi lui dire. Il regarda enfin Blitz qui ne semblait pas saisir la situation.*</w:t>
      </w:r>
      <w:r>
        <w:rPr>
          <w:rFonts w:ascii="Times New Roman" w:hAnsi="Times New Roman" w:cs="Times New Roman"/>
        </w:rPr>
        <w:br/>
      </w:r>
      <w:r>
        <w:rPr>
          <w:rFonts w:ascii="Times New Roman" w:hAnsi="Times New Roman" w:cs="Times New Roman"/>
        </w:rPr>
        <w:br/>
        <w:t>- Je parlais de Laury... Elle sait ce qu'elle veut et malgré moi... Je ne peux m'empêcher de faire ce qu'elle me dit...</w:t>
      </w:r>
      <w:r>
        <w:rPr>
          <w:rFonts w:ascii="Times New Roman" w:hAnsi="Times New Roman" w:cs="Times New Roman"/>
        </w:rPr>
        <w:br/>
      </w:r>
      <w:r>
        <w:rPr>
          <w:rFonts w:ascii="Times New Roman" w:hAnsi="Times New Roman" w:cs="Times New Roman"/>
        </w:rPr>
        <w:br/>
        <w:t>*Tatiana fit de grands yeux. Il lui faisait un de ces cinémas ! Elle soupira mais ces paroles la blessait trop... Elle sentit la colère l'envahir quand il parla de sa sœur et le gifla.*</w:t>
      </w:r>
      <w:r>
        <w:rPr>
          <w:rFonts w:ascii="Times New Roman" w:hAnsi="Times New Roman" w:cs="Times New Roman"/>
        </w:rPr>
        <w:br/>
      </w:r>
      <w:r>
        <w:rPr>
          <w:rFonts w:ascii="Times New Roman" w:hAnsi="Times New Roman" w:cs="Times New Roman"/>
        </w:rPr>
        <w:br/>
        <w:t>- Je t'interdis de parler d'elle !! Tu ne ressembles pas du tout à Léandre, tu es tout son contraire ! Je ne sais même plus ce que j'ai pu te trouver...</w:t>
      </w:r>
      <w:r>
        <w:rPr>
          <w:rFonts w:ascii="Times New Roman" w:hAnsi="Times New Roman" w:cs="Times New Roman"/>
        </w:rPr>
        <w:br/>
        <w:t>Et oui je vais te tuer pour la petite erreur que tu as faite ! Tu ne mérites pas de vivre car tu sais ce que je pense des hommes comme toi ! Qui ne respecte pas les valeurs des femmes...</w:t>
      </w:r>
      <w:r>
        <w:rPr>
          <w:rFonts w:ascii="Times New Roman" w:hAnsi="Times New Roman" w:cs="Times New Roman"/>
        </w:rPr>
        <w:br/>
      </w:r>
      <w:r>
        <w:rPr>
          <w:rFonts w:ascii="Times New Roman" w:hAnsi="Times New Roman" w:cs="Times New Roman"/>
        </w:rPr>
        <w:br/>
        <w:t>*Elle se releva et arracha violemment la flèche de son dos. Quand il se retrouva au sol, elle sortit son poignard.*</w:t>
      </w:r>
      <w:r>
        <w:rPr>
          <w:rFonts w:ascii="Times New Roman" w:hAnsi="Times New Roman" w:cs="Times New Roman"/>
        </w:rPr>
        <w:br/>
      </w:r>
      <w:r>
        <w:rPr>
          <w:rFonts w:ascii="Times New Roman" w:hAnsi="Times New Roman" w:cs="Times New Roman"/>
        </w:rPr>
        <w:br/>
        <w:t>- Je ne te laisse pas en vie pour que tu me prouves quoi que ce soit... Je sais à présent que tu ne ressens rien pour moi et je me suis damnée... Mais je te jure qu'à la première occasion... (elle lui ouvrit la chair au niveau du cœur) Je te retrouverai où que tu sois et je t'achèverai ! (Elle fit une autre entaille et qui ressemblait maintenant a une croix)</w:t>
      </w:r>
      <w:r>
        <w:rPr>
          <w:rFonts w:ascii="Times New Roman" w:hAnsi="Times New Roman" w:cs="Times New Roman"/>
        </w:rPr>
        <w:br/>
      </w:r>
      <w:r>
        <w:rPr>
          <w:rFonts w:ascii="Times New Roman" w:hAnsi="Times New Roman" w:cs="Times New Roman"/>
        </w:rPr>
        <w:br/>
        <w:t>*Elle se redressa et le regarda d'un air méprisable comme la pire des vermines.*</w:t>
      </w:r>
      <w:r>
        <w:rPr>
          <w:rFonts w:ascii="Times New Roman" w:hAnsi="Times New Roman" w:cs="Times New Roman"/>
        </w:rPr>
        <w:br/>
      </w:r>
      <w:r>
        <w:rPr>
          <w:rFonts w:ascii="Times New Roman" w:hAnsi="Times New Roman" w:cs="Times New Roman"/>
        </w:rPr>
        <w:br/>
        <w:t>- Je t'interdis de recommencer ton petit numéro près de Laury! Elle a déjà assez souffert comme ça !</w:t>
      </w:r>
      <w:r>
        <w:rPr>
          <w:rFonts w:ascii="Times New Roman" w:hAnsi="Times New Roman" w:cs="Times New Roman"/>
        </w:rPr>
        <w:br/>
      </w:r>
      <w:r>
        <w:rPr>
          <w:rFonts w:ascii="Times New Roman" w:hAnsi="Times New Roman" w:cs="Times New Roman"/>
        </w:rPr>
        <w:br/>
        <w:t>*Elle partit à contre cœur, le laissant là. La croix cicatriserait vite mais il lui resta une marque visible. A la première erreur, elle décochera une flèche et ou qu'il soit, quoi qu'il ait enfilé comme armure, elle traversera son cœur et l'arrachera à la vie... Elle retourna dans la maison et en passant, arracha une porte pour venir remplacer la sienne. Tatiana regarda Cirion puis soupira et monta dans sa chambre après avoir claqué sa porte.*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entendit Tatiana rentrer et claquer violemment la porte de sa chambre, il tourna un regard amusé vers Vane : </w:t>
      </w:r>
      <w:r>
        <w:rPr>
          <w:rFonts w:ascii="Times New Roman" w:hAnsi="Times New Roman" w:cs="Times New Roman"/>
        </w:rPr>
        <w:br/>
        <w:t>« Je crois que j’ai gagné. »</w:t>
      </w:r>
      <w:r>
        <w:rPr>
          <w:rFonts w:ascii="Times New Roman" w:hAnsi="Times New Roman" w:cs="Times New Roman"/>
        </w:rPr>
        <w:br/>
        <w:t>Vane n’avait pas répondu à sa précédente question mais quand il le fit, son sang se glaça dans ses veines.</w:t>
      </w:r>
      <w:r>
        <w:rPr>
          <w:rFonts w:ascii="Times New Roman" w:hAnsi="Times New Roman" w:cs="Times New Roman"/>
        </w:rPr>
        <w:br/>
        <w:t>« Je parlais de Laury... Elle sait ce qu'elle veut et malgré moi... Je ne peux m'empêcher de faire ce qu'elle me dit... »</w:t>
      </w:r>
      <w:r>
        <w:rPr>
          <w:rFonts w:ascii="Times New Roman" w:hAnsi="Times New Roman" w:cs="Times New Roman"/>
        </w:rPr>
        <w:br/>
        <w:t>Son sourire avait disparut d’un seul coup, il craignait Black mais c’était Vane le plus dangereux. Il se composa un visage amical mais quelque chose sonnait faux.</w:t>
      </w:r>
      <w:r>
        <w:rPr>
          <w:rFonts w:ascii="Times New Roman" w:hAnsi="Times New Roman" w:cs="Times New Roman"/>
        </w:rPr>
        <w:br/>
        <w:t>« Ah ! »</w:t>
      </w:r>
      <w:r>
        <w:rPr>
          <w:rFonts w:ascii="Times New Roman" w:hAnsi="Times New Roman" w:cs="Times New Roman"/>
        </w:rPr>
        <w:br/>
        <w:t>C’est tout ce qu’il trouva à dire. Il prétexta d’aller se coucher et se leva. Il n’accorda aucun regard à Vane, borda Ciria et retourna dans sa chambre.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remarqua parfaitement le changement brusque de son comportement. Il baissa les yeux et se contenta de regarder Ciria dormir paisiblement. Il se déshabilla et changea de vêtements. Visiblement, Blitz avait un problème et la phrase qu'il avait dite à propos de Laury le gênait. Il ne savait pas quelle attitude adopter et décida de rejoindre Cirion en bas. Il soupira et sans un mot, Cirion se leva et ils sortirent ensemble pour aller marcher...*</w:t>
      </w:r>
      <w:r>
        <w:rPr>
          <w:rFonts w:ascii="Times New Roman" w:hAnsi="Times New Roman" w:cs="Times New Roman"/>
        </w:rPr>
        <w:br/>
      </w:r>
      <w:r>
        <w:rPr>
          <w:rFonts w:ascii="Times New Roman" w:hAnsi="Times New Roman" w:cs="Times New Roman"/>
        </w:rPr>
        <w:br/>
        <w:t>- Qu'est ce que tu as Vane... ?</w:t>
      </w:r>
      <w:r>
        <w:rPr>
          <w:rFonts w:ascii="Times New Roman" w:hAnsi="Times New Roman" w:cs="Times New Roman"/>
        </w:rPr>
        <w:br/>
        <w:t>- Tout se chamboule dans ma tête.</w:t>
      </w:r>
      <w:r>
        <w:rPr>
          <w:rFonts w:ascii="Times New Roman" w:hAnsi="Times New Roman" w:cs="Times New Roman"/>
        </w:rPr>
        <w:br/>
        <w:t>- Je peux en connaître la raison ?</w:t>
      </w:r>
      <w:r>
        <w:rPr>
          <w:rFonts w:ascii="Times New Roman" w:hAnsi="Times New Roman" w:cs="Times New Roman"/>
        </w:rPr>
        <w:br/>
        <w:t>- Laury, Ciria et Blitz, Tatiana, Black...</w:t>
      </w:r>
      <w:r>
        <w:rPr>
          <w:rFonts w:ascii="Times New Roman" w:hAnsi="Times New Roman" w:cs="Times New Roman"/>
        </w:rPr>
        <w:br/>
        <w:t>- J'ai du mal à te suivre...</w:t>
      </w:r>
      <w:r>
        <w:rPr>
          <w:rFonts w:ascii="Times New Roman" w:hAnsi="Times New Roman" w:cs="Times New Roman"/>
        </w:rPr>
        <w:br/>
        <w:t>- Black, j'ai la haine contre lui... Tatiana me sembla familière... Ne me demande pas pourquoi je n'en sais rien... Ciria semble avoir retrouvé un père en Blitz et ça me désole un peu j'avais toujours l'habitude de la consoler et voila qu'un autre le fait à ma place... Et puis Laury...</w:t>
      </w:r>
      <w:r>
        <w:rPr>
          <w:rFonts w:ascii="Times New Roman" w:hAnsi="Times New Roman" w:cs="Times New Roman"/>
        </w:rPr>
        <w:br/>
        <w:t>- Oui ça pour Laury j'ai tout compris !</w:t>
      </w:r>
      <w:r>
        <w:rPr>
          <w:rFonts w:ascii="Times New Roman" w:hAnsi="Times New Roman" w:cs="Times New Roman"/>
        </w:rPr>
        <w:br/>
        <w:t>- C'est à dire ?</w:t>
      </w:r>
      <w:r>
        <w:rPr>
          <w:rFonts w:ascii="Times New Roman" w:hAnsi="Times New Roman" w:cs="Times New Roman"/>
        </w:rPr>
        <w:br/>
        <w:t>- Je vous ai vu dans la clairière...</w:t>
      </w:r>
      <w:r>
        <w:rPr>
          <w:rFonts w:ascii="Times New Roman" w:hAnsi="Times New Roman" w:cs="Times New Roman"/>
        </w:rPr>
        <w:br/>
        <w:t>- ah...</w:t>
      </w:r>
      <w:r>
        <w:rPr>
          <w:rFonts w:ascii="Times New Roman" w:hAnsi="Times New Roman" w:cs="Times New Roman"/>
        </w:rPr>
        <w:br/>
        <w:t>- Rougis pas ainsi ce ne te ressemble pas du tout.</w:t>
      </w:r>
      <w:r>
        <w:rPr>
          <w:rFonts w:ascii="Times New Roman" w:hAnsi="Times New Roman" w:cs="Times New Roman"/>
        </w:rPr>
        <w:br/>
        <w:t>- Blitz ne me supporte pas.</w:t>
      </w:r>
      <w:r>
        <w:rPr>
          <w:rFonts w:ascii="Times New Roman" w:hAnsi="Times New Roman" w:cs="Times New Roman"/>
        </w:rPr>
        <w:br/>
        <w:t>- Parce que pour lui tu es un danger</w:t>
      </w:r>
      <w:r>
        <w:rPr>
          <w:rFonts w:ascii="Times New Roman" w:hAnsi="Times New Roman" w:cs="Times New Roman"/>
        </w:rPr>
        <w:br/>
        <w:t>- Comment ça ?</w:t>
      </w:r>
      <w:r>
        <w:rPr>
          <w:rFonts w:ascii="Times New Roman" w:hAnsi="Times New Roman" w:cs="Times New Roman"/>
        </w:rPr>
        <w:br/>
        <w:t>- Tu le comprendras bien assez tôt...</w:t>
      </w:r>
      <w:r>
        <w:rPr>
          <w:rFonts w:ascii="Times New Roman" w:hAnsi="Times New Roman" w:cs="Times New Roman"/>
        </w:rPr>
        <w:br/>
      </w:r>
      <w:r>
        <w:rPr>
          <w:rFonts w:ascii="Times New Roman" w:hAnsi="Times New Roman" w:cs="Times New Roman"/>
        </w:rPr>
        <w:br/>
        <w:t>*Ciria dormait, Tatiana rageait et repensait à ce qu'elle avait fait dans sa chambre... Tout le monde s'isolait...*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entendit Tatiana rentrer et vue comment elle claqua la porte de sa chambre, la jeune fille comprit qu’il avait du se passer quelque chose pour qu’elle soit énervée comme ça. Elle se releva doucement et alla toquer à la porte de l’Amazone. N’entendant aucun bruit mais sachant que la jeune femme ne dormait pas, elle ouvrit doucement la porte.</w:t>
      </w:r>
      <w:r>
        <w:rPr>
          <w:rFonts w:ascii="Times New Roman" w:hAnsi="Times New Roman" w:cs="Times New Roman"/>
        </w:rPr>
        <w:br/>
        <w:t>« Excuses-moi de te déranger, dit-elle avec douceur, je sais que ça ne va pas bien, tu veux en parler ? »</w:t>
      </w:r>
      <w:r>
        <w:rPr>
          <w:rFonts w:ascii="Times New Roman" w:hAnsi="Times New Roman" w:cs="Times New Roman"/>
        </w:rPr>
        <w:br/>
      </w:r>
      <w:r>
        <w:rPr>
          <w:rFonts w:ascii="Times New Roman" w:hAnsi="Times New Roman" w:cs="Times New Roman"/>
        </w:rPr>
        <w:br/>
        <w:t>Black maugréait contre Tatiana, elle avait voulu jouer à ce jeu-là avec lui, elle apprendrait bientôt ce qu’il en coûte de le défier. Ses pas l’emmenèrent à une demeure en pierre juchée en haut d’un précipice, une demeure étrange et glauque, celle d’un puissant sorcier. Il frappa à la porte avec une franchise proche de l’indécence. L’homme qui lui ouvrit était d’un age incalculable, seuls ses yeux semblaient encore en vie.</w:t>
      </w:r>
      <w:r>
        <w:rPr>
          <w:rFonts w:ascii="Times New Roman" w:hAnsi="Times New Roman" w:cs="Times New Roman"/>
        </w:rPr>
        <w:br/>
        <w:t>« Qu’est ce que tu me veux ?</w:t>
      </w:r>
      <w:r>
        <w:rPr>
          <w:rFonts w:ascii="Times New Roman" w:hAnsi="Times New Roman" w:cs="Times New Roman"/>
        </w:rPr>
        <w:br/>
        <w:t>- Discuter, répondit Black, j’ai besoin d’un coup de main.</w:t>
      </w:r>
      <w:r>
        <w:rPr>
          <w:rFonts w:ascii="Times New Roman" w:hAnsi="Times New Roman" w:cs="Times New Roman"/>
        </w:rPr>
        <w:br/>
        <w:t>- Et qu’est ce qui te fait croire que je vais t’aider ?</w:t>
      </w:r>
      <w:r>
        <w:rPr>
          <w:rFonts w:ascii="Times New Roman" w:hAnsi="Times New Roman" w:cs="Times New Roman"/>
        </w:rPr>
        <w:br/>
        <w:t>- Le fait que je sache où se trouvent les deux enfants que tout le monde recherche. »</w:t>
      </w:r>
      <w:r>
        <w:rPr>
          <w:rFonts w:ascii="Times New Roman" w:hAnsi="Times New Roman" w:cs="Times New Roman"/>
        </w:rPr>
        <w:br/>
        <w:t>Les yeux du mage s’écartèrent sous l’effet de la surprise. Il s’effaça pour laisser entrer le jeune homme et le fit s’asseoir à sa table.</w:t>
      </w:r>
      <w:r>
        <w:rPr>
          <w:rFonts w:ascii="Times New Roman" w:hAnsi="Times New Roman" w:cs="Times New Roman"/>
        </w:rPr>
        <w:br/>
        <w:t>« Mais avant toute chose, j’ai un souci. »</w:t>
      </w:r>
      <w:r>
        <w:rPr>
          <w:rFonts w:ascii="Times New Roman" w:hAnsi="Times New Roman" w:cs="Times New Roman"/>
        </w:rPr>
        <w:br/>
        <w:t xml:space="preserve">Il ouvrit sa chemise sur la marque que Tatiana lui avait faite. Le mage reconnut de suite : </w:t>
      </w:r>
      <w:r>
        <w:rPr>
          <w:rFonts w:ascii="Times New Roman" w:hAnsi="Times New Roman" w:cs="Times New Roman"/>
        </w:rPr>
        <w:br/>
        <w:t>« La marque d’une Amazone. »</w:t>
      </w:r>
      <w:r>
        <w:rPr>
          <w:rFonts w:ascii="Times New Roman" w:hAnsi="Times New Roman" w:cs="Times New Roman"/>
        </w:rPr>
        <w:br/>
        <w:t>Il eut un petit rire sournois et posa sa main sur la blessure qui disparut de suite. Black jubila.</w:t>
      </w:r>
      <w:r>
        <w:rPr>
          <w:rFonts w:ascii="Times New Roman" w:hAnsi="Times New Roman" w:cs="Times New Roman"/>
        </w:rPr>
        <w:br/>
        <w:t>« J’ai encore un petit souci, ils sont entourés de guerriers puissants. »</w:t>
      </w:r>
      <w:r>
        <w:rPr>
          <w:rFonts w:ascii="Times New Roman" w:hAnsi="Times New Roman" w:cs="Times New Roman"/>
        </w:rPr>
        <w:br/>
        <w:t xml:space="preserve">Le mage posa alors les deux mains sur les cheveux argent de l’homme et déclara après une brève litanie : </w:t>
      </w:r>
      <w:r>
        <w:rPr>
          <w:rFonts w:ascii="Times New Roman" w:hAnsi="Times New Roman" w:cs="Times New Roman"/>
        </w:rPr>
        <w:br/>
        <w:t>« Tu es invulnérable, aucun épée, aucune flèche, plus aucune arme ne peut te toucher. Tu garderas ce pouvoir si tu me ramène les deux enfants. »</w:t>
      </w:r>
      <w:r>
        <w:rPr>
          <w:rFonts w:ascii="Times New Roman" w:hAnsi="Times New Roman" w:cs="Times New Roman"/>
        </w:rPr>
        <w:br/>
        <w:t>Une lueur maléfique brillait dans les yeux du vieux ainsi que des celles de son complice.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savait qu'elle avait fait une erreur et elle se haïssait au plus haut point. Quelqu'un frappa à sa porte. Elle se contenta de la regarder puis Laury passa la tête.*</w:t>
      </w:r>
      <w:r>
        <w:rPr>
          <w:rFonts w:ascii="Times New Roman" w:hAnsi="Times New Roman" w:cs="Times New Roman"/>
        </w:rPr>
        <w:br/>
      </w:r>
      <w:r>
        <w:rPr>
          <w:rFonts w:ascii="Times New Roman" w:hAnsi="Times New Roman" w:cs="Times New Roman"/>
        </w:rPr>
        <w:br/>
        <w:t>- Excuses-moi de te déranger, dit-elle avec douceur, je sais que ça ne va pas bien, tu veux en parler ?</w:t>
      </w:r>
      <w:r>
        <w:rPr>
          <w:rFonts w:ascii="Times New Roman" w:hAnsi="Times New Roman" w:cs="Times New Roman"/>
        </w:rPr>
        <w:br/>
        <w:t>- Je pensais que tu étais du genre solitaire avec aucune envie de parler, dit-elle en souriant. Je t'en prie entre...</w:t>
      </w:r>
      <w:r>
        <w:rPr>
          <w:rFonts w:ascii="Times New Roman" w:hAnsi="Times New Roman" w:cs="Times New Roman"/>
        </w:rPr>
        <w:br/>
      </w:r>
      <w:r>
        <w:rPr>
          <w:rFonts w:ascii="Times New Roman" w:hAnsi="Times New Roman" w:cs="Times New Roman"/>
        </w:rPr>
        <w:br/>
        <w:t>*Elle s'assit sur le rebord de la fenêtre et regarda vers l'extérieur.*</w:t>
      </w:r>
      <w:r>
        <w:rPr>
          <w:rFonts w:ascii="Times New Roman" w:hAnsi="Times New Roman" w:cs="Times New Roman"/>
        </w:rPr>
        <w:br/>
      </w:r>
      <w:r>
        <w:rPr>
          <w:rFonts w:ascii="Times New Roman" w:hAnsi="Times New Roman" w:cs="Times New Roman"/>
        </w:rPr>
        <w:br/>
        <w:t>- J'ai fait une grosse erreur d'avoir laissé Black en vie... Maintenant, il va venir plus puissant.</w:t>
      </w:r>
      <w:r>
        <w:rPr>
          <w:rFonts w:ascii="Times New Roman" w:hAnsi="Times New Roman" w:cs="Times New Roman"/>
        </w:rPr>
        <w:br/>
      </w:r>
      <w:r>
        <w:rPr>
          <w:rFonts w:ascii="Times New Roman" w:hAnsi="Times New Roman" w:cs="Times New Roman"/>
        </w:rPr>
        <w:br/>
        <w:t>*Tatiana lui montra la paume de sa main gauche.*</w:t>
      </w:r>
      <w:r>
        <w:rPr>
          <w:rFonts w:ascii="Times New Roman" w:hAnsi="Times New Roman" w:cs="Times New Roman"/>
        </w:rPr>
        <w:br/>
      </w:r>
      <w:r>
        <w:rPr>
          <w:rFonts w:ascii="Times New Roman" w:hAnsi="Times New Roman" w:cs="Times New Roman"/>
        </w:rPr>
        <w:br/>
        <w:t>- Quand je condamne quelqu'un, la marque que je lui ai faite se reflète sur ma main... Mais elle vient de disparaître... Black a sûrement dû aller voir un mage ou un sorcier... Il faut que vous vous en alliez, vous êtes tous en danger... Je resterai en arrière pour vous permettre d'être assez loin.</w:t>
      </w:r>
      <w:r>
        <w:rPr>
          <w:rFonts w:ascii="Times New Roman" w:hAnsi="Times New Roman" w:cs="Times New Roman"/>
        </w:rPr>
        <w:br/>
      </w:r>
      <w:r>
        <w:rPr>
          <w:rFonts w:ascii="Times New Roman" w:hAnsi="Times New Roman" w:cs="Times New Roman"/>
        </w:rPr>
        <w:br/>
        <w:t>*Tatiana avait de la crainte dans les yeux. Elle n'aimait pas les sorciers avec leurs pouvoirs horribles...*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visage de Laury était grave quand elle lui annonça la nouvelle.</w:t>
      </w:r>
      <w:r>
        <w:rPr>
          <w:rFonts w:ascii="Times New Roman" w:hAnsi="Times New Roman" w:cs="Times New Roman"/>
        </w:rPr>
        <w:br/>
        <w:t>« Pas question de te laisser en arrière, dit-elle. »</w:t>
      </w:r>
      <w:r>
        <w:rPr>
          <w:rFonts w:ascii="Times New Roman" w:hAnsi="Times New Roman" w:cs="Times New Roman"/>
        </w:rPr>
        <w:br/>
        <w:t>Sa voix était catégorique elle la dévisagea et tenta de lever ses doutes.</w:t>
      </w:r>
      <w:r>
        <w:rPr>
          <w:rFonts w:ascii="Times New Roman" w:hAnsi="Times New Roman" w:cs="Times New Roman"/>
        </w:rPr>
        <w:br/>
        <w:t>« Nous aussi on a un mage dans le groupe, avec rien de moins qu’un dragon. Quant à ton idée de partir, je pense la même chose, c’est dangereux de rester trop longtemps au même endroit. Qu’en penses-tu, on rassemble le groupe et on lève le camp ? Blitz connaît ces terres mieux que personne, il pourra nous guider, au moins jusqu’à la prochaine ville. En attendant, on a des tentes isothermiques. »</w:t>
      </w:r>
      <w:r>
        <w:rPr>
          <w:rFonts w:ascii="Times New Roman" w:hAnsi="Times New Roman" w:cs="Times New Roman"/>
        </w:rPr>
        <w:br/>
        <w:t>Elle leva les yeux vers la jeune femme et lui offrit un sourire amical.</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Tout à fait, moi aussi je voudrais pouvoir être utile! </w:t>
      </w:r>
      <w:r>
        <w:rPr>
          <w:rFonts w:ascii="Times New Roman" w:hAnsi="Times New Roman" w:cs="Times New Roman"/>
        </w:rPr>
        <w:br/>
        <w:t xml:space="preserve">Ereb s'était reprise et les avaient rejoins à l'étage de la bâtisse, Ceres toujours sur son épaule. Ayant entendu les dernières parties de leur conversation, elle se permit d'entrer dans la pièce. </w:t>
      </w:r>
      <w:r>
        <w:rPr>
          <w:rFonts w:ascii="Times New Roman" w:hAnsi="Times New Roman" w:cs="Times New Roman"/>
        </w:rPr>
        <w:br/>
        <w:t>" Ceres, peut-être vaut-il mieux ne pas dévoiler nos atouts tout de suite."</w:t>
      </w:r>
      <w:r>
        <w:rPr>
          <w:rFonts w:ascii="Times New Roman" w:hAnsi="Times New Roman" w:cs="Times New Roman"/>
        </w:rPr>
        <w:br/>
        <w:t>" Très bien."</w:t>
      </w:r>
      <w:r>
        <w:rPr>
          <w:rFonts w:ascii="Times New Roman" w:hAnsi="Times New Roman" w:cs="Times New Roman"/>
        </w:rPr>
        <w:br/>
        <w:t xml:space="preserve">Le petit dragon disparu à l'intérieur du torse de l'Invoqueuse. </w:t>
      </w:r>
      <w:r>
        <w:rPr>
          <w:rFonts w:ascii="Times New Roman" w:hAnsi="Times New Roman" w:cs="Times New Roman"/>
        </w:rPr>
        <w:br/>
        <w:t>- En fait, je ne sais pas vraiment me battre, autant que je serve autrement ... Mais vous vous êtes réconciliées toutes les deux?</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éclata d’un rire franc quand elle vit arriver Ereb. Elle ne daigna cependant pas répondre à sa question. Elle regarda Tatiana et lui dit comme si elle avait déjà donné son avis.</w:t>
      </w:r>
      <w:r>
        <w:rPr>
          <w:rFonts w:ascii="Times New Roman" w:hAnsi="Times New Roman" w:cs="Times New Roman"/>
        </w:rPr>
        <w:br/>
        <w:t>« Va prévenir le groupe en bas, je vais aller réveiller les deux endormis. »</w:t>
      </w:r>
      <w:r>
        <w:rPr>
          <w:rFonts w:ascii="Times New Roman" w:hAnsi="Times New Roman" w:cs="Times New Roman"/>
        </w:rPr>
        <w:br/>
        <w:t>Elle partit doucement et frappa avec légèreté à la porte de Blitz. Comme elle n’eut pas de réponse, elle ouvrit délicatement la porte et fut surprise de le trouver assis au sol en larmes. Elle entra rapidement et referma derrière elle.</w:t>
      </w:r>
      <w:r>
        <w:rPr>
          <w:rFonts w:ascii="Times New Roman" w:hAnsi="Times New Roman" w:cs="Times New Roman"/>
        </w:rPr>
        <w:br/>
        <w:t>« Blitz, mon frère, qu’est ce qu’il t’arrive ? »</w:t>
      </w:r>
      <w:r>
        <w:rPr>
          <w:rFonts w:ascii="Times New Roman" w:hAnsi="Times New Roman" w:cs="Times New Roman"/>
        </w:rPr>
        <w:br/>
        <w:t xml:space="preserve">Blitz ne savait pas lui répondre, il parvint à articuler d’une voix enrayée par les pleurs : </w:t>
      </w:r>
      <w:r>
        <w:rPr>
          <w:rFonts w:ascii="Times New Roman" w:hAnsi="Times New Roman" w:cs="Times New Roman"/>
        </w:rPr>
        <w:br/>
        <w:t>« Vane. »</w:t>
      </w:r>
      <w:r>
        <w:rPr>
          <w:rFonts w:ascii="Times New Roman" w:hAnsi="Times New Roman" w:cs="Times New Roman"/>
        </w:rPr>
        <w:br/>
        <w:t>Et Laury comprit de suite. Elle se sentit un peu gênée, on dirait que tout le monde est au courant. Elle reprit un peu contenance :</w:t>
      </w:r>
      <w:r>
        <w:rPr>
          <w:rFonts w:ascii="Times New Roman" w:hAnsi="Times New Roman" w:cs="Times New Roman"/>
        </w:rPr>
        <w:br/>
        <w:t>« Qu’est ce qu’il t’a dit ? »</w:t>
      </w:r>
      <w:r>
        <w:rPr>
          <w:rFonts w:ascii="Times New Roman" w:hAnsi="Times New Roman" w:cs="Times New Roman"/>
        </w:rPr>
        <w:br/>
        <w:t xml:space="preserve">Il essuya ses larmes et éluda la question : </w:t>
      </w:r>
      <w:r>
        <w:rPr>
          <w:rFonts w:ascii="Times New Roman" w:hAnsi="Times New Roman" w:cs="Times New Roman"/>
        </w:rPr>
        <w:br/>
        <w:t>« Rien. »</w:t>
      </w:r>
      <w:r>
        <w:rPr>
          <w:rFonts w:ascii="Times New Roman" w:hAnsi="Times New Roman" w:cs="Times New Roman"/>
        </w:rPr>
        <w:br/>
        <w:t>Il allait se lever quand Laury le retint.</w:t>
      </w:r>
      <w:r>
        <w:rPr>
          <w:rFonts w:ascii="Times New Roman" w:hAnsi="Times New Roman" w:cs="Times New Roman"/>
        </w:rPr>
        <w:br/>
        <w:t>« Blitz, s’il n’a rien dit, pourquoi pleurer ?</w:t>
      </w:r>
      <w:r>
        <w:rPr>
          <w:rFonts w:ascii="Times New Roman" w:hAnsi="Times New Roman" w:cs="Times New Roman"/>
        </w:rPr>
        <w:br/>
        <w:t>- Parce que, se contenta-t-il de répondre. »</w:t>
      </w:r>
      <w:r>
        <w:rPr>
          <w:rFonts w:ascii="Times New Roman" w:hAnsi="Times New Roman" w:cs="Times New Roman"/>
        </w:rPr>
        <w:br/>
        <w:t>Elle comprit qu’il n’avait pas envie de parler et quelque chose lui disait que c’était à cause d’elle.</w:t>
      </w:r>
      <w:r>
        <w:rPr>
          <w:rFonts w:ascii="Times New Roman" w:hAnsi="Times New Roman" w:cs="Times New Roman"/>
        </w:rPr>
        <w:br/>
        <w:t>« Va réveiller Ciria, on ne va pas tarder à partir, dit-elle avec douceur. »</w:t>
      </w:r>
      <w:r>
        <w:rPr>
          <w:rFonts w:ascii="Times New Roman" w:hAnsi="Times New Roman" w:cs="Times New Roman"/>
        </w:rPr>
        <w:br/>
        <w:t>Puis elle quitta la chambre et rejoignit le reste du groupe au rez-de-chaussée.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descendit et se retrouva dehors. Il neigeait, mais grâce à Ceres, elle ne sentait plus le froid. D'après ce qu'elle avait compris, un homme nommé Black ne leur voulait pas que du bien, et il était difficile à battre sans la magie. Elle allait donc devoir se battre avec Ceres. Cet homme résisterait-il à un dragon déchaîné ? On verrait bien...</w:t>
      </w:r>
      <w:r>
        <w:rPr>
          <w:rFonts w:ascii="Times New Roman" w:hAnsi="Times New Roman" w:cs="Times New Roman"/>
        </w:rPr>
        <w:br/>
        <w:t>Tatiana sortait de la maison derrière elle. Elle n'était plus leur ennemi, apparemment. Ereb s'approcha d'elle sans rien dire, consciente qu'elle devrait se rapprocher de tous les membres du groupe.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ne savait pas si elle allait suivre le groupe... Après tout plus rien ne la retenait en ces terres. Elle se sentait un peu mise à l'écart vu qu'elle les connaissait moins bien. L'Amazone décida malgré tout de les aider à battre Black. D'ailleurs en y réfléchissant, c'était à cause d'elle s’ils étaient en danger. Elle descendit au rez-de-chaussée quand Ereb fit irruption dans sa chambre. Elle n'aimait pas quand quelqu'un s'immisçait comme ça mais elle commençait à avoir l'habitude...</w:t>
      </w:r>
      <w:r>
        <w:rPr>
          <w:rFonts w:ascii="Times New Roman" w:hAnsi="Times New Roman" w:cs="Times New Roman"/>
        </w:rPr>
        <w:br/>
      </w:r>
      <w:r>
        <w:rPr>
          <w:rFonts w:ascii="Times New Roman" w:hAnsi="Times New Roman" w:cs="Times New Roman"/>
        </w:rPr>
        <w:br/>
        <w:t>Ciria dormait à point fermé et ne sentit même pas que Blitz la prenait dans ses bras. Elle fit quelques grimaces quand il la serra contre lui... Elle ressentait sa tristesse mais ne chercha pas à savoir pourquoi...</w:t>
      </w:r>
      <w:r>
        <w:rPr>
          <w:rFonts w:ascii="Times New Roman" w:hAnsi="Times New Roman" w:cs="Times New Roman"/>
        </w:rPr>
        <w:br/>
      </w:r>
      <w:r>
        <w:rPr>
          <w:rFonts w:ascii="Times New Roman" w:hAnsi="Times New Roman" w:cs="Times New Roman"/>
        </w:rPr>
        <w:br/>
        <w:t>Cirion et Vane arrivèrent peu après et Cirion fut directement sur le pied de guerre. Il rassembla tout le monde et marcha en premier sous la neige. Vane vit Laury et Blitz et préféra baisser les yeux et sortir directement.*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Au beau milieu de ce groupe, l’instinct de chef de Laury revint à la charge. Elle les regarda un par un, jaugeant leur état de fatigue, ils pourraient au moins marcher deux bonnes heures avant de faire une pause.</w:t>
      </w:r>
      <w:r>
        <w:rPr>
          <w:rFonts w:ascii="Times New Roman" w:hAnsi="Times New Roman" w:cs="Times New Roman"/>
        </w:rPr>
        <w:br/>
        <w:t>« Bon, déclara-t-elle, puisque tout le monde est là, on y va. Blitz, quelle direction ? »</w:t>
      </w:r>
      <w:r>
        <w:rPr>
          <w:rFonts w:ascii="Times New Roman" w:hAnsi="Times New Roman" w:cs="Times New Roman"/>
        </w:rPr>
        <w:br/>
        <w:t xml:space="preserve">L’homme semblait de mauvaise humeur d’être au milieu du groupe, il répondit sur un ton bourru : </w:t>
      </w:r>
      <w:r>
        <w:rPr>
          <w:rFonts w:ascii="Times New Roman" w:hAnsi="Times New Roman" w:cs="Times New Roman"/>
        </w:rPr>
        <w:br/>
        <w:t xml:space="preserve">« Il y a une ville à trois kilomètres au Nord. </w:t>
      </w:r>
      <w:r>
        <w:rPr>
          <w:rFonts w:ascii="Times New Roman" w:hAnsi="Times New Roman" w:cs="Times New Roman"/>
        </w:rPr>
        <w:br/>
        <w:t>- Parfait, répondit Laureley, mettons-nous en route. »</w:t>
      </w:r>
      <w:r>
        <w:rPr>
          <w:rFonts w:ascii="Times New Roman" w:hAnsi="Times New Roman" w:cs="Times New Roman"/>
        </w:rPr>
        <w:br/>
        <w:t>Elle ne vit pas qu’au milieu des maisons, quelqu’un les observait mais en prenant bien soin de rester le plus possible à l’écart.</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quitta les bras de Blitz qui semblait de méchante humeur.... Si les autres devaient marcher, elle en ferait de même mais quelque chose n'allait pas... Elle perdait rapidement ses forces. Une grande puissance mentale n'était pas loin. Les autres se laissèrent commander à part Tatiana qui ne se considérait pas comme un membre du groupe. Cirion rageait de devoir bouger mais ne dit rien. Vane préférait rester silencieux. Ils prirent la route en quittant le village. La neige était haute mais cela ne les arrêtait pas.</w:t>
      </w:r>
      <w:r>
        <w:rPr>
          <w:rFonts w:ascii="Times New Roman" w:hAnsi="Times New Roman" w:cs="Times New Roman"/>
        </w:rPr>
        <w:br/>
        <w:t>L'un derrière l'autre ils marchèrent vers la route quand après un kilomètre, Ciria restait de plus en plus en arrière. Tatiana avait prit un autre chemin mais n'était pas loin au cas où le groupe serait attaqué...*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Black les suivait depuis quelques kilomètres, conscient que la petite fille se fatiguait plus que les autres. Les tensions du groupe devaient l’affaiblir. Il la voyait prendre de plus en plus de distance. S’il frappait maintenant, il pourrait obtenir la fillette sans mal. Il flatta l’encolure de sa monture et la lança au galop, d’un geste, il saisit la fillette et fit volte-face, il avait gagné.</w:t>
      </w:r>
      <w:r>
        <w:rPr>
          <w:rFonts w:ascii="Times New Roman" w:hAnsi="Times New Roman" w:cs="Times New Roman"/>
        </w:rPr>
        <w:br/>
      </w:r>
      <w:r>
        <w:rPr>
          <w:rFonts w:ascii="Times New Roman" w:hAnsi="Times New Roman" w:cs="Times New Roman"/>
        </w:rPr>
        <w:br/>
        <w:t>Laury entendit soudain le galop d’un cheval, elle se retourna vivement comprenant que Ciria avait traînée. Elle reconnut immédiatement celui qui guidait le cheval. Elle sortit son pistolet qu’elle gardait en réserve au cas où et tira sur l’homme, elle eut la surprise de voir la balle rebondir sur sa peau comme s’il portait une puissante armure. Elle se mit à courir en direction de Ciria mais Black l’avait déjà prise et faisait demi-tour sous les cris terrifiés de la fillette.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se mit d'un coup sans prévenir à terre, la main au niveau de son cœur. Vane le regarda et l'interrogea du regard. Cirion se releva automatiquement et regarda derrière lui. Black venait de capturer Ciria qui hurlait de peur. Il se mit en colère et d'un coup Laska sortit de nul part et reprit son apparence de panthère noire. Elle se plaça devant le cheval qui se cabra. D'un coup de patte violente, elle griffa le visage du destrier qui s'effondra sur le sol. Cirion en profita pour courir vers lui quand Laska courut vers Ciria et la prit dans son énorme gueule avant de s'éloigner de la poser près de Laury. Cirion quant à lui se plaça sur Black et sourit en faisant briller ses yeux.*</w:t>
      </w:r>
      <w:r>
        <w:rPr>
          <w:rFonts w:ascii="Times New Roman" w:hAnsi="Times New Roman" w:cs="Times New Roman"/>
        </w:rPr>
        <w:br/>
      </w:r>
      <w:r>
        <w:rPr>
          <w:rFonts w:ascii="Times New Roman" w:hAnsi="Times New Roman" w:cs="Times New Roman"/>
        </w:rPr>
        <w:br/>
        <w:t>- Tu es peu être invincible mais moi tu ne pourras jamais me tuer !</w:t>
      </w:r>
      <w:r>
        <w:rPr>
          <w:rFonts w:ascii="Times New Roman" w:hAnsi="Times New Roman" w:cs="Times New Roman"/>
        </w:rPr>
        <w:br/>
      </w:r>
      <w:r>
        <w:rPr>
          <w:rFonts w:ascii="Times New Roman" w:hAnsi="Times New Roman" w:cs="Times New Roman"/>
        </w:rPr>
        <w:br/>
        <w:t>*Il posa ses mains sur son visage et aspira l'énergie de l'homme à la source. Comme c'était un être démoniaque, il gagnait rapidement en force et vidait son adversaire de l'intérieur.*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Black vit la tentative désespérée de Cirion de le maîtriser, il se mit à rire.</w:t>
      </w:r>
      <w:r>
        <w:rPr>
          <w:rFonts w:ascii="Times New Roman" w:hAnsi="Times New Roman" w:cs="Times New Roman"/>
        </w:rPr>
        <w:br/>
        <w:t>« Qu’est ce que tu espères faire, Gamin, lui dit-il en balayant ses mains d’un geste brusque ? Tant que celui qui me protège est en vie, tu ne peux absolument rien contre moi. »</w:t>
      </w:r>
      <w:r>
        <w:rPr>
          <w:rFonts w:ascii="Times New Roman" w:hAnsi="Times New Roman" w:cs="Times New Roman"/>
        </w:rPr>
        <w:br/>
        <w:t>Il se mit à nouveau à rire et le vent se leva, une tempête de neige s’annonçait, venant de nulle part. Les rires de Black étaient de plus en plus glauques à mesure que le vent soulevait la neige et créait une sorte de barrière entre eux. Et puis soudain, il n’entendirent plus rien, sauf le mugissement terrifiant du vent qui s’engouffrait dans leurs vêtements et finissait de les refroidir. Laury se retourna vers le groupe et hurla au-dessus de la tempête.</w:t>
      </w:r>
      <w:r>
        <w:rPr>
          <w:rFonts w:ascii="Times New Roman" w:hAnsi="Times New Roman" w:cs="Times New Roman"/>
        </w:rPr>
        <w:br/>
        <w:t>« On ne peut plus avancer, on va mourir sinon, on plante les tentes ici. »</w:t>
      </w:r>
      <w:r>
        <w:rPr>
          <w:rFonts w:ascii="Times New Roman" w:hAnsi="Times New Roman" w:cs="Times New Roman"/>
        </w:rPr>
        <w:br/>
        <w:t>Elle tourna son visage vers le lieu où se tenait Black il y a encore quelques minutes. Il n’y avait plus personne.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rageait mais la prochaine fois il ne le raterait pas. Il se rapprocha de Ciria, le froid n'avait aucune emprise sur lui mais elle par contre... Elle avait été touchée par un être vil et elle semblait très malade... Il n'avait pas pu la protéger et il se détestait comme jamais. Ciria tremblait de froid alors que la fièvre s'installait en elle avec une intention d'y rester.*</w:t>
      </w:r>
      <w:r>
        <w:rPr>
          <w:rFonts w:ascii="Times New Roman" w:hAnsi="Times New Roman" w:cs="Times New Roman"/>
        </w:rPr>
        <w:br/>
      </w:r>
      <w:r>
        <w:rPr>
          <w:rFonts w:ascii="Times New Roman" w:hAnsi="Times New Roman" w:cs="Times New Roman"/>
        </w:rPr>
        <w:br/>
        <w:t>- Tu n'as pas le droit de me laisser Ciria... Non tu n'as pas le droit...</w:t>
      </w:r>
      <w:r>
        <w:rPr>
          <w:rFonts w:ascii="Times New Roman" w:hAnsi="Times New Roman" w:cs="Times New Roman"/>
        </w:rPr>
        <w:br/>
      </w:r>
      <w:r>
        <w:rPr>
          <w:rFonts w:ascii="Times New Roman" w:hAnsi="Times New Roman" w:cs="Times New Roman"/>
        </w:rPr>
        <w:br/>
        <w:t>*Malgré son malaise, elle réussit à sourire à son frère et à le rassurer avec sa main. Elle était allongée sur la neige pendant que les autres s'activaient pour installer les tentes. Cirion alla les aider et Tatiana apparut également pour leur donner un coup de main. Laska l'entoura pour essayer de la réchauffer du mieux qu'elle pouvait.*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 cessait de lancer des coups d’œils à Ciria, le froid semblait ne pas lui réussir mais comment cette tempête avait bien pu se lever sans prévenir. Elle repoussa cette question qui de toute façon aurait du mal à trouver une réponse et redoubla d’efforts pour monter au plus vite au moins une tente. En quelques minutes ce fut fait et elle fit signe à Cirion d’emmener sa sœur à l’intérieur tandis que le groupe finissait la seconde. Une fois qu’elle fut également achevée, elle s’y précipita pour se réchauffer les mains à la centrale de chaleur. Les deux tentes étaient reliées par une sorte de couloirs qui permettait à tout le monde de voyager librement d’une tente à l’autre. Elle se retourna pour vérifier, il ne manquait personne dans le groupe.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était installé dans un coin de la tente avec sa sœur. Il ne la quittait plus... Vane ne voulait pas rester près de Laury et encore moins près de Blitz qui lui lançait souvent des regards noirs alors il se dirigea vers les deux enfants et prit soin de Ciria. Laska redevint louve et se plaça près de la source de chaleur. Tatiana regarda les deux tentes de l'extérieur et disparut dans le paysage comme un fantôme.</w:t>
      </w:r>
      <w:r>
        <w:rPr>
          <w:rFonts w:ascii="Times New Roman" w:hAnsi="Times New Roman" w:cs="Times New Roman"/>
        </w:rPr>
        <w:br/>
      </w:r>
      <w:r>
        <w:rPr>
          <w:rFonts w:ascii="Times New Roman" w:hAnsi="Times New Roman" w:cs="Times New Roman"/>
        </w:rPr>
        <w:br/>
        <w:t>Ciron finit par lever les yeux vers Laury.*</w:t>
      </w:r>
      <w:r>
        <w:rPr>
          <w:rFonts w:ascii="Times New Roman" w:hAnsi="Times New Roman" w:cs="Times New Roman"/>
        </w:rPr>
        <w:br/>
      </w:r>
      <w:r>
        <w:rPr>
          <w:rFonts w:ascii="Times New Roman" w:hAnsi="Times New Roman" w:cs="Times New Roman"/>
        </w:rPr>
        <w:br/>
        <w:t>- Il est protégé par une magie puissante, comment allons nous trouver celui qui le lui a donné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beau réfléchir, elle ne voyait aucune issue.</w:t>
      </w:r>
      <w:r>
        <w:rPr>
          <w:rFonts w:ascii="Times New Roman" w:hAnsi="Times New Roman" w:cs="Times New Roman"/>
        </w:rPr>
        <w:br/>
        <w:t>« Je n’en sais rien, avoua-t-elle, il nous a attaqué par surprise, en traître. Une chose est sûr c’est qu’il est certain de la puissance de ses pouvoirs. Demandes à Ereb s’il y a moyen de faire quelque chose. Elle est plus au fait de la magie que moi. »</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Elle se remit à faire le compte des membres du groupe et son cœur rata un bond, elle ne s’en était pas rendue compte au début mais Tatiana n’était pas là.</w:t>
      </w:r>
      <w:r>
        <w:rPr>
          <w:rFonts w:ascii="Times New Roman" w:hAnsi="Times New Roman" w:cs="Times New Roman"/>
        </w:rPr>
        <w:br/>
        <w:t>« Quelqu’un a vu Tatiana ? »</w:t>
      </w:r>
      <w:r>
        <w:rPr>
          <w:rFonts w:ascii="Times New Roman" w:hAnsi="Times New Roman" w:cs="Times New Roman"/>
        </w:rPr>
        <w:br/>
        <w:t>Elle osa un coup d’œil dehors, la tempête faisait rage et à moins de posséder une puissance magique, il était impossible de rester plus de quelques minutes. Laury ne prit que quelques secondes à se décider, elle se retourna vers le groupe.</w:t>
      </w:r>
      <w:r>
        <w:rPr>
          <w:rFonts w:ascii="Times New Roman" w:hAnsi="Times New Roman" w:cs="Times New Roman"/>
        </w:rPr>
        <w:br/>
        <w:t>« Restez-là, je vais la chercher. »</w:t>
      </w:r>
      <w:r>
        <w:rPr>
          <w:rFonts w:ascii="Times New Roman" w:hAnsi="Times New Roman" w:cs="Times New Roman"/>
        </w:rPr>
        <w:br/>
        <w:t>Elle lança un regard à Vane, sachant qu’il allait intervenir et quitta la tente avant qu’un mot ne soit prononcé. Elle ne tarda pas à retrouver Tatiana malgré le vent qui soulevait des volutes de neige.</w:t>
      </w:r>
      <w:r>
        <w:rPr>
          <w:rFonts w:ascii="Times New Roman" w:hAnsi="Times New Roman" w:cs="Times New Roman"/>
        </w:rPr>
        <w:br/>
        <w:t>« Il ne faut pas rester là, tu veux mourir ou quoi ? Lui demanda-t-elle.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baissa la tête puis posa la main sur le front de Ciria.*</w:t>
      </w:r>
      <w:r>
        <w:rPr>
          <w:rFonts w:ascii="Times New Roman" w:hAnsi="Times New Roman" w:cs="Times New Roman"/>
        </w:rPr>
        <w:br/>
      </w:r>
      <w:r>
        <w:rPr>
          <w:rFonts w:ascii="Times New Roman" w:hAnsi="Times New Roman" w:cs="Times New Roman"/>
        </w:rPr>
        <w:br/>
        <w:t>- Elle a de nouveau de la fièvre, elle est brûlante...</w:t>
      </w:r>
      <w:r>
        <w:rPr>
          <w:rFonts w:ascii="Times New Roman" w:hAnsi="Times New Roman" w:cs="Times New Roman"/>
        </w:rPr>
        <w:br/>
      </w:r>
      <w:r>
        <w:rPr>
          <w:rFonts w:ascii="Times New Roman" w:hAnsi="Times New Roman" w:cs="Times New Roman"/>
        </w:rPr>
        <w:br/>
        <w:t>*Il la laissa aux bons soins de Vane puis se mit près d'Ereb.*</w:t>
      </w:r>
      <w:r>
        <w:rPr>
          <w:rFonts w:ascii="Times New Roman" w:hAnsi="Times New Roman" w:cs="Times New Roman"/>
        </w:rPr>
        <w:br/>
      </w:r>
      <w:r>
        <w:rPr>
          <w:rFonts w:ascii="Times New Roman" w:hAnsi="Times New Roman" w:cs="Times New Roman"/>
        </w:rPr>
        <w:br/>
        <w:t>- Excuse-moi de te déranger mais... crois-tu qu'il existe un moyen de le tuer ?</w:t>
      </w:r>
      <w:r>
        <w:rPr>
          <w:rFonts w:ascii="Times New Roman" w:hAnsi="Times New Roman" w:cs="Times New Roman"/>
        </w:rPr>
        <w:br/>
      </w:r>
      <w:r>
        <w:rPr>
          <w:rFonts w:ascii="Times New Roman" w:hAnsi="Times New Roman" w:cs="Times New Roman"/>
        </w:rPr>
        <w:br/>
        <w:t>*Vane bouillonna en voyant Laury sortir. Elle devait rester à l'intérieur mais le lui dire ne servirait à rien.</w:t>
      </w:r>
    </w:p>
    <w:p w:rsidR="00767FD8" w:rsidRDefault="00767FD8">
      <w:pPr>
        <w:pStyle w:val="NormalWeb"/>
        <w:spacing w:before="0" w:beforeAutospacing="0" w:after="0" w:afterAutospacing="0"/>
        <w:rPr>
          <w:rFonts w:ascii="Times New Roman" w:hAnsi="Times New Roman" w:cs="Times New Roman"/>
        </w:rPr>
      </w:pP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était au milieu de la tempête et fut surprise de voir Laury marcher vers elle.*</w:t>
      </w:r>
      <w:r>
        <w:rPr>
          <w:rFonts w:ascii="Times New Roman" w:hAnsi="Times New Roman" w:cs="Times New Roman"/>
        </w:rPr>
        <w:br/>
      </w:r>
      <w:r>
        <w:rPr>
          <w:rFonts w:ascii="Times New Roman" w:hAnsi="Times New Roman" w:cs="Times New Roman"/>
        </w:rPr>
        <w:br/>
        <w:t xml:space="preserve">- Il ne faut pas rester là, tu veux mourir ou quoi ? Lui demanda-t-elle. </w:t>
      </w:r>
      <w:r>
        <w:rPr>
          <w:rFonts w:ascii="Times New Roman" w:hAnsi="Times New Roman" w:cs="Times New Roman"/>
        </w:rPr>
        <w:br/>
        <w:t>- Je suis habitué à ce climat ! J'ai dû aller mettre les petits à l'abri, ils n'auraient pas survécu. Et puis il y a ça !</w:t>
      </w:r>
      <w:r>
        <w:rPr>
          <w:rFonts w:ascii="Times New Roman" w:hAnsi="Times New Roman" w:cs="Times New Roman"/>
        </w:rPr>
        <w:br/>
      </w:r>
      <w:r>
        <w:rPr>
          <w:rFonts w:ascii="Times New Roman" w:hAnsi="Times New Roman" w:cs="Times New Roman"/>
        </w:rPr>
        <w:br/>
        <w:t>*Elle montra du doigt le ciel. La tempête était gigantesque mais quand il se mélangeait à la neige, à certains moment on pouvait voir le corps d'un dragon. Tatiana devait crier pour se faire entendre. Ses longs cheveux bouclés valsaient au rythme du vent.*</w:t>
      </w:r>
      <w:r>
        <w:rPr>
          <w:rFonts w:ascii="Times New Roman" w:hAnsi="Times New Roman" w:cs="Times New Roman"/>
        </w:rPr>
        <w:br/>
      </w:r>
      <w:r>
        <w:rPr>
          <w:rFonts w:ascii="Times New Roman" w:hAnsi="Times New Roman" w:cs="Times New Roman"/>
        </w:rPr>
        <w:br/>
        <w:t>- C'est un dragon mythique... La corne qui est sur le haut de sa tête est une épée ! La rumeur dit qu'elle peut briser n'importe quel sort. Malheureusement, je ne suis qu'une guerrière, je ne sais pas utiliser la magie.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à bout de forces et de nerfs.</w:t>
      </w:r>
      <w:r>
        <w:rPr>
          <w:rFonts w:ascii="Times New Roman" w:hAnsi="Times New Roman" w:cs="Times New Roman"/>
        </w:rPr>
        <w:br/>
        <w:t>« Tatiana, arrêtes tes bêtises, personne ne peut survivre à une telle tempête. Oublie ce dragon et viens te mettre à l’abri avant que tu n’ais ma mort sur ta conscience car je ne bougerais pas d’ici à moins que tu ne daignes me suivre à l’abri. »</w:t>
      </w:r>
      <w:r>
        <w:rPr>
          <w:rFonts w:ascii="Times New Roman" w:hAnsi="Times New Roman" w:cs="Times New Roman"/>
        </w:rPr>
        <w:br/>
        <w:t>Elle était en rage, le froid l’affaiblissait à vue d’œil mais elle savait que l’autre femme ne tiendrait pas non plus dans ce froid.</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remarquait l'état dans lequel se trouvait Laury.*</w:t>
      </w:r>
      <w:r>
        <w:rPr>
          <w:rFonts w:ascii="Times New Roman" w:hAnsi="Times New Roman" w:cs="Times New Roman"/>
        </w:rPr>
        <w:br/>
      </w:r>
      <w:r>
        <w:rPr>
          <w:rFonts w:ascii="Times New Roman" w:hAnsi="Times New Roman" w:cs="Times New Roman"/>
        </w:rPr>
        <w:br/>
        <w:t>- Tatiana, arrêtes tes bêtises, personne ne peut survivre à une telle tempête. Oublie ce dragon et viens te mettre à l’abri avant que tu n’ais ma mort sur ta conscience car je ne bougerais pas d’ici à moins que tu ne daignes me suivre à l’abri.</w:t>
      </w:r>
      <w:r>
        <w:rPr>
          <w:rFonts w:ascii="Times New Roman" w:hAnsi="Times New Roman" w:cs="Times New Roman"/>
        </w:rPr>
        <w:br/>
        <w:t>- Mais voyons, Laury ! C'est une solution pour éliminer Black !!</w:t>
      </w:r>
      <w:r>
        <w:rPr>
          <w:rFonts w:ascii="Times New Roman" w:hAnsi="Times New Roman" w:cs="Times New Roman"/>
        </w:rPr>
        <w:br/>
      </w:r>
      <w:r>
        <w:rPr>
          <w:rFonts w:ascii="Times New Roman" w:hAnsi="Times New Roman" w:cs="Times New Roman"/>
        </w:rPr>
        <w:br/>
        <w:t>*Rien à faire, Laury allait mourir sous ce froid et apparemment, elle ne voulait pas bouger. Tatiana ragea contre elle puis soupira en la regardant.*</w:t>
      </w:r>
      <w:r>
        <w:rPr>
          <w:rFonts w:ascii="Times New Roman" w:hAnsi="Times New Roman" w:cs="Times New Roman"/>
        </w:rPr>
        <w:br/>
      </w:r>
      <w:r>
        <w:rPr>
          <w:rFonts w:ascii="Times New Roman" w:hAnsi="Times New Roman" w:cs="Times New Roman"/>
        </w:rPr>
        <w:br/>
        <w:t>- Rentre tout de suite à la tente tu ne tiendras pas ! Quant à moi je dois vérifier quelque chose... Je vous rejoins après.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n’en démordait pas, ce qui était légendaire en elle c’était également le fait qu’elle soit têtue comme personne.</w:t>
      </w:r>
      <w:r>
        <w:rPr>
          <w:rFonts w:ascii="Times New Roman" w:hAnsi="Times New Roman" w:cs="Times New Roman"/>
        </w:rPr>
        <w:br/>
        <w:t>« Rentre tout de suite à la tente tu ne tiendras pas ! Quant à moi je dois vérifier quelque chose... Je vous rejoins après.</w:t>
      </w:r>
      <w:r>
        <w:rPr>
          <w:rFonts w:ascii="Times New Roman" w:hAnsi="Times New Roman" w:cs="Times New Roman"/>
        </w:rPr>
        <w:br/>
        <w:t>- Tu es resté plus longtemps que moi dans le froid, viens te mettre à l’abri. Discutons ensemble de ton idée pour voir si elle est faisable, les tempêtes comme celle-là sont monnaie courante quand on avance dans le Nord. Tu auras loisirs d’étayer ta thèse un autre jour. Viens. »</w:t>
      </w:r>
      <w:r>
        <w:rPr>
          <w:rFonts w:ascii="Times New Roman" w:hAnsi="Times New Roman" w:cs="Times New Roman"/>
        </w:rPr>
        <w:br/>
        <w:t>Elle ne sentait plus ses doigts tellement ils étaient engourdis par le froid.</w:t>
      </w:r>
      <w:r>
        <w:rPr>
          <w:rFonts w:ascii="Times New Roman" w:hAnsi="Times New Roman" w:cs="Times New Roman"/>
        </w:rPr>
        <w:br/>
      </w:r>
      <w:r>
        <w:rPr>
          <w:rFonts w:ascii="Times New Roman" w:hAnsi="Times New Roman" w:cs="Times New Roman"/>
        </w:rPr>
        <w:br/>
        <w:t>Dans la tente, Blitz s’était mis à faire les cents pas, il était plus qu’inquiet, cela faisait un bout de temps que Laury était partie à la recherche de Tatiana et n’était pas encore revenue. Il lançait par moment des coups d’œils à Vane.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très gentille et une grande guerrière mais seigneur quel entêtement !! Elle souffla puis lui fit non de la tête.*</w:t>
      </w:r>
      <w:r>
        <w:rPr>
          <w:rFonts w:ascii="Times New Roman" w:hAnsi="Times New Roman" w:cs="Times New Roman"/>
        </w:rPr>
        <w:br/>
      </w:r>
      <w:r>
        <w:rPr>
          <w:rFonts w:ascii="Times New Roman" w:hAnsi="Times New Roman" w:cs="Times New Roman"/>
        </w:rPr>
        <w:br/>
        <w:t xml:space="preserve">- Arrête de t'inquiéter, je t'ai dit que je suis habituée à ce froid... Mais pas toi apparemment... Fait moi plaisir et rejoins les autres... Je te promets que je serais là dans une heure grand maximum. </w:t>
      </w:r>
      <w:r>
        <w:rPr>
          <w:rFonts w:ascii="Times New Roman" w:hAnsi="Times New Roman" w:cs="Times New Roman"/>
        </w:rPr>
        <w:br/>
      </w:r>
      <w:r>
        <w:rPr>
          <w:rFonts w:ascii="Times New Roman" w:hAnsi="Times New Roman" w:cs="Times New Roman"/>
        </w:rPr>
        <w:br/>
        <w:t>*Pour obliger son amie à rentrer et à abandonner de l'attendre, Tatiana courut vers le nord, plus au nord encore, s'enfonçant dans la tempête et la neige. Elle lui cria une dernière chose avant de disparaître, avec une pointe de tristesse dans la voix.*</w:t>
      </w:r>
      <w:r>
        <w:rPr>
          <w:rFonts w:ascii="Times New Roman" w:hAnsi="Times New Roman" w:cs="Times New Roman"/>
        </w:rPr>
        <w:br/>
      </w:r>
      <w:r>
        <w:rPr>
          <w:rFonts w:ascii="Times New Roman" w:hAnsi="Times New Roman" w:cs="Times New Roman"/>
        </w:rPr>
        <w:br/>
        <w:t>- Et puis... Je ne fais pas partie de votre groupe...</w:t>
      </w:r>
      <w:r>
        <w:rPr>
          <w:rFonts w:ascii="Times New Roman" w:hAnsi="Times New Roman" w:cs="Times New Roman"/>
        </w:rPr>
        <w:br/>
      </w:r>
      <w:r>
        <w:rPr>
          <w:rFonts w:ascii="Times New Roman" w:hAnsi="Times New Roman" w:cs="Times New Roman"/>
        </w:rPr>
        <w:br/>
        <w:t>*Vane s'inquiétait autant que lui pour Laury et sentait le regard de Blitz sur lui... Ne pouvant plus attendre, il sortit de la tente et marcha dans la direction de Laury. Il ne voyait pas grand chose mais il avait bien l'intention de la retrouver. Au fur et à mesure qu'il avançait, le froid paralysait son corps mais sa volonté était plus forte encore.*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entendit les paroles de Tatiana, décidément, elle était au moins aussi têtue qu’elle. Elle ne se laissa pas décourager, elle continua à avancer vers la jeune femme, elle voulait lui dire que le groupe l’acceptait ou que si pas tout le monde, au moins elle. Elle sentit le froid l’engourdir mordant comme un animal enragé son visage et ses mains. Elle continua à avancer, sa vision se troublait mais rien ne pouvait la faire lâcher. Elle s’était toujours vue mourir sur un champ de bataille et pas au milieu d’un blizzard, surtout pas pour quelqu’un qui ne semblait rien vouloir entendre. Elle tituba sans même savoir si Tatiana la voyait ou pas, elle n’en pouvait plus mais elle le savait, si elle s’arrêtait, elle mourrait. Elle n’eut pas le courage de continuer et se laissa tomber au beau milieu de la tempête.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marchait comme si le froid ne la gênait pas... Elle s'arrête, se demandant si Laury était retournée en arrière. Bien évidemment que non, vu l'entêtement qu'elle a... L'Amazone décida de faire marche arrière et Ouragan débarqua à ses cotés.*</w:t>
      </w:r>
      <w:r>
        <w:rPr>
          <w:rFonts w:ascii="Times New Roman" w:hAnsi="Times New Roman" w:cs="Times New Roman"/>
        </w:rPr>
        <w:br/>
      </w:r>
      <w:r>
        <w:rPr>
          <w:rFonts w:ascii="Times New Roman" w:hAnsi="Times New Roman" w:cs="Times New Roman"/>
        </w:rPr>
        <w:br/>
        <w:t>*Vane continuait mais presque en rampant. Ses lèvres se craquait tellement le froid était mortel. Il vit une ombre noire au milieu de la neige. Il s'approcha et reconnut Laury. Elle était inconsciente et à bout de force. Il n'était pas mieux, il tenta malgré tout de la soulever. Mais il s'effondra presque aussitôt dans la neige. Tatiana arriva à ce moment-là.*</w:t>
      </w:r>
      <w:r>
        <w:rPr>
          <w:rFonts w:ascii="Times New Roman" w:hAnsi="Times New Roman" w:cs="Times New Roman"/>
        </w:rPr>
        <w:br/>
      </w:r>
      <w:r>
        <w:rPr>
          <w:rFonts w:ascii="Times New Roman" w:hAnsi="Times New Roman" w:cs="Times New Roman"/>
        </w:rPr>
        <w:br/>
        <w:t xml:space="preserve">- Ils vont vraiment bien ensemble ces deux-la ! </w:t>
      </w:r>
      <w:r>
        <w:rPr>
          <w:rFonts w:ascii="Times New Roman" w:hAnsi="Times New Roman" w:cs="Times New Roman"/>
        </w:rPr>
        <w:br/>
      </w:r>
      <w:r>
        <w:rPr>
          <w:rFonts w:ascii="Times New Roman" w:hAnsi="Times New Roman" w:cs="Times New Roman"/>
        </w:rPr>
        <w:br/>
        <w:t>*Elle plaça Vane sur le dos du tigre et Laury sur son dos. Ils marchèrent jusqu'à la tente et entra. Elle plaça d'abord Laury près de la première source de chaleur ensuite Vane près de la deuxième. Elle fit un clin d’œil a Blitz puis reprit la route avec Ouragan dans la tempête.*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se leva d’un bond quand il vit entrer dans la tente Tatiana qui amenait le corps de Laury. Il ne fit même pas attention à celui de Vane. Il s’empressa de retirer son gros manteau de fourrure pour le placer sur la jeune femme. Il voulut remercier Tatiana pour ce qu’elle avait fait mais quand il se retourna, elle n’était déjà plus là. Il n’y fit pas plus attention que ça, il retourna aux chevets de son amie, faisant tout son possible pour tenter de la réchauffer.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réveilla, elle sentit les auras faibles de ses amis. Elle se redressa et vit Vane qui était presque à l'abandon alors que Blitz s'occupait uniquement de Laury. Elle s'approcha de Vane et l'allongea convenablement à ses cotés avec l'aide de son frère. Il lui chuchota.*</w:t>
      </w:r>
      <w:r>
        <w:rPr>
          <w:rFonts w:ascii="Times New Roman" w:hAnsi="Times New Roman" w:cs="Times New Roman"/>
        </w:rPr>
        <w:br/>
      </w:r>
      <w:r>
        <w:rPr>
          <w:rFonts w:ascii="Times New Roman" w:hAnsi="Times New Roman" w:cs="Times New Roman"/>
        </w:rPr>
        <w:br/>
        <w:t>- Il a l'air mal en point à cause du froid...</w:t>
      </w:r>
      <w:r>
        <w:rPr>
          <w:rFonts w:ascii="Times New Roman" w:hAnsi="Times New Roman" w:cs="Times New Roman"/>
        </w:rPr>
        <w:br/>
        <w:t>- Et Blitz me fait du mal...</w:t>
      </w:r>
      <w:r>
        <w:rPr>
          <w:rFonts w:ascii="Times New Roman" w:hAnsi="Times New Roman" w:cs="Times New Roman"/>
        </w:rPr>
        <w:br/>
      </w:r>
      <w:r>
        <w:rPr>
          <w:rFonts w:ascii="Times New Roman" w:hAnsi="Times New Roman" w:cs="Times New Roman"/>
        </w:rPr>
        <w:br/>
        <w:t>*Cirion ne comprit pas tout de suite ce qu'elle insinuait puis s'inquiéta quand elle posa ses deux mains sur le torse du guerrier.*</w:t>
      </w:r>
      <w:r>
        <w:rPr>
          <w:rFonts w:ascii="Times New Roman" w:hAnsi="Times New Roman" w:cs="Times New Roman"/>
        </w:rPr>
        <w:br/>
      </w:r>
      <w:r>
        <w:rPr>
          <w:rFonts w:ascii="Times New Roman" w:hAnsi="Times New Roman" w:cs="Times New Roman"/>
        </w:rPr>
        <w:br/>
        <w:t>- Mais qu'est ce que tu fais ?</w:t>
      </w:r>
      <w:r>
        <w:rPr>
          <w:rFonts w:ascii="Times New Roman" w:hAnsi="Times New Roman" w:cs="Times New Roman"/>
        </w:rPr>
        <w:br/>
        <w:t>- Tu ne crois quand meme pas que je vais le laisser mourir de froid !</w:t>
      </w:r>
      <w:r>
        <w:rPr>
          <w:rFonts w:ascii="Times New Roman" w:hAnsi="Times New Roman" w:cs="Times New Roman"/>
        </w:rPr>
        <w:br/>
        <w:t>- Tu es déjà mal en point, regarde-toi...</w:t>
      </w:r>
      <w:r>
        <w:rPr>
          <w:rFonts w:ascii="Times New Roman" w:hAnsi="Times New Roman" w:cs="Times New Roman"/>
        </w:rPr>
        <w:br/>
        <w:t>- Si tu as une meilleure idée...</w:t>
      </w:r>
      <w:r>
        <w:rPr>
          <w:rFonts w:ascii="Times New Roman" w:hAnsi="Times New Roman" w:cs="Times New Roman"/>
        </w:rPr>
        <w:br/>
      </w:r>
      <w:r>
        <w:rPr>
          <w:rFonts w:ascii="Times New Roman" w:hAnsi="Times New Roman" w:cs="Times New Roman"/>
        </w:rPr>
        <w:br/>
        <w:t>*Cirion resta près de sa sœur mais ne savait rien faire. Il se sentit inutile. Ciria sourit en regardant Vane puis échangea la puissance de leur aura. Le corps de Vane reprenait rapidement des forces et son corps se réchauffait à vue d’œil, sa peau se renouvelait...</w:t>
      </w:r>
      <w:r>
        <w:rPr>
          <w:rFonts w:ascii="Times New Roman" w:hAnsi="Times New Roman" w:cs="Times New Roman"/>
        </w:rPr>
        <w:br/>
        <w:t>Quant à Ciria, elle le soignait et attrapait tous les maux de Vane. Son corps se gela et ses lèvres prirent une teinte bleutée ainsi que ses mains. Cirion la prit dans ses bras quand elle eut finit le transfert et souffla son, haleine chaude sur ses mains. Il lui murmurait doucement a l'oreille.*</w:t>
      </w:r>
      <w:r>
        <w:rPr>
          <w:rFonts w:ascii="Times New Roman" w:hAnsi="Times New Roman" w:cs="Times New Roman"/>
        </w:rPr>
        <w:br/>
      </w:r>
      <w:r>
        <w:rPr>
          <w:rFonts w:ascii="Times New Roman" w:hAnsi="Times New Roman" w:cs="Times New Roman"/>
        </w:rPr>
        <w:br/>
        <w:t>- Reste avec moi Ciria... Tu vas aller mieux...</w:t>
      </w:r>
      <w:r>
        <w:rPr>
          <w:rFonts w:ascii="Times New Roman" w:hAnsi="Times New Roman" w:cs="Times New Roman"/>
        </w:rPr>
        <w:br/>
      </w:r>
      <w:r>
        <w:rPr>
          <w:rFonts w:ascii="Times New Roman" w:hAnsi="Times New Roman" w:cs="Times New Roman"/>
        </w:rPr>
        <w:br/>
        <w:t>*Mais Ciria ne réagissait plus... Le froid la blessait moins que le sentiment de Blitz pour Vane. Cirion le savait mais il ne disait rien de toute manière, il n'aurait rien pu faire de plus qu'essayer de réchauffer sa sœur de plus en plus malade.*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Rien n’importait plus pour Blitz que l’état de santé de Laury, il était inquiet au plus haut point, la jeune fille avait fortement souffert du froid. Il ne se rendit même pas compte que Ciria allait de pire en pire. Tout ce qu’il pensait c’est qu’il avait été lâche, c’est lui qui aurait dû affronter le froid pour la retrouver et ce dès qu’elle fut partie. Il aurait dû la raisonner au lieu de ça, il était resté là, impuissant.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ne savait plus où se mettre tellement elle avait froid mais apparemment la condition physique de Laury n'allait pas mieux. Elle sourit à son frère pour lui faire comprendre qu'il devait la lâcher. Elle se déplaça légèrement en zigzag vers Laury et retira le manteau de Blitz. Elle lui sourit comme à son habitude puis posa sa main sur la sienne pour le rassurer. Elle procéda comme pour Vane et échangea à nouveau leur aura. Elle était faible certes mais elle était ravie de voir que le visage de Laury retrouvait sa beauté. Elle continua jusqu'à ce que son corps aît repris une température acceptable. Doucement, elle retira ses petites mains puis remit le manteau de Blitz sur elle. Ciria le regarda un moment et sourit faiblement.*</w:t>
      </w:r>
      <w:r>
        <w:rPr>
          <w:rFonts w:ascii="Times New Roman" w:hAnsi="Times New Roman" w:cs="Times New Roman"/>
        </w:rPr>
        <w:br/>
      </w:r>
      <w:r>
        <w:rPr>
          <w:rFonts w:ascii="Times New Roman" w:hAnsi="Times New Roman" w:cs="Times New Roman"/>
        </w:rPr>
        <w:br/>
        <w:t>- Elle va aller mieux, ne t'en fait pas...</w:t>
      </w:r>
      <w:r>
        <w:rPr>
          <w:rFonts w:ascii="Times New Roman" w:hAnsi="Times New Roman" w:cs="Times New Roman"/>
        </w:rPr>
        <w:br/>
      </w:r>
      <w:r>
        <w:rPr>
          <w:rFonts w:ascii="Times New Roman" w:hAnsi="Times New Roman" w:cs="Times New Roman"/>
        </w:rPr>
        <w:br/>
        <w:t>*Lentement, elle retourna près de son frère qui la porta pour ne pas qu'elle s'effondre. Blottie dans ses bras, elle toussa et cracha du sang. Le jeune garçon vit une tache sombre sur lui et fit de grands yeux en la regardant. Tout de suite, elle posa sa main sur sa bouche et parla à voix basse.*</w:t>
      </w:r>
      <w:r>
        <w:rPr>
          <w:rFonts w:ascii="Times New Roman" w:hAnsi="Times New Roman" w:cs="Times New Roman"/>
        </w:rPr>
        <w:br/>
      </w:r>
      <w:r>
        <w:rPr>
          <w:rFonts w:ascii="Times New Roman" w:hAnsi="Times New Roman" w:cs="Times New Roman"/>
        </w:rPr>
        <w:br/>
        <w:t>- Je t'en prie... Tais-toi... Ne leur dit rien et empêche les... de m'approcher... Ils ne doivent pas... savoir...</w:t>
      </w:r>
      <w:r>
        <w:rPr>
          <w:rFonts w:ascii="Times New Roman" w:hAnsi="Times New Roman" w:cs="Times New Roman"/>
        </w:rPr>
        <w:br/>
      </w:r>
      <w:r>
        <w:rPr>
          <w:rFonts w:ascii="Times New Roman" w:hAnsi="Times New Roman" w:cs="Times New Roman"/>
        </w:rPr>
        <w:br/>
        <w:t>*Ciria réussit à sourire une dernière fois avant de sombrer dans les ténèbres. Cirion tourna le dos à tout le monde et versa une larme en silence. Personne ne devait le voir dans cet état. Et encore moins, l'état de Ciria...*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sourit quand il vit la petite Ciria aider son amie. Elle donna visiblement tout ce qu’elle avait. Ce geste le fit se sentir coupable, il aurait du rester près de la fillette pendant leur voyage. Il se jura ce jour-là de cesser de se mêler de ce qui ne le regardait pas de s’occuper comme un père pourrait le faire des deux enfants. Il se leva doucement et alla chercher des couvertures dans un coin de la tente. Il en déposa une sur Vane car après tout, c’était un compagnon. Il convergea ensuite vers les deux enfants et quand il vit l’état de Ciria, il paniqua. Il l’emmitoufla dans les couvertures qu’il avait apportées, elle semblait avoir aspiré les maux de ses compagnons. Blitz chercha désespérément une solution et la seule qui s’offrait à lui ne le ravissait guère. Il regarda Ciria, elle était vraiment au plus mal, il mit sa jalousie de côté. Il retourna auprès de Laury et lui enleva son manteau. Puis il porta la jeune femme jusqu’à Vane et les emmitouflèrent ensemble. Armé de son manteau en fourrure, il le rajouta à la couche de couvertures qu’il avait déjà apportées à la fillette.</w:t>
      </w:r>
    </w:p>
    <w:p w:rsidR="00767FD8" w:rsidRDefault="00767FD8">
      <w:pPr>
        <w:rPr>
          <w:rStyle w:val="Strong"/>
        </w:rPr>
      </w:pPr>
    </w:p>
    <w:p w:rsidR="00767FD8" w:rsidRDefault="00767FD8">
      <w:r>
        <w:rPr>
          <w:rStyle w:val="Strong"/>
        </w:rPr>
        <w:t>Céleste</w:t>
      </w:r>
      <w:r>
        <w:br/>
        <w:t xml:space="preserve">*Cirion allait s'interposer mais Blitz fit comme s’il n'était pas là et s'occupa de Ciria. Elle avait froid et n'arrivait pas éliminer la magie qu'elle avait "aspirer". Pour Cirion s'en était trop... Il sortit à une vitesse impressionnant et se mit à courir dans la neige. Presque au même moment où Blitz mit une couverture sur les deux amoureux, les lèvres de Ciria se réparèrent.  </w:t>
      </w:r>
      <w:r>
        <w:br/>
      </w:r>
      <w:r>
        <w:br/>
        <w:t>C'est alors que la petite sombra dans ses souvenirs. Lors de sa précédente réincarnation, elle avait vécu plus ou moins la même situation et lorsqu'elle eut neuf ans, tout ce qui l'affaiblissait laissait des marques sur son corps...</w:t>
      </w:r>
      <w:r>
        <w:br/>
        <w:t xml:space="preserve">A la fin, au bout de deux semaines, elle était mutilée et avait succombé à ses blessures. A chaque fois, Ciria devient un peu plus résistante mais le Mal également... </w:t>
      </w:r>
      <w:r>
        <w:br/>
      </w:r>
      <w:r>
        <w:br/>
        <w:t>Ciria tremblait en rêvant mais se calma un peu quand elle sentit la présence de Blitz visiblement plus tranquille et apaisé...*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fit tout ce qui était en son pouvoir pour réchauffer la fillette, il la prit dans ses bras, la berça, lui raconta des histoires où tout se passait toujours bien et il n’y avait aucun méchant. Il se rendit compte combien il était incapable de raconter correctement quelque chose mais il s’en moquait, du coin de l’œil, il vit que Vane revenait doucement à lui. Il esquissa un geste pour se lever mais sembla bloqué par quelque chose.</w:t>
      </w:r>
      <w:r>
        <w:rPr>
          <w:rFonts w:ascii="Times New Roman" w:hAnsi="Times New Roman" w:cs="Times New Roman"/>
        </w:rPr>
        <w:br/>
      </w:r>
      <w:r>
        <w:rPr>
          <w:rFonts w:ascii="Times New Roman" w:hAnsi="Times New Roman" w:cs="Times New Roman"/>
        </w:rPr>
        <w:br/>
        <w:t xml:space="preserve">Laury rêvait, elle était bien, dans le bras de celui qu’elle aimait de tout son cœur. Elle dormait, comme si elle avait vécu un mauvais rêve pendant des années. Elle sentit son amour bouger et esquisser un geste pour se lever. Elle se blottit plus fort contre lui : </w:t>
      </w:r>
      <w:r>
        <w:rPr>
          <w:rFonts w:ascii="Times New Roman" w:hAnsi="Times New Roman" w:cs="Times New Roman"/>
        </w:rPr>
        <w:br/>
        <w:t>« Je t’en prie, ne me quitte plus, plus jamais. »</w:t>
      </w:r>
      <w:r>
        <w:rPr>
          <w:rFonts w:ascii="Times New Roman" w:hAnsi="Times New Roman" w:cs="Times New Roman"/>
        </w:rPr>
        <w:br/>
        <w:t>Un merveilleux sourire éclairait son visage et derrière ses yeux clos, elle semblait si paisible.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écoutait les yeux fermés les histoires de Blitz... Elle était bien dans ses bras mais se sentait un peu seule sans la présence de Cirion. Elle sentit que Blitz regardait vers Vane et elle ouvrit ses yeux embrumés. Elle le regarda et posa sa main froide sur sa joue. Une larme coula le long de sa joue en parlant d'une voix presque inaudible...*</w:t>
      </w:r>
      <w:r>
        <w:rPr>
          <w:rFonts w:ascii="Times New Roman" w:hAnsi="Times New Roman" w:cs="Times New Roman"/>
        </w:rPr>
        <w:br/>
      </w:r>
      <w:r>
        <w:rPr>
          <w:rFonts w:ascii="Times New Roman" w:hAnsi="Times New Roman" w:cs="Times New Roman"/>
        </w:rPr>
        <w:br/>
        <w:t>- S'il te plait papa, ne hais pas les autres... et encore moins ceux qui font partie de ce groupe...</w:t>
      </w:r>
      <w:r>
        <w:rPr>
          <w:rFonts w:ascii="Times New Roman" w:hAnsi="Times New Roman" w:cs="Times New Roman"/>
        </w:rPr>
        <w:br/>
      </w:r>
      <w:r>
        <w:rPr>
          <w:rFonts w:ascii="Times New Roman" w:hAnsi="Times New Roman" w:cs="Times New Roman"/>
        </w:rPr>
        <w:br/>
        <w:t xml:space="preserve">*Elle referma les yeux et se reblottit dans les couvertures. </w:t>
      </w:r>
      <w:r>
        <w:rPr>
          <w:rFonts w:ascii="Times New Roman" w:hAnsi="Times New Roman" w:cs="Times New Roman"/>
        </w:rPr>
        <w:br/>
        <w:t>Quant à Vane, il reprenait connaissance et ouvrit les yeux. La lumière reflétant sur les toiles de la tente lui brûlait un peu les yeux et il essaya de se remettre debout. Quand il tenta de bouger, Laury qui était à ses cotés se rapprocha de lui et Vane n'eut pas le courage de bouger d'avantage.*</w:t>
      </w:r>
      <w:r>
        <w:rPr>
          <w:rFonts w:ascii="Times New Roman" w:hAnsi="Times New Roman" w:cs="Times New Roman"/>
        </w:rPr>
        <w:br/>
      </w:r>
      <w:r>
        <w:rPr>
          <w:rFonts w:ascii="Times New Roman" w:hAnsi="Times New Roman" w:cs="Times New Roman"/>
        </w:rPr>
        <w:br/>
        <w:t>- Je t’en prie, ne me quitte plus, plus jamais.</w:t>
      </w:r>
      <w:r>
        <w:rPr>
          <w:rFonts w:ascii="Times New Roman" w:hAnsi="Times New Roman" w:cs="Times New Roman"/>
        </w:rPr>
        <w:br/>
        <w:t>- Jamais je ne te quitterais....</w:t>
      </w:r>
      <w:r>
        <w:rPr>
          <w:rFonts w:ascii="Times New Roman" w:hAnsi="Times New Roman" w:cs="Times New Roman"/>
        </w:rPr>
        <w:br/>
      </w:r>
      <w:r>
        <w:rPr>
          <w:rFonts w:ascii="Times New Roman" w:hAnsi="Times New Roman" w:cs="Times New Roman"/>
        </w:rPr>
        <w:br/>
        <w:t>*Il se mit sur le coté pour la serrer dans ses bras et la regarda sourire. Sur le moment, Vane eut peur qu'elle rêve et qu'elle croie être dans les bras de Léandre. Il tenta de chasser cette idée mais rien y fit... Il resta malgré tout près d'elle et se rendormit.*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sourit quand il vit Ciria tenter de le réconforter. Il la sentit se blottir à nouveau contre lui. Il ne put s’empêcher un regard vers Vane, Laury semblait paisible dans ses bras, il la vit bouger, un peu. Un sourire barra son visage, il sentit même les larmes lui venir, elle dormait. C’était incroyable. Il baissa la tête vers Ciria et lui murmura comme un secret.</w:t>
      </w:r>
      <w:r>
        <w:rPr>
          <w:rFonts w:ascii="Times New Roman" w:hAnsi="Times New Roman" w:cs="Times New Roman"/>
        </w:rPr>
        <w:br/>
        <w:t>« Je ne le hais pas, lui dit-il, je veux juste qu’elle soit heureuse, elle a assez souffert, elle a le droit à un peu de bonheur. »</w:t>
      </w:r>
      <w:r>
        <w:rPr>
          <w:rFonts w:ascii="Times New Roman" w:hAnsi="Times New Roman" w:cs="Times New Roman"/>
        </w:rPr>
        <w:br/>
        <w:t xml:space="preserve">Une idée lui vint soudain, un truc que Léandre lui avait confié, une thèse que la curiosité poussait à vérifier. Il déplaça doucement Ciria et s’approcha à pattes de velours du couple : </w:t>
      </w:r>
      <w:r>
        <w:rPr>
          <w:rFonts w:ascii="Times New Roman" w:hAnsi="Times New Roman" w:cs="Times New Roman"/>
        </w:rPr>
        <w:br/>
        <w:t>« Laury, tu dors ? Demanda-t-il.</w:t>
      </w:r>
      <w:r>
        <w:rPr>
          <w:rFonts w:ascii="Times New Roman" w:hAnsi="Times New Roman" w:cs="Times New Roman"/>
        </w:rPr>
        <w:br/>
        <w:t>- Oui, je dors, lui répondit la jeune fille dans son sommeil. »</w:t>
      </w:r>
      <w:r>
        <w:rPr>
          <w:rFonts w:ascii="Times New Roman" w:hAnsi="Times New Roman" w:cs="Times New Roman"/>
        </w:rPr>
        <w:br/>
        <w:t xml:space="preserve">Il eut un rire d’écolier, Léandre lui avait confié qu’elle ne mentait jamais si on la questionnait alors qu’elle dormait. Il tenta la question qui le tiraillait depuis quelques jours : </w:t>
      </w:r>
      <w:r>
        <w:rPr>
          <w:rFonts w:ascii="Times New Roman" w:hAnsi="Times New Roman" w:cs="Times New Roman"/>
        </w:rPr>
        <w:br/>
        <w:t>« Est-ce que tu es amoureuse de Vane ?</w:t>
      </w:r>
      <w:r>
        <w:rPr>
          <w:rFonts w:ascii="Times New Roman" w:hAnsi="Times New Roman" w:cs="Times New Roman"/>
        </w:rPr>
        <w:br/>
        <w:t>- Pourquoi, j’ai retrouvé Léandre ? Répondit la jeune femme.</w:t>
      </w:r>
      <w:r>
        <w:rPr>
          <w:rFonts w:ascii="Times New Roman" w:hAnsi="Times New Roman" w:cs="Times New Roman"/>
        </w:rPr>
        <w:br/>
        <w:t>- Tu veux parler de Black.</w:t>
      </w:r>
      <w:r>
        <w:rPr>
          <w:rFonts w:ascii="Times New Roman" w:hAnsi="Times New Roman" w:cs="Times New Roman"/>
        </w:rPr>
        <w:br/>
        <w:t>- Non, le vrai Léandre, pas une pâle copie.</w:t>
      </w:r>
      <w:r>
        <w:rPr>
          <w:rFonts w:ascii="Times New Roman" w:hAnsi="Times New Roman" w:cs="Times New Roman"/>
        </w:rPr>
        <w:br/>
        <w:t>- Tu es dans les bras de Vane en ce moment.</w:t>
      </w:r>
      <w:r>
        <w:rPr>
          <w:rFonts w:ascii="Times New Roman" w:hAnsi="Times New Roman" w:cs="Times New Roman"/>
        </w:rPr>
        <w:br/>
        <w:t>- Alors autant pour moi. »</w:t>
      </w:r>
      <w:r>
        <w:rPr>
          <w:rFonts w:ascii="Times New Roman" w:hAnsi="Times New Roman" w:cs="Times New Roman"/>
        </w:rPr>
        <w:br/>
        <w:t xml:space="preserve">Sa phrase lui arracha un petit rie qu’il tenta de cacher. Il retourna voir Ciria et lui demanda : </w:t>
      </w:r>
      <w:r>
        <w:rPr>
          <w:rFonts w:ascii="Times New Roman" w:hAnsi="Times New Roman" w:cs="Times New Roman"/>
        </w:rPr>
        <w:br/>
        <w:t>« Tu crois qu’ils vont bien ensemble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sentit abandonnée le temps que Blitz questionne Laury. Elle entendit ses réponses et ne put s'empêcher de repenser à ce que Laury avait vécu. Blitz retourna près d'elle. Ciria écarta les grandes couvertures de son visage pour le regarder.*</w:t>
      </w:r>
      <w:r>
        <w:rPr>
          <w:rFonts w:ascii="Times New Roman" w:hAnsi="Times New Roman" w:cs="Times New Roman"/>
        </w:rPr>
        <w:br/>
      </w:r>
      <w:r>
        <w:rPr>
          <w:rFonts w:ascii="Times New Roman" w:hAnsi="Times New Roman" w:cs="Times New Roman"/>
        </w:rPr>
        <w:br/>
        <w:t xml:space="preserve">- Tu crois qu’ils vont bien ensemble ? </w:t>
      </w:r>
      <w:r>
        <w:rPr>
          <w:rFonts w:ascii="Times New Roman" w:hAnsi="Times New Roman" w:cs="Times New Roman"/>
        </w:rPr>
        <w:br/>
        <w:t>- La question n'est pas de savoir s’ils vont bien ensemble mais si leur amour est possible... Laury a beaucoup souffert de son côté mais Vane également. Le jour où je l'ai rencontré, je l'ai sentit tout de suite et j'ai effacé un bout de sa mémoire... Si tu savais le secret que je détiens en moi... C'est très lourd à porter et je suis heureuse qu'il ne s'en souvienne pas...</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eut une phrase étrange : </w:t>
      </w:r>
      <w:r>
        <w:rPr>
          <w:rFonts w:ascii="Times New Roman" w:hAnsi="Times New Roman" w:cs="Times New Roman"/>
        </w:rPr>
        <w:br/>
        <w:t>« La question n'est pas de savoir s’ils vont bien ensemble mais si leur amour est possible... Laury a beaucoup souffert de son côté mais Vane également. Le jour où je l'ai rencontré, je l'ai sentit tout de suite et j'ai effacé un bout de sa mémoire... Si tu savais le secret que je détiens en moi... C'est très lourd à porter et je suis heureuse qu'il ne s'en souvienne pas... »</w:t>
      </w:r>
      <w:r>
        <w:rPr>
          <w:rFonts w:ascii="Times New Roman" w:hAnsi="Times New Roman" w:cs="Times New Roman"/>
        </w:rPr>
        <w:br/>
        <w:t>Blitz regarda un peu dans le vide.</w:t>
      </w:r>
      <w:r>
        <w:rPr>
          <w:rFonts w:ascii="Times New Roman" w:hAnsi="Times New Roman" w:cs="Times New Roman"/>
        </w:rPr>
        <w:br/>
        <w:t>« Si on le lui proposait, je crois qu’elle ne voudrait pas oublier. Ce souvenir ne la détruit pas, il la poussa à aller de l’avant. »</w:t>
      </w:r>
      <w:r>
        <w:rPr>
          <w:rFonts w:ascii="Times New Roman" w:hAnsi="Times New Roman" w:cs="Times New Roman"/>
        </w:rPr>
        <w:br/>
        <w:t xml:space="preserve">Puis il posa les yeux sur la petite fille et sourit, il s’approcha de son oreille et lui dit : </w:t>
      </w:r>
      <w:r>
        <w:rPr>
          <w:rFonts w:ascii="Times New Roman" w:hAnsi="Times New Roman" w:cs="Times New Roman"/>
        </w:rPr>
        <w:br/>
        <w:t>« Les secrets, s’ils sont trop lourds à porter, peuvent être partagés mais seulement avec une personne en qui on a une confiance absolue.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observa Blitz qui semblait troublé.*</w:t>
      </w:r>
      <w:r>
        <w:rPr>
          <w:rFonts w:ascii="Times New Roman" w:hAnsi="Times New Roman" w:cs="Times New Roman"/>
        </w:rPr>
        <w:br/>
      </w:r>
      <w:r>
        <w:rPr>
          <w:rFonts w:ascii="Times New Roman" w:hAnsi="Times New Roman" w:cs="Times New Roman"/>
        </w:rPr>
        <w:br/>
        <w:t>- Si on le lui proposait, je crois qu’elle ne voudrait pas oublier. Ce souvenir ne la détruit pas, il la poussa à aller de l’avant.</w:t>
      </w:r>
      <w:r>
        <w:rPr>
          <w:rFonts w:ascii="Times New Roman" w:hAnsi="Times New Roman" w:cs="Times New Roman"/>
        </w:rPr>
        <w:br/>
        <w:t>- Je sais... Mais pour Vane, je ne lui ai pas demandé son avis... J'ai vu dans sa tête l'image de Laury et je savais qu'ils se rencontreraient un jour ou l'autre alors j'ai préféré passer outre de son accord...</w:t>
      </w:r>
      <w:r>
        <w:rPr>
          <w:rFonts w:ascii="Times New Roman" w:hAnsi="Times New Roman" w:cs="Times New Roman"/>
        </w:rPr>
        <w:br/>
      </w:r>
      <w:r>
        <w:rPr>
          <w:rFonts w:ascii="Times New Roman" w:hAnsi="Times New Roman" w:cs="Times New Roman"/>
        </w:rPr>
        <w:br/>
        <w:t>*Ciria sourit quand Blitz lui chuchota quelque chose a l'oreille et haussa l'épaule car le souffle de son ami la fit frissonner.*</w:t>
      </w:r>
      <w:r>
        <w:rPr>
          <w:rFonts w:ascii="Times New Roman" w:hAnsi="Times New Roman" w:cs="Times New Roman"/>
        </w:rPr>
        <w:br/>
      </w:r>
      <w:r>
        <w:rPr>
          <w:rFonts w:ascii="Times New Roman" w:hAnsi="Times New Roman" w:cs="Times New Roman"/>
        </w:rPr>
        <w:br/>
        <w:t>- Les secrets, s’ils sont trop lourds à porter, peuvent être partagés mais seulement avec une personne en qui on a une confiance absolue.</w:t>
      </w:r>
      <w:r>
        <w:rPr>
          <w:rFonts w:ascii="Times New Roman" w:hAnsi="Times New Roman" w:cs="Times New Roman"/>
        </w:rPr>
        <w:br/>
        <w:t>- Alors c'est avec toi que je veux le partager... Prends ma main, tu verras ce que je verrai...</w:t>
      </w:r>
      <w:r>
        <w:rPr>
          <w:rFonts w:ascii="Times New Roman" w:hAnsi="Times New Roman" w:cs="Times New Roman"/>
        </w:rPr>
        <w:br/>
      </w:r>
      <w:r>
        <w:rPr>
          <w:rFonts w:ascii="Times New Roman" w:hAnsi="Times New Roman" w:cs="Times New Roman"/>
        </w:rPr>
        <w:br/>
        <w:t>*Elle glissa sa main dans la sienne et ferma les yeux. Directement elle se plongea dans les souvenirs de Vane et trembla, son corps devenant chaud...</w:t>
      </w:r>
      <w:r>
        <w:rPr>
          <w:rFonts w:ascii="Times New Roman" w:hAnsi="Times New Roman" w:cs="Times New Roman"/>
        </w:rPr>
        <w:br/>
      </w:r>
      <w:r>
        <w:rPr>
          <w:rFonts w:ascii="Times New Roman" w:hAnsi="Times New Roman" w:cs="Times New Roman"/>
        </w:rPr>
        <w:br/>
      </w:r>
      <w:r>
        <w:rPr>
          <w:rStyle w:val="Emphasis"/>
          <w:rFonts w:ascii="Times New Roman" w:hAnsi="Times New Roman" w:cs="Times New Roman"/>
        </w:rPr>
        <w:t>Il y avait du sang partout dans une des salles remplis de soldats. Ils battaient à mort Léandre puis on fit venir Vane en colère et en rage. Ils venaient de brûler sa maison et la famille qui y vivait... L'un des gardes s'approcha de lui.</w:t>
      </w:r>
      <w:r>
        <w:rPr>
          <w:rFonts w:ascii="Times New Roman" w:hAnsi="Times New Roman" w:cs="Times New Roman"/>
          <w:i/>
          <w:iCs/>
        </w:rPr>
        <w:br/>
      </w:r>
      <w:r>
        <w:rPr>
          <w:rStyle w:val="Emphasis"/>
          <w:rFonts w:ascii="Times New Roman" w:hAnsi="Times New Roman" w:cs="Times New Roman"/>
        </w:rPr>
        <w:t>- Tu sais que nous n'avons pas le choix...</w:t>
      </w:r>
      <w:r>
        <w:rPr>
          <w:rFonts w:ascii="Times New Roman" w:hAnsi="Times New Roman" w:cs="Times New Roman"/>
          <w:i/>
          <w:iCs/>
        </w:rPr>
        <w:br/>
      </w:r>
      <w:r>
        <w:rPr>
          <w:rStyle w:val="Emphasis"/>
          <w:rFonts w:ascii="Times New Roman" w:hAnsi="Times New Roman" w:cs="Times New Roman"/>
        </w:rPr>
        <w:t>- Vous êtes répugnants...</w:t>
      </w:r>
      <w:r>
        <w:rPr>
          <w:rFonts w:ascii="Times New Roman" w:hAnsi="Times New Roman" w:cs="Times New Roman"/>
          <w:i/>
          <w:iCs/>
        </w:rPr>
        <w:br/>
      </w:r>
      <w:r>
        <w:rPr>
          <w:rStyle w:val="Emphasis"/>
          <w:rFonts w:ascii="Times New Roman" w:hAnsi="Times New Roman" w:cs="Times New Roman"/>
        </w:rPr>
        <w:t>C'est ainsi que commença des coups sur Vane au visage et aux côtes. Puis l'un des gardes prit Léandre pour le remettre dans sa cellule.</w:t>
      </w:r>
      <w:r>
        <w:rPr>
          <w:rFonts w:ascii="Times New Roman" w:hAnsi="Times New Roman" w:cs="Times New Roman"/>
          <w:i/>
          <w:iCs/>
        </w:rPr>
        <w:br/>
      </w:r>
      <w:r>
        <w:rPr>
          <w:rStyle w:val="Emphasis"/>
          <w:rFonts w:ascii="Times New Roman" w:hAnsi="Times New Roman" w:cs="Times New Roman"/>
        </w:rPr>
        <w:t>- Nous allons tuer aussi Laury... Et tu le sais mais ! Tu peux épargner sa vie...</w:t>
      </w:r>
      <w:r>
        <w:rPr>
          <w:rFonts w:ascii="Times New Roman" w:hAnsi="Times New Roman" w:cs="Times New Roman"/>
          <w:i/>
          <w:iCs/>
        </w:rPr>
        <w:br/>
      </w:r>
      <w:r>
        <w:rPr>
          <w:rStyle w:val="Emphasis"/>
          <w:rFonts w:ascii="Times New Roman" w:hAnsi="Times New Roman" w:cs="Times New Roman"/>
        </w:rPr>
        <w:t>- Comment ?</w:t>
      </w:r>
      <w:r>
        <w:rPr>
          <w:rFonts w:ascii="Times New Roman" w:hAnsi="Times New Roman" w:cs="Times New Roman"/>
          <w:i/>
          <w:iCs/>
        </w:rPr>
        <w:br/>
      </w:r>
      <w:r>
        <w:rPr>
          <w:rStyle w:val="Emphasis"/>
          <w:rFonts w:ascii="Times New Roman" w:hAnsi="Times New Roman" w:cs="Times New Roman"/>
        </w:rPr>
        <w:t>- En décapitant ta chère et tendre...</w:t>
      </w:r>
      <w:r>
        <w:rPr>
          <w:rFonts w:ascii="Times New Roman" w:hAnsi="Times New Roman" w:cs="Times New Roman"/>
          <w:i/>
          <w:iCs/>
        </w:rPr>
        <w:br/>
      </w:r>
      <w:r>
        <w:rPr>
          <w:rStyle w:val="Emphasis"/>
          <w:rFonts w:ascii="Times New Roman" w:hAnsi="Times New Roman" w:cs="Times New Roman"/>
        </w:rPr>
        <w:t>Les gardes amenèrent Merenwen, la sœur de Tatiana. Ils étaient très amoureux et avaient le projet de s'enfuir pour vivre leur vie... Mais le destin en décida autrement.</w:t>
      </w:r>
      <w:r>
        <w:rPr>
          <w:rFonts w:ascii="Times New Roman" w:hAnsi="Times New Roman" w:cs="Times New Roman"/>
          <w:i/>
          <w:iCs/>
        </w:rPr>
        <w:br/>
      </w:r>
      <w:r>
        <w:rPr>
          <w:rStyle w:val="Emphasis"/>
          <w:rFonts w:ascii="Times New Roman" w:hAnsi="Times New Roman" w:cs="Times New Roman"/>
        </w:rPr>
        <w:t>- Vane, fais-le !</w:t>
      </w:r>
      <w:r>
        <w:rPr>
          <w:rFonts w:ascii="Times New Roman" w:hAnsi="Times New Roman" w:cs="Times New Roman"/>
          <w:i/>
          <w:iCs/>
        </w:rPr>
        <w:br/>
      </w:r>
      <w:r>
        <w:rPr>
          <w:rStyle w:val="Emphasis"/>
          <w:rFonts w:ascii="Times New Roman" w:hAnsi="Times New Roman" w:cs="Times New Roman"/>
        </w:rPr>
        <w:t>- Jamais je ne pourrais pas !!!</w:t>
      </w:r>
      <w:r>
        <w:rPr>
          <w:rFonts w:ascii="Times New Roman" w:hAnsi="Times New Roman" w:cs="Times New Roman"/>
          <w:i/>
          <w:iCs/>
        </w:rPr>
        <w:br/>
      </w:r>
      <w:r>
        <w:rPr>
          <w:rStyle w:val="Emphasis"/>
          <w:rFonts w:ascii="Times New Roman" w:hAnsi="Times New Roman" w:cs="Times New Roman"/>
        </w:rPr>
        <w:t>- Si Laury survie, elle pourra accomplir son destin et peut être sauver Léandre.</w:t>
      </w:r>
      <w:r>
        <w:rPr>
          <w:rFonts w:ascii="Times New Roman" w:hAnsi="Times New Roman" w:cs="Times New Roman"/>
          <w:i/>
          <w:iCs/>
        </w:rPr>
        <w:br/>
      </w:r>
      <w:r>
        <w:rPr>
          <w:rStyle w:val="Emphasis"/>
          <w:rFonts w:ascii="Times New Roman" w:hAnsi="Times New Roman" w:cs="Times New Roman"/>
        </w:rPr>
        <w:t>- Je refuse !!</w:t>
      </w:r>
      <w:r>
        <w:rPr>
          <w:rFonts w:ascii="Times New Roman" w:hAnsi="Times New Roman" w:cs="Times New Roman"/>
          <w:i/>
          <w:iCs/>
        </w:rPr>
        <w:br/>
      </w:r>
      <w:r>
        <w:rPr>
          <w:rStyle w:val="Emphasis"/>
          <w:rFonts w:ascii="Times New Roman" w:hAnsi="Times New Roman" w:cs="Times New Roman"/>
        </w:rPr>
        <w:t>- Vane... Je t'attendrai dans l'autre monde et je n'aimerais que toi... Je t'en supplie...</w:t>
      </w:r>
      <w:r>
        <w:rPr>
          <w:rFonts w:ascii="Times New Roman" w:hAnsi="Times New Roman" w:cs="Times New Roman"/>
          <w:i/>
          <w:iCs/>
        </w:rPr>
        <w:br/>
      </w:r>
      <w:r>
        <w:rPr>
          <w:rStyle w:val="Emphasis"/>
          <w:rFonts w:ascii="Times New Roman" w:hAnsi="Times New Roman" w:cs="Times New Roman"/>
        </w:rPr>
        <w:t>Vane versait des larmes de douleur et de colère. Un des gardes lui tendit une épée. S’il se défendait, tout le monde mourrait... Il n'avait aucune autre issue et les mains tremblantes, il décapita son aimée. Après ce geste, Vane perdit ses moyens et tua plusieurs gardes rien qu'avec ses poings. Il fut alors emmené dans les sous-sols et torturé au même prix que Léandre... Il était plongé dans une torpeur énorme et après les gardes décidèrent de le laisser en vie pour qu'il vive comme une âme damnée...</w:t>
      </w:r>
      <w:r>
        <w:rPr>
          <w:rFonts w:ascii="Times New Roman" w:hAnsi="Times New Roman" w:cs="Times New Roman"/>
        </w:rPr>
        <w:br/>
      </w:r>
      <w:r>
        <w:rPr>
          <w:rFonts w:ascii="Times New Roman" w:hAnsi="Times New Roman" w:cs="Times New Roman"/>
        </w:rPr>
        <w:br/>
        <w:t>*Ciria dut lâcher la main de Blitz car elle n'en pouvait plus. Ca lui faisait du bien d'avoir allégé son poids mais la colère et la haine raviva ses blessures. Elle regarda Blitz en pleurant.*</w:t>
      </w:r>
      <w:r>
        <w:rPr>
          <w:rFonts w:ascii="Times New Roman" w:hAnsi="Times New Roman" w:cs="Times New Roman"/>
        </w:rPr>
        <w:br/>
      </w:r>
      <w:r>
        <w:rPr>
          <w:rFonts w:ascii="Times New Roman" w:hAnsi="Times New Roman" w:cs="Times New Roman"/>
        </w:rPr>
        <w:br/>
        <w:t>- S’il la revoyait avec ses souvenirs, Vane en serait mort de tristesse... Et je ne pouvais pas l'accepter... Merenwen aimait Léandre mais moins que Vane depuis qu'elle l'avait rencontré... Elle sut tenir son serment envers lui jusqu'au bout car elle donna sa vie pour lui...</w:t>
      </w:r>
      <w:r>
        <w:rPr>
          <w:rFonts w:ascii="Times New Roman" w:hAnsi="Times New Roman" w:cs="Times New Roman"/>
        </w:rPr>
        <w:br/>
      </w:r>
      <w:r>
        <w:rPr>
          <w:rFonts w:ascii="Times New Roman" w:hAnsi="Times New Roman" w:cs="Times New Roman"/>
        </w:rPr>
        <w:br/>
        <w:t>*Elle se laissa tomber dans ses bras, pour éliminer sa peine...*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voulait savoir, il était curieux mais quand il eut sa réponse, il regretta d’avoir voulu savoir. Il eut un sourire amer et serra Ciria dans ses bras pour calmer ses pleurs. Cette fillette était si exceptionnelle qu’il ne pouvait pas décemment la laisser affronter tout ça toute seule. Il eut un sourire étrange, tous les membres de leur joyeuse escadrille étaient intimement liés sans même le savoir. Comme si c’était le destin qui avait voulu que leurs chemins se croisent.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calma... Elle était vraiment bien dans ses bras, entouré par son aura si réconfortante et puissante. Il regardait droit devant lui et se perdit dans ses pensées. Elle se redressa un peu après et ne faisait plus que murmurer.*</w:t>
      </w:r>
      <w:r>
        <w:rPr>
          <w:rFonts w:ascii="Times New Roman" w:hAnsi="Times New Roman" w:cs="Times New Roman"/>
        </w:rPr>
        <w:br/>
      </w:r>
      <w:r>
        <w:rPr>
          <w:rFonts w:ascii="Times New Roman" w:hAnsi="Times New Roman" w:cs="Times New Roman"/>
        </w:rPr>
        <w:br/>
        <w:t>- Ne lui dit rien... Il serait sûrement bouleversé en revivant ça... Et Laury meme chose. Elle a l'air paisible depuis si longtemps. Enfin elle a trouvé le sommeil.</w:t>
      </w:r>
      <w:r>
        <w:rPr>
          <w:rFonts w:ascii="Times New Roman" w:hAnsi="Times New Roman" w:cs="Times New Roman"/>
        </w:rPr>
        <w:br/>
      </w:r>
      <w:r>
        <w:rPr>
          <w:rFonts w:ascii="Times New Roman" w:hAnsi="Times New Roman" w:cs="Times New Roman"/>
        </w:rPr>
        <w:br/>
        <w:t>*Elle pencha sa tête en arrière pour le regarder et sourit en essuyant ses larmes.*</w:t>
      </w:r>
      <w:r>
        <w:rPr>
          <w:rFonts w:ascii="Times New Roman" w:hAnsi="Times New Roman" w:cs="Times New Roman"/>
        </w:rPr>
        <w:br/>
      </w:r>
      <w:r>
        <w:rPr>
          <w:rFonts w:ascii="Times New Roman" w:hAnsi="Times New Roman" w:cs="Times New Roman"/>
        </w:rPr>
        <w:br/>
        <w:t>- Nous aussi nous devrions dormir. Ereb a l'air tranquille également... Mais ! Où est Cirion ???</w:t>
      </w:r>
      <w:r>
        <w:rPr>
          <w:rFonts w:ascii="Times New Roman" w:hAnsi="Times New Roman" w:cs="Times New Roman"/>
        </w:rPr>
        <w:br/>
      </w:r>
      <w:r>
        <w:rPr>
          <w:rFonts w:ascii="Times New Roman" w:hAnsi="Times New Roman" w:cs="Times New Roman"/>
        </w:rPr>
        <w:br/>
        <w:t>*Peu après sa question, Cirion entra non plutôt bondit dans la tente et lança deux couteaux. Il était en sueur et avait l'air d'avoir croisé le diable en personne. Il ne bougea plus pendant quelques minutes puis sortit la tête hors de la tente. Il regarda autour de lui puis soupira et se blottit dans un coin.*</w:t>
      </w:r>
      <w:r>
        <w:rPr>
          <w:rFonts w:ascii="Times New Roman" w:hAnsi="Times New Roman" w:cs="Times New Roman"/>
        </w:rPr>
        <w:br/>
      </w:r>
      <w:r>
        <w:rPr>
          <w:rFonts w:ascii="Times New Roman" w:hAnsi="Times New Roman" w:cs="Times New Roman"/>
        </w:rPr>
        <w:br/>
        <w:t>- Cirion ? Mon frère, qu'as-tu ?</w:t>
      </w:r>
      <w:r>
        <w:rPr>
          <w:rFonts w:ascii="Times New Roman" w:hAnsi="Times New Roman" w:cs="Times New Roman"/>
        </w:rPr>
        <w:br/>
        <w:t>- Des créatures... Brrr j'en ai froid dans le dos ! Elles étaient horrible et sont sorties de nulle part. Je ne savais pas qui il y avait des créatures ainsi par ici...</w:t>
      </w:r>
      <w:r>
        <w:rPr>
          <w:rFonts w:ascii="Times New Roman" w:hAnsi="Times New Roman" w:cs="Times New Roman"/>
        </w:rPr>
        <w:br/>
        <w:t>- Crois-tu que nous sommes en danger ?</w:t>
      </w:r>
      <w:r>
        <w:rPr>
          <w:rFonts w:ascii="Times New Roman" w:hAnsi="Times New Roman" w:cs="Times New Roman"/>
        </w:rPr>
        <w:br/>
        <w:t>- Non plus pour le moment mais a l'aube, la tempête sera diminuée, et il faudra lever le camp... J'espère que Tatiana sera là...</w:t>
      </w:r>
      <w:r>
        <w:rPr>
          <w:rFonts w:ascii="Times New Roman" w:hAnsi="Times New Roman" w:cs="Times New Roman"/>
        </w:rPr>
        <w:br/>
      </w:r>
      <w:r>
        <w:rPr>
          <w:rFonts w:ascii="Times New Roman" w:hAnsi="Times New Roman" w:cs="Times New Roman"/>
        </w:rPr>
        <w:br/>
        <w:t>*Il s'allongea et s'endormit presque aussitôt, épuisé par l'effort fournis. Ciria sourit malgré tout en regardant son jeune frère puis se remit dans les couvertures après en avoir glissé une sur le dos de Blitz.*</w:t>
      </w:r>
    </w:p>
    <w:p w:rsidR="00767FD8" w:rsidRDefault="00767FD8"/>
    <w:p w:rsidR="00767FD8" w:rsidRDefault="00767FD8">
      <w:pPr>
        <w:rPr>
          <w:lang w:val="en-GB"/>
        </w:rPr>
      </w:pPr>
      <w:r>
        <w:rPr>
          <w:rStyle w:val="Strong"/>
          <w:lang w:val="en-GB"/>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Ereb soupira. </w:t>
      </w:r>
      <w:r>
        <w:rPr>
          <w:rFonts w:ascii="Times New Roman" w:hAnsi="Times New Roman" w:cs="Times New Roman"/>
        </w:rPr>
        <w:t xml:space="preserve">Elle connaissait un moyen très efficace pour accroître sa puissance et sans doute pouvoir tuer Black, mais... C'était très dangereux, non seulement pour elle, mais aussi pour Ceres, et pour tous les autres... </w:t>
      </w:r>
      <w:r>
        <w:rPr>
          <w:rFonts w:ascii="Times New Roman" w:hAnsi="Times New Roman" w:cs="Times New Roman"/>
        </w:rPr>
        <w:br/>
        <w:t xml:space="preserve">Elle fit réveilla Cirion et lui dit de la rejoindre. </w:t>
      </w:r>
      <w:r>
        <w:rPr>
          <w:rFonts w:ascii="Times New Roman" w:hAnsi="Times New Roman" w:cs="Times New Roman"/>
        </w:rPr>
        <w:br/>
        <w:t>- Ecoute-moi, il existe un moyen... mais c'est très délicat... je pourrais perdre le contrôle à tout moment. Si c'est le cas, il faudra nous tuer, Ceres et moi.</w:t>
      </w:r>
      <w:r>
        <w:rPr>
          <w:rFonts w:ascii="Times New Roman" w:hAnsi="Times New Roman" w:cs="Times New Roman"/>
        </w:rPr>
        <w:br/>
        <w:t>Cirion la regardait sans rien dire. L'invoqueuse sourit puis commença son explication:</w:t>
      </w:r>
      <w:r>
        <w:rPr>
          <w:rFonts w:ascii="Times New Roman" w:hAnsi="Times New Roman" w:cs="Times New Roman"/>
        </w:rPr>
        <w:br/>
        <w:t>- Les Invoqueurs peuvent fusionner avec leur Eyons, c'est la forme d'Invoquation la plus dangereuse et la plus puissante. De plus, il est très difficile de revenir... Je vais essayer.</w:t>
      </w:r>
      <w:r>
        <w:rPr>
          <w:rFonts w:ascii="Times New Roman" w:hAnsi="Times New Roman" w:cs="Times New Roman"/>
        </w:rPr>
        <w:br/>
        <w:t xml:space="preserve">Elle s'agenouilla dans la neige et traça quelques signe en faisant un cercle autour d'elle. Ses lèvres bougeaient mais aucun son n'en sortait. Ceres apparut au-dessus d'elle... Une aura bleu-sombre se dégageait du corps d'Ereb, et une aura bleu pâle de celui du dragon. </w:t>
      </w:r>
      <w:r>
        <w:rPr>
          <w:rFonts w:ascii="Times New Roman" w:hAnsi="Times New Roman" w:cs="Times New Roman"/>
        </w:rPr>
        <w:br/>
        <w:t xml:space="preserve">Soudain, la jeune fille se recroquevilla sur elle-même. Une paire d'immenses ailes sombres et écailleuses avait percé la peau de son dos. Une étrange fumée semblait dissoudre ses chairs... Son corps se couvrit d'écailles... Et ce fut tout ce que Cirion put voir car une explosion lui cacha la suite de la transformation. </w:t>
      </w:r>
      <w:r>
        <w:rPr>
          <w:rFonts w:ascii="Times New Roman" w:hAnsi="Times New Roman" w:cs="Times New Roman"/>
        </w:rPr>
        <w:br/>
        <w:t xml:space="preserve">Un immense dragon était apparu à la place de la jeune femme. Il était bleu nuit, et une armure noire couvrait son corps. Une grande puissance se dégageait de lui. </w:t>
      </w:r>
      <w:r>
        <w:rPr>
          <w:rFonts w:ascii="Times New Roman" w:hAnsi="Times New Roman" w:cs="Times New Roman"/>
        </w:rPr>
        <w:br/>
        <w:t>Une voix retentit dans l'esprit du garçon, un mélange de la voix de Ceres et de celle d'Ereb:</w:t>
      </w:r>
      <w:r>
        <w:rPr>
          <w:rFonts w:ascii="Times New Roman" w:hAnsi="Times New Roman" w:cs="Times New Roman"/>
        </w:rPr>
        <w:br/>
        <w:t>"Nous y sommes parvenus."</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aurait préféré passer une bonne nuit mais Ereb le réveilla et lui demanda de la suivre. Il fit cela mais en râlant.</w:t>
      </w:r>
      <w:r>
        <w:rPr>
          <w:rFonts w:ascii="Times New Roman" w:hAnsi="Times New Roman" w:cs="Times New Roman"/>
        </w:rPr>
        <w:br/>
        <w:t>Quand elle eut finit ses explications, une transformation spectaculaire se déroula sous ses yeux. Ensuite une voix résonnait dans sa tête.*</w:t>
      </w:r>
      <w:r>
        <w:rPr>
          <w:rFonts w:ascii="Times New Roman" w:hAnsi="Times New Roman" w:cs="Times New Roman"/>
        </w:rPr>
        <w:br/>
      </w:r>
      <w:r>
        <w:rPr>
          <w:rFonts w:ascii="Times New Roman" w:hAnsi="Times New Roman" w:cs="Times New Roman"/>
        </w:rPr>
        <w:br/>
        <w:t>- Nous y sommes parvenus.</w:t>
      </w:r>
      <w:r>
        <w:rPr>
          <w:rFonts w:ascii="Times New Roman" w:hAnsi="Times New Roman" w:cs="Times New Roman"/>
        </w:rPr>
        <w:br/>
        <w:t>- Oui je vois ça mais tu ne pourrais pas trouver un autre moyen de communication ? J'ai horreur de la télépa-truc.</w:t>
      </w:r>
      <w:r>
        <w:rPr>
          <w:rFonts w:ascii="Times New Roman" w:hAnsi="Times New Roman" w:cs="Times New Roman"/>
        </w:rPr>
        <w:br/>
      </w:r>
      <w:r>
        <w:rPr>
          <w:rFonts w:ascii="Times New Roman" w:hAnsi="Times New Roman" w:cs="Times New Roman"/>
        </w:rPr>
        <w:br/>
        <w:t>*Cirion n'aimait pas beaucoup la magie des Invoqueurs car il s'en méfiait. Il réussit malgré tout à regarder le dragon qui était devant lui. Ses yeux prirent une couleur sang accompagné d'un sourire sadique.*</w:t>
      </w:r>
      <w:r>
        <w:rPr>
          <w:rFonts w:ascii="Times New Roman" w:hAnsi="Times New Roman" w:cs="Times New Roman"/>
        </w:rPr>
        <w:br/>
      </w:r>
      <w:r>
        <w:rPr>
          <w:rFonts w:ascii="Times New Roman" w:hAnsi="Times New Roman" w:cs="Times New Roman"/>
        </w:rPr>
        <w:br/>
        <w:t>- Crois moi je n'hésiterai pas à te tuer si tu débordes...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suis désolée Cirion mais un dragon n'as pas de cordes vocales... Je ne peux communiquer que comme ça. Peux-tu t'assurer que les autres ne s'affolent pas en voyant un gros reptile dans leur campement et qu'ils évitent de l'occire?"</w:t>
      </w:r>
      <w:r>
        <w:rPr>
          <w:rFonts w:ascii="Times New Roman" w:hAnsi="Times New Roman" w:cs="Times New Roman"/>
        </w:rPr>
        <w:br/>
        <w:t xml:space="preserve">Peu habituée à sa nouvelle forme, elle déracina un arbre avec sa queue en regardant Cirion se recoucher. Puis elle s'éloigna de quelques mètres afin de se contrôler plus facilement. </w:t>
      </w:r>
      <w:r>
        <w:rPr>
          <w:rFonts w:ascii="Times New Roman" w:hAnsi="Times New Roman" w:cs="Times New Roman"/>
        </w:rPr>
        <w:br/>
        <w:t xml:space="preserve">Après quelques mouvements maladroits, elle put se déplacer facilement et dominer ses mouvements. </w:t>
      </w:r>
      <w:r>
        <w:rPr>
          <w:rFonts w:ascii="Times New Roman" w:hAnsi="Times New Roman" w:cs="Times New Roman"/>
        </w:rPr>
        <w:br/>
        <w:t>Restait une étape difficile: le vol.</w:t>
      </w:r>
      <w:r>
        <w:rPr>
          <w:rFonts w:ascii="Times New Roman" w:hAnsi="Times New Roman" w:cs="Times New Roman"/>
        </w:rPr>
        <w:br/>
        <w:t>Devant ses essais infructueux, elle se dit qu'un dragon passant par-là devait la trouver bien ridicule.</w:t>
      </w:r>
      <w:r>
        <w:rPr>
          <w:rFonts w:ascii="Times New Roman" w:hAnsi="Times New Roman" w:cs="Times New Roman"/>
        </w:rPr>
        <w:br/>
        <w:t>Il lui fallut toute la nuit pour réussir à décoller de quelques mètres.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faillit se faire expulser d'un coup de queue. Il tapa du pied de colère puis soupira profondément.*</w:t>
      </w:r>
      <w:r>
        <w:rPr>
          <w:rFonts w:ascii="Times New Roman" w:hAnsi="Times New Roman" w:cs="Times New Roman"/>
        </w:rPr>
        <w:br/>
      </w:r>
      <w:r>
        <w:rPr>
          <w:rFonts w:ascii="Times New Roman" w:hAnsi="Times New Roman" w:cs="Times New Roman"/>
        </w:rPr>
        <w:br/>
        <w:t>- Ils ne diront rien si tu les laisse dormir... Bon entraînement...</w:t>
      </w:r>
      <w:r>
        <w:rPr>
          <w:rFonts w:ascii="Times New Roman" w:hAnsi="Times New Roman" w:cs="Times New Roman"/>
        </w:rPr>
        <w:br/>
      </w:r>
      <w:r>
        <w:rPr>
          <w:rFonts w:ascii="Times New Roman" w:hAnsi="Times New Roman" w:cs="Times New Roman"/>
        </w:rPr>
        <w:br/>
        <w:t>*Cirion n'aimait vraiment pas ce dragon mais fit un effort et au lieu de la rappeler à l'ordre, il rentra dans la tente et tout le monde dormait. Ce qui l'inquiétait c'est que Tatiana n'était toujours pas la... Il soupira et fit la moue puis se rendormit.*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voulait tenter quelque chose: elle ouvrit la gueule et déclencha un blizzard, de gros cristaux de glace s'abattaient sur sa cible, un pauvre arbre rabougri. Très vite, il n'en resta plus aucune trace. Satisfait(e) le dragon donna un coup de tête dans un bloc de glace qui était resté dressé, qui s'écroula aussitôt. La plaque d'armure noire qui descendait le long de son chanfrein reptilien tinta. </w:t>
      </w:r>
      <w:r>
        <w:rPr>
          <w:rFonts w:ascii="Times New Roman" w:hAnsi="Times New Roman" w:cs="Times New Roman"/>
        </w:rPr>
        <w:br/>
        <w:t>Redressant le cou, Ereb regarda le soleil se lever. Si elle était bientôt capable de voler, ses compagnons auraient un moyen de transport rapide et sûr.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marchait en direction d'une maisonnette mais plus elle avançait, plus elle était attaquée. D'abord c'était des hommes puis des bêtes étranges... Ouragan était avec elle et il se battait bien mais Tatiana se fatiguait. Elle tomba à plusieurs reprises à genou. Elle se releva... Elle réussit à voler un cheval blanc et monta dessus. Sa peau était recouverte de sang et son armure brillait malgré cela. Elle continua sa progression sans arrêt mais son aura de guerrière diminuait de plus en plus. C'est à ce moment là qu'elle se retrouva face à une sorcière, une ancienne Amazone qui avait donné son âme au diable.*</w:t>
      </w:r>
      <w:r>
        <w:rPr>
          <w:rFonts w:ascii="Times New Roman" w:hAnsi="Times New Roman" w:cs="Times New Roman"/>
        </w:rPr>
        <w:br/>
      </w:r>
      <w:r>
        <w:rPr>
          <w:rFonts w:ascii="Times New Roman" w:hAnsi="Times New Roman" w:cs="Times New Roman"/>
        </w:rPr>
        <w:br/>
        <w:t>- Vitani !!</w:t>
      </w:r>
      <w:r>
        <w:rPr>
          <w:rFonts w:ascii="Times New Roman" w:hAnsi="Times New Roman" w:cs="Times New Roman"/>
        </w:rPr>
        <w:br/>
        <w:t>- Tatiana...</w:t>
      </w:r>
      <w:r>
        <w:rPr>
          <w:rFonts w:ascii="Times New Roman" w:hAnsi="Times New Roman" w:cs="Times New Roman"/>
        </w:rPr>
        <w:br/>
      </w:r>
      <w:r>
        <w:rPr>
          <w:rFonts w:ascii="Times New Roman" w:hAnsi="Times New Roman" w:cs="Times New Roman"/>
        </w:rPr>
        <w:br/>
        <w:t>*Tatiana avait le cœur qui bondissait dans sa poitrine.*</w:t>
      </w:r>
      <w:r>
        <w:rPr>
          <w:rFonts w:ascii="Times New Roman" w:hAnsi="Times New Roman" w:cs="Times New Roman"/>
        </w:rPr>
        <w:br/>
      </w:r>
      <w:r>
        <w:rPr>
          <w:rFonts w:ascii="Times New Roman" w:hAnsi="Times New Roman" w:cs="Times New Roman"/>
        </w:rPr>
        <w:br/>
        <w:t>- Comment se fait-il que tu sois ici ?</w:t>
      </w:r>
      <w:r>
        <w:rPr>
          <w:rFonts w:ascii="Times New Roman" w:hAnsi="Times New Roman" w:cs="Times New Roman"/>
        </w:rPr>
        <w:br/>
        <w:t>- Je te retourne la question, sale sorcière !</w:t>
      </w:r>
      <w:r>
        <w:rPr>
          <w:rFonts w:ascii="Times New Roman" w:hAnsi="Times New Roman" w:cs="Times New Roman"/>
        </w:rPr>
        <w:br/>
        <w:t>- Une sorcière ici c'est banale mais... une princesse Amazone, c'est très rare !</w:t>
      </w:r>
      <w:r>
        <w:rPr>
          <w:rFonts w:ascii="Times New Roman" w:hAnsi="Times New Roman" w:cs="Times New Roman"/>
        </w:rPr>
        <w:br/>
        <w:t>- Tais toi je ne suis plus princesse comme tu ne seras bientôt plus de ce monde</w:t>
      </w:r>
      <w:r>
        <w:rPr>
          <w:rFonts w:ascii="Times New Roman" w:hAnsi="Times New Roman" w:cs="Times New Roman"/>
        </w:rPr>
        <w:br/>
        <w:t>- Ah bon... Mais et si je répandais la nouvelle ? Une princesse sans escorte... Tous les démons viendront à toi, surtout que ta sœur à déjà passé l'arme a gauche !</w:t>
      </w:r>
      <w:r>
        <w:rPr>
          <w:rFonts w:ascii="Times New Roman" w:hAnsi="Times New Roman" w:cs="Times New Roman"/>
        </w:rPr>
        <w:br/>
      </w:r>
      <w:r>
        <w:rPr>
          <w:rFonts w:ascii="Times New Roman" w:hAnsi="Times New Roman" w:cs="Times New Roman"/>
        </w:rPr>
        <w:br/>
        <w:t>*Cela en était trop, Tatiana brandit son épée et lança son cheval au galop. Vitani la laissa approcher mais d'un geste brusque, elle sortit une boule de glace de son poing droit et le lança à toute vitesse vers l'Amazone. Cette dernière réussit à l'éviter mais la boule fit marche arrière et cogna violemment Tatiana à la tête. Un long combat s'en suivit...*</w:t>
      </w:r>
      <w:r>
        <w:rPr>
          <w:rFonts w:ascii="Times New Roman" w:hAnsi="Times New Roman" w:cs="Times New Roman"/>
        </w:rPr>
        <w:br/>
      </w:r>
      <w:r>
        <w:rPr>
          <w:rFonts w:ascii="Times New Roman" w:hAnsi="Times New Roman" w:cs="Times New Roman"/>
        </w:rPr>
        <w:br/>
        <w:t>*Cirion se redressa d'un bond. Il sentait la présence de Tatiana. Faible, certes, mais visible. Il sortit de la tente et la chercha des yeux. Tatiana revint allongée sur l'encolure de son cheval au galop. Il arrêta la monture et la calma puis cria à l'aide pour venir l'aider à descendre Tatiana qui baignait dans son sang.*</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Tatiana revint en mauvais état, quasiment allongée sur son cheval. Le dragon, inquiet, allongea le cou dans sa direction et saisit délicatement l'Amazone dans sa gueule pour la poser à terre sans lui faire le moindre mal. Après l'avoir allongée, Cirion tenta d'arrêter ses hémorragies, sans grand résultat. </w:t>
      </w:r>
      <w:r>
        <w:rPr>
          <w:rFonts w:ascii="Times New Roman" w:hAnsi="Times New Roman" w:cs="Times New Roman"/>
        </w:rPr>
        <w:br/>
        <w:t>Ereb souffla doucement un vent glacé par les naseaux, afin de geler les plaies.</w:t>
      </w:r>
      <w:r>
        <w:rPr>
          <w:rFonts w:ascii="Times New Roman" w:hAnsi="Times New Roman" w:cs="Times New Roman"/>
        </w:rPr>
        <w:br/>
        <w:t>Ce n'était qu'une solution provisoire, mais c'était déjà ça.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laissa le dragon descendre Tatiana de son cheval. Il s'agenouilla à ses côtés puis nettoya ses plaies. Le dragon en fit de même en les gelant. Cirion regarda le torse de la jeune femme et dû arracher son armure. Un gros morceau de cristal était enfoncé dans sa chair au niveau des poumons. Il le retira d'un coup sec puis y posa ses deux mains. Tatiana arracha un cri de douleur et cracha du sang. Elle n'arrivait presque plus à respirer. Un de ces poumons était noyé dans son sang et l'autre endommagé... </w:t>
      </w:r>
      <w:r>
        <w:rPr>
          <w:rFonts w:ascii="Times New Roman" w:hAnsi="Times New Roman" w:cs="Times New Roman"/>
        </w:rPr>
        <w:br/>
        <w:t>Cirion était impuissant face à ses blessures, il ne restait plus qu'à attendre. Il prit la tête de l'Amazone dans ses mains pour l'aider à mieux respirer et ne pas s'étouffer puis pencha la tête vers elle et lui murmura plusieurs phrases.*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naviguait dans les profondeurs du sommeil. Un sommeil si réparateur mais comme tout bonne chose à une fin, les cauchemars ne tardèrent pas à la reprendre. Elle revit, comme elle en avait si souvent l’habitude cette scène et se réveilla en sursaut. Elle regardait autour d’elle et sourit, quelqu’un l’avait mise dans les bras de Vane, elle se défit de son étreinte et se leva, tout le monde dormait dans la tente. Elle alla voir dehors si la tempête avait cessé et eut un mouvement de recul et de surprise, elle ne comprit pas la scène qui se déroulait sous ses yeux, Cirion était debout près du corps inanimé de Tatiana, et devant eux se dressait un dragon. Elle accourut la main sur le pommeau de son épée.</w:t>
      </w:r>
      <w:r>
        <w:rPr>
          <w:rFonts w:ascii="Times New Roman" w:hAnsi="Times New Roman" w:cs="Times New Roman"/>
        </w:rPr>
        <w:br/>
        <w:t>« Qu’est ce qu’il se passe ici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dormait toujours, il ne sentit pas Laury se lever... Il était dans ses rêves et quelques souvenirs effacés refaisaient surface.</w:t>
      </w:r>
      <w:r>
        <w:rPr>
          <w:rFonts w:ascii="Times New Roman" w:hAnsi="Times New Roman" w:cs="Times New Roman"/>
        </w:rPr>
        <w:br/>
        <w:t>Cirion tourna la tête vers Laury qui sortit de la tente. Il avait les larmes aux yeux mais sa fierté les refoula. Tatiana agonisait mais tenait le coup. Il posa sa tête sur le sol et se releva en regardant Laury.*</w:t>
      </w:r>
      <w:r>
        <w:rPr>
          <w:rFonts w:ascii="Times New Roman" w:hAnsi="Times New Roman" w:cs="Times New Roman"/>
        </w:rPr>
        <w:br/>
      </w:r>
      <w:r>
        <w:rPr>
          <w:rFonts w:ascii="Times New Roman" w:hAnsi="Times New Roman" w:cs="Times New Roman"/>
        </w:rPr>
        <w:br/>
        <w:t>- Le dragon est Ereb.... Elle a réussit à se fondre avec son Eyons... Quant à Tatiana, elle est revenue ici sur son cheval dans cet état... elle est mortellement blessée et la seule qui pourrait l'aider c'est soit la mort... ou Ciria mais elle est trop affaiblie. Si elle refait le même processus que pour toi et Vane, elle mourra...</w:t>
      </w:r>
      <w:r>
        <w:rPr>
          <w:rFonts w:ascii="Times New Roman" w:hAnsi="Times New Roman" w:cs="Times New Roman"/>
        </w:rPr>
        <w:br/>
      </w:r>
      <w:r>
        <w:rPr>
          <w:rFonts w:ascii="Times New Roman" w:hAnsi="Times New Roman" w:cs="Times New Roman"/>
        </w:rPr>
        <w:br/>
        <w:t>*Cirion était perdu, il avait l'impression de perdre un être cher et il perdait ses moyens.*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radoucit quand elle comprit la gravité de la situation. Elle regarda les plaies, ce n’était pas très beau à voir. Elle se tourna vers Cirion et lui demanda gentiment.</w:t>
      </w:r>
      <w:r>
        <w:rPr>
          <w:rFonts w:ascii="Times New Roman" w:hAnsi="Times New Roman" w:cs="Times New Roman"/>
        </w:rPr>
        <w:br/>
        <w:t>« Peux-tu aller me chercher Blitz ? Réveille-le, je sais qu’il dort mais ramène-le ici, je crois qu’on peut faire quelque chose. »</w:t>
      </w:r>
      <w:r>
        <w:rPr>
          <w:rFonts w:ascii="Times New Roman" w:hAnsi="Times New Roman" w:cs="Times New Roman"/>
        </w:rPr>
        <w:br/>
        <w:t>Chez elle, il lui aurait été facile de trouver les plantes qui pouvaient calmer les douleurs de la jeune femme mais ici, c’était son ami qui en savait plus qu’elle sur ce point.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Peux-tu aller me chercher Blitz ? Réveille-le, je sais qu’il dort mais ramène-le ici, je crois qu’on peut faire quelque chose.</w:t>
      </w:r>
      <w:r>
        <w:rPr>
          <w:rFonts w:ascii="Times New Roman" w:hAnsi="Times New Roman" w:cs="Times New Roman"/>
        </w:rPr>
        <w:br/>
        <w:t>- Je t'en prie, il faut que tu l'aides...</w:t>
      </w:r>
      <w:r>
        <w:rPr>
          <w:rFonts w:ascii="Times New Roman" w:hAnsi="Times New Roman" w:cs="Times New Roman"/>
        </w:rPr>
        <w:br/>
      </w:r>
      <w:r>
        <w:rPr>
          <w:rFonts w:ascii="Times New Roman" w:hAnsi="Times New Roman" w:cs="Times New Roman"/>
        </w:rPr>
        <w:br/>
        <w:t>*Il la regardait d'un air suppliant qui était très rare chez lui. Il courut dans la tente et sauta presque sur Blitz. Cirion le réveilla en le secouant.*</w:t>
      </w:r>
      <w:r>
        <w:rPr>
          <w:rFonts w:ascii="Times New Roman" w:hAnsi="Times New Roman" w:cs="Times New Roman"/>
        </w:rPr>
        <w:br/>
      </w:r>
      <w:r>
        <w:rPr>
          <w:rFonts w:ascii="Times New Roman" w:hAnsi="Times New Roman" w:cs="Times New Roman"/>
        </w:rPr>
        <w:br/>
        <w:t>- Lève-toi vite !!! Tatiana est gravement blessée, Laury te demande.</w:t>
      </w:r>
      <w:r>
        <w:rPr>
          <w:rFonts w:ascii="Times New Roman" w:hAnsi="Times New Roman" w:cs="Times New Roman"/>
        </w:rPr>
        <w:br/>
      </w:r>
      <w:r>
        <w:rPr>
          <w:rFonts w:ascii="Times New Roman" w:hAnsi="Times New Roman" w:cs="Times New Roman"/>
        </w:rPr>
        <w:br/>
        <w:t>*Pendant que Blitz sortit rejoindre son amie, Cirion s'approcha de sa sœur et la réveilla en douceur mais cette dernière ressentit son angoisse et ouvra immédiatement les yeux.*</w:t>
      </w:r>
      <w:r>
        <w:rPr>
          <w:rFonts w:ascii="Times New Roman" w:hAnsi="Times New Roman" w:cs="Times New Roman"/>
        </w:rPr>
        <w:br/>
      </w:r>
      <w:r>
        <w:rPr>
          <w:rFonts w:ascii="Times New Roman" w:hAnsi="Times New Roman" w:cs="Times New Roman"/>
        </w:rPr>
        <w:br/>
        <w:t>- Qu'as-tu Cirion ? Tu m'inquiètes...</w:t>
      </w:r>
      <w:r>
        <w:rPr>
          <w:rFonts w:ascii="Times New Roman" w:hAnsi="Times New Roman" w:cs="Times New Roman"/>
        </w:rPr>
        <w:br/>
        <w:t>- (Il pleura devant elle) C'est Tatiana... Laury veut calmer sa douleur mais elle mourra... Si tu ne fais rien...</w:t>
      </w:r>
      <w:r>
        <w:rPr>
          <w:rFonts w:ascii="Times New Roman" w:hAnsi="Times New Roman" w:cs="Times New Roman"/>
        </w:rPr>
        <w:br/>
        <w:t>- Si elle est à la limite de la mort, je ne sais pas si je pourrais la soigner...</w:t>
      </w:r>
      <w:r>
        <w:rPr>
          <w:rFonts w:ascii="Times New Roman" w:hAnsi="Times New Roman" w:cs="Times New Roman"/>
        </w:rPr>
        <w:br/>
        <w:t>- Si ce n'était pas possible, je ne te le demanderai pas dans ton état.</w:t>
      </w:r>
      <w:r>
        <w:rPr>
          <w:rFonts w:ascii="Times New Roman" w:hAnsi="Times New Roman" w:cs="Times New Roman"/>
        </w:rPr>
        <w:br/>
        <w:t>- Tu tiens à elle n'est ce pas ?</w:t>
      </w:r>
      <w:r>
        <w:rPr>
          <w:rFonts w:ascii="Times New Roman" w:hAnsi="Times New Roman" w:cs="Times New Roman"/>
        </w:rPr>
        <w:br/>
        <w:t>- S'il te plait...</w:t>
      </w:r>
      <w:r>
        <w:rPr>
          <w:rFonts w:ascii="Times New Roman" w:hAnsi="Times New Roman" w:cs="Times New Roman"/>
        </w:rPr>
        <w:br/>
        <w:t>- aide-moi à aller près d'elle...</w:t>
      </w:r>
      <w:r>
        <w:rPr>
          <w:rFonts w:ascii="Times New Roman" w:hAnsi="Times New Roman" w:cs="Times New Roman"/>
        </w:rPr>
        <w:br/>
      </w:r>
      <w:r>
        <w:rPr>
          <w:rFonts w:ascii="Times New Roman" w:hAnsi="Times New Roman" w:cs="Times New Roman"/>
        </w:rPr>
        <w:br/>
        <w:t>*Cirion porta sa sœur a l'extérieur. Elle regarda Laury en souriant faiblement.*</w:t>
      </w:r>
      <w:r>
        <w:rPr>
          <w:rFonts w:ascii="Times New Roman" w:hAnsi="Times New Roman" w:cs="Times New Roman"/>
        </w:rPr>
        <w:br/>
      </w:r>
      <w:r>
        <w:rPr>
          <w:rFonts w:ascii="Times New Roman" w:hAnsi="Times New Roman" w:cs="Times New Roman"/>
        </w:rPr>
        <w:br/>
        <w:t>- Tes plantes pourront m'aider... Il faut que je commence à la soigner maintenant si on veut avoir une chance de la guérir.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comprit qu’ils allaient la jouer serré et qu’en combinant leurs efforts, ils pourraient faire quelque chose. Puis Laury laissa Blitz regarder aux blessures.</w:t>
      </w:r>
      <w:r>
        <w:rPr>
          <w:rFonts w:ascii="Times New Roman" w:hAnsi="Times New Roman" w:cs="Times New Roman"/>
        </w:rPr>
        <w:br/>
        <w:t>« J’ai pensé à de la fleur de Grenadier avec une décoction de Sarban.</w:t>
      </w:r>
      <w:r>
        <w:rPr>
          <w:rFonts w:ascii="Times New Roman" w:hAnsi="Times New Roman" w:cs="Times New Roman"/>
        </w:rPr>
        <w:br/>
        <w:t>- Il n’y en a pas par ici.</w:t>
      </w:r>
      <w:r>
        <w:rPr>
          <w:rFonts w:ascii="Times New Roman" w:hAnsi="Times New Roman" w:cs="Times New Roman"/>
        </w:rPr>
        <w:br/>
        <w:t>- C’est ce que je me disais.</w:t>
      </w:r>
      <w:r>
        <w:rPr>
          <w:rFonts w:ascii="Times New Roman" w:hAnsi="Times New Roman" w:cs="Times New Roman"/>
        </w:rPr>
        <w:br/>
        <w:t>- La Spérule peut remplacer le Sarban, par contre pour la fleur de Grenadier.</w:t>
      </w:r>
      <w:r>
        <w:rPr>
          <w:rFonts w:ascii="Times New Roman" w:hAnsi="Times New Roman" w:cs="Times New Roman"/>
        </w:rPr>
        <w:br/>
        <w:t>- De l’edelweiss ? »</w:t>
      </w:r>
      <w:r>
        <w:rPr>
          <w:rFonts w:ascii="Times New Roman" w:hAnsi="Times New Roman" w:cs="Times New Roman"/>
        </w:rPr>
        <w:br/>
        <w:t xml:space="preserve">Il la regarda en souriant, et acquiesça. Laury eut un sourire ravi : </w:t>
      </w:r>
      <w:r>
        <w:rPr>
          <w:rFonts w:ascii="Times New Roman" w:hAnsi="Times New Roman" w:cs="Times New Roman"/>
        </w:rPr>
        <w:br/>
        <w:t>« Je m’occupe de la Spérule. »</w:t>
      </w:r>
      <w:r>
        <w:rPr>
          <w:rFonts w:ascii="Times New Roman" w:hAnsi="Times New Roman" w:cs="Times New Roman"/>
        </w:rPr>
        <w:br/>
        <w:t>Elle se mit en chemin et ne tarda pas à en trouver. Quand elle revint, Blitz écrasait déjà au mortier dans un creuset ses plantes, Laury lui donna celles qu’elle avait trouvées. Il travail fut long et Laury ne cessait de jeter des coups d’œil à Ciria, elle s’affaiblissait de plus en plus.</w:t>
      </w:r>
      <w:r>
        <w:rPr>
          <w:rFonts w:ascii="Times New Roman" w:hAnsi="Times New Roman" w:cs="Times New Roman"/>
        </w:rPr>
        <w:br/>
        <w:t>« Blitz, dépêche-toi.</w:t>
      </w:r>
      <w:r>
        <w:rPr>
          <w:rFonts w:ascii="Times New Roman" w:hAnsi="Times New Roman" w:cs="Times New Roman"/>
        </w:rPr>
        <w:br/>
        <w:t>- Il me faut de la chaleur. »</w:t>
      </w:r>
      <w:r>
        <w:rPr>
          <w:rFonts w:ascii="Times New Roman" w:hAnsi="Times New Roman" w:cs="Times New Roman"/>
        </w:rPr>
        <w:br/>
        <w:t>Laury se tourna vers Ereb.</w:t>
      </w:r>
      <w:r>
        <w:rPr>
          <w:rFonts w:ascii="Times New Roman" w:hAnsi="Times New Roman" w:cs="Times New Roman"/>
        </w:rPr>
        <w:br/>
        <w:t>« Il a demandé de la chaleur. »</w:t>
      </w:r>
      <w:r>
        <w:rPr>
          <w:rFonts w:ascii="Times New Roman" w:hAnsi="Times New Roman" w:cs="Times New Roman"/>
        </w:rPr>
        <w:br/>
        <w:t>Quelques minutes plus tard, la préparation était prête.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s'était assise dans la neige qui commençait à fondre un peu avec le soleil. Elle posa ses mains au-dessus du corps de Tatiana et ferma les yeux. Au fur et à mesure que le temps passait, son corps saignait et celui de Tatiana se "réparait". Elle attendit un moment que Laury applique la préparation sur ses blessures puis recommença. Son aura jaune brillait autour de la petite fille mais elle devenait de moins en moins forte et éclatante. Son aura vacilla lorsque du sang coula au coin de la bouche de Ciria. Elle retira ses mains et se laissa tomber en arrière. Comme un ange qui perdait ses pouvoirs, sa peau couleur miel cédait sa place à un gris terne. Ses cheveux rouges devinrent eux aussi gris et Ciria laissa derrière elle des plumes de ses ailes... Cirion vérifia le rythme cardiaque de Tatiana qui doucement revenait à la normal. Il se précipita ensuite sur sa sœur et la secoua.*</w:t>
      </w:r>
      <w:r>
        <w:rPr>
          <w:rFonts w:ascii="Times New Roman" w:hAnsi="Times New Roman" w:cs="Times New Roman"/>
        </w:rPr>
        <w:br/>
      </w:r>
      <w:r>
        <w:rPr>
          <w:rFonts w:ascii="Times New Roman" w:hAnsi="Times New Roman" w:cs="Times New Roman"/>
        </w:rPr>
        <w:br/>
        <w:t>- Ciria ! Lève-toi !! Ouvre les yeux je t'en prie !!</w:t>
      </w:r>
      <w:r>
        <w:rPr>
          <w:rFonts w:ascii="Times New Roman" w:hAnsi="Times New Roman" w:cs="Times New Roman"/>
        </w:rPr>
        <w:br/>
      </w:r>
      <w:r>
        <w:rPr>
          <w:rFonts w:ascii="Times New Roman" w:hAnsi="Times New Roman" w:cs="Times New Roman"/>
        </w:rPr>
        <w:br/>
        <w:t>*Il laissa échapper ses larmes comme s’il était seul puis hurla si fort qu'il fit trembler la terre et un orage violent se forma au-dessus de leur tête.*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regardait la scène en spectatrice, Ciria était au plus mal, quand elle tomba, Blitz accourut et le prit dans ses bras. Il leva les yeux vers Laury, ils étaient emplis de larme.</w:t>
      </w:r>
      <w:r>
        <w:rPr>
          <w:rFonts w:ascii="Times New Roman" w:hAnsi="Times New Roman" w:cs="Times New Roman"/>
        </w:rPr>
        <w:br/>
        <w:t>« De l’essence de… parvint-il à bafouiller.</w:t>
      </w:r>
      <w:r>
        <w:rPr>
          <w:rFonts w:ascii="Times New Roman" w:hAnsi="Times New Roman" w:cs="Times New Roman"/>
        </w:rPr>
        <w:br/>
        <w:t>- De genévrier, acheva Laury avant de partir en courant vers la forêt. »</w:t>
      </w:r>
      <w:r>
        <w:rPr>
          <w:rFonts w:ascii="Times New Roman" w:hAnsi="Times New Roman" w:cs="Times New Roman"/>
        </w:rPr>
        <w:br/>
        <w:t>Elle chercha après la petite graine pendant quelques minutes, elle paniquait, il fallait aller le plus vite possible. Elle en dénicha sous une souche couverte de neige et revint en courant vers le camp, elle glissa dans la neige et s’étala aux pieds de Blitz tendant les graines dans sa main ouverte. Blitz n’eut même pas le temps d’en rire. Il prit les graines et les écrasa entre ses doigts. Puis il passa la pâte extraite sur les lèvres de Ciria qui immédiatement reprirent une couleur normale. Il continua doucement sur le reste du visage et le corps, quand ce fut terminé, il laissa ses larmes l’emporter, ils avaient été assez rapides, il leva les yeux vers Cirion.</w:t>
      </w:r>
      <w:r>
        <w:rPr>
          <w:rFonts w:ascii="Times New Roman" w:hAnsi="Times New Roman" w:cs="Times New Roman"/>
        </w:rPr>
        <w:br/>
        <w:t>« Elle va aller mieux, lui confia-t-il en souriant.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était dans une torpeur peu ordinaire... Lors de telle crise, il pouvait faire déchaîner les pouvoirs maléfiques et quand il se retrouva dans le noir, seul, il chercha après quelque chose pour arrêter sa chute. Cirion vit alors un visage qui s'éclairait peu a peu. Celui de sa sœur ! Il reprit immédiatement connaissance et regarda ce que faisait Blitz. Lorsqu'il vit Ciria reprendre ses couleurs angéliques, il sentit son cœur se gonfler et vu que Blitz avait les bras occupés, il plongea sur Laury et murmurait des mercis à n’en plus finir.</w:t>
      </w:r>
      <w:r>
        <w:rPr>
          <w:rFonts w:ascii="Times New Roman" w:hAnsi="Times New Roman" w:cs="Times New Roman"/>
        </w:rPr>
        <w:br/>
      </w:r>
      <w:r>
        <w:rPr>
          <w:rFonts w:ascii="Times New Roman" w:hAnsi="Times New Roman" w:cs="Times New Roman"/>
        </w:rPr>
        <w:br/>
        <w:t>Ciria était inconsciente mais son aura reprenait doucement de l'ampleur. Ses ailes déployèrent leurs plumes magnifiques et ils pouvaient voir leur "reconstitution". Un peu après, des petites lucioles entourèrent le corps de Ciria...</w:t>
      </w:r>
      <w:r>
        <w:rPr>
          <w:rFonts w:ascii="Times New Roman" w:hAnsi="Times New Roman" w:cs="Times New Roman"/>
        </w:rPr>
        <w:br/>
        <w:t>Cirion sentit leur force et les regarda.*</w:t>
      </w:r>
      <w:r>
        <w:rPr>
          <w:rFonts w:ascii="Times New Roman" w:hAnsi="Times New Roman" w:cs="Times New Roman"/>
        </w:rPr>
        <w:br/>
      </w:r>
      <w:r>
        <w:rPr>
          <w:rFonts w:ascii="Times New Roman" w:hAnsi="Times New Roman" w:cs="Times New Roman"/>
        </w:rPr>
        <w:br/>
        <w:t>- Qu'est ce que vous lui avez donné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eut un rire ravi quand il vit Cirion si joyeux. Il était curieux : </w:t>
      </w:r>
      <w:r>
        <w:rPr>
          <w:rFonts w:ascii="Times New Roman" w:hAnsi="Times New Roman" w:cs="Times New Roman"/>
        </w:rPr>
        <w:br/>
        <w:t>« Qu'est ce que vous lui avez donné ?</w:t>
      </w:r>
      <w:r>
        <w:rPr>
          <w:rFonts w:ascii="Times New Roman" w:hAnsi="Times New Roman" w:cs="Times New Roman"/>
        </w:rPr>
        <w:br/>
        <w:t>- De l’essence de genévrier, répondit Laury comme si c’était la chose la plus banale au monde. Les guerriers de notre clan s’en servaient avant une bataille. C’est une essence puissante qui donne une impression de force, qui influe sur les sentiments de la personne. Dans le cas de nos batailles, c’était le sentiment de puissance et l’impression qu’on ne peut pas perdre la bataille, pour Ciria se doit être celle qui lui dit que tout va bien, qu’il n’y a plus une seule goutte de mal sur cette terre. »</w:t>
      </w:r>
      <w:r>
        <w:rPr>
          <w:rFonts w:ascii="Times New Roman" w:hAnsi="Times New Roman" w:cs="Times New Roman"/>
        </w:rPr>
        <w:br/>
        <w:t>Son explication était simple, elle lança un regard à Blitz et s’éloigna un peu, pour l’homme du froid, ce regard signifiait tout, elle voulait parler. Il regarda Ciria quelques minutes puis demanda à Cirion de l’emmener dans la tente et de s’occuper d’elle. Il retrouva Laury assis dans la neige, elle lui tournait le dos mais l’entendit arriver.</w:t>
      </w:r>
      <w:r>
        <w:rPr>
          <w:rFonts w:ascii="Times New Roman" w:hAnsi="Times New Roman" w:cs="Times New Roman"/>
        </w:rPr>
        <w:br/>
        <w:t>« Qu’est ce que tu veux me dire ? Demanda-t-il.</w:t>
      </w:r>
      <w:r>
        <w:rPr>
          <w:rFonts w:ascii="Times New Roman" w:hAnsi="Times New Roman" w:cs="Times New Roman"/>
        </w:rPr>
        <w:br/>
        <w:t>- Comment es-tu au courant ? »</w:t>
      </w:r>
      <w:r>
        <w:rPr>
          <w:rFonts w:ascii="Times New Roman" w:hAnsi="Times New Roman" w:cs="Times New Roman"/>
        </w:rPr>
        <w:br/>
        <w:t>Blitz sourit, il avait parfaitement compris la question malgré sa forme directe.</w:t>
      </w:r>
      <w:r>
        <w:rPr>
          <w:rFonts w:ascii="Times New Roman" w:hAnsi="Times New Roman" w:cs="Times New Roman"/>
        </w:rPr>
        <w:br/>
        <w:t>« Ciria, elle sait tout. »</w:t>
      </w:r>
      <w:r>
        <w:rPr>
          <w:rFonts w:ascii="Times New Roman" w:hAnsi="Times New Roman" w:cs="Times New Roman"/>
        </w:rPr>
        <w:br/>
        <w:t xml:space="preserve">Il marqua une pause : </w:t>
      </w:r>
      <w:r>
        <w:rPr>
          <w:rFonts w:ascii="Times New Roman" w:hAnsi="Times New Roman" w:cs="Times New Roman"/>
        </w:rPr>
        <w:br/>
        <w:t>« Vane me l’a dit.</w:t>
      </w:r>
      <w:r>
        <w:rPr>
          <w:rFonts w:ascii="Times New Roman" w:hAnsi="Times New Roman" w:cs="Times New Roman"/>
        </w:rPr>
        <w:br/>
        <w:t>- C’est ce que je me disais. »</w:t>
      </w:r>
      <w:r>
        <w:rPr>
          <w:rFonts w:ascii="Times New Roman" w:hAnsi="Times New Roman" w:cs="Times New Roman"/>
        </w:rPr>
        <w:br/>
        <w:t xml:space="preserve">Elle allait se lever quand Blitz la rattrapa : </w:t>
      </w:r>
      <w:r>
        <w:rPr>
          <w:rFonts w:ascii="Times New Roman" w:hAnsi="Times New Roman" w:cs="Times New Roman"/>
        </w:rPr>
        <w:br/>
        <w:t>« C’est un type bien, ouvres-lui ton cœur, il te rendra heureuse. Tu as dormi. Ca fait combien de temps que ça ne t’était pas arrivé ?</w:t>
      </w:r>
      <w:r>
        <w:rPr>
          <w:rFonts w:ascii="Times New Roman" w:hAnsi="Times New Roman" w:cs="Times New Roman"/>
        </w:rPr>
        <w:br/>
        <w:t>- Je croyais que c’était Léandre.</w:t>
      </w:r>
      <w:r>
        <w:rPr>
          <w:rFonts w:ascii="Times New Roman" w:hAnsi="Times New Roman" w:cs="Times New Roman"/>
        </w:rPr>
        <w:br/>
        <w:t>- Je sais, mais tu as dormi. »</w:t>
      </w:r>
      <w:r>
        <w:rPr>
          <w:rFonts w:ascii="Times New Roman" w:hAnsi="Times New Roman" w:cs="Times New Roman"/>
        </w:rPr>
        <w:br/>
        <w:t>Elle l’invita à se relever et le prit dans ses bras, pas comme un amant, non, comme un frère.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avait suivi tout ça sans pourvoir rien faire. On lui avait demandé du feu, elle en avait donné. Lorsque Ciria fut au plus mal, elle avança la tête mais ce fut Blitz qui la rattrapa. Lorsqu'elle alla mieux, elle se réjouit, elle aussi. Mais le sentiment d'impuissance si détesté revint, tenace. En quelques coups d'ailes, Ereb s'éloigna, le cuir de ses membranes claquant dans le vent du nord. Elle se posa sur une aiguille rocheuse d'où elle surplombait le campement.</w:t>
      </w:r>
      <w:r>
        <w:rPr>
          <w:rFonts w:ascii="Times New Roman" w:hAnsi="Times New Roman" w:cs="Times New Roman"/>
        </w:rPr>
        <w:br/>
        <w:t>Levant sa tête vers le ciel, elle poussa un long cri. Puissant et rauque. Le chant du dragon.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était satisfait de la réponse donnée par Laury. Lorsque Blitz et Laury s'écartèrent, il regarda Ereb pour la remercier également. Il fit rentrer Tatiana et la glissa près de Vane qui était bien au chaud, il l'aiderait. </w:t>
      </w:r>
      <w:r>
        <w:rPr>
          <w:rFonts w:ascii="Times New Roman" w:hAnsi="Times New Roman" w:cs="Times New Roman"/>
        </w:rPr>
        <w:br/>
        <w:t>Lorsqu'il sortit, il s'agenouilla près de Ciria. Elle semblait paisible.</w:t>
      </w:r>
      <w:r>
        <w:rPr>
          <w:rFonts w:ascii="Times New Roman" w:hAnsi="Times New Roman" w:cs="Times New Roman"/>
        </w:rPr>
        <w:br/>
      </w:r>
      <w:r>
        <w:rPr>
          <w:rFonts w:ascii="Times New Roman" w:hAnsi="Times New Roman" w:cs="Times New Roman"/>
        </w:rPr>
        <w:br/>
      </w:r>
      <w:r>
        <w:rPr>
          <w:rStyle w:val="Emphasis"/>
          <w:rFonts w:ascii="Times New Roman" w:hAnsi="Times New Roman" w:cs="Times New Roman"/>
        </w:rPr>
        <w:t>... Tout va bien, il n’y a plus une seule goutte de mal sur cette terre...</w:t>
      </w:r>
      <w:r>
        <w:rPr>
          <w:rFonts w:ascii="Times New Roman" w:hAnsi="Times New Roman" w:cs="Times New Roman"/>
          <w:i/>
          <w:iCs/>
        </w:rPr>
        <w:br/>
      </w:r>
      <w:r>
        <w:rPr>
          <w:rStyle w:val="Emphasis"/>
          <w:rFonts w:ascii="Times New Roman" w:hAnsi="Times New Roman" w:cs="Times New Roman"/>
        </w:rPr>
        <w:t>Ce n'est peut être pas la bonne solution... Si les gênes de notre père se réveillent en elle, on aura dur de la contrôler... Et la différence, c'est qu'elle se battra !</w:t>
      </w:r>
      <w:r>
        <w:rPr>
          <w:rFonts w:ascii="Times New Roman" w:hAnsi="Times New Roman" w:cs="Times New Roman"/>
        </w:rPr>
        <w:br/>
      </w:r>
      <w:r>
        <w:rPr>
          <w:rFonts w:ascii="Times New Roman" w:hAnsi="Times New Roman" w:cs="Times New Roman"/>
        </w:rPr>
        <w:br/>
        <w:t>*Cirion était plongé dans ses pensées, Ciria dans ses bras. Il se leva et marcha tout droit. Il connaissait un lac plus loin, il l'avait repéré lors de sa sortie nocturne. Elle devait être dans un lac si ça se produisait... Il monta sur la glace, posa Ciria puis d'un cri d'encouragement, il brisa la glace là où il avait mit son poing. Lorsqu'il s'éloigna, toute la glace se fissura et explosa. Quand il entra dans l'eau, cette dernière se réchauffa comme si une source thermique bouillonnait en-dessous. Il y plongea Ciria et se recula. Lorsqu'elle fut au milieu, elle s'enfonça doucement... Cirion sourit et retourna tranquillement a la tente. Il s'allongea et ferma les yeux.*</w:t>
      </w:r>
      <w:r>
        <w:rPr>
          <w:rFonts w:ascii="Times New Roman" w:hAnsi="Times New Roman" w:cs="Times New Roman"/>
        </w:rPr>
        <w:br/>
      </w:r>
      <w:r>
        <w:rPr>
          <w:rFonts w:ascii="Times New Roman" w:hAnsi="Times New Roman" w:cs="Times New Roman"/>
        </w:rPr>
        <w:br/>
      </w:r>
      <w:r>
        <w:rPr>
          <w:rStyle w:val="Emphasis"/>
          <w:rFonts w:ascii="Times New Roman" w:hAnsi="Times New Roman" w:cs="Times New Roman"/>
        </w:rPr>
        <w:t>A toi de jouer ma sœur...</w:t>
      </w:r>
      <w:r>
        <w:rPr>
          <w:rFonts w:ascii="Times New Roman" w:hAnsi="Times New Roman" w:cs="Times New Roman"/>
        </w:rPr>
        <w:br/>
      </w:r>
      <w:r>
        <w:rPr>
          <w:rFonts w:ascii="Times New Roman" w:hAnsi="Times New Roman" w:cs="Times New Roman"/>
        </w:rPr>
        <w:br/>
        <w:t>*Vane de son côté se réveilla. Il s'étonna de trouver la belle Amazone à ces côtés plutôt que l'aimée de son cœur. Il se leva et sortit de la tente pour s'étirer, il avait reprit toutes ses forces. Il se mit à chercher Laury et en se promenant, il la trouva... Mais dans les bras de Blitz ! Pour la première fois depuis des années, il avait de la jalousie pour ne pas dire de la haine contre un compagnon. Il les regarda en les fixant puis décida de laisser tomber et retourna à la tente. Il vit un dragon sur la falaise mais s'en ficha complètement... Il devait d'abord chercher à calmer sa haine. Il s'en alla, empruntant le cheval qui était déjà là.*</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libéra de l’étreinte de son ami.</w:t>
      </w:r>
      <w:r>
        <w:rPr>
          <w:rFonts w:ascii="Times New Roman" w:hAnsi="Times New Roman" w:cs="Times New Roman"/>
        </w:rPr>
        <w:br/>
        <w:t>« Tu es vraiment un frère pour moi, lui dit-elle. »</w:t>
      </w:r>
      <w:r>
        <w:rPr>
          <w:rFonts w:ascii="Times New Roman" w:hAnsi="Times New Roman" w:cs="Times New Roman"/>
        </w:rPr>
        <w:br/>
        <w:t>Elle eut un sourire amical et retourna au campement, elle remarqua directement qu’il manquait un cheval. Elle vit ses pas dans la neige, il semblait déjà fatigué. Elle prit le sien et suivit les traces. Elle découvrit Vane qui semblait s’enfuir.</w:t>
      </w:r>
      <w:r>
        <w:rPr>
          <w:rFonts w:ascii="Times New Roman" w:hAnsi="Times New Roman" w:cs="Times New Roman"/>
        </w:rPr>
        <w:br/>
        <w:t>« Vane, l’appela-t-elle, où est-ce que tu vas ?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restait là à crier, ses souvenirs remontant par vagues... Elle avait 6 ans... Elle était descendue de la Canopée des Forestiers, et s'était aventurée dans la forêt des Draniens. Si elle avait su... </w:t>
      </w:r>
      <w:r>
        <w:rPr>
          <w:rFonts w:ascii="Times New Roman" w:hAnsi="Times New Roman" w:cs="Times New Roman"/>
        </w:rPr>
        <w:br/>
        <w:t xml:space="preserve">Sa sœur s'était inquiétée et l'avait suivie... Il y avait beaucoup d'animaux rares dans la forêt de Drania, et cela attirait les braconniers et les brigands. Ils leur étaient tombés dessus comme des charognards. </w:t>
      </w:r>
      <w:r>
        <w:rPr>
          <w:rFonts w:ascii="Times New Roman" w:hAnsi="Times New Roman" w:cs="Times New Roman"/>
        </w:rPr>
        <w:br/>
        <w:t>Comment des être humain peuvent-ils prendre plaisir à la cruauté gratuite? Elle-même en garderait toujours une grande cicatrice lui barrant le dos. Mais sa sœur... Elle était aveugle, et c'était de sa faute.</w:t>
      </w:r>
      <w:r>
        <w:rPr>
          <w:rFonts w:ascii="Times New Roman" w:hAnsi="Times New Roman" w:cs="Times New Roman"/>
        </w:rPr>
        <w:br/>
        <w:t xml:space="preserve">Bien heureusement, un Dranien, puissant et quasiment invincible prédateur, avait eu faim à ce moment là. Ce fut un carnage... </w:t>
      </w:r>
      <w:r>
        <w:rPr>
          <w:rFonts w:ascii="Times New Roman" w:hAnsi="Times New Roman" w:cs="Times New Roman"/>
        </w:rPr>
        <w:br/>
        <w:t>Repu, la créature épargna les deux enfants, mais tous les hommes étaient morts.</w:t>
      </w:r>
      <w:r>
        <w:rPr>
          <w:rFonts w:ascii="Times New Roman" w:hAnsi="Times New Roman" w:cs="Times New Roman"/>
        </w:rPr>
        <w:br/>
        <w:t>C'est à partir de ce moment là que l'enfant se fit apprentie Invoqueur, en quête de puissance. Elle se reprocherait toujours de n'avoir rien pu faire, d'avoir été trop faible... et elle reverrait éternellement la lame brûlante s'approcher des yeux de sa sœur...</w:t>
      </w:r>
      <w:r>
        <w:rPr>
          <w:rFonts w:ascii="Times New Roman" w:hAnsi="Times New Roman" w:cs="Times New Roman"/>
        </w:rPr>
        <w:br/>
        <w:t xml:space="preserve">Un hurlement déchira les ténèbres. Un dragon s'envola vers les cieux. </w:t>
      </w:r>
      <w:r>
        <w:rPr>
          <w:rFonts w:ascii="Times New Roman" w:hAnsi="Times New Roman" w:cs="Times New Roman"/>
        </w:rPr>
        <w:br/>
        <w:t>La lune était rouge...</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retenait ses larmes de colère. Il parlait même tout seul sans s'en rendre compte.*</w:t>
      </w:r>
      <w:r>
        <w:rPr>
          <w:rFonts w:ascii="Times New Roman" w:hAnsi="Times New Roman" w:cs="Times New Roman"/>
        </w:rPr>
        <w:br/>
      </w:r>
      <w:r>
        <w:rPr>
          <w:rFonts w:ascii="Times New Roman" w:hAnsi="Times New Roman" w:cs="Times New Roman"/>
        </w:rPr>
        <w:br/>
        <w:t xml:space="preserve">- Elle s'est blottie contre moi... Evidemment, elle pensait que c'était Léandre ! </w:t>
      </w:r>
      <w:r>
        <w:rPr>
          <w:rFonts w:ascii="Times New Roman" w:hAnsi="Times New Roman" w:cs="Times New Roman"/>
        </w:rPr>
        <w:br/>
        <w:t>Elle m'a embrassé... Evidemment, elle s'imaginait dans les bras de Blitz !! Quel con j'ai été !</w:t>
      </w:r>
      <w:r>
        <w:rPr>
          <w:rFonts w:ascii="Times New Roman" w:hAnsi="Times New Roman" w:cs="Times New Roman"/>
        </w:rPr>
        <w:br/>
      </w:r>
      <w:r>
        <w:rPr>
          <w:rFonts w:ascii="Times New Roman" w:hAnsi="Times New Roman" w:cs="Times New Roman"/>
        </w:rPr>
        <w:br/>
        <w:t>*Il accéléra l'allure de son cheval quand il entendit Laury l'appeler derrière. Il se retourna puis stoppa sa monture en soupirant. Il fit cabrer son cheval en la regardant d'un air déçu et en colère.*</w:t>
      </w:r>
      <w:r>
        <w:rPr>
          <w:rFonts w:ascii="Times New Roman" w:hAnsi="Times New Roman" w:cs="Times New Roman"/>
        </w:rPr>
        <w:br/>
      </w:r>
      <w:r>
        <w:rPr>
          <w:rFonts w:ascii="Times New Roman" w:hAnsi="Times New Roman" w:cs="Times New Roman"/>
        </w:rPr>
        <w:br/>
        <w:t>- J'ai des choses à faire ailleurs.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fit galoper son cheval pour arriver à hauteur de l’homme.</w:t>
      </w:r>
      <w:r>
        <w:rPr>
          <w:rFonts w:ascii="Times New Roman" w:hAnsi="Times New Roman" w:cs="Times New Roman"/>
        </w:rPr>
        <w:br/>
        <w:t>« Des choses à faire ailleurs ? Répéta-t-elle comme si elle ne le croyait pas. Des choses qui ne peuvent pas attendre. Tu sembles fou de rage, qu’est ce qu’il t’arrive ? »</w:t>
      </w:r>
      <w:r>
        <w:rPr>
          <w:rFonts w:ascii="Times New Roman" w:hAnsi="Times New Roman" w:cs="Times New Roman"/>
        </w:rPr>
        <w:br/>
        <w:t>Elle sentait la colère lui monter, la dernière fois qu’elle avait laissé partir un membre du groupe, il était revenu aux portes de la mort. Sa pensée partit soudain dans des méandres obscurs, et s’il arrivait la même chose à Vane ? Elle ferait tout, elle ne se poserait aucune question.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allait tout lui dire, lui éclater sa rage à la figure puis il se retint. Il regarda le sol un moment puis vira de nouveau au rouge et s'énerva.*</w:t>
      </w:r>
      <w:r>
        <w:rPr>
          <w:rFonts w:ascii="Times New Roman" w:hAnsi="Times New Roman" w:cs="Times New Roman"/>
        </w:rPr>
        <w:br/>
      </w:r>
      <w:r>
        <w:rPr>
          <w:rFonts w:ascii="Times New Roman" w:hAnsi="Times New Roman" w:cs="Times New Roman"/>
        </w:rPr>
        <w:br/>
        <w:t>- Oui des choses, ailleurs, qui ne peuvent pas attendre ! D'ailleurs je crois que tu as mieux à faire auprès de Blitz !</w:t>
      </w:r>
      <w:r>
        <w:rPr>
          <w:rFonts w:ascii="Times New Roman" w:hAnsi="Times New Roman" w:cs="Times New Roman"/>
        </w:rPr>
        <w:br/>
        <w:t>J'ai cru que quand tu t'es mise contre moi que tu ressentais au moins un petit quelque chose envers moi mais je me suis foutu le doigt dans l’œil... Tu rêvais de Léandre... Mais je ne suis pas lui ! Si tu aimais Blitz, il fallait me le dire tout de suite, je me serais épargner un espoir rempli d'illusion !</w:t>
      </w:r>
      <w:r>
        <w:rPr>
          <w:rFonts w:ascii="Times New Roman" w:hAnsi="Times New Roman" w:cs="Times New Roman"/>
        </w:rPr>
        <w:br/>
      </w:r>
      <w:r>
        <w:rPr>
          <w:rFonts w:ascii="Times New Roman" w:hAnsi="Times New Roman" w:cs="Times New Roman"/>
        </w:rPr>
        <w:br/>
        <w:t>*Il fit tourner son cheval et le lança au galop. Il voulait être loin, réfléchir, oublier... En vérité, il ne savait plus trop où il en était et plus il se mettait en colère, plus des images revenaient de son passé...*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comprit alors ce qu’il se passait. Elle lança son cheval à la suite de Vane. Elle parvint à sa hauteur et tira sur les rênes de son cheval pour stopper les deux destriers.</w:t>
      </w:r>
      <w:r>
        <w:rPr>
          <w:rFonts w:ascii="Times New Roman" w:hAnsi="Times New Roman" w:cs="Times New Roman"/>
        </w:rPr>
        <w:br/>
        <w:t>« C’est toi qui te trompes, Vane. Blitz est comme un frère pour moi, il était justement entrain de me dire que tu saurais me rendre heureuse, que je pourrais enfin retrouver la paix et le bonheur auprès de toi mais à ce que je vois, lui aussi s’est trompé. Si à chaque fois que tu vois quelque chose qui te déplaît, tu préfères fuir qu’essayer d’obtenir une explication, c’est que tu ne tiens pas à moi. Je suis désolée de m’être trompée. »</w:t>
      </w:r>
      <w:r>
        <w:rPr>
          <w:rFonts w:ascii="Times New Roman" w:hAnsi="Times New Roman" w:cs="Times New Roman"/>
        </w:rPr>
        <w:br/>
        <w:t>Elle sentait les larmes lui venir mais pour une fois, elle ne tenta pas de les refouler, elle lui lança un regard emplis de tristesse et de rancœur et fit volte-face avec son cheval, repartant au pas vers le camp.</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se haïssait et elle en meme temps... C'était dur pour tous les deux... Il devait frapper dans quelque chose mais rien était à sa portée ! Il ragea et lança son cheval au galop pour rejoindre celui de Laury. Quand il fut à sa hauteur, il fit un bond vers elle et l'attrapa. Ils tombèrent tous les deux dans la neige et s'arrêtèrent après avoir fait plusieurs tonneaux. Il se retrouva sur elle et la regarda droit dans les yeux.*</w:t>
      </w:r>
      <w:r>
        <w:rPr>
          <w:rFonts w:ascii="Times New Roman" w:hAnsi="Times New Roman" w:cs="Times New Roman"/>
        </w:rPr>
        <w:br/>
      </w:r>
      <w:r>
        <w:rPr>
          <w:rFonts w:ascii="Times New Roman" w:hAnsi="Times New Roman" w:cs="Times New Roman"/>
        </w:rPr>
        <w:br/>
        <w:t>- Je ne suis qu'un homme Laury... Peut être que Léandre était un dieu qui n'avait pas de faiblesse ! Moi j'en ai et la jalousie en est une... Mais je refuse de t'entendre dire que je ne t'aime pas, je donnerai ma vie pour toi et meme si tu me demandais de me noyer ou de me faire prisonnier auprès du pire démon je le ferai...</w:t>
      </w:r>
      <w:r>
        <w:rPr>
          <w:rFonts w:ascii="Times New Roman" w:hAnsi="Times New Roman" w:cs="Times New Roman"/>
        </w:rPr>
        <w:br/>
      </w:r>
      <w:r>
        <w:rPr>
          <w:rFonts w:ascii="Times New Roman" w:hAnsi="Times New Roman" w:cs="Times New Roman"/>
        </w:rPr>
        <w:br/>
        <w:t>*Il essuya ses larmes et l'embrassa avec une fougue incroyable. Une manière pour lui de se convaincre qu'elle disait vrai et vice versa*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goûta à ces moments de joie comme si elle en avait oublié la saveur depuis des années. Elle lui rendit son baiser avec au moins autant de fougue que lui puis elle le regarda : </w:t>
      </w:r>
      <w:r>
        <w:rPr>
          <w:rFonts w:ascii="Times New Roman" w:hAnsi="Times New Roman" w:cs="Times New Roman"/>
        </w:rPr>
        <w:br/>
        <w:t>« S’il te plaît, ne soit pas jaloux de Blitz, on a traversé tellement de choses ensemble qu’on est devenu inséparable comme un frère et une sœur. Ce sont des liens qu’on ne peut pas briser mais on peut construire quelque chose de plus fort, toi et moi. »</w:t>
      </w:r>
      <w:r>
        <w:rPr>
          <w:rFonts w:ascii="Times New Roman" w:hAnsi="Times New Roman" w:cs="Times New Roman"/>
        </w:rPr>
        <w:br/>
        <w:t xml:space="preserve">Elle le regarda avec un sourire vague sur les lèvres puis ajouta : </w:t>
      </w:r>
      <w:r>
        <w:rPr>
          <w:rFonts w:ascii="Times New Roman" w:hAnsi="Times New Roman" w:cs="Times New Roman"/>
        </w:rPr>
        <w:br/>
        <w:t>« Si on rentrait au camp, on va s’inquiéter si on ne nous voit plus.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 lui sourit et lui présenta ses excuses d'avoir agit aussi vite. Il avait trop besoin de l'avoir près d'elle alors la voir dans les bras d'un autre... Il regarda ses lèvres et son sourire.*</w:t>
      </w:r>
      <w:r>
        <w:rPr>
          <w:rFonts w:ascii="Times New Roman" w:hAnsi="Times New Roman" w:cs="Times New Roman"/>
        </w:rPr>
        <w:br/>
      </w:r>
      <w:r>
        <w:rPr>
          <w:rFonts w:ascii="Times New Roman" w:hAnsi="Times New Roman" w:cs="Times New Roman"/>
        </w:rPr>
        <w:br/>
        <w:t xml:space="preserve">- Si on rentrait au camp, on va s’inquiéter si on ne nous voit plus. </w:t>
      </w:r>
      <w:r>
        <w:rPr>
          <w:rFonts w:ascii="Times New Roman" w:hAnsi="Times New Roman" w:cs="Times New Roman"/>
        </w:rPr>
        <w:br/>
        <w:t>- Hors de question. Tu es ma prisonnière et si tu veux rester en vie... Tu dois t'abandonner à moi.</w:t>
      </w:r>
      <w:r>
        <w:rPr>
          <w:rFonts w:ascii="Times New Roman" w:hAnsi="Times New Roman" w:cs="Times New Roman"/>
        </w:rPr>
        <w:br/>
      </w:r>
      <w:r>
        <w:rPr>
          <w:rFonts w:ascii="Times New Roman" w:hAnsi="Times New Roman" w:cs="Times New Roman"/>
        </w:rPr>
        <w:br/>
        <w:t>*Il lui fit un sourire et la regardant d'un air faussement conquérant. Même s’il savait qu'elle prendrait rapidement le dessus, il profitait de son avantage actuel en l'embrassant à nouveau*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Ainsi donc, il voulait jouer au conquérant. Elle se laissa faire quelques minutes avant de puissamment le retourner et inverser la situation. Elle le regarda en raillant : </w:t>
      </w:r>
      <w:r>
        <w:rPr>
          <w:rFonts w:ascii="Times New Roman" w:hAnsi="Times New Roman" w:cs="Times New Roman"/>
        </w:rPr>
        <w:br/>
        <w:t>« Alors, Monsieur le Dominateur, c’est comme ça qu’on laisse échapper sa prisonnière. »</w:t>
      </w:r>
      <w:r>
        <w:rPr>
          <w:rFonts w:ascii="Times New Roman" w:hAnsi="Times New Roman" w:cs="Times New Roman"/>
        </w:rPr>
        <w:br/>
        <w:t>Elle éclata de rire et attendit sa réaction.</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Les yeux du dragon étaient rouges... Ereb avait perdu le contrôle. Elle tuait tous les animaux qui passaient à sa portée. L'Invoqueuse s'était laissée allée à la douleur, lorsqu'un Eyons et son maître fusionnent, leurs âmes sont plus faibles, et plus aisément corruptibles... </w:t>
      </w:r>
      <w:r>
        <w:rPr>
          <w:rFonts w:ascii="Times New Roman" w:hAnsi="Times New Roman" w:cs="Times New Roman"/>
        </w:rPr>
        <w:br/>
        <w:t>Autour du dragon, il n'y avait que la mort. Du sang frais coulait de ses babines, les troncs des arbres craquaient entre ses griffes.</w:t>
      </w:r>
      <w:r>
        <w:rPr>
          <w:rFonts w:ascii="Times New Roman" w:hAnsi="Times New Roman" w:cs="Times New Roman"/>
        </w:rPr>
        <w:br/>
        <w:t>L'âme d'Ereb eut un sursaut de conscience. Il lui fallait se reprendre et vite! Sinon... Ereb serait perdue à jamais.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*Comme il s'y attendait, elle retourna la situation et il sourit en la regardant.*</w:t>
      </w:r>
      <w:r>
        <w:rPr>
          <w:rFonts w:ascii="Times New Roman" w:hAnsi="Times New Roman" w:cs="Times New Roman"/>
        </w:rPr>
        <w:br/>
      </w:r>
      <w:r>
        <w:rPr>
          <w:rFonts w:ascii="Times New Roman" w:hAnsi="Times New Roman" w:cs="Times New Roman"/>
        </w:rPr>
        <w:br/>
        <w:t xml:space="preserve">- Alors, Monsieur le Dominateur, c’est comme ça qu’on laisse échapper sa prisonnière. </w:t>
      </w:r>
      <w:r>
        <w:rPr>
          <w:rFonts w:ascii="Times New Roman" w:hAnsi="Times New Roman" w:cs="Times New Roman"/>
        </w:rPr>
        <w:br/>
        <w:t>- Comme ça j'aurai le plaisir de te courir après....</w:t>
      </w:r>
      <w:r>
        <w:rPr>
          <w:rFonts w:ascii="Times New Roman" w:hAnsi="Times New Roman" w:cs="Times New Roman"/>
        </w:rPr>
        <w:br/>
      </w:r>
      <w:r>
        <w:rPr>
          <w:rFonts w:ascii="Times New Roman" w:hAnsi="Times New Roman" w:cs="Times New Roman"/>
        </w:rPr>
        <w:br/>
        <w:t>*Il glissa ses mains dans ses cheveux puis sur sa nuque et l'embrassa en l'attirant vers lui. Il la retourna à nouveau mais n'avait pas prévu une pente et ils la dévalèrent. Arrivé en bas, il éclata de rire car le hasard fit que c'est encore elle qui se retrouva sur lui. Il éclata de rire et la regarda.*</w:t>
      </w:r>
      <w:r>
        <w:rPr>
          <w:rFonts w:ascii="Times New Roman" w:hAnsi="Times New Roman" w:cs="Times New Roman"/>
        </w:rPr>
        <w:br/>
      </w:r>
      <w:r>
        <w:rPr>
          <w:rFonts w:ascii="Times New Roman" w:hAnsi="Times New Roman" w:cs="Times New Roman"/>
        </w:rPr>
        <w:br/>
        <w:t>- Décidément, tu adores te mettre sur moi !!</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allait éclater de rire quand elle se ressaisit de suite, sur son visage on lisait une profonde inquiétude, de la peur même et de l’incompréhension. Il n’y avait que la mort autour d’eux, la mort et la destruction. Elle se releva et se mit à arpenter le champ de ruines, mais qui donc avait bien pu faire une chose pareille ? Elle se retourna vers Vane espérant qu’il ait une solution mais il semblait aussi perdu qu’elle. Elle voulut lui dire quelque chose quand elle sentit une violente douleur au niveau de son cou, elle avait du mal à respirer, sa tête lui tournait, elle vit avec horreur Vane s’effondrer également. Elle lutta pour ne pas chuter mais n’y parvint pas, elle ne mit que quelques secondes à sombrer.</w:t>
      </w:r>
      <w:r>
        <w:rPr>
          <w:rFonts w:ascii="Times New Roman" w:hAnsi="Times New Roman" w:cs="Times New Roman"/>
        </w:rPr>
        <w:br/>
      </w:r>
      <w:r>
        <w:rPr>
          <w:rFonts w:ascii="Times New Roman" w:hAnsi="Times New Roman" w:cs="Times New Roman"/>
        </w:rPr>
        <w:br/>
        <w:t>De sa cachette Black observait les deux amoureux, il la voulait, cela faisait assez longtemps qu’il la voulait et aujourd’hui, il l’aurait. Un sourire démoniaque naquit sur son visage, il envoya une fléchette paralysante à Vane qui s’effondra et une autre à Laury. Enfin, il touchait au but, il n’eut qu’à chevaucher doucement vers le couple et la charger sur son cheval, le temps qu’il reprenne connaissance, il serait loin, trop loin. Il éclata d’un rire froid et lança son destrier au galop. Il ne vit même pas qu'il passait devant un dragon, il était invulnérable et personne ne pouvait l'arrêter.</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Devant elle... deux humains... proies faciles... le dragon sortit de l'ombre.</w:t>
      </w:r>
      <w:r>
        <w:rPr>
          <w:rFonts w:ascii="Times New Roman" w:hAnsi="Times New Roman" w:cs="Times New Roman"/>
        </w:rPr>
        <w:br/>
        <w:t>Il se dressa de toute sa hauteur, et des blocs de glaces apparurent au-dessus de Vane et Laury. Ils ne les évitèrent que de justesse. C'est alors que la voix d'Ereb, affolée, retentit dans leurs esprits:</w:t>
      </w:r>
      <w:r>
        <w:rPr>
          <w:rFonts w:ascii="Times New Roman" w:hAnsi="Times New Roman" w:cs="Times New Roman"/>
        </w:rPr>
        <w:br/>
        <w:t xml:space="preserve">- Fuyez! Je vous en pris...D'ici peu, mon âme disparaîtra complètement et les chaînes dont je bride encore le pouvoir du dragon avec moi... Partez! </w:t>
      </w:r>
      <w:r>
        <w:rPr>
          <w:rFonts w:ascii="Times New Roman" w:hAnsi="Times New Roman" w:cs="Times New Roman"/>
        </w:rPr>
        <w:br/>
        <w:t>La queue recouverte d'épines noires de cinquante centimètres s'abattit sur le dernier arbre encore debout.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se sentit mal en regardant ses yeux. Il se leva et regarda le champ de ruine. C'était ignoble et il ne put prononcer aucune parole. Il prit la main de Laury et la serra. Il n'en revenait pas de ce qu'il voyait.*</w:t>
      </w:r>
      <w:r>
        <w:rPr>
          <w:rFonts w:ascii="Times New Roman" w:hAnsi="Times New Roman" w:cs="Times New Roman"/>
        </w:rPr>
        <w:br/>
      </w:r>
      <w:r>
        <w:rPr>
          <w:rFonts w:ascii="Times New Roman" w:hAnsi="Times New Roman" w:cs="Times New Roman"/>
        </w:rPr>
        <w:br/>
        <w:t>- Mais qu'est ce qui a bien pu se passer ici ?</w:t>
      </w:r>
      <w:r>
        <w:rPr>
          <w:rFonts w:ascii="Times New Roman" w:hAnsi="Times New Roman" w:cs="Times New Roman"/>
        </w:rPr>
        <w:br/>
      </w:r>
      <w:r>
        <w:rPr>
          <w:rFonts w:ascii="Times New Roman" w:hAnsi="Times New Roman" w:cs="Times New Roman"/>
        </w:rPr>
        <w:br/>
        <w:t>*Il n'eut pas le temps d'avoir une réponse et une fléchette se logea dans sa nuque. Il fut paralysé et sombra dans l'inconscience...*</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Un homme à cheval passa devant le dragon. Il gâchait sa chasse, et il le paierait de sa vie. Se plaçant entre l'homme et sa proie le dragon rugit, sa queue fouettant l'air. </w:t>
      </w:r>
      <w:r>
        <w:rPr>
          <w:rFonts w:ascii="Times New Roman" w:hAnsi="Times New Roman" w:cs="Times New Roman"/>
        </w:rPr>
        <w:br/>
      </w:r>
      <w:r>
        <w:rPr>
          <w:rFonts w:ascii="Times New Roman" w:hAnsi="Times New Roman" w:cs="Times New Roman"/>
          <w:lang w:val="en-GB"/>
        </w:rPr>
        <w:t xml:space="preserve">Black s'arrêta, surpris. </w:t>
      </w:r>
      <w:r>
        <w:rPr>
          <w:rFonts w:ascii="Times New Roman" w:hAnsi="Times New Roman" w:cs="Times New Roman"/>
        </w:rPr>
        <w:t>Un dragon? Qu'importe, il ne craignait rien. Ce reptile le retarderait, au pire.</w:t>
      </w:r>
      <w:r>
        <w:rPr>
          <w:rFonts w:ascii="Times New Roman" w:hAnsi="Times New Roman" w:cs="Times New Roman"/>
        </w:rPr>
        <w:br/>
        <w:t xml:space="preserve">Il chargea, mais sa lame ne fit que rebondir sur les écailles solides du monstre. Celui-ci, n'appréciant pas l'attaque, riposta; un terrible combat s'engagea. </w:t>
      </w:r>
      <w:r>
        <w:rPr>
          <w:rFonts w:ascii="Times New Roman" w:hAnsi="Times New Roman" w:cs="Times New Roman"/>
        </w:rPr>
        <w:br/>
        <w:t xml:space="preserve">Black, confiant en son protecteur, attaquait sans songer à se protéger. Il commença à blesser sérieusement son ennemi. </w:t>
      </w:r>
      <w:r>
        <w:rPr>
          <w:rFonts w:ascii="Times New Roman" w:hAnsi="Times New Roman" w:cs="Times New Roman"/>
        </w:rPr>
        <w:br/>
        <w:t>Le dragon feula: ce minuscule humain osait l'attaquer? Il en paierait les conséquences.</w:t>
      </w:r>
      <w:r>
        <w:rPr>
          <w:rFonts w:ascii="Times New Roman" w:hAnsi="Times New Roman" w:cs="Times New Roman"/>
        </w:rPr>
        <w:br/>
        <w:t xml:space="preserve">Des blocs de glaces de plusieurs tonnes tombèrent sur Black. Il réussit à s'en tirer vivant, mais non sans être gravement atteint. Fou de rage, il planta son épée dans tous les endroits du corps du reptile qu'il put atteindre. Cet effort le laissa grandement affaiblit. </w:t>
      </w:r>
      <w:r>
        <w:rPr>
          <w:rFonts w:ascii="Times New Roman" w:hAnsi="Times New Roman" w:cs="Times New Roman"/>
        </w:rPr>
        <w:br/>
        <w:t xml:space="preserve">Profitant de son inattention, la créature ferma les mâchoires sur le corps de l'homme. Black était condamné. Nulle magie, même des plus puissantes, ne peut résister aux sucs digestifs d'un dragon. </w:t>
      </w:r>
      <w:r>
        <w:rPr>
          <w:rFonts w:ascii="Times New Roman" w:hAnsi="Times New Roman" w:cs="Times New Roman"/>
        </w:rPr>
        <w:br/>
        <w:t>Ereb fit quelques pas, puis s'écroula au sol, mortellement blessée.</w:t>
      </w:r>
    </w:p>
    <w:p w:rsidR="00767FD8" w:rsidRDefault="00767FD8"/>
    <w:p w:rsidR="00767FD8" w:rsidRDefault="00767FD8">
      <w:r>
        <w:rPr>
          <w:rStyle w:val="Strong"/>
        </w:rPr>
        <w:t>Angelina</w:t>
      </w:r>
      <w:r>
        <w:br/>
        <w:t>Black était vraiment mal embarqué, il contacta le magicien. Il n’allait pas tarder à mourir et ce dernier lui avait promis l’invulnérabilité. Il commençait déjà à souffrir le martyr et la douleur était de plus en plus intense. Soudain, il ferma les yeux, conscient que personne ne l’aiderait, quand il les réouvrit, il était au beau milieu d’une grande salle, allongé sur le dallage en pierre. Il leva les yeux vers le mage qui se tenait devant lui.</w:t>
      </w:r>
      <w:r>
        <w:br/>
        <w:t>« Je trouve que tu t’y prends de manière pitoyable, lui dit-il d’une voix sévère.</w:t>
      </w:r>
      <w:r>
        <w:br/>
        <w:t>- Faut m’excuser.</w:t>
      </w:r>
      <w:r>
        <w:br/>
        <w:t>- Et qu’est ce que cette femme a à voir avec ta quête ?</w:t>
      </w:r>
      <w:r>
        <w:br/>
        <w:t>- Elle est quasiment la chef du groupe, on pourrait se servir d’elle pour obtenir les enfants et en plus, ce serait d’une simplicité déconcertante.</w:t>
      </w:r>
      <w:r>
        <w:br/>
        <w:t>- Soit, dit le mage en souriant. »</w:t>
      </w:r>
      <w:r>
        <w:br/>
        <w:t>Il se concentra quelques minutes et fit apparaître Laury au beau milieu de son château. Black la regardait, un sourire mauvais sur les lèvres, il l’avait enfin.</w:t>
      </w:r>
    </w:p>
    <w:p w:rsidR="00767FD8" w:rsidRDefault="00767FD8"/>
    <w:p w:rsidR="00767FD8" w:rsidRDefault="00767FD8">
      <w:r>
        <w:rPr>
          <w:rStyle w:val="Strong"/>
        </w:rPr>
        <w:t>Céleste</w:t>
      </w:r>
      <w:r>
        <w:br/>
        <w:t>                                       </w:t>
      </w:r>
      <w:r>
        <w:pict>
          <v:shape id="_x0000_i1031" type="#_x0000_t75" alt="http://img219.imageshack.us/img219/2085/ange21kb6.jpg" style="width:180pt;height:239.25pt">
            <v:imagedata r:id="rId17" r:href="rId18"/>
          </v:shape>
        </w:pict>
      </w:r>
      <w:r>
        <w:br/>
        <w:t xml:space="preserve">*Pendant ce temps, Ciria ouvra les yeux dans l'eau. C'était magnifique et elle sourit. Lentement, une force la fit remonter à la surface. Les lucioles devinrent plus grosses et brillaient avec plus d'intensité. Des rayons bleus sortirent du corps de Ciria et l'enveloppa. Quand elle arriva sur le bord de l'eau, son petit corps avait été remplacé par un corps parfait de jeune femme: la taille svelte, les hanches délicates, de longues jambes... Une longue chevelure blonde légèrement bouclée tombait sur ses épaules. Des yeux lapis-lazuli faisaient ressortir l'éclat de son visage fin et délicat. Son corps était nu mis à part un long voile blanc qui dissimulait ses deux parties intimes. Quatre grandes ailes se déployaient dans son dos. </w:t>
      </w:r>
      <w:r>
        <w:br/>
        <w:t>Elle marcha dans la neige comme si c'était un nuage vers un guerrier paralysé et une jeune femme sur le point de mourir. Elle s'en approcha, mit les deux corps en lévitation et les amena près de la tente. Ciria créa un lit de plume posé sur la neige et y déposa les deux corps. Lorsqu'elle allait les soigner, elle se retourna, Blitz la regardait bizarrement...*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n’avait pas trop compris ce qui venait de se passer sous ses yeux. A ce qu’il voyait Ereb et Vane avaient été attaqués et une jeune femme, sans doute Ciria mais il ne savait pas comment elle avait fait ça, les soignait. Il regarda autour de lui, l’inquiétude le prit, il se mit à chercher frénétiquement, il se leva, la terreur se lisait dans ses yeux. Il fouilla méthodiquement les alentours avant de revenir au camp, il s’assit dans la neige, le regard perdu dans le vide, une énorme détresse se lisait dans son regard… Laury avait disparut.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jeune femme regarda Blitz un instant puis se concentra sur Vane, son cas était moins grave. Elle retira d'un geste lent la fléchette. Elle posa ensuite sa main sur son front qui s'éclaira peut après. Ciria se dirigea vers Ereb... Elle était très gravement blessée et le dragon en elle n'était pas en meilleur état. Elle posa ses mains au-dessus de sa tête et doucement fit parcourir une lumière jaune dans le corps d'Ereb. Quand elle releva les mains, la lumière disparut et lorsqu'elle serra ses poings, toutes ses blessures disparurent. Enfin sortie d'affaire, Ciria s'assit dans la neige face à Blitz. Elle posa sa main sur sa joue et lui transmit toutes sortes de sentiments. Elle lui sourit et prit sa main pour l'aider à se relever. Pour la première fois, c'est elle qui le prit dans ses bras. Sa peau douce était réconfortante lorsqu'on la touchait, puis elle lui murmura quelque chose dans sa langue natale. Un sourire s'en suivit, toujours en le serrant contre elle. La tristesse l'envahissait et elle partageait sa peine. Doucement, ils s'élevèrent dans les airs, sous le regard de Cirion émerveillé par le spectacle. Ciria emmena Blitz dans les étoiles elle le regarda ensuite.*</w:t>
      </w:r>
      <w:r>
        <w:rPr>
          <w:rFonts w:ascii="Times New Roman" w:hAnsi="Times New Roman" w:cs="Times New Roman"/>
        </w:rPr>
        <w:br/>
      </w:r>
      <w:r>
        <w:rPr>
          <w:rFonts w:ascii="Times New Roman" w:hAnsi="Times New Roman" w:cs="Times New Roman"/>
        </w:rPr>
        <w:br/>
        <w:t>- Ne soit pas triste sinon Laury le ressentira. Ne crains pas pour sa vie, il ne lui arriva rien. Ensemble nous la trouverons... Est ce que tu regardes les étoiles par moment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se moquait de tout ce qui pouvait l’entourer, c’était la première fois depuis toutes les années qu’il l’accompagne qu’il perdait Laury, qu’elle se faisait enlever. Il était complètement désorienté par la situation. Comment la retrouver ? Qui l’a enlevée ? Par quel moyen ? Toutes ces questions se bousculaient dans sa tête. Ciria lui parla des étoiles mais, trop bouleversé, il lui dit des phrases dures qui ne reflétait pas sa personnalité.</w:t>
      </w:r>
      <w:r>
        <w:rPr>
          <w:rFonts w:ascii="Times New Roman" w:hAnsi="Times New Roman" w:cs="Times New Roman"/>
        </w:rPr>
        <w:br/>
        <w:t>« Mais je me moque des étoiles. »</w:t>
      </w:r>
      <w:r>
        <w:rPr>
          <w:rFonts w:ascii="Times New Roman" w:hAnsi="Times New Roman" w:cs="Times New Roman"/>
        </w:rPr>
        <w:br/>
        <w:t>Il regretta sa phrase dès qu’elle eut franchi ses lèvres mais voyant le visage de Ciria, il comprit que le mal était déjà fait.</w:t>
      </w:r>
      <w:r>
        <w:rPr>
          <w:rFonts w:ascii="Times New Roman" w:hAnsi="Times New Roman" w:cs="Times New Roman"/>
        </w:rPr>
        <w:br/>
      </w:r>
      <w:r>
        <w:rPr>
          <w:rFonts w:ascii="Times New Roman" w:hAnsi="Times New Roman" w:cs="Times New Roman"/>
        </w:rPr>
        <w:br/>
        <w:t>Quand Laury reprit connaissance, elle était groggy, la bouche pâteuse. Elle ouvrit doucement les yeux, elle reposait à même le sol dans ce qui ressemblait étrangement à une cellule. Elle se redressa et un mal de crâne lui vrilla le cerveau. Elle grimaça de douleur mais resta assise au sol, observant le monde qui l’entourait. Le judas de sa porte s’ouvrit soudain sur son ravisseur.</w:t>
      </w:r>
      <w:r>
        <w:rPr>
          <w:rFonts w:ascii="Times New Roman" w:hAnsi="Times New Roman" w:cs="Times New Roman"/>
        </w:rPr>
        <w:br/>
        <w:t>« Enfin, réveillée, dit-il d’un ton amusé.</w:t>
      </w:r>
      <w:r>
        <w:rPr>
          <w:rFonts w:ascii="Times New Roman" w:hAnsi="Times New Roman" w:cs="Times New Roman"/>
        </w:rPr>
        <w:br/>
        <w:t>- Va en enfer. »</w:t>
      </w:r>
      <w:r>
        <w:rPr>
          <w:rFonts w:ascii="Times New Roman" w:hAnsi="Times New Roman" w:cs="Times New Roman"/>
        </w:rPr>
        <w:br/>
        <w:t>Elle était trop étourdie pour l’attaquer et puis de toute façon, elle était enchaînée. La situation semblait amuser Black au plus haut point.</w:t>
      </w:r>
      <w:r>
        <w:rPr>
          <w:rFonts w:ascii="Times New Roman" w:hAnsi="Times New Roman" w:cs="Times New Roman"/>
        </w:rPr>
        <w:br/>
        <w:t>« Ne t’inquiète pas, le mage va s’occuper de toi et quand ce sera terminé… Tu le sauras bien assez tôt. »</w:t>
      </w:r>
      <w:r>
        <w:rPr>
          <w:rFonts w:ascii="Times New Roman" w:hAnsi="Times New Roman" w:cs="Times New Roman"/>
        </w:rPr>
        <w:br/>
        <w:t>Laury jura, elle était vraiment dans de beaux draps.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n'avait pas l'habitude des paroles dures de son père... Et encore moins envers elle. Sans un mot et lentement, elle colla ses jambes l'une contre l'autre et écarta les bras bien droit sur le coté. Le regard sur Blitz elle resta où elle est mais le fit descendre... Ses yeux changeaient constamment de couleur comme un ballet de l'arc-en-ciel. Lorsque Blitz toucha le sol, Cirion se précipita près de lui mais pour regarder sa sœur.*</w:t>
      </w:r>
      <w:r>
        <w:rPr>
          <w:rFonts w:ascii="Times New Roman" w:hAnsi="Times New Roman" w:cs="Times New Roman"/>
        </w:rPr>
        <w:br/>
      </w:r>
      <w:r>
        <w:rPr>
          <w:rFonts w:ascii="Times New Roman" w:hAnsi="Times New Roman" w:cs="Times New Roman"/>
        </w:rPr>
        <w:br/>
        <w:t xml:space="preserve">- Non... Non, NON !! Reviens !! Ciriaaaa </w:t>
      </w:r>
      <w:r>
        <w:rPr>
          <w:rFonts w:ascii="Times New Roman" w:hAnsi="Times New Roman" w:cs="Times New Roman"/>
        </w:rPr>
        <w:br/>
      </w:r>
      <w:r>
        <w:rPr>
          <w:rFonts w:ascii="Times New Roman" w:hAnsi="Times New Roman" w:cs="Times New Roman"/>
        </w:rPr>
        <w:br/>
        <w:t>*L'ange prit son envol et parcourut le ciel sous forme d'énergie. Elle cherchait Laury malgré la tristesse qui envahissait son cœur... Sous cette forme elle avait plus d'amertume et pardonnait difficilement. Cependant ce n'était pas le plus important. Si Black l'avait emmené, il allait jouer avec elle donc il doit être dans un endroit magique et il lui suffirait de suivre cette trace. Sur tout le chemin, elle chercha à contacter Laury.*</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errait au beau milieu de nulle part, on l’avait libérée mais pour quoi faire. Elle se détestait à présent mais ne pouvait pas faire autrement. Elle avait le regard dans le vide, comme éteint. Elle marchait machinalement sans but, titubant souvent dans la neige. Elle ne vit même pas qu’un ange du ciel, l’avait repérée.</w:t>
      </w:r>
      <w:r>
        <w:rPr>
          <w:rFonts w:ascii="Times New Roman" w:hAnsi="Times New Roman" w:cs="Times New Roman"/>
        </w:rPr>
        <w:br/>
      </w:r>
      <w:r>
        <w:rPr>
          <w:rFonts w:ascii="Times New Roman" w:hAnsi="Times New Roman" w:cs="Times New Roman"/>
        </w:rPr>
        <w:br/>
        <w:t>Blitz était assis au sol, le regard toujours perdu dans le vide, il s’en voulait de ce qu’il avait dit à Ciria. Il ne pouvait rien faire pour réparer sa faute, il se sentait inutile et quand il vit Vane sortir de la tente, l’amertume le saisit encore plus. Il comprit que l’homme allait avoir les mêmes réactions que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volait vite puis s'arrêta en voyant une ombre noire dans la neige. Elle descendit du ciel et se plaça face à elle. Quand l'ange la toucha, elle recula immédiatement... Elle était en vie mais s'en l'être vraiment. Ciria ne put s'empêcher de sourire.*</w:t>
      </w:r>
      <w:r>
        <w:rPr>
          <w:rFonts w:ascii="Times New Roman" w:hAnsi="Times New Roman" w:cs="Times New Roman"/>
        </w:rPr>
        <w:br/>
      </w:r>
      <w:r>
        <w:rPr>
          <w:rFonts w:ascii="Times New Roman" w:hAnsi="Times New Roman" w:cs="Times New Roman"/>
        </w:rPr>
        <w:br/>
        <w:t>- Je vais m'occuper de toi...</w:t>
      </w:r>
      <w:r>
        <w:rPr>
          <w:rFonts w:ascii="Times New Roman" w:hAnsi="Times New Roman" w:cs="Times New Roman"/>
        </w:rPr>
        <w:br/>
      </w:r>
      <w:r>
        <w:rPr>
          <w:rFonts w:ascii="Times New Roman" w:hAnsi="Times New Roman" w:cs="Times New Roman"/>
        </w:rPr>
        <w:br/>
        <w:t>*Elle la toucha sur le front et tout son corps se raidit. Ciria fit appel au souffle du vent pour faire apparaître un cheval transparent qui se voyait plus ou moins selon le désir de ce souffle puissant. Le cheval galopa à toute allure et Ciria observa le corps gelé de Laury.*</w:t>
      </w:r>
      <w:r>
        <w:rPr>
          <w:rFonts w:ascii="Times New Roman" w:hAnsi="Times New Roman" w:cs="Times New Roman"/>
        </w:rPr>
        <w:br/>
      </w:r>
      <w:r>
        <w:rPr>
          <w:rFonts w:ascii="Times New Roman" w:hAnsi="Times New Roman" w:cs="Times New Roman"/>
        </w:rPr>
        <w:br/>
        <w:t>*Vane sortit de la tente avec un horrible mal de tête. Il rassembla ses idées puis chercha Laury partout. Il regarda ensuite Blitz et ne lui prononça aucun mot. Cirion s'approcha.*</w:t>
      </w:r>
      <w:r>
        <w:rPr>
          <w:rFonts w:ascii="Times New Roman" w:hAnsi="Times New Roman" w:cs="Times New Roman"/>
        </w:rPr>
        <w:br/>
      </w:r>
      <w:r>
        <w:rPr>
          <w:rFonts w:ascii="Times New Roman" w:hAnsi="Times New Roman" w:cs="Times New Roman"/>
        </w:rPr>
        <w:br/>
        <w:t>- Où est Laury ?</w:t>
      </w:r>
      <w:r>
        <w:rPr>
          <w:rFonts w:ascii="Times New Roman" w:hAnsi="Times New Roman" w:cs="Times New Roman"/>
        </w:rPr>
        <w:br/>
        <w:t>- Je ne sais pas... Apparemment elle a été enlevée... Et Ciria...</w:t>
      </w:r>
      <w:r>
        <w:rPr>
          <w:rFonts w:ascii="Times New Roman" w:hAnsi="Times New Roman" w:cs="Times New Roman"/>
        </w:rPr>
        <w:br/>
        <w:t>- Quoi Ciria ?</w:t>
      </w:r>
      <w:r>
        <w:rPr>
          <w:rFonts w:ascii="Times New Roman" w:hAnsi="Times New Roman" w:cs="Times New Roman"/>
        </w:rPr>
        <w:br/>
      </w:r>
      <w:r>
        <w:rPr>
          <w:rFonts w:ascii="Times New Roman" w:hAnsi="Times New Roman" w:cs="Times New Roman"/>
        </w:rPr>
        <w:br/>
        <w:t>*Le temps qu'il lui réponde, Ciria arriva sur son cheval avec Laury. Vane ne croyait pas ce qu'il voyait. Ciria avait changée... Mais il fut terrorisé en voyant Laury complètement gelée. Lorsque Ciria sauta du dos du cheval, il disparut et d'un geste de la main, enferma Laury dans une prison de diamant, le plus dur des minéraux naturels.*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Black jura, le subterfuge était parfait puisque l’ange ne s’était pas aperçut qu’elle n’avait pas devant elle son amie mais il ne s’attendait pas à ce que la jeune femme le mettre en état de transe. Au moins, il vit le bon côté des choses, au beau milieu du camp, il pourrait aisément convaincre les deux enfants d’aller au château. Le plan du mage lui plaisait, il était infaillible. Il était en contact permanent avec le sorcier qui lui donnait des instructions, personne ne pouvait croire que ce fut une autre personne que Laury devant eux, il avait ses souvenirs, ses sentiments et un argument que le mage savait et qui pourrait déstabiliser la totalité du groupe.</w:t>
      </w:r>
      <w:r>
        <w:rPr>
          <w:rFonts w:ascii="Times New Roman" w:hAnsi="Times New Roman" w:cs="Times New Roman"/>
        </w:rPr>
        <w:br/>
      </w:r>
      <w:r>
        <w:rPr>
          <w:rFonts w:ascii="Times New Roman" w:hAnsi="Times New Roman" w:cs="Times New Roman"/>
        </w:rPr>
        <w:br/>
        <w:t>Dans sa cellule, Laury vivait un cauchemar, elle avait les yeux ouverts sur une autre réalité, une réalité où tous ses pires cauchemars devenaient concrets. Elle se voyait au milieu d’une grande salle, il y avait du sang sur le sol, beaucoup de sang, elle avait un poignard dans la main, elle observa aux alentours, Vane était au sol, gisant dans une flaque de sang. Elle réalisa de suite, elle l’avait tué. Son corps se mit à trembler, elle essaya de cirer.</w:t>
      </w:r>
      <w:r>
        <w:rPr>
          <w:rFonts w:ascii="Times New Roman" w:hAnsi="Times New Roman" w:cs="Times New Roman"/>
        </w:rPr>
        <w:br/>
      </w:r>
      <w:r>
        <w:rPr>
          <w:rFonts w:ascii="Times New Roman" w:hAnsi="Times New Roman" w:cs="Times New Roman"/>
        </w:rPr>
        <w:br/>
        <w:t>Le mage observait la scène, ses attaques mentales fonctionnaient, sa prisonnière était de plus en plus désorientée, un sourire victorieux s’afficha sur son visage, bientôt, très bientôt, il aurait ce qu’il veut.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 son frère et discuta un bon moment avec lui à l'écart dans leur langue qu'eux seuls pouvaient comprendre.*</w:t>
      </w:r>
      <w:r>
        <w:rPr>
          <w:rFonts w:ascii="Times New Roman" w:hAnsi="Times New Roman" w:cs="Times New Roman"/>
        </w:rPr>
        <w:br/>
      </w:r>
      <w:r>
        <w:rPr>
          <w:rFonts w:ascii="Times New Roman" w:hAnsi="Times New Roman" w:cs="Times New Roman"/>
        </w:rPr>
        <w:br/>
        <w:t>- Je... Je ne t'avais jamais vue comme ça...</w:t>
      </w:r>
      <w:r>
        <w:rPr>
          <w:rFonts w:ascii="Times New Roman" w:hAnsi="Times New Roman" w:cs="Times New Roman"/>
        </w:rPr>
        <w:br/>
        <w:t>- Mon frère, je n'ai pas changé. Mis à part quelques détails... Mais je ne veux pas discuter de ça avec toi.</w:t>
      </w:r>
      <w:r>
        <w:rPr>
          <w:rFonts w:ascii="Times New Roman" w:hAnsi="Times New Roman" w:cs="Times New Roman"/>
        </w:rPr>
        <w:br/>
        <w:t>- De quoi alors ? Pourquoi as-tu emprisonné Laury ?</w:t>
      </w:r>
      <w:r>
        <w:rPr>
          <w:rFonts w:ascii="Times New Roman" w:hAnsi="Times New Roman" w:cs="Times New Roman"/>
        </w:rPr>
        <w:br/>
        <w:t>- J'ai des doutes.</w:t>
      </w:r>
      <w:r>
        <w:rPr>
          <w:rFonts w:ascii="Times New Roman" w:hAnsi="Times New Roman" w:cs="Times New Roman"/>
        </w:rPr>
        <w:br/>
        <w:t>- Explique-toi !</w:t>
      </w:r>
      <w:r>
        <w:rPr>
          <w:rFonts w:ascii="Times New Roman" w:hAnsi="Times New Roman" w:cs="Times New Roman"/>
        </w:rPr>
        <w:br/>
        <w:t>- Pourquoi Black l'aurait enlevé puis libérée ? Elle n'a pas de blessure sur le corps, elle ne s'est donc pas battue... Et puis j'ai toujours eu un contact mental avec elle et là rien du tout. Ce n'est pas normal.</w:t>
      </w:r>
      <w:r>
        <w:rPr>
          <w:rFonts w:ascii="Times New Roman" w:hAnsi="Times New Roman" w:cs="Times New Roman"/>
        </w:rPr>
        <w:br/>
        <w:t>- Qu'est ce que tu proposes ?</w:t>
      </w:r>
      <w:r>
        <w:rPr>
          <w:rFonts w:ascii="Times New Roman" w:hAnsi="Times New Roman" w:cs="Times New Roman"/>
        </w:rPr>
        <w:br/>
        <w:t>- Faire nos propres recherches...</w:t>
      </w:r>
      <w:r>
        <w:rPr>
          <w:rFonts w:ascii="Times New Roman" w:hAnsi="Times New Roman" w:cs="Times New Roman"/>
        </w:rPr>
        <w:br/>
        <w:t xml:space="preserve">- Non non je ne pourrai pas faire ça ! </w:t>
      </w:r>
      <w:r>
        <w:rPr>
          <w:rFonts w:ascii="Times New Roman" w:hAnsi="Times New Roman" w:cs="Times New Roman"/>
        </w:rPr>
        <w:br/>
        <w:t>- Si tu le peux et tu le dois... Tu sais aussi bien que c'est nous qu'il veut. Black n'agit pas seul il est trop débile pour ça... Ce n'est qu'un humain.</w:t>
      </w:r>
      <w:r>
        <w:rPr>
          <w:rFonts w:ascii="Times New Roman" w:hAnsi="Times New Roman" w:cs="Times New Roman"/>
        </w:rPr>
        <w:br/>
        <w:t>- Très bien très bien...</w:t>
      </w:r>
      <w:r>
        <w:rPr>
          <w:rFonts w:ascii="Times New Roman" w:hAnsi="Times New Roman" w:cs="Times New Roman"/>
        </w:rPr>
        <w:br/>
        <w:t>- laisse-moi juste quelques secondes...</w:t>
      </w:r>
      <w:r>
        <w:rPr>
          <w:rFonts w:ascii="Times New Roman" w:hAnsi="Times New Roman" w:cs="Times New Roman"/>
        </w:rPr>
        <w:br/>
      </w:r>
      <w:r>
        <w:rPr>
          <w:rFonts w:ascii="Times New Roman" w:hAnsi="Times New Roman" w:cs="Times New Roman"/>
        </w:rPr>
        <w:br/>
        <w:t>*Elle déploya ses quatre ailes et donna la main à son frère. Il lui ouvra un passage et un sceptre avec une tête de dragon au sommet apparut dans la main droite de Ciria. Le bras tendu vers le ciel, elle le déchira en deux dans un bruit assourdissant. Comme de l'eau fluide, elle apparut seule et recouverte d'une armure céleste. Elle regarda autour d'elle et entra dans l'esprit de Laury. Ce qu'elle voyait était atroce. Ciria était là comme une spectatrice avec Laury un poignard à la main, Vane étendu sur le sol et Black en face avec un sourire. Elle le regarda, lui lança un regard et pointa son sceptre vers lui.*</w:t>
      </w:r>
      <w:r>
        <w:rPr>
          <w:rFonts w:ascii="Times New Roman" w:hAnsi="Times New Roman" w:cs="Times New Roman"/>
        </w:rPr>
        <w:br/>
      </w:r>
      <w:r>
        <w:rPr>
          <w:rFonts w:ascii="Times New Roman" w:hAnsi="Times New Roman" w:cs="Times New Roman"/>
        </w:rPr>
        <w:br/>
        <w:t>- Je vais venir te chercher Black... Et l'endroit ou je t'emmènerai ne te plaira pas !</w:t>
      </w:r>
      <w:r>
        <w:rPr>
          <w:rFonts w:ascii="Times New Roman" w:hAnsi="Times New Roman" w:cs="Times New Roman"/>
        </w:rPr>
        <w:br/>
      </w:r>
      <w:r>
        <w:rPr>
          <w:rFonts w:ascii="Times New Roman" w:hAnsi="Times New Roman" w:cs="Times New Roman"/>
        </w:rPr>
        <w:br/>
        <w:t>*Ciria arracha une plume de ses ailes et en fit un médaillon. Elle le plaça autour du cou de Laury puis il scintilla. Une bulle étincelante se forma autour d'elle.*</w:t>
      </w:r>
      <w:r>
        <w:rPr>
          <w:rFonts w:ascii="Times New Roman" w:hAnsi="Times New Roman" w:cs="Times New Roman"/>
        </w:rPr>
        <w:br/>
      </w:r>
      <w:r>
        <w:rPr>
          <w:rFonts w:ascii="Times New Roman" w:hAnsi="Times New Roman" w:cs="Times New Roman"/>
        </w:rPr>
        <w:br/>
        <w:t>- Progressivement, la réalité s'ouvrira à ton esprit. Je ne peux pas encore te délivrer de cet endroit mais il ne pourra plus rien contre ton esprit tant que je serai en vie. Ne perd pas espoir...</w:t>
      </w:r>
      <w:r>
        <w:rPr>
          <w:rFonts w:ascii="Times New Roman" w:hAnsi="Times New Roman" w:cs="Times New Roman"/>
        </w:rPr>
        <w:br/>
      </w:r>
      <w:r>
        <w:rPr>
          <w:rFonts w:ascii="Times New Roman" w:hAnsi="Times New Roman" w:cs="Times New Roman"/>
        </w:rPr>
        <w:br/>
        <w:t>*La force de Cirion diminuait et elle disparut, le regard noir vers Black. Elle referma le ciel et retourna sur terre. Elle regarda son frère allongé au sol, épuisé par l'effort.*</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ne comprenait pas ce qu’il se passait, quand il vit Ciria revenir sur terre, il se précipita vers elle.</w:t>
      </w:r>
      <w:r>
        <w:rPr>
          <w:rFonts w:ascii="Times New Roman" w:hAnsi="Times New Roman" w:cs="Times New Roman"/>
        </w:rPr>
        <w:br/>
        <w:t>« Pourquoi, demanda-t-il ? Pourquoi tu la laisse là dedans ? »</w:t>
      </w:r>
      <w:r>
        <w:rPr>
          <w:rFonts w:ascii="Times New Roman" w:hAnsi="Times New Roman" w:cs="Times New Roman"/>
        </w:rPr>
        <w:br/>
        <w:t xml:space="preserve">Il était complètement désorienté par la situation, incapable de l’analyser convenablement. Il jura, quelque chose n’allait pas dans son esprit : </w:t>
      </w:r>
      <w:r>
        <w:rPr>
          <w:rFonts w:ascii="Times New Roman" w:hAnsi="Times New Roman" w:cs="Times New Roman"/>
        </w:rPr>
        <w:br/>
        <w:t>« De toute façon, dit-il à voix haute, tout ça c’est de la faute de Vane. Il est si égoïste. »</w:t>
      </w:r>
      <w:r>
        <w:rPr>
          <w:rFonts w:ascii="Times New Roman" w:hAnsi="Times New Roman" w:cs="Times New Roman"/>
        </w:rPr>
        <w:br/>
        <w:t>Il vit l’homme se diriger vers lui le regard flamboyant de colère.</w:t>
      </w:r>
      <w:r>
        <w:rPr>
          <w:rFonts w:ascii="Times New Roman" w:hAnsi="Times New Roman" w:cs="Times New Roman"/>
        </w:rPr>
        <w:br/>
        <w:t>« Oui, c’est de ta faute, reprit Blitz, regardes-toi, tu es pathétique. Qu’est ce que tu recherches ? Tu as tué ta propre femme car elle en aimait un autre, ton plan a parfaitement marché. Léandre était mort et tu le savais, tu l’as tuée pour être certain d’avoir Laury, tu es immoral. Tu devrais aller ramper, aller t’excuser auprès de Tatiana pour avoir tué sa sœur. »</w:t>
      </w:r>
      <w:r>
        <w:rPr>
          <w:rFonts w:ascii="Times New Roman" w:hAnsi="Times New Roman" w:cs="Times New Roman"/>
        </w:rPr>
        <w:br/>
        <w:t>A peine eut-il achevé sa phrase qu’il tomba inconscient au sol.</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n'eu aucun regard pour Blitz quand il s'approcha. Vane furieux d'avoir entendu de pareille chose ne savait pas s’il devait l'égorger ou comprendre ce qu'il disait. Lorsqu'il eut finit, Vane tomba à genoux... Tous ses souvenirs remontaient à la surface. Ciria se sentit mal, triste, inutile et surtout trahie !! Blitz avait révélé le secret qu'elle lui avait confié avec tant de confiance !!! Vane ne savait plus où se mettre et il hurlait car il revoyait et revivait la scène plusieurs fois de suite. Heureusement, Tatiana dormait encore et n'entendit pas les phrases de Blitz.</w:t>
      </w:r>
      <w:r>
        <w:rPr>
          <w:rFonts w:ascii="Times New Roman" w:hAnsi="Times New Roman" w:cs="Times New Roman"/>
        </w:rPr>
        <w:br/>
        <w:t>Cirion regarda immédiatement sa sœur qui blêmit. Elle voulait être en rage et doucement, elle y parvenait mais pour un ange c'était impossible ! Cirion était paniqué.*</w:t>
      </w:r>
      <w:r>
        <w:rPr>
          <w:rFonts w:ascii="Times New Roman" w:hAnsi="Times New Roman" w:cs="Times New Roman"/>
        </w:rPr>
        <w:br/>
      </w:r>
      <w:r>
        <w:rPr>
          <w:rFonts w:ascii="Times New Roman" w:hAnsi="Times New Roman" w:cs="Times New Roman"/>
        </w:rPr>
        <w:br/>
        <w:t>- Si elle succombe à ses sentiments, elle deviendra un ange noir et là... L'équilibre sera bouleversé, et elle perdra son innocence !!</w:t>
      </w:r>
      <w:r>
        <w:rPr>
          <w:rFonts w:ascii="Times New Roman" w:hAnsi="Times New Roman" w:cs="Times New Roman"/>
        </w:rPr>
        <w:br/>
      </w:r>
      <w:r>
        <w:rPr>
          <w:rFonts w:ascii="Times New Roman" w:hAnsi="Times New Roman" w:cs="Times New Roman"/>
        </w:rPr>
        <w:br/>
        <w:t>*Cirion fonça sur Blitz et le cogna à plusieurs reprises pour le réveiller. Lorsqu'il reprit conscience, il le fit se relever.*</w:t>
      </w:r>
      <w:r>
        <w:rPr>
          <w:rFonts w:ascii="Times New Roman" w:hAnsi="Times New Roman" w:cs="Times New Roman"/>
        </w:rPr>
        <w:br/>
      </w:r>
      <w:r>
        <w:rPr>
          <w:rFonts w:ascii="Times New Roman" w:hAnsi="Times New Roman" w:cs="Times New Roman"/>
        </w:rPr>
        <w:br/>
        <w:t xml:space="preserve">- Regarde ce que tu as fais !!! Tu as trahi Ciria et à cause de toi nous sommes perdus !!! </w:t>
      </w:r>
      <w:r>
        <w:rPr>
          <w:rFonts w:ascii="Times New Roman" w:hAnsi="Times New Roman" w:cs="Times New Roman"/>
        </w:rPr>
        <w:br/>
      </w:r>
      <w:r>
        <w:rPr>
          <w:rFonts w:ascii="Times New Roman" w:hAnsi="Times New Roman" w:cs="Times New Roman"/>
        </w:rPr>
        <w:br/>
        <w:t>*Ciria s'éleva dans les airs et elle explosa en millier de particules d'énergie. Elle reviendrait peut être mais pour le moment c'était mieux ainsi. Elle devait s'isoler... Vane ne supportait pas ces images et sombra dans l'inconscience sous la pression. Cirion se tourna vers Blitz en le repoussant violemment.*</w:t>
      </w:r>
      <w:r>
        <w:rPr>
          <w:rFonts w:ascii="Times New Roman" w:hAnsi="Times New Roman" w:cs="Times New Roman"/>
        </w:rPr>
        <w:br/>
      </w:r>
      <w:r>
        <w:rPr>
          <w:rFonts w:ascii="Times New Roman" w:hAnsi="Times New Roman" w:cs="Times New Roman"/>
        </w:rPr>
        <w:br/>
        <w:t>- Tout ce que tu as réussi à faire, c'est nous séparer... Par ta faute, Laury est condamnée car sans le pouvoir de Ciria nous sommes vulnérables à n'importe quelle attaque !</w:t>
      </w:r>
      <w:r>
        <w:rPr>
          <w:rFonts w:ascii="Times New Roman" w:hAnsi="Times New Roman" w:cs="Times New Roman"/>
        </w:rPr>
        <w:br/>
      </w:r>
      <w:r>
        <w:rPr>
          <w:rFonts w:ascii="Times New Roman" w:hAnsi="Times New Roman" w:cs="Times New Roman"/>
        </w:rPr>
        <w:br/>
        <w:t>*Il s'éloigna de la tente et plongea dans le lac là où il avait déposé sa sœur quelques heures auparavant. Il se plaça au milieu et se laissa sombrer dans le fond.*</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mage jubilait, il était parvenu à scinder le groupe, il en était ravi. Quand il avait lu le secret dans le cœur de Blitz, il savait qu’il détenait la clé de leur séparation. Il lui avait suffit de pénétrer quelques instants l’esprit de l’homme pour lâcher la bombe. Ce qu’il aurait voulu que le dernier membre soit là, il y aurait eu une bataille, il n’en doutait pas. Ciria se sentait trahie, Cirion était hors de lui, Vane n’était plus rien, ça avait parfaitement marché, il sourit, après tout, il n’avait pas besoin de ce misérable humain pour parvenir à ses fins. Il observa encore quelques minutes la scène avant de s’en détourner. Laury était derrière lui, le regard dans le vide, il n’aperçut même pas le pendentif qui était apparut autour de son cou.</w:t>
      </w:r>
      <w:r>
        <w:rPr>
          <w:rFonts w:ascii="Times New Roman" w:hAnsi="Times New Roman" w:cs="Times New Roman"/>
        </w:rPr>
        <w:br/>
      </w:r>
      <w:r>
        <w:rPr>
          <w:rFonts w:ascii="Times New Roman" w:hAnsi="Times New Roman" w:cs="Times New Roman"/>
        </w:rPr>
        <w:br/>
        <w:t xml:space="preserve">Laury voguait à mi-chemin entre le rêve et la réalité, elle ne savait plus en faire la différence, tout ce qu’elle savait c’est que l’homme qui se tenait devant elle était un ennemi. Elle se releva doucement en titubant se demandant si elle devait combattre ou fuir. Elle se tenait devant un mage, son esprit lui insufflait de ne pas faire de bêtise. Elle décida donc de se glisser le plus discrètement possible hors de l’enceinte du château. La vision déformée par une autre réalité l’empêchait d’avancer aussi vite qu’elle ne l’aurait voulu mais elle y parvint quand même, le froid l’engourdissait, elle continuait à marcher, son esprit devenait de plus en plus clair mais elle savait qu’elle ne tarderait pas à mourir dans ce froid sans ses vêtements d’hiver et sans ses armes. Elle s’effondra dans la neige lançant une ultime pensée avant de sombrer : </w:t>
      </w:r>
      <w:r>
        <w:rPr>
          <w:rFonts w:ascii="Times New Roman" w:hAnsi="Times New Roman" w:cs="Times New Roman"/>
        </w:rPr>
        <w:br/>
        <w:t>« Cirion, Ciria, venez m’aider. »</w:t>
      </w:r>
      <w:r>
        <w:rPr>
          <w:rFonts w:ascii="Times New Roman" w:hAnsi="Times New Roman" w:cs="Times New Roman"/>
        </w:rPr>
        <w:br/>
        <w:t>Puis autour d’elle, tout devint noir et chaotique.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devait absolument atteindre la forme ultime comme celle de Ciria. Mais il avait peur d'échouer. Il laissa faire le bon vouloir des Dieux. </w:t>
      </w:r>
      <w:r>
        <w:rPr>
          <w:rFonts w:ascii="Times New Roman" w:hAnsi="Times New Roman" w:cs="Times New Roman"/>
        </w:rPr>
        <w:br/>
        <w:t>Pendant ce temps Ciria voyageait parmi les étoiles à la recherche de réponse. Soudain une étoile éclaira plus que d'habitude et elle regarda vers la terre. Laury avait réussi à prendre un peu le dessus et à s'être enfuie.*</w:t>
      </w:r>
      <w:r>
        <w:rPr>
          <w:rFonts w:ascii="Times New Roman" w:hAnsi="Times New Roman" w:cs="Times New Roman"/>
        </w:rPr>
        <w:br/>
      </w:r>
      <w:r>
        <w:rPr>
          <w:rFonts w:ascii="Times New Roman" w:hAnsi="Times New Roman" w:cs="Times New Roman"/>
        </w:rPr>
        <w:br/>
        <w:t xml:space="preserve">- Cirion, Ciria, venez m’aider. </w:t>
      </w:r>
      <w:r>
        <w:rPr>
          <w:rFonts w:ascii="Times New Roman" w:hAnsi="Times New Roman" w:cs="Times New Roman"/>
        </w:rPr>
        <w:br/>
        <w:t>- J'arrive Laury, tiens bon...</w:t>
      </w:r>
      <w:r>
        <w:rPr>
          <w:rFonts w:ascii="Times New Roman" w:hAnsi="Times New Roman" w:cs="Times New Roman"/>
        </w:rPr>
        <w:br/>
      </w:r>
      <w:r>
        <w:rPr>
          <w:rFonts w:ascii="Times New Roman" w:hAnsi="Times New Roman" w:cs="Times New Roman"/>
        </w:rPr>
        <w:br/>
        <w:t xml:space="preserve">*Elle fonça telle une flèche vers elle. Progressivement, elle s'immisça dans son esprit et quand elle vit que tout était noir, elle fit éclater son aura afin que Laury puisse la voir. Arrivé près d'elle, Ciria l'enveloppa de ses ailes et s'éloigna parmi le ciel. </w:t>
      </w:r>
      <w:r>
        <w:rPr>
          <w:rFonts w:ascii="Times New Roman" w:hAnsi="Times New Roman" w:cs="Times New Roman"/>
        </w:rPr>
        <w:br/>
        <w:t>Laury reprit doucement connaissance, la chaleur de Ciria l'aidant un peu.*</w:t>
      </w:r>
      <w:r>
        <w:rPr>
          <w:rFonts w:ascii="Times New Roman" w:hAnsi="Times New Roman" w:cs="Times New Roman"/>
        </w:rPr>
        <w:br/>
      </w:r>
      <w:r>
        <w:rPr>
          <w:rFonts w:ascii="Times New Roman" w:hAnsi="Times New Roman" w:cs="Times New Roman"/>
        </w:rPr>
        <w:br/>
        <w:t>- Comment as-tu réussi à t'enfuir ?; lui demanda-t-elle avec douceur.</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s'éveilla en sursaut. Elle se redressa et observa ses mains: normales, mis à part les ongles bleus. Elle avait dû redevenir humaine pendant son inconscience, trop affaiblie.</w:t>
      </w:r>
      <w:r>
        <w:rPr>
          <w:rFonts w:ascii="Times New Roman" w:hAnsi="Times New Roman" w:cs="Times New Roman"/>
        </w:rPr>
        <w:br/>
        <w:t>"Ceres? Tu vas bien?"</w:t>
      </w:r>
      <w:r>
        <w:rPr>
          <w:rFonts w:ascii="Times New Roman" w:hAnsi="Times New Roman" w:cs="Times New Roman"/>
        </w:rPr>
        <w:br/>
        <w:t xml:space="preserve">"Epuisé, mais ça va. Tu devrais brider ton esprit, sinon ce genre de situation risque de se reproduire." </w:t>
      </w:r>
      <w:r>
        <w:rPr>
          <w:rFonts w:ascii="Times New Roman" w:hAnsi="Times New Roman" w:cs="Times New Roman"/>
        </w:rPr>
        <w:br/>
        <w:t>" Ne me fais plus jamais avaler personne: il avait vraiment très mauvais goût."</w:t>
      </w:r>
      <w:r>
        <w:rPr>
          <w:rFonts w:ascii="Times New Roman" w:hAnsi="Times New Roman" w:cs="Times New Roman"/>
        </w:rPr>
        <w:br/>
        <w:t>"Tu es un demi-dragon maintenant, tu devrais t'y habituer..."</w:t>
      </w:r>
      <w:r>
        <w:rPr>
          <w:rFonts w:ascii="Times New Roman" w:hAnsi="Times New Roman" w:cs="Times New Roman"/>
        </w:rPr>
        <w:br/>
        <w:t>"Tsss ..."</w:t>
      </w:r>
      <w:r>
        <w:rPr>
          <w:rFonts w:ascii="Times New Roman" w:hAnsi="Times New Roman" w:cs="Times New Roman"/>
        </w:rPr>
        <w:br/>
        <w:t xml:space="preserve">Ereb commença un sort pour empêcher certains de ses souvenirs de revenir au mauvais moment, et sortit de la tente. </w:t>
      </w:r>
      <w:r>
        <w:rPr>
          <w:rFonts w:ascii="Times New Roman" w:hAnsi="Times New Roman" w:cs="Times New Roman"/>
        </w:rPr>
        <w:br/>
        <w:t>Blitz était inconscient, Vane aussi, Laury était enfermé, Tatiana dormait encore, l'aura de Ciria était en mouvement et celle de Ciron... se modifiait, dirait-on...</w:t>
      </w:r>
      <w:r>
        <w:rPr>
          <w:rFonts w:ascii="Times New Roman" w:hAnsi="Times New Roman" w:cs="Times New Roman"/>
        </w:rPr>
        <w:br/>
        <w:t>L'Invoqueuse s'approcha de la prison de diamant, intriguée. La différence était faible mais... Ereb était formelle, ce n'était pas l'aura de Laury. Une présence psychique étrange rôdait dans le campement... La jeune femme érigea rapidement des barrières mentales pour empêcher quiconque d'accéder à son esprit, et se dirigea vers le lac, où elle sentait la présence de Cirion.</w:t>
      </w:r>
      <w:r>
        <w:rPr>
          <w:rFonts w:ascii="Times New Roman" w:hAnsi="Times New Roman" w:cs="Times New Roman"/>
        </w:rPr>
        <w:br/>
        <w:t>Puis, songeant soudain que le camp était sans protection, elle invoqua Ceres pour ériger une muraille de glace les protégent d'éventuels assauts.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reprenait doucement conscience. Elle ne savait pas où elle était et de toute façon, s’en moquait. Quelqu’un lui posait des questions, elle ne savait pas qui c’était mais une aura familière lui dit qu’elle devait y répondre.</w:t>
      </w:r>
      <w:r>
        <w:rPr>
          <w:rFonts w:ascii="Times New Roman" w:hAnsi="Times New Roman" w:cs="Times New Roman"/>
        </w:rPr>
        <w:br/>
        <w:t>« Comment as-tu réussi à t'enfuir ?</w:t>
      </w:r>
      <w:r>
        <w:rPr>
          <w:rFonts w:ascii="Times New Roman" w:hAnsi="Times New Roman" w:cs="Times New Roman"/>
        </w:rPr>
        <w:br/>
        <w:t>- Il croyait que j’étais enfermée dans mon esprit, raconta-t-elle d’une voix faible. Et de toute façon, il était occupé, il a fait quelque chose qui le faisait jubiler. J’ai compris qu’il avait réussi à scinder quelque chose mais je ne sais pas quoi, ni comment. J’ai eu des visions, des visions folles, est-ce que Vane est encore en vie ? »</w:t>
      </w:r>
      <w:r>
        <w:rPr>
          <w:rFonts w:ascii="Times New Roman" w:hAnsi="Times New Roman" w:cs="Times New Roman"/>
        </w:rPr>
        <w:br/>
        <w:t>Elle tremblait et avait du mal à rester éveillée.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avait enfin sombrer. Il se laissa bercer par une force étrange. Au lieu des lucioles se sont des petits dragons maudits qui l'entourèrent. Lui aussi changea de forme et remonta à la surface. Le ciel devint noir et rouge. Un brouillard pesant entourait le corps de Cirion. Il se dirigea vers la berge, devant Ereb. Lorsqu'elle recula, Cirion sortit du brouillard et montra sa forme. </w:t>
      </w:r>
      <w:r>
        <w:rPr>
          <w:rFonts w:ascii="Times New Roman" w:hAnsi="Times New Roman" w:cs="Times New Roman"/>
        </w:rPr>
        <w:br/>
      </w:r>
      <w:r>
        <w:rPr>
          <w:rFonts w:ascii="Times New Roman" w:hAnsi="Times New Roman" w:cs="Times New Roman"/>
        </w:rPr>
        <w:pict>
          <v:shape id="_x0000_i1032" type="#_x0000_t75" alt="http://img131.imageshack.us/img131/6795/6506190lee1.jpg" style="width:165pt;height:239.25pt">
            <v:imagedata r:id="rId19" r:href="rId20"/>
          </v:shape>
        </w:pict>
      </w:r>
      <w:r>
        <w:rPr>
          <w:rFonts w:ascii="Times New Roman" w:hAnsi="Times New Roman" w:cs="Times New Roman"/>
        </w:rPr>
        <w:br/>
        <w:t>C'était maintenant un jeune homme plein de ressources aux ailes plus noires que les Ténèbres. Il avait de cours cheveux mauves en bataille... Son visage dur et sévère était orné de deux yeux magnifiques. Un bleu et un jaune, preuve de l'existence de deux personnalités.. Il avait sur lui une tunique noire. Dans son dos se trouvais une épée très étrange mais très puissante. Lorsqu'il ouvrit les yeux sur Ereb, il lui sourit tout en s'approchant.*</w:t>
      </w:r>
      <w:r>
        <w:rPr>
          <w:rFonts w:ascii="Times New Roman" w:hAnsi="Times New Roman" w:cs="Times New Roman"/>
        </w:rPr>
        <w:br/>
      </w:r>
      <w:r>
        <w:rPr>
          <w:rFonts w:ascii="Times New Roman" w:hAnsi="Times New Roman" w:cs="Times New Roman"/>
        </w:rPr>
        <w:br/>
        <w:t>*Ciria tenta de la calmer en la regardant.*</w:t>
      </w:r>
      <w:r>
        <w:rPr>
          <w:rFonts w:ascii="Times New Roman" w:hAnsi="Times New Roman" w:cs="Times New Roman"/>
        </w:rPr>
        <w:br/>
      </w:r>
      <w:r>
        <w:rPr>
          <w:rFonts w:ascii="Times New Roman" w:hAnsi="Times New Roman" w:cs="Times New Roman"/>
        </w:rPr>
        <w:br/>
        <w:t>- Calme-toi Laury, laisse ton esprit se reposer... Vane va bien...</w:t>
      </w:r>
      <w:r>
        <w:rPr>
          <w:rFonts w:ascii="Times New Roman" w:hAnsi="Times New Roman" w:cs="Times New Roman"/>
        </w:rPr>
        <w:br/>
      </w:r>
      <w:r>
        <w:rPr>
          <w:rFonts w:ascii="Times New Roman" w:hAnsi="Times New Roman" w:cs="Times New Roman"/>
        </w:rPr>
        <w:br/>
        <w:t>*C'est alors qu'elle ressentit l'aura puissante de Cirion et afficha un grand sourire.*</w:t>
      </w:r>
      <w:r>
        <w:rPr>
          <w:rFonts w:ascii="Times New Roman" w:hAnsi="Times New Roman" w:cs="Times New Roman"/>
        </w:rPr>
        <w:br/>
      </w:r>
      <w:r>
        <w:rPr>
          <w:rFonts w:ascii="Times New Roman" w:hAnsi="Times New Roman" w:cs="Times New Roman"/>
        </w:rPr>
        <w:br/>
        <w:t>- Mon frère enfin !!!</w:t>
      </w:r>
      <w:r>
        <w:rPr>
          <w:rFonts w:ascii="Times New Roman" w:hAnsi="Times New Roman" w:cs="Times New Roman"/>
        </w:rPr>
        <w:br/>
      </w:r>
      <w:r>
        <w:rPr>
          <w:rFonts w:ascii="Times New Roman" w:hAnsi="Times New Roman" w:cs="Times New Roman"/>
        </w:rPr>
        <w:br/>
        <w:t>*Elle fonça alors dans sa direction avec Laury dans les bras.*</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était assis dans la neige, le regard perdu dans le vide mais qu’est ce qui a bien pu se passer ? Vane était au sol inconscient, il n’y avait plus personne autour de lui. Cirion était furieux mais il ne savait pas pourquoi. Il prit son courage et se leva, il avait un horrible mal de tête. Il prit Vane et le porta à l’intérieur de la tente pour ne pas qu’il prenne froid. Il resta là à veiller l’homme se demandant ce qui avait bien pu se passer. Il avait oublié tout ce qui avait bien pu se passer.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reprit doucement connaissances et se redressa légèrement. Quand il vit Blitz, le coup de poing partit tout seul. Il se leva.*</w:t>
      </w:r>
      <w:r>
        <w:rPr>
          <w:rFonts w:ascii="Times New Roman" w:hAnsi="Times New Roman" w:cs="Times New Roman"/>
        </w:rPr>
        <w:br/>
      </w:r>
      <w:r>
        <w:rPr>
          <w:rFonts w:ascii="Times New Roman" w:hAnsi="Times New Roman" w:cs="Times New Roman"/>
        </w:rPr>
        <w:br/>
        <w:t xml:space="preserve">- Tu n'es qu'un... qu'un... </w:t>
      </w:r>
      <w:r>
        <w:rPr>
          <w:rFonts w:ascii="Times New Roman" w:hAnsi="Times New Roman" w:cs="Times New Roman"/>
        </w:rPr>
        <w:br/>
      </w:r>
      <w:r>
        <w:rPr>
          <w:rFonts w:ascii="Times New Roman" w:hAnsi="Times New Roman" w:cs="Times New Roman"/>
        </w:rPr>
        <w:br/>
        <w:t>*Il ne put terminer sa phrase et sortit de la tente. Il chercha après Ciria mais ne la trouva pas.*</w:t>
      </w:r>
      <w:r>
        <w:rPr>
          <w:rFonts w:ascii="Times New Roman" w:hAnsi="Times New Roman" w:cs="Times New Roman"/>
        </w:rPr>
        <w:br/>
      </w:r>
      <w:r>
        <w:rPr>
          <w:rFonts w:ascii="Times New Roman" w:hAnsi="Times New Roman" w:cs="Times New Roman"/>
        </w:rPr>
        <w:br/>
        <w:t>- Ciria...</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avait changé d'aspect, et son aura était plus puissante aussi. Il s'approcha d'elle en souriant. Ereb  lui rendit son sourire, étonnée. Il était vraiment beau, ainsi. C'était troublant. De grandes ailes noires se déployaient dans son dos. L'Invoqueuse allait lui parler quand elle sentit Ciria, elle aussi transformé, arriver.</w:t>
      </w:r>
      <w:r>
        <w:rPr>
          <w:rFonts w:ascii="Times New Roman" w:hAnsi="Times New Roman" w:cs="Times New Roman"/>
        </w:rPr>
        <w:br/>
        <w:t>Ereb recula dans l'ombre pour lui laisser la place.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n’avait même pas senti le coup venir, il fut sonné quelques minutes mais qu’est ce qui a bien pu se passer ? Vane semblait hors de lui. Il se releva et le suivit hors de la tente, il devait savoir coûte que coûte. Il venait juste de sortir qu’il vit un étrange jeune homme, son esprit lui dicta que ce devait être Cirion. Il pouvait avoir ses réponses, il s’avança vers les deux hommes d’un pas décidé. Il vit soudain Ciria revenir, elle tenait le corps endormi de Laury. Il ne réfléchit plus, il se précipita vers le groupe.</w:t>
      </w:r>
      <w:r>
        <w:rPr>
          <w:rFonts w:ascii="Times New Roman" w:hAnsi="Times New Roman" w:cs="Times New Roman"/>
        </w:rPr>
        <w:br/>
        <w:t>« Comment va-t-elle ? Demanda-t-il anxieux. »</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regarda Ereb puis Ciria arriva. Elle déposa Laury dans la neige puis sauta dans les bras de son frère. Vane s'approchait d'eux et son regard était dur. Il ne prononça aucun mot. Ciria regarda Blitz mais sans aucun sentiment. </w:t>
      </w:r>
      <w:r>
        <w:rPr>
          <w:rFonts w:ascii="Times New Roman" w:hAnsi="Times New Roman" w:cs="Times New Roman"/>
        </w:rPr>
        <w:br/>
        <w:t>Cirion quant à lui se dirigea dans la direction d'Ereb et lui fit signe de venir avec lui plus loin du groupe. *</w:t>
      </w:r>
      <w:r>
        <w:rPr>
          <w:rFonts w:ascii="Times New Roman" w:hAnsi="Times New Roman" w:cs="Times New Roman"/>
        </w:rPr>
        <w:br/>
      </w:r>
      <w:r>
        <w:rPr>
          <w:rFonts w:ascii="Times New Roman" w:hAnsi="Times New Roman" w:cs="Times New Roman"/>
        </w:rPr>
        <w:br/>
        <w:t>- Comment va-t-elle ? Demanda-t-il anxieux.</w:t>
      </w:r>
      <w:r>
        <w:rPr>
          <w:rFonts w:ascii="Times New Roman" w:hAnsi="Times New Roman" w:cs="Times New Roman"/>
        </w:rPr>
        <w:br/>
        <w:t>- Elle va bien, lui répondit-elle sèchement.</w:t>
      </w:r>
      <w:r>
        <w:rPr>
          <w:rFonts w:ascii="Times New Roman" w:hAnsi="Times New Roman" w:cs="Times New Roman"/>
        </w:rPr>
        <w:br/>
      </w:r>
      <w:r>
        <w:rPr>
          <w:rFonts w:ascii="Times New Roman" w:hAnsi="Times New Roman" w:cs="Times New Roman"/>
        </w:rPr>
        <w:br/>
        <w:t>*Ciria prit Laury dans ses bras et la passa à Blitz puis s'éloigna avec Vane.*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vit arriver Ciria et Laury. Cette dernière n'avait pas l'air en forme. Elle dégageait d'étranges ondes, même à cette distance. </w:t>
      </w:r>
      <w:r>
        <w:rPr>
          <w:rFonts w:ascii="Times New Roman" w:hAnsi="Times New Roman" w:cs="Times New Roman"/>
        </w:rPr>
        <w:br/>
        <w:t>Cirion fit signe à l'Invoqueuse de le suivre. Ils s'éloignèrent du groupe, resté prés du lac.</w:t>
      </w:r>
      <w:r>
        <w:rPr>
          <w:rFonts w:ascii="Times New Roman" w:hAnsi="Times New Roman" w:cs="Times New Roman"/>
        </w:rPr>
        <w:br/>
        <w:t>Le jeune homme s'arrêta. Ereb en fit de même puis s'assit sur une roche saillante. Un vent frais transportait une odeur de pins... de pin mort, constata Ereb.</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ne comprenait absolument pas ce qu’il se passait, Ciria était étrangement froide avec lui et Vane semblait le haïr, quant à Cirion, il l’ignorait complètement. A bout de nerf, il déposa doucement Laury dans la neige et hurla en direction du groupe.</w:t>
      </w:r>
      <w:r>
        <w:rPr>
          <w:rFonts w:ascii="Times New Roman" w:hAnsi="Times New Roman" w:cs="Times New Roman"/>
        </w:rPr>
        <w:br/>
        <w:t>« Mais quelqu’un va daigner m’expliquer ce qu’il se passe ? »</w:t>
      </w:r>
      <w:r>
        <w:rPr>
          <w:rFonts w:ascii="Times New Roman" w:hAnsi="Times New Roman" w:cs="Times New Roman"/>
        </w:rPr>
        <w:br/>
        <w:t>Il était à bout, il sentait des larmes de colère lui venir. Qu’est ce qui a bien pu se passer pour q’un groupe aussi solidaire vienne à se déchirer ? Il regarda à tour de rôle les visages de ses interlocuteurs qui s’étaient retournées vers lui quand il a crié, il voulait une réponse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retourna quand Blitz cria. Elle regarda Vane bizarrement puis alla vers lui.*</w:t>
      </w:r>
      <w:r>
        <w:rPr>
          <w:rFonts w:ascii="Times New Roman" w:hAnsi="Times New Roman" w:cs="Times New Roman"/>
        </w:rPr>
        <w:br/>
      </w:r>
      <w:r>
        <w:rPr>
          <w:rFonts w:ascii="Times New Roman" w:hAnsi="Times New Roman" w:cs="Times New Roman"/>
        </w:rPr>
        <w:br/>
        <w:t>- Si tu daignes m'accompagner sans me faire de reproche alors je t'expliquerai...</w:t>
      </w:r>
      <w:r>
        <w:rPr>
          <w:rFonts w:ascii="Times New Roman" w:hAnsi="Times New Roman" w:cs="Times New Roman"/>
        </w:rPr>
        <w:br/>
      </w:r>
      <w:r>
        <w:rPr>
          <w:rFonts w:ascii="Times New Roman" w:hAnsi="Times New Roman" w:cs="Times New Roman"/>
        </w:rPr>
        <w:br/>
        <w:t>*Elle le releva puis s'envola avec lui. Enfin loin du groupe, elle le regarda droit dans les yeux.*</w:t>
      </w:r>
      <w:r>
        <w:rPr>
          <w:rFonts w:ascii="Times New Roman" w:hAnsi="Times New Roman" w:cs="Times New Roman"/>
        </w:rPr>
        <w:br/>
      </w:r>
      <w:r>
        <w:rPr>
          <w:rFonts w:ascii="Times New Roman" w:hAnsi="Times New Roman" w:cs="Times New Roman"/>
        </w:rPr>
        <w:br/>
        <w:t>- Tu voulais savoir ? Sache que tu m'as trahie et que j'ai du mal à te pardonner... Dans un excès de colère, tu as révélé le secret de Vane que je t'avais confié... Tout lui est revenu et maintenant il doute de lui. Voilà ce que tu as fais...</w:t>
      </w:r>
      <w:r>
        <w:rPr>
          <w:rFonts w:ascii="Times New Roman" w:hAnsi="Times New Roman" w:cs="Times New Roman"/>
        </w:rPr>
        <w:br/>
      </w:r>
      <w:r>
        <w:rPr>
          <w:rFonts w:ascii="Times New Roman" w:hAnsi="Times New Roman" w:cs="Times New Roman"/>
        </w:rPr>
        <w:br/>
        <w:t>*Cirion restait là à la regarder puis respira profondément. Il avait le regard dur mais un sourire radoucit son visage.*</w:t>
      </w:r>
      <w:r>
        <w:rPr>
          <w:rFonts w:ascii="Times New Roman" w:hAnsi="Times New Roman" w:cs="Times New Roman"/>
        </w:rPr>
        <w:br/>
      </w:r>
      <w:r>
        <w:rPr>
          <w:rFonts w:ascii="Times New Roman" w:hAnsi="Times New Roman" w:cs="Times New Roman"/>
        </w:rPr>
        <w:br/>
        <w:t>- Comment te sens-tu ? Tu as encore mal quelque part? Tu étais plutôt amoché quand Ciria t'as soigné...</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la regarda sans comprendre, les larmes lui venaient aux yeux.</w:t>
      </w:r>
      <w:r>
        <w:rPr>
          <w:rFonts w:ascii="Times New Roman" w:hAnsi="Times New Roman" w:cs="Times New Roman"/>
        </w:rPr>
        <w:br/>
        <w:t>« Ce n’est pas possible, je n’ai pas pu faire ça. Dis-moi que c’est un cauchemar ? Je n’ai aucun souvenir, juste que je me suis senti mal et je ne me rappelle plus de rien.  Je n’ai pas pu te trahir, j’aurais préféré mourir que de le faire de plein gré, dis-moi que c’est faux, que c’est jamais arrivé ? »</w:t>
      </w:r>
      <w:r>
        <w:rPr>
          <w:rFonts w:ascii="Times New Roman" w:hAnsi="Times New Roman" w:cs="Times New Roman"/>
        </w:rPr>
        <w:br/>
        <w:t>Il ne retenait plus ses larmes à présent, il était à genoux devant Ciria priant de toutes ses forces pour que la jeune fille lui avoue que c’était une blague. Il y avait une infinie détresse dans son regard.</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De là où elle était, Ereb entendit le cri de Blitz. Se demandant ce qui se passait, elle se tourna vers Cirion. Il lui demanda comment elle allait.</w:t>
      </w:r>
      <w:r>
        <w:rPr>
          <w:rFonts w:ascii="Times New Roman" w:hAnsi="Times New Roman" w:cs="Times New Roman"/>
        </w:rPr>
        <w:br/>
        <w:t>- Non, je vais bien,... merci. Et ... j'ai bridé mon esprit, cela ne se reproduira plus. Du moins je l'espère.</w:t>
      </w:r>
      <w:r>
        <w:rPr>
          <w:rFonts w:ascii="Times New Roman" w:hAnsi="Times New Roman" w:cs="Times New Roman"/>
        </w:rPr>
        <w:br/>
        <w:t>Le regard de Cirion était dur mais il souriait, ce qui était assez rare. Ereb, un peu gênée, remua les oreilles et les abaissa.</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s'étonna de ne pas ressentir d'émotions lorsqu'il versa des larmes...*</w:t>
      </w:r>
      <w:r>
        <w:rPr>
          <w:rFonts w:ascii="Times New Roman" w:hAnsi="Times New Roman" w:cs="Times New Roman"/>
        </w:rPr>
        <w:br/>
      </w:r>
      <w:r>
        <w:rPr>
          <w:rFonts w:ascii="Times New Roman" w:hAnsi="Times New Roman" w:cs="Times New Roman"/>
        </w:rPr>
        <w:br/>
        <w:t>- Non ce n'est pas une blague et encore moins un cauchemar... J'avais une confiance aveugle en toi et tu m'as trahi. Mais ne t'inquiète pas ce ne se reproduira plus...</w:t>
      </w:r>
      <w:r>
        <w:rPr>
          <w:rFonts w:ascii="Times New Roman" w:hAnsi="Times New Roman" w:cs="Times New Roman"/>
        </w:rPr>
        <w:br/>
      </w:r>
      <w:r>
        <w:rPr>
          <w:rFonts w:ascii="Times New Roman" w:hAnsi="Times New Roman" w:cs="Times New Roman"/>
        </w:rPr>
        <w:br/>
        <w:t>*Elle le releva malgré tout et le regarda.</w:t>
      </w:r>
      <w:r>
        <w:rPr>
          <w:rFonts w:ascii="Times New Roman" w:hAnsi="Times New Roman" w:cs="Times New Roman"/>
        </w:rPr>
        <w:br/>
      </w:r>
      <w:r>
        <w:rPr>
          <w:rFonts w:ascii="Times New Roman" w:hAnsi="Times New Roman" w:cs="Times New Roman"/>
        </w:rPr>
        <w:br/>
        <w:t>*Cirion de son coté hocha la tête.*</w:t>
      </w:r>
      <w:r>
        <w:rPr>
          <w:rFonts w:ascii="Times New Roman" w:hAnsi="Times New Roman" w:cs="Times New Roman"/>
        </w:rPr>
        <w:br/>
      </w:r>
      <w:r>
        <w:rPr>
          <w:rFonts w:ascii="Times New Roman" w:hAnsi="Times New Roman" w:cs="Times New Roman"/>
        </w:rPr>
        <w:br/>
        <w:t xml:space="preserve">- Tu n'auras plus ce problème de débordement... Je ressens ta puissance et Ciria t'a soigné physiquement et mentalement. </w:t>
      </w:r>
      <w:r>
        <w:rPr>
          <w:rFonts w:ascii="Times New Roman" w:hAnsi="Times New Roman" w:cs="Times New Roman"/>
        </w:rPr>
        <w:br/>
      </w:r>
      <w:r>
        <w:rPr>
          <w:rFonts w:ascii="Times New Roman" w:hAnsi="Times New Roman" w:cs="Times New Roman"/>
        </w:rPr>
        <w:br/>
        <w:t>*Le jeune homme trouva mignon ce qu'elle fit avec ses oreilles et sans rien dire lui tendit la main.*</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lui tendit la main. Sans réfléchir, instinctivement, elle la prit. Hésitante, elle se releva et s'approcha, un peu. Le vent soufflait de plus en plus fort, et les cheveux violets du jeune homme s'agitaient vivement. Ereb repoussa d'un geste les siens, ils lui allaient dans les yeux. Elle ne savait pas ce qu'elle devait faire. Que voulait-il? Et elle? Que désirait-elle? Les yeux bicolores de Cirion la fascinaient.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baissa les yeux, jamais il ne s’était senti aussi mal de sa vie. Il avait trahi, non, on l’avait forcé à trahir. A présent l’idée était claire dans sa tête mais il se garda de la dire. Il resta à genoux et sans implorer le moins du monde, leva les yeux vers Ciria.</w:t>
      </w:r>
      <w:r>
        <w:rPr>
          <w:rFonts w:ascii="Times New Roman" w:hAnsi="Times New Roman" w:cs="Times New Roman"/>
        </w:rPr>
        <w:br/>
        <w:t>« Fais de moi ce que tu veux. »</w:t>
      </w:r>
      <w:r>
        <w:rPr>
          <w:rFonts w:ascii="Times New Roman" w:hAnsi="Times New Roman" w:cs="Times New Roman"/>
        </w:rPr>
        <w:br/>
        <w:t>A présent, rien ne lui importait, il ne se sentait pas bien, doucement son esprit sombra à nouveau, il tenta cette fois-ci de lutter mais c’était en vain, le magicien reprenait le contrôle.</w:t>
      </w:r>
      <w:r>
        <w:rPr>
          <w:rFonts w:ascii="Times New Roman" w:hAnsi="Times New Roman" w:cs="Times New Roman"/>
        </w:rPr>
        <w:br/>
        <w:t>« De toute façon, dit-il, tu n’es rien, regardes toi, tu es misérable, larmoyante sur n’importe quoi. Allez tues-moi et ajoutes ça à ta conscience. »</w:t>
      </w:r>
      <w:r>
        <w:rPr>
          <w:rFonts w:ascii="Times New Roman" w:hAnsi="Times New Roman" w:cs="Times New Roman"/>
        </w:rPr>
        <w:br/>
        <w:t>Au fond de lui Blitz entendait ce qui le mage disait par sa bouche. Il se révoltait, tentait de revenir mais rien n’y fit.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devinait dans son regard qu'il fascinait la jeune femme. Son sourire s'éclaira mais il resta silencieux. Cirion savait parfaitement qu'il avait une personnalité très conquérante et dominante. Celle qui rêvait de guerre et de sang... Mais il y avait l'autre aussi, sa partie romantique et tendre. En ce moment il faisait appel aux deux. Car les deux Cirion voulait connaître Ereb. Il recula tout en la regardant , plongeant ses yeux dans les siens. Ils montèrent une petite colline et un grand vide était juste derrière Cirion. Il rapprocha Ereb de lui et l'entraîna avec lui dans sa chute...</w:t>
      </w:r>
      <w:r>
        <w:rPr>
          <w:rFonts w:ascii="Times New Roman" w:hAnsi="Times New Roman" w:cs="Times New Roman"/>
        </w:rPr>
        <w:br/>
        <w:t>Lorsqu'il vit qu'elle était surprise, il déploya ses ailes.*</w:t>
      </w:r>
      <w:r>
        <w:rPr>
          <w:rFonts w:ascii="Times New Roman" w:hAnsi="Times New Roman" w:cs="Times New Roman"/>
        </w:rPr>
        <w:br/>
      </w:r>
      <w:r>
        <w:rPr>
          <w:rFonts w:ascii="Times New Roman" w:hAnsi="Times New Roman" w:cs="Times New Roman"/>
        </w:rPr>
        <w:br/>
        <w:t>- Comment as-tu su que tu avais des pouvoirs d'Invoqueuse ?</w:t>
      </w:r>
      <w:r>
        <w:rPr>
          <w:rFonts w:ascii="Times New Roman" w:hAnsi="Times New Roman" w:cs="Times New Roman"/>
        </w:rPr>
        <w:br/>
      </w:r>
      <w:r>
        <w:rPr>
          <w:rFonts w:ascii="Times New Roman" w:hAnsi="Times New Roman" w:cs="Times New Roman"/>
        </w:rPr>
        <w:br/>
        <w:t>*Ciria sentit une autre présence en Blitz. Elle le regarda et approcha sa main comme pour lui porter le coup de grâce puis sourit.*</w:t>
      </w:r>
      <w:r>
        <w:rPr>
          <w:rFonts w:ascii="Times New Roman" w:hAnsi="Times New Roman" w:cs="Times New Roman"/>
        </w:rPr>
        <w:br/>
      </w:r>
      <w:r>
        <w:rPr>
          <w:rFonts w:ascii="Times New Roman" w:hAnsi="Times New Roman" w:cs="Times New Roman"/>
        </w:rPr>
        <w:br/>
        <w:t>- Tu as besoin de repos...</w:t>
      </w:r>
      <w:r>
        <w:rPr>
          <w:rFonts w:ascii="Times New Roman" w:hAnsi="Times New Roman" w:cs="Times New Roman"/>
        </w:rPr>
        <w:br/>
      </w:r>
      <w:r>
        <w:rPr>
          <w:rFonts w:ascii="Times New Roman" w:hAnsi="Times New Roman" w:cs="Times New Roman"/>
        </w:rPr>
        <w:br/>
        <w:t>*Elle le toucha et l'emprisonna dans une prison de diamant, la même que l'autre fausse Laury. Elle était dans les étoiles maintenant. Elle fit apparaître les deux prisons et brisa celle ou il y avait l'intrus en l'éliminant par la même occasion. Elle regarda Blitz plongé dans une léthargie puissante et sourit*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Allongée au beau milieu de la neige, Laury reprenait doucement ses esprits. Tout était embrumé dans sa tête mais elle savait que ses idées n’allaient pas tarder à s’éclaircir. Une seule obsession martelait son esprit. Elle parvint à articuler un mot, elle voulait savoir si son esprit lui avait joué des tours : </w:t>
      </w:r>
      <w:r>
        <w:rPr>
          <w:rFonts w:ascii="Times New Roman" w:hAnsi="Times New Roman" w:cs="Times New Roman"/>
        </w:rPr>
        <w:br/>
        <w:t>« Vane, parvint-elle à appeler.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regardait autour de lui... Il ne savait pas quoi faire mais quand il entendit la voix de Laury, il se précipita vers elle et la porta dans ses bras.*</w:t>
      </w:r>
      <w:r>
        <w:rPr>
          <w:rFonts w:ascii="Times New Roman" w:hAnsi="Times New Roman" w:cs="Times New Roman"/>
        </w:rPr>
        <w:br/>
      </w:r>
      <w:r>
        <w:rPr>
          <w:rFonts w:ascii="Times New Roman" w:hAnsi="Times New Roman" w:cs="Times New Roman"/>
        </w:rPr>
        <w:br/>
        <w:t>- Je suis la calme toi...</w:t>
      </w:r>
      <w:r>
        <w:rPr>
          <w:rFonts w:ascii="Times New Roman" w:hAnsi="Times New Roman" w:cs="Times New Roman"/>
        </w:rPr>
        <w:br/>
      </w:r>
      <w:r>
        <w:rPr>
          <w:rFonts w:ascii="Times New Roman" w:hAnsi="Times New Roman" w:cs="Times New Roman"/>
        </w:rPr>
        <w:br/>
        <w:t>*Il n'était plus très sûre de ses sentiments envers elle après avoir retrouvé la mémoire mais il regarda devant lui et la plaça sous la tente au chaud.*</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blottit contre Vane et lui dit :</w:t>
      </w:r>
      <w:r>
        <w:rPr>
          <w:rFonts w:ascii="Times New Roman" w:hAnsi="Times New Roman" w:cs="Times New Roman"/>
        </w:rPr>
        <w:br/>
        <w:t>« J’ai eu peur, j’ai eu des visons horribles, j’ai cru que je t’avais tué mais maintenant, je suis sûre, certaine de ce que je pense. »</w:t>
      </w:r>
      <w:r>
        <w:rPr>
          <w:rFonts w:ascii="Times New Roman" w:hAnsi="Times New Roman" w:cs="Times New Roman"/>
        </w:rPr>
        <w:br/>
        <w:t>Elle le laissa la porter dans la tente et une fois qu’il l’eut déposé au sol, elle le regarda droit dans les yeux.</w:t>
      </w:r>
      <w:r>
        <w:rPr>
          <w:rFonts w:ascii="Times New Roman" w:hAnsi="Times New Roman" w:cs="Times New Roman"/>
        </w:rPr>
        <w:br/>
        <w:t>« Oui, j’ai plus de doute, avoua-t-elle, je sais que je t’aime. »</w:t>
      </w:r>
      <w:r>
        <w:rPr>
          <w:rFonts w:ascii="Times New Roman" w:hAnsi="Times New Roman" w:cs="Times New Roman"/>
        </w:rPr>
        <w:br/>
        <w:t>Elle ne le lâcha pas du regard, il semblait étrange.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la recouvrit d'une couverture et frotta ses mains sur ses épaules pour la réchauffer. Lorsqu'elle lui parla, il plongea son regard dans le sien.*</w:t>
      </w:r>
      <w:r>
        <w:rPr>
          <w:rFonts w:ascii="Times New Roman" w:hAnsi="Times New Roman" w:cs="Times New Roman"/>
        </w:rPr>
        <w:br/>
      </w:r>
      <w:r>
        <w:rPr>
          <w:rFonts w:ascii="Times New Roman" w:hAnsi="Times New Roman" w:cs="Times New Roman"/>
        </w:rPr>
        <w:br/>
        <w:t>- Oui, j’ai plus de doute, avoua-t-elle, je sais que je t’aime.</w:t>
      </w:r>
      <w:r>
        <w:rPr>
          <w:rFonts w:ascii="Times New Roman" w:hAnsi="Times New Roman" w:cs="Times New Roman"/>
        </w:rPr>
        <w:br/>
        <w:t xml:space="preserve">- Non Laury... Tu aimes Léandre... Et il n'y aura que lui dans ta vie... </w:t>
      </w:r>
      <w:r>
        <w:rPr>
          <w:rFonts w:ascii="Times New Roman" w:hAnsi="Times New Roman" w:cs="Times New Roman"/>
        </w:rPr>
        <w:br/>
      </w:r>
      <w:r>
        <w:rPr>
          <w:rFonts w:ascii="Times New Roman" w:hAnsi="Times New Roman" w:cs="Times New Roman"/>
        </w:rPr>
        <w:br/>
        <w:t>*Il détourna le regard.*</w:t>
      </w:r>
      <w:r>
        <w:rPr>
          <w:rFonts w:ascii="Times New Roman" w:hAnsi="Times New Roman" w:cs="Times New Roman"/>
        </w:rPr>
        <w:br/>
      </w:r>
      <w:r>
        <w:rPr>
          <w:rFonts w:ascii="Times New Roman" w:hAnsi="Times New Roman" w:cs="Times New Roman"/>
        </w:rPr>
        <w:br/>
        <w:t>- J'ai fait quelque chose de mal. Le pire c'est que c'était pour toi et maintenant que je m'en souviens, je...</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comprit qu’il s’était passé quelque chose de grave, elle s’avança doucement vers Vane, il semblait désespéré. Elle lui caressa la joue avec douceur et lui dit : </w:t>
      </w:r>
      <w:r>
        <w:rPr>
          <w:rFonts w:ascii="Times New Roman" w:hAnsi="Times New Roman" w:cs="Times New Roman"/>
        </w:rPr>
        <w:br/>
        <w:t>« Léandre n’est plus et ce n’est pas en continuant d’aimer son fantôme que je pourrais vivre. »</w:t>
      </w:r>
      <w:r>
        <w:rPr>
          <w:rFonts w:ascii="Times New Roman" w:hAnsi="Times New Roman" w:cs="Times New Roman"/>
        </w:rPr>
        <w:br/>
        <w:t xml:space="preserve">Elle releva doucement le visage de Vane pour qu’ils ne soient qu’à quelques centimètres. </w:t>
      </w:r>
      <w:r>
        <w:rPr>
          <w:rFonts w:ascii="Times New Roman" w:hAnsi="Times New Roman" w:cs="Times New Roman"/>
        </w:rPr>
        <w:br/>
        <w:t>« Qu’est ce qu’il se passe ? Confies-toi. Aussi horrible que ça puisse être, ça te fera du bien. »</w:t>
      </w:r>
      <w:r>
        <w:rPr>
          <w:rFonts w:ascii="Times New Roman" w:hAnsi="Times New Roman" w:cs="Times New Roman"/>
        </w:rPr>
        <w:br/>
        <w:t>Elle continua à lui caresser la joue avec une douceur quasi maternelle. Elle avait comprit la détresse du jeune homme et souhaite de tout cœur faire quelque chose pour le réconforter.</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l'entraînait avec lui dans le vide, Puis ils les retint tous deux de ses grandes ailes noires.</w:t>
      </w:r>
      <w:r>
        <w:rPr>
          <w:rFonts w:ascii="Times New Roman" w:hAnsi="Times New Roman" w:cs="Times New Roman"/>
        </w:rPr>
        <w:br/>
        <w:t>Puis il lui demanda:</w:t>
      </w:r>
      <w:r>
        <w:rPr>
          <w:rFonts w:ascii="Times New Roman" w:hAnsi="Times New Roman" w:cs="Times New Roman"/>
        </w:rPr>
        <w:br/>
        <w:t>- Comment as-tu su que tu avais des pouvoirs d'Invoqueuse ?</w:t>
      </w:r>
      <w:r>
        <w:rPr>
          <w:rFonts w:ascii="Times New Roman" w:hAnsi="Times New Roman" w:cs="Times New Roman"/>
        </w:rPr>
        <w:br/>
        <w:t xml:space="preserve">Ereb sourit. Elle ne voulait surtout pas se laisser dominer par qui que se fut. Récitant une courte formule, elle fit un signe étrange avec sa main. Aussitôt, Ceres fit jaillir ses ailes écailleuses dans le dos de la jeune femme. </w:t>
      </w:r>
      <w:r>
        <w:rPr>
          <w:rFonts w:ascii="Times New Roman" w:hAnsi="Times New Roman" w:cs="Times New Roman"/>
        </w:rPr>
        <w:br/>
        <w:t>- Les Invoqueurs n'ont pas tout à fait les mêmes perceptions que les humains... Nous voyons des choses et des Esprits que nous sommes seuls à voir. C'est ainsi que j'ai été remarqué par un vieil Invoqueur qui m'a enseigné son art. Il avait pour Eyons l'esprit d'un ours fort sympathique. Et toi ? Qui es-tu réellement?</w:t>
      </w:r>
      <w:r>
        <w:rPr>
          <w:rFonts w:ascii="Times New Roman" w:hAnsi="Times New Roman" w:cs="Times New Roman"/>
        </w:rPr>
        <w:br/>
        <w:t>Ses pupilles verticales fixées sur les yeux de Cirion, elle attendait des réponses.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voulait rien lui dire mais devant son insistance... Il retira sa main de sa joue.*</w:t>
      </w:r>
      <w:r>
        <w:rPr>
          <w:rFonts w:ascii="Times New Roman" w:hAnsi="Times New Roman" w:cs="Times New Roman"/>
        </w:rPr>
        <w:br/>
      </w:r>
      <w:r>
        <w:rPr>
          <w:rFonts w:ascii="Times New Roman" w:hAnsi="Times New Roman" w:cs="Times New Roman"/>
        </w:rPr>
        <w:br/>
        <w:t>- Lorsqu'ils s'en sont pris à Léandre, ils m'ont dit qu'ils allaient te tuer aussi. Je pouvais l'en empêcher en tuant la femme que j'aimais... Qui n'est autre que la sœur de Tatiana. Je l'ai décapité pour que tu aîs la vie sauve. Je ne sais pas pourquoi j'ai oublié cette partie de ma vie mais... Maintenant j'ai peur de t'aimer...</w:t>
      </w:r>
      <w:r>
        <w:rPr>
          <w:rFonts w:ascii="Times New Roman" w:hAnsi="Times New Roman" w:cs="Times New Roman"/>
        </w:rPr>
        <w:br/>
      </w:r>
      <w:r>
        <w:rPr>
          <w:rFonts w:ascii="Times New Roman" w:hAnsi="Times New Roman" w:cs="Times New Roman"/>
        </w:rPr>
        <w:br/>
        <w:t>*Il resta silencieux. Il se doutait qu'elle ne voudrait plus le voir ou lui parler avec une telle révélation et s'apprêtait à partir.*</w:t>
      </w:r>
      <w:r>
        <w:rPr>
          <w:rFonts w:ascii="Times New Roman" w:hAnsi="Times New Roman" w:cs="Times New Roman"/>
        </w:rPr>
        <w:br/>
      </w:r>
      <w:r>
        <w:rPr>
          <w:rFonts w:ascii="Times New Roman" w:hAnsi="Times New Roman" w:cs="Times New Roman"/>
        </w:rPr>
        <w:br/>
        <w:t>*Cirion sourit à son regard et la lâcha en s'éloignant quand des ailes poussèrent dans son dos. Il se rapprocha et ils volèrent en tournant comme deux étoiles qui s'entrelaçaient.</w:t>
      </w:r>
      <w:r>
        <w:rPr>
          <w:rFonts w:ascii="Times New Roman" w:hAnsi="Times New Roman" w:cs="Times New Roman"/>
        </w:rPr>
        <w:br/>
        <w:t>Il l'écouta attentivement et fit un signe de tête comme quoi il comprenait.*</w:t>
      </w:r>
      <w:r>
        <w:rPr>
          <w:rFonts w:ascii="Times New Roman" w:hAnsi="Times New Roman" w:cs="Times New Roman"/>
        </w:rPr>
        <w:br/>
      </w:r>
      <w:r>
        <w:rPr>
          <w:rFonts w:ascii="Times New Roman" w:hAnsi="Times New Roman" w:cs="Times New Roman"/>
        </w:rPr>
        <w:br/>
        <w:t>- Et toi ? Qui es-tu réellement?</w:t>
      </w:r>
      <w:r>
        <w:rPr>
          <w:rFonts w:ascii="Times New Roman" w:hAnsi="Times New Roman" w:cs="Times New Roman"/>
        </w:rPr>
        <w:br/>
        <w:t>- Je suis un être magique qui sera pour toi soit le pire cauchemar de toute ton existence, le percepteur lors de ta mort ou soit l'ange du mal romantique qui t'ensorcellera d'un simple regard ou geste...</w:t>
      </w:r>
      <w:r>
        <w:rPr>
          <w:rFonts w:ascii="Times New Roman" w:hAnsi="Times New Roman" w:cs="Times New Roman"/>
        </w:rPr>
        <w:br/>
      </w:r>
      <w:r>
        <w:rPr>
          <w:rFonts w:ascii="Times New Roman" w:hAnsi="Times New Roman" w:cs="Times New Roman"/>
        </w:rPr>
        <w:br/>
        <w:t>*Il sourit en continuant leur figure dans le ciel. Il ne la lâchait pas des yeux.*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prit l’information comme un coup de massue.  Elle rattrapa Vane par le poignet. Elle le força doucement à se retourner.</w:t>
      </w:r>
      <w:r>
        <w:rPr>
          <w:rFonts w:ascii="Times New Roman" w:hAnsi="Times New Roman" w:cs="Times New Roman"/>
        </w:rPr>
        <w:br/>
        <w:t>« Pourquoi t'en voudrais-je ? On a vécu la même chose. Les cauchemars que je fais ne viennent pas du fait que Léandre soit mort mais que ce soit moi qui ait abrégé ses souffrances. Mais une chose m’interpelle. Tu avais le choix, pourquoi moi ? »</w:t>
      </w:r>
      <w:r>
        <w:rPr>
          <w:rFonts w:ascii="Times New Roman" w:hAnsi="Times New Roman" w:cs="Times New Roman"/>
        </w:rPr>
        <w:br/>
        <w:t>Elle savait la détresse de son ami et pourtant, rien ne la poussait à le haïr. Elle se blottit contre lui et attendit sa réponse.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se maudit de n'être pas assez fort pour la repousser et s'en aller. Il la laissa se blottir contre lui...*</w:t>
      </w:r>
      <w:r>
        <w:rPr>
          <w:rFonts w:ascii="Times New Roman" w:hAnsi="Times New Roman" w:cs="Times New Roman"/>
        </w:rPr>
        <w:br/>
      </w:r>
      <w:r>
        <w:rPr>
          <w:rFonts w:ascii="Times New Roman" w:hAnsi="Times New Roman" w:cs="Times New Roman"/>
        </w:rPr>
        <w:br/>
        <w:t>- Parce que... Tu as toujours été celle que j'ai aimée le plus... Merenwen est arrivé après et savait ce que je pensais... On a vécu la même chose. Elle aimait Léandre, et moi je t'aimais toi... On s'est soutenu et on a cru à un amour, le nôtre... Mais lorsque j'ai dû la... tuer, elle m'a dit que je devais le faire pour que tu accomplisses ton destin et que tu puisses peut être sauver Léandre...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effaça doucement une larme qui coulait dans les yeux de Vane. Elle le regarda sans dire un mot, elle comprenait. Sa question fut posée comme un murmure : </w:t>
      </w:r>
      <w:r>
        <w:rPr>
          <w:rFonts w:ascii="Times New Roman" w:hAnsi="Times New Roman" w:cs="Times New Roman"/>
        </w:rPr>
        <w:br/>
        <w:t>« Alors pourquoi me rejettes-tu à présent ? »</w:t>
      </w:r>
      <w:r>
        <w:rPr>
          <w:rFonts w:ascii="Times New Roman" w:hAnsi="Times New Roman" w:cs="Times New Roman"/>
        </w:rPr>
        <w:br/>
        <w:t>Elle soutenait son regard mais dans le sien, il y avait quelque chose d’étrangement doux et paisible. Comme si elle essayait de faire comprendre à Vane que la passé était passé et que ce n’est pas en pleurant sur ce dernier qu’on pourrait y changer quelque chose.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rit à sa réponse, qui pourtant l'avait troublée:</w:t>
      </w:r>
      <w:r>
        <w:rPr>
          <w:rFonts w:ascii="Times New Roman" w:hAnsi="Times New Roman" w:cs="Times New Roman"/>
        </w:rPr>
        <w:br/>
        <w:t xml:space="preserve">-C'est au choix ? Tu as l'art de détourner la conversation... Qui te dit que tu vas m'ensorceler ? Je ne me laisserai pas dominer... jamais. </w:t>
      </w:r>
      <w:r>
        <w:rPr>
          <w:rFonts w:ascii="Times New Roman" w:hAnsi="Times New Roman" w:cs="Times New Roman"/>
        </w:rPr>
        <w:br/>
        <w:t xml:space="preserve">Ils étaient déjà très hauts... </w:t>
      </w:r>
      <w:r>
        <w:rPr>
          <w:rFonts w:ascii="Times New Roman" w:hAnsi="Times New Roman" w:cs="Times New Roman"/>
        </w:rPr>
        <w:br/>
        <w:t>Ereb s'approcha de l'ange noir. Le cuir bleu nuit de ses ailes claquait dans le vent des hauteurs.</w:t>
      </w:r>
      <w:r>
        <w:rPr>
          <w:rFonts w:ascii="Times New Roman" w:hAnsi="Times New Roman" w:cs="Times New Roman"/>
        </w:rPr>
        <w:br/>
        <w:t>Ses yeux la fixaient. Elle soutint le regard.</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n'arrivait pas à répondre à Laury. Il scruta son regard mais du fermer les yeux...*</w:t>
      </w:r>
      <w:r>
        <w:rPr>
          <w:rFonts w:ascii="Times New Roman" w:hAnsi="Times New Roman" w:cs="Times New Roman"/>
        </w:rPr>
        <w:br/>
      </w:r>
      <w:r>
        <w:rPr>
          <w:rFonts w:ascii="Times New Roman" w:hAnsi="Times New Roman" w:cs="Times New Roman"/>
        </w:rPr>
        <w:br/>
        <w:t>- Quand je te regarde, je vois mon geste et je n'arrive pas à supporter ça... Si je t'embrasse à nouveau, j'aurai trop peur de devoir recommencer... Et puis j'ai la sensation que jamais tu ne seras à moi comme je le voudrais...</w:t>
      </w:r>
      <w:r>
        <w:rPr>
          <w:rFonts w:ascii="Times New Roman" w:hAnsi="Times New Roman" w:cs="Times New Roman"/>
        </w:rPr>
        <w:br/>
      </w:r>
      <w:r>
        <w:rPr>
          <w:rFonts w:ascii="Times New Roman" w:hAnsi="Times New Roman" w:cs="Times New Roman"/>
        </w:rPr>
        <w:br/>
        <w:t>*Il baissa la tête et n'osa pas la regarder à nouveau. Il laissa le silence s'installer.*</w:t>
      </w:r>
      <w:r>
        <w:rPr>
          <w:rFonts w:ascii="Times New Roman" w:hAnsi="Times New Roman" w:cs="Times New Roman"/>
        </w:rPr>
        <w:br/>
      </w:r>
      <w:r>
        <w:rPr>
          <w:rFonts w:ascii="Times New Roman" w:hAnsi="Times New Roman" w:cs="Times New Roman"/>
        </w:rPr>
        <w:br/>
        <w:t>*Cirion rit de sa remarque.*</w:t>
      </w:r>
      <w:r>
        <w:rPr>
          <w:rFonts w:ascii="Times New Roman" w:hAnsi="Times New Roman" w:cs="Times New Roman"/>
        </w:rPr>
        <w:br/>
      </w:r>
      <w:r>
        <w:rPr>
          <w:rFonts w:ascii="Times New Roman" w:hAnsi="Times New Roman" w:cs="Times New Roman"/>
        </w:rPr>
        <w:br/>
        <w:t>- Je ne détourne pas la conversation ! Tu ne te laisseras pas dominer ? J'ai hâte de voir ça... Et puis, je t'ai déjà ensorcelé car tu n'arrêtes pas de me fixer avec un étrange regard.</w:t>
      </w:r>
      <w:r>
        <w:rPr>
          <w:rFonts w:ascii="Times New Roman" w:hAnsi="Times New Roman" w:cs="Times New Roman"/>
        </w:rPr>
        <w:br/>
      </w:r>
      <w:r>
        <w:rPr>
          <w:rFonts w:ascii="Times New Roman" w:hAnsi="Times New Roman" w:cs="Times New Roman"/>
        </w:rPr>
        <w:br/>
        <w:t>*Il s'approcha d'avantage d'elle en écoutant ses ailes claquer. Ses cheveux volaient et il ne se lassait pas de la regarder. Il avait juste l'intention de la dominer en faisant un geste mais il voulait d'abord voir sa réaction avant d'agir...*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Elle le fit relever la tête, il ne voulait plus croiser son regard.</w:t>
      </w:r>
      <w:r>
        <w:rPr>
          <w:rFonts w:ascii="Times New Roman" w:hAnsi="Times New Roman" w:cs="Times New Roman"/>
        </w:rPr>
        <w:br/>
        <w:t>« Quand je te regarde, je vois mon geste et je n'arrive pas à supporter ça... Si je t'embrasse à nouveau, j'aurai trop peur de devoir recommencer... Et puis j'ai la sensation que jamais tu ne seras à moi comme je le voudrais...</w:t>
      </w:r>
      <w:r>
        <w:rPr>
          <w:rFonts w:ascii="Times New Roman" w:hAnsi="Times New Roman" w:cs="Times New Roman"/>
        </w:rPr>
        <w:br/>
        <w:t>- Et moi quand je te regarde, je revois tout mon passé et ma déchéance, ça ne m’empêche pas de savoir ce que je veux. On va rester tous les deux dans un coin à s’envoyer des œillades envieuses alors qu’on qu’un pas à faire pour être heureux. On va rester à vivre dans notre passé en souhaitant que tout ceci ne se soit jamais arrivé et attendre que le bonheur vienne de lui-même. Mais si ton passé est trop fort et trop présent, je le comprends, je suis juste déçue d’avoir cru que le bonheur pouvait m’être un jour accordé. »</w:t>
      </w:r>
      <w:r>
        <w:rPr>
          <w:rFonts w:ascii="Times New Roman" w:hAnsi="Times New Roman" w:cs="Times New Roman"/>
        </w:rPr>
        <w:br/>
        <w:t>Elle lâcha doucement sa main et retourna s’asseoir en lui tournant le dos.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dernière phrase de Laury fut comme un coup de masse... Il la regarda s'éloigner et lui tourner le dos. C'est à ce moment la qu'il aurait bien voulu partir ou plutôt s'enfuir. Il la regarda puis finit par s'approcher et l'entourer de ses bras.*</w:t>
      </w:r>
      <w:r>
        <w:rPr>
          <w:rFonts w:ascii="Times New Roman" w:hAnsi="Times New Roman" w:cs="Times New Roman"/>
        </w:rPr>
        <w:br/>
      </w:r>
      <w:r>
        <w:rPr>
          <w:rFonts w:ascii="Times New Roman" w:hAnsi="Times New Roman" w:cs="Times New Roman"/>
        </w:rPr>
        <w:br/>
        <w:t>- J'ai trop peur de m'attacher à un bonheur qui risque de s'évaporer peu après... Mais si tu trouves le bonheur avec moi en mettant ton passé de coté...</w:t>
      </w:r>
      <w:r>
        <w:rPr>
          <w:rFonts w:ascii="Times New Roman" w:hAnsi="Times New Roman" w:cs="Times New Roman"/>
        </w:rPr>
        <w:br/>
      </w:r>
      <w:r>
        <w:rPr>
          <w:rFonts w:ascii="Times New Roman" w:hAnsi="Times New Roman" w:cs="Times New Roman"/>
        </w:rPr>
        <w:br/>
        <w:t>*Il la tourna pour voir ses yeux.*</w:t>
      </w:r>
      <w:r>
        <w:rPr>
          <w:rFonts w:ascii="Times New Roman" w:hAnsi="Times New Roman" w:cs="Times New Roman"/>
        </w:rPr>
        <w:br/>
      </w:r>
      <w:r>
        <w:rPr>
          <w:rFonts w:ascii="Times New Roman" w:hAnsi="Times New Roman" w:cs="Times New Roman"/>
        </w:rPr>
        <w:br/>
        <w:t>- ... je ne vois pas pourquoi je ne pourrais pas faire pareil.</w:t>
      </w:r>
      <w:r>
        <w:rPr>
          <w:rFonts w:ascii="Times New Roman" w:hAnsi="Times New Roman" w:cs="Times New Roman"/>
        </w:rPr>
        <w:br/>
      </w:r>
      <w:r>
        <w:rPr>
          <w:rFonts w:ascii="Times New Roman" w:hAnsi="Times New Roman" w:cs="Times New Roman"/>
        </w:rPr>
        <w:br/>
        <w:t>*Vane réussit à afficher un sourire et rapprocha doucement son visage du sien.*</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ne détourne pas la conversation! Tu ne te laisseras pas dominer? J'ai hâte de voir ça... Et puis, je t'ai déjà ensorcelé car tu n'arrêtes pas de me fixer avec un étrange regard...</w:t>
      </w:r>
      <w:r>
        <w:rPr>
          <w:rFonts w:ascii="Times New Roman" w:hAnsi="Times New Roman" w:cs="Times New Roman"/>
        </w:rPr>
        <w:br/>
        <w:t xml:space="preserve">- Toi aussi tu me fixe depuis tout à l'heure... </w:t>
      </w:r>
      <w:r>
        <w:rPr>
          <w:rFonts w:ascii="Times New Roman" w:hAnsi="Times New Roman" w:cs="Times New Roman"/>
        </w:rPr>
        <w:br/>
        <w:t>Elle recula lorsqu'il approcha.</w:t>
      </w:r>
      <w:r>
        <w:rPr>
          <w:rFonts w:ascii="Times New Roman" w:hAnsi="Times New Roman" w:cs="Times New Roman"/>
        </w:rPr>
        <w:br/>
        <w:t>- Je ne suis pas un jouet: si tu veux juste t'amuser, vas-t-en. L'amour de quelqu'un n'est pas quelque chose que l'on manipule. Roi du champ de bataille, tu veux juste te détendre ? Si c'est comme ça que tu aime, je ne répondrais jamais présente.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sentait que les choses changeaient dans l’esprit de Vane. Il allait l’embrasser quand elle lui posa un doigt sur les lèvres. Elle devait le lui avouer.</w:t>
      </w:r>
      <w:r>
        <w:rPr>
          <w:rFonts w:ascii="Times New Roman" w:hAnsi="Times New Roman" w:cs="Times New Roman"/>
        </w:rPr>
        <w:br/>
        <w:t>« Tu te souviens de notre combat dans la neige. Cela faisait dix ans que je traînais ce médaillon, il y avait une photo d’un autre temps dessus. Je n’arrêtais pas de le perdre. Il se trouve quelque part, enseveli sous une couche de neige. »</w:t>
      </w:r>
      <w:r>
        <w:rPr>
          <w:rFonts w:ascii="Times New Roman" w:hAnsi="Times New Roman" w:cs="Times New Roman"/>
        </w:rPr>
        <w:br/>
        <w:t>Elle resta quelques minutes à l’observer puis enleva son doigt, elle attendait pour voir ce qu’il allait se passer.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ne put s'empêcher de sourire quand elle joua la carte de la défensive. Il vola rapidement derrière elle et plaça ses bras à sa taille.*</w:t>
      </w:r>
      <w:r>
        <w:rPr>
          <w:rFonts w:ascii="Times New Roman" w:hAnsi="Times New Roman" w:cs="Times New Roman"/>
        </w:rPr>
        <w:br/>
      </w:r>
      <w:r>
        <w:rPr>
          <w:rFonts w:ascii="Times New Roman" w:hAnsi="Times New Roman" w:cs="Times New Roman"/>
        </w:rPr>
        <w:br/>
        <w:t>- Qui te dit que c'est le roi du champ de bataille qui te parle ? Je n'aime pas jouer avec les sentiments des autres et encore moins quand il s'agit des miens... Je voudrais que tu répondes présentes à ceci...</w:t>
      </w:r>
      <w:r>
        <w:rPr>
          <w:rFonts w:ascii="Times New Roman" w:hAnsi="Times New Roman" w:cs="Times New Roman"/>
        </w:rPr>
        <w:br/>
      </w:r>
      <w:r>
        <w:rPr>
          <w:rFonts w:ascii="Times New Roman" w:hAnsi="Times New Roman" w:cs="Times New Roman"/>
        </w:rPr>
        <w:br/>
        <w:t>*Collé à son dos, il tourna la tête vers elle pour qu'Ereb en fasse autant, sourit et l'embrassa. Les étoiles semblèrent se détacher du ciel infiniment bleu et tournèrent autour des deux êtres ailés.*</w:t>
      </w:r>
      <w:r>
        <w:rPr>
          <w:rFonts w:ascii="Times New Roman" w:hAnsi="Times New Roman" w:cs="Times New Roman"/>
        </w:rPr>
        <w:br/>
      </w:r>
      <w:r>
        <w:rPr>
          <w:rFonts w:ascii="Times New Roman" w:hAnsi="Times New Roman" w:cs="Times New Roman"/>
        </w:rPr>
        <w:br/>
        <w:t>*Vane la regarda lui expliquer ce médaillon. Il se doutait que c'était la photo de Léandre et la regarda. Il soupira, prit sous sa chemise, une chaîne avec un anneau bizarrement forgé. Il le tenait fermement dans sa main puis sortit Céleste et d'un coup sec brisa l'anneau.*</w:t>
      </w:r>
      <w:r>
        <w:rPr>
          <w:rFonts w:ascii="Times New Roman" w:hAnsi="Times New Roman" w:cs="Times New Roman"/>
        </w:rPr>
        <w:br/>
      </w:r>
      <w:r>
        <w:rPr>
          <w:rFonts w:ascii="Times New Roman" w:hAnsi="Times New Roman" w:cs="Times New Roman"/>
        </w:rPr>
        <w:br/>
        <w:t xml:space="preserve">- Il représentait un autre temps... Si ton médaillon est quelque part dans la neige, ce n'est sûrement pas moi qui irai le déterrer... </w:t>
      </w:r>
      <w:r>
        <w:rPr>
          <w:rFonts w:ascii="Times New Roman" w:hAnsi="Times New Roman" w:cs="Times New Roman"/>
        </w:rPr>
        <w:br/>
      </w:r>
      <w:r>
        <w:rPr>
          <w:rFonts w:ascii="Times New Roman" w:hAnsi="Times New Roman" w:cs="Times New Roman"/>
        </w:rPr>
        <w:br/>
        <w:t>*Il l'embrassa sur la joue puis glissa sur ses lèvres.*</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se laissa faire en fermant les yeux, elle sentait la joie l’envahir à nouveau. Elle ouvrit doucement les yeux et son sourire s’évanouit, elle repoussa doucement Vane et se leva, elle venait de voir une ombre, son cœur battait à tout rompre. Elle ouvrit le pan de la tente et vit avec horreur ce qui avançait vers le camp. Elle se retourna vivement : </w:t>
      </w:r>
      <w:r>
        <w:rPr>
          <w:rFonts w:ascii="Times New Roman" w:hAnsi="Times New Roman" w:cs="Times New Roman"/>
        </w:rPr>
        <w:br/>
        <w:t>« Vane, il faut rassembler le groupe, ou on fuie, ou on combat. »</w:t>
      </w:r>
      <w:r>
        <w:rPr>
          <w:rFonts w:ascii="Times New Roman" w:hAnsi="Times New Roman" w:cs="Times New Roman"/>
        </w:rPr>
        <w:br/>
        <w:t>Elle lui montra du doigt l’immense armée qui convergeait vers eux et la forme qu’elle avait vue en ombre, un gigantesque dragon noir leur prêtait main forte.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sentit la panique l'envahir quand il vit le regard de Laury.*</w:t>
      </w:r>
      <w:r>
        <w:rPr>
          <w:rFonts w:ascii="Times New Roman" w:hAnsi="Times New Roman" w:cs="Times New Roman"/>
        </w:rPr>
        <w:br/>
      </w:r>
      <w:r>
        <w:rPr>
          <w:rFonts w:ascii="Times New Roman" w:hAnsi="Times New Roman" w:cs="Times New Roman"/>
        </w:rPr>
        <w:br/>
        <w:t>- Vane, il faut rassembler le groupe, ou on fuie, ou on combat.</w:t>
      </w:r>
      <w:r>
        <w:rPr>
          <w:rFonts w:ascii="Times New Roman" w:hAnsi="Times New Roman" w:cs="Times New Roman"/>
        </w:rPr>
        <w:br/>
        <w:t>- De quoi ?</w:t>
      </w:r>
      <w:r>
        <w:rPr>
          <w:rFonts w:ascii="Times New Roman" w:hAnsi="Times New Roman" w:cs="Times New Roman"/>
        </w:rPr>
        <w:br/>
      </w:r>
      <w:r>
        <w:rPr>
          <w:rFonts w:ascii="Times New Roman" w:hAnsi="Times New Roman" w:cs="Times New Roman"/>
        </w:rPr>
        <w:br/>
        <w:t>*Il sortit et vit avec horreur l'armée gigantesque. Il regarda alors Laury.*</w:t>
      </w:r>
      <w:r>
        <w:rPr>
          <w:rFonts w:ascii="Times New Roman" w:hAnsi="Times New Roman" w:cs="Times New Roman"/>
        </w:rPr>
        <w:br/>
      </w:r>
      <w:r>
        <w:rPr>
          <w:rFonts w:ascii="Times New Roman" w:hAnsi="Times New Roman" w:cs="Times New Roman"/>
        </w:rPr>
        <w:br/>
        <w:t>- Je suis fatigué de fuir... On va se battre. Appelle Ciria, je réveille Tatiana.</w:t>
      </w:r>
      <w:r>
        <w:rPr>
          <w:rFonts w:ascii="Times New Roman" w:hAnsi="Times New Roman" w:cs="Times New Roman"/>
        </w:rPr>
        <w:br/>
      </w:r>
      <w:r>
        <w:rPr>
          <w:rFonts w:ascii="Times New Roman" w:hAnsi="Times New Roman" w:cs="Times New Roman"/>
        </w:rPr>
        <w:br/>
        <w:t>*Il entra dans la tente et secoua légèrement Tatiana qui émergea. Il lui expliqua la situation et d'un bond elle fut debout et à l'extérieur. Elle grimpa sur son cheval et tint ses deux épées dans les mains. Elle était prête...</w:t>
      </w:r>
      <w:r>
        <w:rPr>
          <w:rFonts w:ascii="Times New Roman" w:hAnsi="Times New Roman" w:cs="Times New Roman"/>
        </w:rPr>
        <w:br/>
        <w:t>Laska se réveilla, elle aussi et sortit. En voyant toute cette menace, elle reprit son apparence de panthère et grogna férocement.*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se laissa faire quand il l'embrassa. Etait-elle amoureuse? Peut-être bien... </w:t>
      </w:r>
      <w:r>
        <w:rPr>
          <w:rFonts w:ascii="Times New Roman" w:hAnsi="Times New Roman" w:cs="Times New Roman"/>
        </w:rPr>
        <w:br/>
        <w:t>L'étreinte se prolongea longtemps sous la voûte céleste... Lentement, elle décolla ses lèvres des siennes. Est-ce qu'il était capable d'aimer une femme? Son regard semblait poser cette question au jeune homme. Un ange ténébreux pouvait-il aimer? Et si c'était le cas, l'aimait-il, elle ?</w:t>
      </w:r>
      <w:r>
        <w:rPr>
          <w:rFonts w:ascii="Times New Roman" w:hAnsi="Times New Roman" w:cs="Times New Roman"/>
        </w:rPr>
        <w:br/>
        <w:t>Ereb détourna le regard. Elle ne pouvait accepter une relation à sens unique, il fallait qu'elle sache.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sentait gênée de voir tout le monde faire des préparatifs. Elle regarda Vane et lui fit un sourire embarrassé.</w:t>
      </w:r>
      <w:r>
        <w:rPr>
          <w:rFonts w:ascii="Times New Roman" w:hAnsi="Times New Roman" w:cs="Times New Roman"/>
        </w:rPr>
        <w:br/>
        <w:t>« Vane, c’est cet abruti qui a mes armes, je n’ai plus rien, plus de Léonis, plus rien. »</w:t>
      </w:r>
      <w:r>
        <w:rPr>
          <w:rFonts w:ascii="Times New Roman" w:hAnsi="Times New Roman" w:cs="Times New Roman"/>
        </w:rPr>
        <w:br/>
        <w:t>Elle était frustrée de se sentir impuissante. Elle espérait de tout son cœur qu’on n'aille pas lui dire d’aller se mettre à l’abri et d’attendre que ses compagnons reviennent.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regarda Ereb détourna le regard. Il vola devant elle et soutint son regard.*</w:t>
      </w:r>
      <w:r>
        <w:rPr>
          <w:rFonts w:ascii="Times New Roman" w:hAnsi="Times New Roman" w:cs="Times New Roman"/>
        </w:rPr>
        <w:br/>
      </w:r>
      <w:r>
        <w:rPr>
          <w:rFonts w:ascii="Times New Roman" w:hAnsi="Times New Roman" w:cs="Times New Roman"/>
        </w:rPr>
        <w:br/>
        <w:t xml:space="preserve">- Tu ne me crois pas n'est ce pas ? C'est vrai après tout... Comment un ange déchu, un ange des Ténèbres pourrait aimer ? Tu sais que si tu le voulais, tu pourrais me tuer sur-le-champ car si je deviens plus fort avec la guerre, la magie blanche me détruit. </w:t>
      </w:r>
      <w:r>
        <w:rPr>
          <w:rFonts w:ascii="Times New Roman" w:hAnsi="Times New Roman" w:cs="Times New Roman"/>
        </w:rPr>
        <w:br/>
        <w:t>Je veux que tu saches que si je t'ai embrassé ce n'est pas pour me moquer de toi...</w:t>
      </w:r>
      <w:r>
        <w:rPr>
          <w:rFonts w:ascii="Times New Roman" w:hAnsi="Times New Roman" w:cs="Times New Roman"/>
        </w:rPr>
        <w:br/>
      </w:r>
      <w:r>
        <w:rPr>
          <w:rFonts w:ascii="Times New Roman" w:hAnsi="Times New Roman" w:cs="Times New Roman"/>
        </w:rPr>
        <w:br/>
        <w:t>*Il détourna le regard vers l'endroit ou se trouvait sa sœur.*</w:t>
      </w:r>
      <w:r>
        <w:rPr>
          <w:rFonts w:ascii="Times New Roman" w:hAnsi="Times New Roman" w:cs="Times New Roman"/>
        </w:rPr>
        <w:br/>
      </w:r>
      <w:r>
        <w:rPr>
          <w:rFonts w:ascii="Times New Roman" w:hAnsi="Times New Roman" w:cs="Times New Roman"/>
        </w:rPr>
        <w:br/>
        <w:t>- La guerre s'approche... Nos amis sont en danger, nous parlerons de tout cas plus tard si tu veux bien...</w:t>
      </w:r>
      <w:r>
        <w:rPr>
          <w:rFonts w:ascii="Times New Roman" w:hAnsi="Times New Roman" w:cs="Times New Roman"/>
        </w:rPr>
        <w:br/>
      </w:r>
      <w:r>
        <w:rPr>
          <w:rFonts w:ascii="Times New Roman" w:hAnsi="Times New Roman" w:cs="Times New Roman"/>
        </w:rPr>
        <w:br/>
        <w:t>*Il lui fit signe de l'accompagner puis vola rapidement vers sa sœur. Quand Ciria le vit arriver, elle sourit et fit disparaître Blitz.*</w:t>
      </w:r>
      <w:r>
        <w:rPr>
          <w:rFonts w:ascii="Times New Roman" w:hAnsi="Times New Roman" w:cs="Times New Roman"/>
        </w:rPr>
        <w:br/>
      </w:r>
      <w:r>
        <w:rPr>
          <w:rFonts w:ascii="Times New Roman" w:hAnsi="Times New Roman" w:cs="Times New Roman"/>
        </w:rPr>
        <w:br/>
        <w:t xml:space="preserve">- Une armée s'approche Ciria, il faut qu'on y aille. </w:t>
      </w:r>
      <w:r>
        <w:rPr>
          <w:rFonts w:ascii="Times New Roman" w:hAnsi="Times New Roman" w:cs="Times New Roman"/>
        </w:rPr>
        <w:br/>
        <w:t>- Je te suis !</w:t>
      </w:r>
      <w:r>
        <w:rPr>
          <w:rFonts w:ascii="Times New Roman" w:hAnsi="Times New Roman" w:cs="Times New Roman"/>
        </w:rPr>
        <w:br/>
      </w:r>
      <w:r>
        <w:rPr>
          <w:rFonts w:ascii="Times New Roman" w:hAnsi="Times New Roman" w:cs="Times New Roman"/>
        </w:rPr>
        <w:br/>
        <w:t>*Les trois créatures ailées volèrent côte à côte et se trouvèrent au-dessus de l'armée. Ciria fut la seule à descendre lorsqu'elle entendit la phrase de Laury.</w:t>
      </w:r>
      <w:r>
        <w:rPr>
          <w:rFonts w:ascii="Times New Roman" w:hAnsi="Times New Roman" w:cs="Times New Roman"/>
        </w:rPr>
        <w:br/>
        <w:t>Vane la regarda.*</w:t>
      </w:r>
      <w:r>
        <w:rPr>
          <w:rFonts w:ascii="Times New Roman" w:hAnsi="Times New Roman" w:cs="Times New Roman"/>
        </w:rPr>
        <w:br/>
      </w:r>
      <w:r>
        <w:rPr>
          <w:rFonts w:ascii="Times New Roman" w:hAnsi="Times New Roman" w:cs="Times New Roman"/>
        </w:rPr>
        <w:br/>
        <w:t>- Je sais que tu n'as pas d'armes... Ciria pourrais-tu faire quelque chose ?</w:t>
      </w:r>
      <w:r>
        <w:rPr>
          <w:rFonts w:ascii="Times New Roman" w:hAnsi="Times New Roman" w:cs="Times New Roman"/>
        </w:rPr>
        <w:br/>
        <w:t>- C'est si gentiment demandé !</w:t>
      </w:r>
      <w:r>
        <w:rPr>
          <w:rFonts w:ascii="Times New Roman" w:hAnsi="Times New Roman" w:cs="Times New Roman"/>
        </w:rPr>
        <w:br/>
      </w:r>
      <w:r>
        <w:rPr>
          <w:rFonts w:ascii="Times New Roman" w:hAnsi="Times New Roman" w:cs="Times New Roman"/>
        </w:rPr>
        <w:br/>
        <w:t>*Elle se tourna vers l'esprit de Laury et réussi après des recherches soutenues à récupérer Léonis et ses affaires. Elle les matérialisa dans les mains de leur propriétaire grâce à son sceptre.*</w:t>
      </w:r>
      <w:r>
        <w:rPr>
          <w:rFonts w:ascii="Times New Roman" w:hAnsi="Times New Roman" w:cs="Times New Roman"/>
        </w:rPr>
        <w:br/>
      </w:r>
      <w:r>
        <w:rPr>
          <w:rFonts w:ascii="Times New Roman" w:hAnsi="Times New Roman" w:cs="Times New Roman"/>
        </w:rPr>
        <w:br/>
        <w:t>- Nous avons une bataille à gagner, il me semble.</w:t>
      </w:r>
      <w:r>
        <w:rPr>
          <w:rFonts w:ascii="Times New Roman" w:hAnsi="Times New Roman" w:cs="Times New Roman"/>
        </w:rPr>
        <w:br/>
      </w:r>
      <w:r>
        <w:rPr>
          <w:rFonts w:ascii="Times New Roman" w:hAnsi="Times New Roman" w:cs="Times New Roman"/>
        </w:rPr>
        <w:br/>
        <w:t>*Ciria sourit et Vane fut ravi de voir qu'il pourrait se battre aux cotés de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eut un sourire ravie quand elle retrouva ses effets personnels. Elle sortit Léonis du fourreau, on dirait que l’épée brillait, heureuse d’aller combattre. Elle regarda le groupe se reconstituer doucement, elle chercha quelqu’un des yeux.</w:t>
      </w:r>
      <w:r>
        <w:rPr>
          <w:rFonts w:ascii="Times New Roman" w:hAnsi="Times New Roman" w:cs="Times New Roman"/>
        </w:rPr>
        <w:br/>
        <w:t>« Ciria, demanda-t-elle, où est Blitz ? »</w:t>
      </w:r>
      <w:r>
        <w:rPr>
          <w:rFonts w:ascii="Times New Roman" w:hAnsi="Times New Roman" w:cs="Times New Roman"/>
        </w:rPr>
        <w:br/>
        <w:t>L’approche d’une bataille l’exaltait mais elle ne se voyait pas aller se battre sans son frère d’armes.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Ciria, demanda-t-elle, où est Blitz ?</w:t>
      </w:r>
      <w:r>
        <w:rPr>
          <w:rFonts w:ascii="Times New Roman" w:hAnsi="Times New Roman" w:cs="Times New Roman"/>
        </w:rPr>
        <w:br/>
      </w:r>
      <w:r>
        <w:rPr>
          <w:rFonts w:ascii="Times New Roman" w:hAnsi="Times New Roman" w:cs="Times New Roman"/>
        </w:rPr>
        <w:br/>
        <w:t>*De sa hauteur, Ciria lui répondit.*</w:t>
      </w:r>
      <w:r>
        <w:rPr>
          <w:rFonts w:ascii="Times New Roman" w:hAnsi="Times New Roman" w:cs="Times New Roman"/>
        </w:rPr>
        <w:br/>
      </w:r>
      <w:r>
        <w:rPr>
          <w:rFonts w:ascii="Times New Roman" w:hAnsi="Times New Roman" w:cs="Times New Roman"/>
        </w:rPr>
        <w:br/>
        <w:t>- Le mage s'amuse à prendre possession de son esprit. Je ne peux prendre le risque qu'il se retourne contre nous alors je l'ai emprisonné dans un cercueil de diamant. Il te reviendra après la bataille...</w:t>
      </w:r>
      <w:r>
        <w:rPr>
          <w:rFonts w:ascii="Times New Roman" w:hAnsi="Times New Roman" w:cs="Times New Roman"/>
        </w:rPr>
        <w:br/>
      </w:r>
      <w:r>
        <w:rPr>
          <w:rFonts w:ascii="Times New Roman" w:hAnsi="Times New Roman" w:cs="Times New Roman"/>
        </w:rPr>
        <w:br/>
        <w:t>*De ces yeux arc-en-ciel, elle fixa l'armée qui avançait rapidement vers 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fut convaincue par la phrase de Ciria, pour la première fois depuis des années, elle se battait seule, enfin, sans son frère d’armes et avec quelqu’un qu’elle aimait. Elle fit un moulinet de poignet pour raffermir la garde de son épée. Elle regarda les membres du groupe, le félin en elle s’était réveillé. Elle voulait dire quelque chose, motiver les troupes comme elle en avait l’habitude durant les quelques minutes qui séparaient l’inaction de l’action. Elle s’éclaircit la gorge.</w:t>
      </w:r>
      <w:r>
        <w:rPr>
          <w:rFonts w:ascii="Times New Roman" w:hAnsi="Times New Roman" w:cs="Times New Roman"/>
        </w:rPr>
        <w:br/>
        <w:t>« Cette bataille est la nôtre, ceux qui sont derrière nous n’ont aucune envie de nous laisser en vie alors je préconise ma méthode, 100% de réussite et 0% de perte. Si tout se passe bien, nous verrons se lever le soleil, si ce n’est pas le cas, nous mourrons en héros mais personne ne pourra nous pleurer ou parler de nous car le monde n’existera plus. »</w:t>
      </w:r>
      <w:r>
        <w:rPr>
          <w:rFonts w:ascii="Times New Roman" w:hAnsi="Times New Roman" w:cs="Times New Roman"/>
        </w:rPr>
        <w:br/>
        <w:t>Elle se retourna vers l’armée qui à présent courait dans leur direction. Elle resta comme à son habitude à observer les ennemis converger vers elle. Elle attendait le bon moment, l’ultime moment pour attaquer.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*Tout le monde écoutait Laury parler. Elle savait redonner courage et sa façon de parler incitait à la suivre jusqu'à la mort. Les anges dans le ciel étaient confiants, Cirion regardant par moment Ereb. Vane regardait droit devant lui mais pensait très fort à Laury. Tatiana songeait à son peuple et à toutes ses batailles. Et Laska était calme en regardant la future bagarre. Ils attendaient tous l'assaut et le signe de Laury pour attaquer...*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vit que tout le monde attendait un signal de sa part pour se lancer dans la bataille. Elle eut un sourire ravi. L’armée arrivait, le sol vibrait sous leurs pieds. Laury attendit, elle adorait attendre. Elle se souvenait d’une bataille où l’un de ses hommes était si terrifié par l’attente, qu’il avait fui, enfin, pas très longtemps. Elle regarda l’armée, ils n’étaient qu’à quelques mètres et continuaient leur avance inexorable. Elle leva son épée vers le ciel, elle l’avait fait des milliers de fois. Elle regarda ses ennemis, son cœur battait la chamade. Ils étaient très proches, elle abaissa son arme leur donnant le signal mais ne se lança pas dans la bataille, elle attendait encore un peu. Son premier ennemi se tenait devant elle, prêt à frapper. Le coup tomba et sa hache s’enfonça dans le sol. Laury était déjà derrière lui et l’acheva. La bataille avait commencé, elle fit virevolter son arme et se mit à bondir partout comme si son corps était mu par une force surnaturelle qui l’interdisait de respecter les lois terrestres.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eut tout juste le temps de reprendre son apparence draconienne avant que la bataille commence. Bien consciente de faire office d'artillerie lourde, elle élimina quelques petits bataillons de ci de là avant de se retrouver face à la force aérienne adverse. </w:t>
      </w:r>
      <w:r>
        <w:rPr>
          <w:rFonts w:ascii="Times New Roman" w:hAnsi="Times New Roman" w:cs="Times New Roman"/>
        </w:rPr>
        <w:br/>
        <w:t xml:space="preserve">Un autre dragon. Ils se jaugèrent du regard. Pouvoir de la glace et pouvoir du feu. La bataille serait rude. </w:t>
      </w:r>
      <w:r>
        <w:rPr>
          <w:rFonts w:ascii="Times New Roman" w:hAnsi="Times New Roman" w:cs="Times New Roman"/>
        </w:rPr>
        <w:br/>
        <w:t xml:space="preserve">Ils se percutèrent de toute leur puissance et tombèrent au sol dans une étreinte mortelle. Leurs quelques tonnes réduirent en bouillie les soldats malchanceux se trouvant sous eux. Griffant, mordant, chacun tentant de toucher la gorge de son adversaire sans jamais y parvenir. Leurs mouvements de balayage caudal généraient autour d'eux un cercle de mort et de destruction. </w:t>
      </w:r>
      <w:r>
        <w:rPr>
          <w:rFonts w:ascii="Times New Roman" w:hAnsi="Times New Roman" w:cs="Times New Roman"/>
        </w:rPr>
        <w:br/>
        <w:t>C'est alors que le dragon sombre redressa la tête et le sa gueule béante jaillit un torrent de flammes et de lave. Ereb riposta du mieux qu'elle put avec un blizzard puissant mais ne parvint pas à éviter quelques brûlures superficielles. Les dents longues et brûlantes de son adversaire se plantèrent dans son épaule droite. Elle feula. Voyant soudain le dragon noir la faire s'approcher dangereusement des ses compagnons de combat, elle l'entraîna dans les cieux.</w:t>
      </w:r>
      <w:r>
        <w:rPr>
          <w:rFonts w:ascii="Times New Roman" w:hAnsi="Times New Roman" w:cs="Times New Roman"/>
        </w:rPr>
        <w:br/>
        <w:t>" Vous autres, en bas, vous vous en sortez?"</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battait comme un lion enragé, virevoltant et frappant. Nombre de ses ennemis gisaient déjà au sol. Elle ne perdait pas de vue le reste du groupe. Ils s’étaient un peu éloignés d’elle mais ce n’était pas grave. Elle redoublait d’efforts pour les rejoindre. Soudain, elle vit quelque chose d’étrange, les troupes ennemies faisaient une sorte de diversion. Quelque chose les guidait. Elle leva les yeux au ciel, un faucon planait doucement tournoyant à gauche et à droite. L’armée le suivait, c’était ça le point faible. Elle referma la garde de son épée et se tailla un chemin vers l’armée de diversion. Au passage, elle saisit un arc et une flèche sur un cadavre. Elle se retira de la bataille et visa l’animal, tout était calme, la flèche partit et vint se ficher dans l’aile du rapace qui tomba au sol comme une pierre. Elle allait retourner dans la bataille quand une violente douleur lui déchira le dos. Elle sentit une côte se rompre sous le choc. Elle se retourna, un officier lui faisait face, un sourire aux lèvres. Il l’avait mortellement blessée et elle le savait. Ca ne l’empêcha pas de fondre sur son adversaire et de le terrasser en quelques minutes. Puis reprenant tout son courage, elle retourna à la bataille, ignorant la douleur et le sang qui s’échappant l’affaiblissait de secondes en secondes. Elle continua à taillader dans ses ennemis, aucun de ses compagnons n’avait vu qu’elle était blessée, elle continua à donner le meilleur d’elle-même mais savait que la fin était proche. Elle avait toujours rêvé d’une mort comme ça, sur un champ de bataille après une victoire. Elle eut un regard pour Vane, ce dernier comprit mais il était trop tard, elle vit la peur dans son visage et il tenta de s’approcher d’elle. Il n’était plus qu’à quelques mètres que les dernières forces de Laury la quittèrent, elle tomba au sol, les bras en croix, les yeux ouverts sur une autre vie.</w:t>
      </w:r>
    </w:p>
    <w:p w:rsidR="00767FD8" w:rsidRDefault="00767FD8"/>
    <w:p w:rsidR="00767FD8" w:rsidRDefault="00767FD8">
      <w:r>
        <w:t>***************************************************************************</w:t>
      </w:r>
    </w:p>
    <w:p w:rsidR="00767FD8" w:rsidRDefault="00767FD8"/>
    <w:p w:rsidR="00767FD8" w:rsidRDefault="00767FD8">
      <w:r>
        <w:rPr>
          <w:rStyle w:val="Strong"/>
        </w:rPr>
        <w:t>Céleste</w:t>
      </w:r>
    </w:p>
    <w:p w:rsidR="00767FD8" w:rsidRDefault="00767FD8">
      <w:r>
        <w:t>*Tatiana et Cirion volaient en rase-mottes au-dessus de l'armée. Cirion les faisait fondre avec son épée des Ténèbres et Tatiana les décapitait en suivant le mouvement du jeune homme. Vane aussi donnait tout ce qu'il avait... Ils étaient tous rapide et avançaient bien. Même Laska donnait du cœur à l'ouvrage. Elle n'avait d'ailleurs pas encore été touchée. Vane vit soudain le regard et le sang de Laury. Il s'approcha rapidement mais c'était trop tard, elle avait déjà traversé la rivière... Il lança un appel à l'aide à Ciria qui répondit immédiatement et s'approcha. Elle créa une sorte de bulle magique autour d'eux afin de les protéger. Elle sourit en regardant Laury.*</w:t>
      </w:r>
      <w:r>
        <w:br/>
      </w:r>
      <w:r>
        <w:br/>
        <w:t>- Non ma chère, tu ne vas pas partir maintenant... La bataille n'est pas finie... D'ailleurs tu as une revanche à prendre !</w:t>
      </w:r>
      <w:r>
        <w:br/>
      </w:r>
      <w:r>
        <w:br/>
        <w:t>*Ciria posa la main sur le médaillon qu'elle lui avait donné et une lumière en jaillit pour refermer les plaies. Une cuirasse faite d'un alliage secret entoura le corps de la jeune femme. Ciria sourit et fit reculer Vane.*</w:t>
      </w:r>
      <w:r>
        <w:br/>
      </w:r>
      <w:r>
        <w:br/>
        <w:t>- Vane, maintenant tu la laisses faire... L'armure va réveiller en elle ses pires instincts meurtriers !</w:t>
      </w:r>
      <w:r>
        <w:br/>
      </w:r>
      <w:r>
        <w:br/>
        <w:t>*Ciria s'envola à nouveau et Vane, confiant, la laissa en s'éloignant... Elle ouvrit enfin les yeux.*</w:t>
      </w:r>
      <w:r>
        <w:br/>
      </w:r>
    </w:p>
    <w:p w:rsidR="00767FD8" w:rsidRDefault="00767FD8">
      <w:r>
        <w:rPr>
          <w:rStyle w:val="Strong"/>
        </w:rPr>
        <w:t>Angelina</w:t>
      </w:r>
      <w:r>
        <w:br/>
        <w:t>Laury ressentit la vie revenir dans ses veines mais elle n’était plus rien, rien d’humain, elle ouvrit les yeux, consciente que tout ce qui l’entourait était ennemi. Elle se releva et serra son arme. Rien ni personne ne pouvait plus l’arrêter, elle aurait tué un dragon si elle avait su voler. Elle lança un cri de guerre à mi-chemin entre un hurlement d’une créature démoniaque et un cri humain. Elle se lança dans la bataille avec une telle rage qu’il était à présent impossible de voir tous les mouvements qu’elle pouvait faire. Les ennemis jonchaient le sol, elle était en transe. Son corps n’obéissait plus à rien et son esprit était ailleurs. Là où il était, tout était calme et tranquille, elle était assise près d’un cours d’eau, il n’y avait plus de bataille, plus de guerres, plus de morts. Soudain, il apparut, entièrement vêtu de blanc, on aurait dit un ange, et c’est était un. Il eut un sourire radieux.</w:t>
      </w:r>
      <w:r>
        <w:br/>
        <w:t>« Je t’ai attendu, lui-dit Léandre d’une voix cristalline. Viens. »</w:t>
      </w:r>
      <w:r>
        <w:br/>
        <w:t>Il tendit la main pour la faire traverser la rivière. Elle le regarda, il était comme dans ses rêves, comme dans ses souvenirs mais quelque chose la fit se retourner. Derrière elle, il y avait un champ de bataille, Vane était assis au sol et pleurait sur sa dépouille. Elle eut un pincement au cœur. Elle regardait Léandre et Vane, sans savoir quel choix faire.</w:t>
      </w:r>
      <w:r>
        <w:br/>
        <w:t>« Tu ne peux pas revenir en arrière, tu ne peux pas revenir, lui dit alors Léandre. »</w:t>
      </w:r>
      <w:r>
        <w:br/>
        <w:t>Elle le regarda droit dans les yeux, son choix était fait, à jamais, elle tourna une dernière fois le dos à celui qu’elle avait aimé et s’assit dans l’herbe, face au champ de bataille. Si elle le voulait vraiment, elle pourrait créer un lien entre ce monde et la vie, Ciria l’aiderait. Au beau milieu du champ de bataille, les ennemis fuyaient, c’était la débandade dans le camp ennemi, ils craignaient ce qu’ils appelèrent la bête, la puissance destructrice que Laury mettait en œuvre. Elle poursuivit les derniers survivants ne leur laissant aucune chance puis quand tout fut terminé, comme le corps n’avait plus d’âme, il retomba au sol.</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 combat aérien se poursuivait, sans perdre de sa violence. Les deux dragons enchaînaient les figures les plus complexes dans l'espoir d'atteindre un point vital de l'adversaire. </w:t>
      </w:r>
      <w:r>
        <w:rPr>
          <w:rFonts w:ascii="Times New Roman" w:hAnsi="Times New Roman" w:cs="Times New Roman"/>
        </w:rPr>
        <w:br/>
        <w:t xml:space="preserve">Glace, Feu. Leurs pouvoirs étaient égaux. </w:t>
      </w:r>
      <w:r>
        <w:rPr>
          <w:rFonts w:ascii="Times New Roman" w:hAnsi="Times New Roman" w:cs="Times New Roman"/>
        </w:rPr>
        <w:br/>
        <w:t xml:space="preserve">Ereb réussi enfin à lacérer de ses griffes le cuir des ailes du dragon noir. Incapable de se maintenir en l'air, celui ci chuta comme une pierre. Profitant du bref instant ou son adversaire, étourdit par la violence de l'impact, baissa sa garde, elle lui brisa le cou entre ses mâchoires puissantes. </w:t>
      </w:r>
      <w:r>
        <w:rPr>
          <w:rFonts w:ascii="Times New Roman" w:hAnsi="Times New Roman" w:cs="Times New Roman"/>
        </w:rPr>
        <w:br/>
        <w:t>Se redressant, elle rejoignit en quelques battements d'ailes l'endroit ou ses compagnons s'étaient rassemblé autour d'un corps.</w:t>
      </w:r>
      <w:r>
        <w:rPr>
          <w:rFonts w:ascii="Times New Roman" w:hAnsi="Times New Roman" w:cs="Times New Roman"/>
        </w:rPr>
        <w:br/>
        <w:t xml:space="preserve">Soudain inquiète, elle se posa et repris forme humaine, Ceres sur son épaule intacte. </w:t>
      </w:r>
      <w:r>
        <w:rPr>
          <w:rFonts w:ascii="Times New Roman" w:hAnsi="Times New Roman" w:cs="Times New Roman"/>
        </w:rPr>
        <w:br/>
        <w:t>Laury.</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surveillait le déroulement de la guerre du haut du ciel. Cirion faisait des ravages avec son épée en duo parfait avec Tatiana. Vane avait reprit le combat en jetant un oeil à Laury qui anéantissait toute l'armée à elle toute seule presque. Vane, n'ayant plus personne à combattre s'approcha de Laury qui était retombée au sol. Tous les autres s'approchèrent également et Ciria grâce son sceptre disparut. Elle se matérialisa dans toute sa splendeur et innocence devant Laury. Elle lui sourit.*</w:t>
      </w:r>
      <w:r>
        <w:rPr>
          <w:rFonts w:ascii="Times New Roman" w:hAnsi="Times New Roman" w:cs="Times New Roman"/>
        </w:rPr>
        <w:br/>
      </w:r>
      <w:r>
        <w:rPr>
          <w:rFonts w:ascii="Times New Roman" w:hAnsi="Times New Roman" w:cs="Times New Roman"/>
        </w:rPr>
        <w:br/>
        <w:t>- Je vois que tu as fais un choix... J'aimerais que tu me le dises de vive voix... Veux-tu partager une vie éternelle auprès de Léandre, ou une vie mortelle dans les bras de Vane ?</w:t>
      </w:r>
      <w:r>
        <w:rPr>
          <w:rFonts w:ascii="Times New Roman" w:hAnsi="Times New Roman" w:cs="Times New Roman"/>
        </w:rPr>
        <w:br/>
      </w:r>
      <w:r>
        <w:rPr>
          <w:rFonts w:ascii="Times New Roman" w:hAnsi="Times New Roman" w:cs="Times New Roman"/>
        </w:rPr>
        <w:br/>
        <w:t>*Ciria pouvait réaliser le désir de Laury quel qu'il soit mais il fallait qu'elle le lui dise. Elle se contenta de la regarder avec un air indifférent, pour ne pas la pousser vers un choix. L'ange regarda Léandre et lui fit un signe de la tête puis pointa Laury de son sceptre.*</w:t>
      </w:r>
      <w:r>
        <w:rPr>
          <w:rFonts w:ascii="Times New Roman" w:hAnsi="Times New Roman" w:cs="Times New Roman"/>
        </w:rPr>
        <w:br/>
      </w:r>
      <w:r>
        <w:rPr>
          <w:rFonts w:ascii="Times New Roman" w:hAnsi="Times New Roman" w:cs="Times New Roman"/>
        </w:rPr>
        <w:br/>
        <w:t>- Je t'écoute.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tiraillée entre les deux choix. Elle avait cru que ce serait facile mais l’apparition de Ciria lui demandant sa réponse de vive voix la bloquait. Elle regarda Léandre puis Vane, le choix était cornélien. Puis elle posa son regard sur Ciria et ses doutes s’envolèrent.</w:t>
      </w:r>
      <w:r>
        <w:rPr>
          <w:rFonts w:ascii="Times New Roman" w:hAnsi="Times New Roman" w:cs="Times New Roman"/>
        </w:rPr>
        <w:br/>
        <w:t>« Vous avez besoin d’un guerrier à vos côtés, quelqu’un qui sait remonter le moral des troupes quand elles sont au plus bas. Je n’ai pas la prétention d’être une meneuse exceptionnelle mais c’est tout ce que vous avez. »</w:t>
      </w:r>
      <w:r>
        <w:rPr>
          <w:rFonts w:ascii="Times New Roman" w:hAnsi="Times New Roman" w:cs="Times New Roman"/>
        </w:rPr>
        <w:br/>
        <w:t xml:space="preserve">Elle ne voulait pas avouer à Léandre que quelqu’un d’autre était entré dans sa vie. Elle se retourna vers l’image du champ de bataille, tous étaient si tristes. Ils avaient gagné mais faisaient une tête de défaite. Puis elle regarda Ciria une nouvelle fois et lui dit : </w:t>
      </w:r>
      <w:r>
        <w:rPr>
          <w:rFonts w:ascii="Times New Roman" w:hAnsi="Times New Roman" w:cs="Times New Roman"/>
        </w:rPr>
        <w:br/>
        <w:t>« Avant de repartir, peux-tu me promettre une chose ? Que plus jamais je n’irais au combat sans mon frère d’arme porte-bonheur. »</w:t>
      </w:r>
      <w:r>
        <w:rPr>
          <w:rFonts w:ascii="Times New Roman" w:hAnsi="Times New Roman" w:cs="Times New Roman"/>
        </w:rPr>
        <w:br/>
        <w:t>Elle lui fit un clin d’œil et attendit.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observait le comportement de Laury.*</w:t>
      </w:r>
      <w:r>
        <w:rPr>
          <w:rFonts w:ascii="Times New Roman" w:hAnsi="Times New Roman" w:cs="Times New Roman"/>
        </w:rPr>
        <w:br/>
      </w:r>
      <w:r>
        <w:rPr>
          <w:rFonts w:ascii="Times New Roman" w:hAnsi="Times New Roman" w:cs="Times New Roman"/>
        </w:rPr>
        <w:br/>
        <w:t xml:space="preserve">- Vous avez besoin d’un guerrier à vos côtés, quelqu’un qui sait remonter le moral des troupes quand elles sont au plus bas. Je n’ai pas la prétention d’être une meneuse exceptionnelle mais c’est tout ce que vous avez. </w:t>
      </w:r>
      <w:r>
        <w:rPr>
          <w:rFonts w:ascii="Times New Roman" w:hAnsi="Times New Roman" w:cs="Times New Roman"/>
        </w:rPr>
        <w:br/>
        <w:t>- Laury, tu n'es pas dans un combat... Tu dois libérer ton cœur et Léandre est ici pour ça. Mener le groupe à la bataille est une des raisons pour vivre mais ce n'est pas cela que je t'ai demandé... Le choix est dur je sais mais tu dois le faire et me le dire de vive voix !</w:t>
      </w:r>
      <w:r>
        <w:rPr>
          <w:rFonts w:ascii="Times New Roman" w:hAnsi="Times New Roman" w:cs="Times New Roman"/>
        </w:rPr>
        <w:br/>
      </w:r>
      <w:r>
        <w:rPr>
          <w:rFonts w:ascii="Times New Roman" w:hAnsi="Times New Roman" w:cs="Times New Roman"/>
        </w:rPr>
        <w:br/>
        <w:t>*Ciria n'aimait pas lui imposer ça mais ce serait la seule manière pour elle d'être sûre de son choix et de ne plus douter. Ainsi que cela signifierait la fin de ses cauchemars...</w:t>
      </w:r>
      <w:r>
        <w:rPr>
          <w:rFonts w:ascii="Times New Roman" w:hAnsi="Times New Roman" w:cs="Times New Roman"/>
        </w:rPr>
        <w:br/>
        <w:t>Laury la regarda à nouveau.*</w:t>
      </w:r>
      <w:r>
        <w:rPr>
          <w:rFonts w:ascii="Times New Roman" w:hAnsi="Times New Roman" w:cs="Times New Roman"/>
        </w:rPr>
        <w:br/>
      </w:r>
      <w:r>
        <w:rPr>
          <w:rFonts w:ascii="Times New Roman" w:hAnsi="Times New Roman" w:cs="Times New Roman"/>
        </w:rPr>
        <w:br/>
        <w:t>- Avant de repartir, peux-tu me promettre une chose ? Que plus jamais je n’irais au combat sans mon frère d’arme porte-bonheur.</w:t>
      </w:r>
      <w:r>
        <w:rPr>
          <w:rFonts w:ascii="Times New Roman" w:hAnsi="Times New Roman" w:cs="Times New Roman"/>
        </w:rPr>
        <w:br/>
        <w:t xml:space="preserve">- Je te le promets dans la mesure où il ne sera ni un danger pour lui, ni un danger pour nous... </w:t>
      </w:r>
      <w:r>
        <w:rPr>
          <w:rFonts w:ascii="Times New Roman" w:hAnsi="Times New Roman" w:cs="Times New Roman"/>
        </w:rPr>
        <w:br/>
      </w:r>
      <w:r>
        <w:rPr>
          <w:rFonts w:ascii="Times New Roman" w:hAnsi="Times New Roman" w:cs="Times New Roman"/>
        </w:rPr>
        <w:br/>
        <w:t>*Ciria lui sourit de toute sa gentillesse puis d'un regard, attendit sa réponse de pied ferme pour replacer son âme dans son corps ou non... Elle pointa de son sceptre vers Vane puis Léandre.*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rageait intérieurement. Elle avait fait son choix. Elle se tourna vers Ciria et lui demanda gentiment.</w:t>
      </w:r>
      <w:r>
        <w:rPr>
          <w:rFonts w:ascii="Times New Roman" w:hAnsi="Times New Roman" w:cs="Times New Roman"/>
        </w:rPr>
        <w:br/>
        <w:t>« Est-ce que tu peux me laisser quelques instants, seule ? »</w:t>
      </w:r>
      <w:r>
        <w:rPr>
          <w:rFonts w:ascii="Times New Roman" w:hAnsi="Times New Roman" w:cs="Times New Roman"/>
        </w:rPr>
        <w:br/>
        <w:t>Dans les yeux de Léandre, elle comprit qu’il avait saisit la raison de cette volonté soudaine de lui parler. Elle baissa les yeux sentant la peine lui étreindre le cœur.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lui fit un signe de la tête en fermant les yeux puis s'éclipsa et apparut devant Vane et les autres. Il était en larme et la regarda.*</w:t>
      </w:r>
      <w:r>
        <w:rPr>
          <w:rFonts w:ascii="Times New Roman" w:hAnsi="Times New Roman" w:cs="Times New Roman"/>
        </w:rPr>
        <w:br/>
      </w:r>
      <w:r>
        <w:rPr>
          <w:rFonts w:ascii="Times New Roman" w:hAnsi="Times New Roman" w:cs="Times New Roman"/>
        </w:rPr>
        <w:br/>
        <w:t>- Pourquoi l'as-tu laissée mourir ?</w:t>
      </w:r>
      <w:r>
        <w:rPr>
          <w:rFonts w:ascii="Times New Roman" w:hAnsi="Times New Roman" w:cs="Times New Roman"/>
        </w:rPr>
        <w:br/>
      </w:r>
      <w:r>
        <w:rPr>
          <w:rFonts w:ascii="Times New Roman" w:hAnsi="Times New Roman" w:cs="Times New Roman"/>
        </w:rPr>
        <w:br/>
        <w:t>*Il avait à peine finit de dire sa phrase qu'il fonça sur elle de rage mais Cirion se plaça devant elle et le cogna violemment.*</w:t>
      </w:r>
      <w:r>
        <w:rPr>
          <w:rFonts w:ascii="Times New Roman" w:hAnsi="Times New Roman" w:cs="Times New Roman"/>
        </w:rPr>
        <w:br/>
      </w:r>
      <w:r>
        <w:rPr>
          <w:rFonts w:ascii="Times New Roman" w:hAnsi="Times New Roman" w:cs="Times New Roman"/>
        </w:rPr>
        <w:br/>
        <w:t>- Ce n'est pas de sa faute et au lieu de tuer et de demander des explications ensuite, tu devrais te calmer...</w:t>
      </w:r>
      <w:r>
        <w:rPr>
          <w:rFonts w:ascii="Times New Roman" w:hAnsi="Times New Roman" w:cs="Times New Roman"/>
        </w:rPr>
        <w:br/>
      </w:r>
      <w:r>
        <w:rPr>
          <w:rFonts w:ascii="Times New Roman" w:hAnsi="Times New Roman" w:cs="Times New Roman"/>
        </w:rPr>
        <w:br/>
        <w:t>*Ciria n'aimait pas le comportement de Vane et porta sa main à son front. Elle avait la tête qui tournait et s'évanouit. Cirion la rattrapa et essaya de la ramener. Il la transporta jusqu'au lac et lui fit boire de l'eau. Peu après, elle reprit conscience et le serra dans ses bras.*</w:t>
      </w:r>
      <w:r>
        <w:rPr>
          <w:rFonts w:ascii="Times New Roman" w:hAnsi="Times New Roman" w:cs="Times New Roman"/>
        </w:rPr>
        <w:br/>
      </w:r>
      <w:r>
        <w:rPr>
          <w:rFonts w:ascii="Times New Roman" w:hAnsi="Times New Roman" w:cs="Times New Roman"/>
        </w:rPr>
        <w:br/>
        <w:t>- Tu es sûre que ça va ?</w:t>
      </w:r>
      <w:r>
        <w:rPr>
          <w:rFonts w:ascii="Times New Roman" w:hAnsi="Times New Roman" w:cs="Times New Roman"/>
        </w:rPr>
        <w:br/>
        <w:t>- Maintenant oui mais la haine dans le groupe m'affaiblit tellement...</w:t>
      </w:r>
      <w:r>
        <w:rPr>
          <w:rFonts w:ascii="Times New Roman" w:hAnsi="Times New Roman" w:cs="Times New Roman"/>
        </w:rPr>
        <w:br/>
        <w:t>- Ca va passer, ne t'inquiète pas.</w:t>
      </w:r>
      <w:r>
        <w:rPr>
          <w:rFonts w:ascii="Times New Roman" w:hAnsi="Times New Roman" w:cs="Times New Roman"/>
        </w:rPr>
        <w:br/>
      </w:r>
      <w:r>
        <w:rPr>
          <w:rFonts w:ascii="Times New Roman" w:hAnsi="Times New Roman" w:cs="Times New Roman"/>
        </w:rPr>
        <w:br/>
        <w:t>*Ciria parla avec son frère le temps que Laury aît une conversation avec Léandre.*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resta de longues minutes à observer Léandre une fois Ciria partie. C’est lui qui rompit le silence : </w:t>
      </w:r>
      <w:r>
        <w:rPr>
          <w:rFonts w:ascii="Times New Roman" w:hAnsi="Times New Roman" w:cs="Times New Roman"/>
        </w:rPr>
        <w:br/>
        <w:t>« Pourquoi veux-tu partir ? Qu’ai-je fait ?</w:t>
      </w:r>
      <w:r>
        <w:rPr>
          <w:rFonts w:ascii="Times New Roman" w:hAnsi="Times New Roman" w:cs="Times New Roman"/>
        </w:rPr>
        <w:br/>
        <w:t>- Ce n’est pas toi qui as fait, c’est moi. »</w:t>
      </w:r>
      <w:r>
        <w:rPr>
          <w:rFonts w:ascii="Times New Roman" w:hAnsi="Times New Roman" w:cs="Times New Roman"/>
        </w:rPr>
        <w:br/>
        <w:t>Elle sentait les larmes lui monter doucement. Léandre traversa la rivière et vint près d’elle.</w:t>
      </w:r>
      <w:r>
        <w:rPr>
          <w:rFonts w:ascii="Times New Roman" w:hAnsi="Times New Roman" w:cs="Times New Roman"/>
        </w:rPr>
        <w:br/>
        <w:t>« Je ne t’en veux pas pour ce que tu as fait.</w:t>
      </w:r>
      <w:r>
        <w:rPr>
          <w:rFonts w:ascii="Times New Roman" w:hAnsi="Times New Roman" w:cs="Times New Roman"/>
        </w:rPr>
        <w:br/>
        <w:t>- Mais moi, je m’en veux. Cela fait plus de dix ans que je rêvais de ce moment et maintenant qu’il est là, je ne le veux pas. Pourquoi, parce que je me suis fait une raison, notre amour est une malédiction, on ne sera jamais heureux.</w:t>
      </w:r>
      <w:r>
        <w:rPr>
          <w:rFonts w:ascii="Times New Roman" w:hAnsi="Times New Roman" w:cs="Times New Roman"/>
        </w:rPr>
        <w:br/>
        <w:t>- On l’a été Laury.</w:t>
      </w:r>
      <w:r>
        <w:rPr>
          <w:rFonts w:ascii="Times New Roman" w:hAnsi="Times New Roman" w:cs="Times New Roman"/>
        </w:rPr>
        <w:br/>
        <w:t>- Jamais, ça n’a toujours été qu’une façade. On souffrait de ne pas être unis, on souffrait de ne pas être ensemble, on souffrait d’être ainsi séparés à jamais. Et …</w:t>
      </w:r>
      <w:r>
        <w:rPr>
          <w:rFonts w:ascii="Times New Roman" w:hAnsi="Times New Roman" w:cs="Times New Roman"/>
        </w:rPr>
        <w:br/>
        <w:t>- Il y a quelqu’un d’autre. »</w:t>
      </w:r>
      <w:r>
        <w:rPr>
          <w:rFonts w:ascii="Times New Roman" w:hAnsi="Times New Roman" w:cs="Times New Roman"/>
        </w:rPr>
        <w:br/>
        <w:t>Laury acquiesça mais se garda de dévoiler son nom.</w:t>
      </w:r>
      <w:r>
        <w:rPr>
          <w:rFonts w:ascii="Times New Roman" w:hAnsi="Times New Roman" w:cs="Times New Roman"/>
        </w:rPr>
        <w:br/>
        <w:t>« Dans ta vie aussi, il peut y avoir quelqu’un d’autre. Quelqu’un qui n’a pas hésité à donner sa vie pour que tu sois sauvé mais cette personne, c’est à toi de la découvrir. »</w:t>
      </w:r>
      <w:r>
        <w:rPr>
          <w:rFonts w:ascii="Times New Roman" w:hAnsi="Times New Roman" w:cs="Times New Roman"/>
        </w:rPr>
        <w:br/>
        <w:t>Elle essuya ses larmes d’un geste résigné et appela à nouveau Ciria.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s'arrêta de parler et regarda son frère.*</w:t>
      </w:r>
      <w:r>
        <w:rPr>
          <w:rFonts w:ascii="Times New Roman" w:hAnsi="Times New Roman" w:cs="Times New Roman"/>
        </w:rPr>
        <w:br/>
      </w:r>
      <w:r>
        <w:rPr>
          <w:rFonts w:ascii="Times New Roman" w:hAnsi="Times New Roman" w:cs="Times New Roman"/>
        </w:rPr>
        <w:br/>
        <w:t>- Je dois y aller, elle m'appelle.</w:t>
      </w:r>
      <w:r>
        <w:rPr>
          <w:rFonts w:ascii="Times New Roman" w:hAnsi="Times New Roman" w:cs="Times New Roman"/>
        </w:rPr>
        <w:br/>
        <w:t>- Tu es sûre que ça va ?</w:t>
      </w:r>
      <w:r>
        <w:rPr>
          <w:rFonts w:ascii="Times New Roman" w:hAnsi="Times New Roman" w:cs="Times New Roman"/>
        </w:rPr>
        <w:br/>
      </w:r>
      <w:r>
        <w:rPr>
          <w:rFonts w:ascii="Times New Roman" w:hAnsi="Times New Roman" w:cs="Times New Roman"/>
        </w:rPr>
        <w:br/>
        <w:t>*Elle lui sourit puis disparut et se rematérialisa devant Laury. Elle la regarda profondément.*</w:t>
      </w:r>
      <w:r>
        <w:rPr>
          <w:rFonts w:ascii="Times New Roman" w:hAnsi="Times New Roman" w:cs="Times New Roman"/>
        </w:rPr>
        <w:br/>
      </w:r>
      <w:r>
        <w:rPr>
          <w:rFonts w:ascii="Times New Roman" w:hAnsi="Times New Roman" w:cs="Times New Roman"/>
        </w:rPr>
        <w:br/>
        <w:t>- J'attends ta réponse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la vit revenir avec un sourire mais quelque chose n’allait pas dans le regard de Ciria.</w:t>
      </w:r>
      <w:r>
        <w:rPr>
          <w:rFonts w:ascii="Times New Roman" w:hAnsi="Times New Roman" w:cs="Times New Roman"/>
        </w:rPr>
        <w:br/>
        <w:t>« Qu’est ce que tu as ? »</w:t>
      </w:r>
      <w:r>
        <w:rPr>
          <w:rFonts w:ascii="Times New Roman" w:hAnsi="Times New Roman" w:cs="Times New Roman"/>
        </w:rPr>
        <w:br/>
        <w:t xml:space="preserve">Avant de partir, elle voulait savoir ce qui arrivait à l’ange. Elle se tourna vers Léandre et dit : </w:t>
      </w:r>
      <w:r>
        <w:rPr>
          <w:rFonts w:ascii="Times New Roman" w:hAnsi="Times New Roman" w:cs="Times New Roman"/>
        </w:rPr>
        <w:br/>
        <w:t>« J’ai choisi de retourner dans le monde des vivants. De continuer à vivre et d’être enfin heureuse auprès de celui que j’ai choisi.</w:t>
      </w:r>
      <w:r>
        <w:rPr>
          <w:rFonts w:ascii="Times New Roman" w:hAnsi="Times New Roman" w:cs="Times New Roman"/>
        </w:rPr>
        <w:br/>
        <w:t>- Tu ne m’avais jamais repoussée auparavant.</w:t>
      </w:r>
      <w:r>
        <w:rPr>
          <w:rFonts w:ascii="Times New Roman" w:hAnsi="Times New Roman" w:cs="Times New Roman"/>
        </w:rPr>
        <w:br/>
        <w:t>- Pendant plus de dix ans tu ne m’as pas laissé dormir. »</w:t>
      </w:r>
      <w:r>
        <w:rPr>
          <w:rFonts w:ascii="Times New Roman" w:hAnsi="Times New Roman" w:cs="Times New Roman"/>
        </w:rPr>
        <w:br/>
        <w:t>Léandre la regarda, les larmes aux yeux puis partit doucement sans se retourner. Laury regardait Ciria, elle avait vraiment l’air fatigué et à bout de force, elle lui posa une main délicate sur la joue.</w:t>
      </w:r>
      <w:r>
        <w:rPr>
          <w:rFonts w:ascii="Times New Roman" w:hAnsi="Times New Roman" w:cs="Times New Roman"/>
        </w:rPr>
        <w:br/>
        <w:t>« Ciria, il n’y a que toi et moi ici, ce qui sera dit restera entre nous. Dis-moi ce qui ne va pas.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sentit mal et surtout surprise quand Laury lui demanda ce qu'il n'allait pas. Elle n'avait pas envie que quelqu'un s'intéresse ou s'inquiète pour elle... Lorsqu'elle donna sa réponse, Ciria attendit un moment pour qu'elle en soit sûre puis tourna son sceptre vers Léandre et son pouvoir fit éclater le miroir qui séparait les deux jeunes gens.*</w:t>
      </w:r>
      <w:r>
        <w:rPr>
          <w:rFonts w:ascii="Times New Roman" w:hAnsi="Times New Roman" w:cs="Times New Roman"/>
        </w:rPr>
        <w:br/>
      </w:r>
      <w:r>
        <w:rPr>
          <w:rFonts w:ascii="Times New Roman" w:hAnsi="Times New Roman" w:cs="Times New Roman"/>
        </w:rPr>
        <w:br/>
        <w:t xml:space="preserve">- A présent, ton passé est définitivement clos... Tu retrouveras la paix de ton âme. </w:t>
      </w:r>
      <w:r>
        <w:rPr>
          <w:rFonts w:ascii="Times New Roman" w:hAnsi="Times New Roman" w:cs="Times New Roman"/>
        </w:rPr>
        <w:br/>
      </w:r>
      <w:r>
        <w:rPr>
          <w:rFonts w:ascii="Times New Roman" w:hAnsi="Times New Roman" w:cs="Times New Roman"/>
        </w:rPr>
        <w:br/>
        <w:t>*Ciria se tourna vers Léandre.*</w:t>
      </w:r>
      <w:r>
        <w:rPr>
          <w:rFonts w:ascii="Times New Roman" w:hAnsi="Times New Roman" w:cs="Times New Roman"/>
        </w:rPr>
        <w:br/>
      </w:r>
      <w:r>
        <w:rPr>
          <w:rFonts w:ascii="Times New Roman" w:hAnsi="Times New Roman" w:cs="Times New Roman"/>
        </w:rPr>
        <w:br/>
        <w:t>- Le monde de la lumière est immense... Marche en direction des trois pics, une âme tourmentée t'y attend. Et tu y découvriras le côté qui t'était dédié d'une femme qui donna sa vie pour toi...</w:t>
      </w:r>
      <w:r>
        <w:rPr>
          <w:rFonts w:ascii="Times New Roman" w:hAnsi="Times New Roman" w:cs="Times New Roman"/>
        </w:rPr>
        <w:br/>
      </w:r>
      <w:r>
        <w:rPr>
          <w:rFonts w:ascii="Times New Roman" w:hAnsi="Times New Roman" w:cs="Times New Roman"/>
        </w:rPr>
        <w:br/>
        <w:t>*Lorsqu'il s'en alla, Laury s'approcha d'elle et posa sa main sur sa joue. La jeune femme baissa les yeux et soupira avant de lui sourire à nouveau.*</w:t>
      </w:r>
      <w:r>
        <w:rPr>
          <w:rFonts w:ascii="Times New Roman" w:hAnsi="Times New Roman" w:cs="Times New Roman"/>
        </w:rPr>
        <w:br/>
      </w:r>
      <w:r>
        <w:rPr>
          <w:rFonts w:ascii="Times New Roman" w:hAnsi="Times New Roman" w:cs="Times New Roman"/>
        </w:rPr>
        <w:br/>
        <w:t>- Ton âme est bien assez tourmentée comme ça... Mon devoir s'achève ici. A toi de vivre heureuse...</w:t>
      </w:r>
      <w:r>
        <w:rPr>
          <w:rFonts w:ascii="Times New Roman" w:hAnsi="Times New Roman" w:cs="Times New Roman"/>
        </w:rPr>
        <w:br/>
      </w:r>
      <w:r>
        <w:rPr>
          <w:rFonts w:ascii="Times New Roman" w:hAnsi="Times New Roman" w:cs="Times New Roman"/>
        </w:rPr>
        <w:br/>
        <w:t>*Elle tendit le bras vers le ciel en tenant fermement son sceptre et une lumière éblouit Laury qui doucement repris conscience. Ses blessures avaient disparues et tous ses compagnons l'entouraient ainsi que Vane avec un grand sourire ravi.</w:t>
      </w:r>
      <w:r>
        <w:rPr>
          <w:rFonts w:ascii="Times New Roman" w:hAnsi="Times New Roman" w:cs="Times New Roman"/>
        </w:rPr>
        <w:br/>
        <w:t>De son côté, Ciria s'envola vers les étoiles et fit apparaître le cercueil de diamant qui contenait Blitz. Elle la brisa puis le regarda avec un visage impassible. Elle l'entoura ensuite d'une énergie bleue ce qui renforça son esprit mental avec des barrières qui se déclencheront automatiquement lorsqu'un intrus essayera de reprendre le contrôle de son esprit. Ciria regarda Blitz reprendre conscience.*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retrouva son corps et ouvrit les yeux, tout le monde était autour d’elle, ils semblaient joyeux, elle était morose. Elle se releva rapidement et remis son épée au fourreau. Dépitée par la situation, elle préféra s’isoler. Elle trouva une petite motte de neige qui surplombait un petit lac. Elle s’assit là, le regard dans le vide. Elle aurait cru que son choix la réjouirait mais elle savait que Ciria n’allait pas bien et ça l’inquiétait au plus haut point. A cet instant, elle aurait aimé que Cirion la rejoigne mais elle savait que c’était impossible, elle n’avait jamais eu aucune discussion soutenue avec le jeune homme.</w:t>
      </w:r>
      <w:r>
        <w:rPr>
          <w:rFonts w:ascii="Times New Roman" w:hAnsi="Times New Roman" w:cs="Times New Roman"/>
        </w:rPr>
        <w:br/>
      </w:r>
      <w:r>
        <w:rPr>
          <w:rFonts w:ascii="Times New Roman" w:hAnsi="Times New Roman" w:cs="Times New Roman"/>
        </w:rPr>
        <w:br/>
        <w:t xml:space="preserve">Blitz reprenait doucement conscience, il était heureux de voir Ciria devant lui mais quand le souvenir de ce qu’il avait fait lui revint, il perdit son sourire. Il la regarda et lui demanda doucement : </w:t>
      </w:r>
      <w:r>
        <w:rPr>
          <w:rFonts w:ascii="Times New Roman" w:hAnsi="Times New Roman" w:cs="Times New Roman"/>
        </w:rPr>
        <w:br/>
        <w:t>« Tu m’en veux pour ce que j’ai fait ? »</w:t>
      </w:r>
      <w:r>
        <w:rPr>
          <w:rFonts w:ascii="Times New Roman" w:hAnsi="Times New Roman" w:cs="Times New Roman"/>
        </w:rPr>
        <w:br/>
        <w:t>Il avait les yeux d’un chien battu qui venait de faire une bêtise et qui regardait son maître d’un air implorant.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soupirait. Il était accroupi près de l'eau et repensa à l'attitude de sa sœur. Il se releva et lança un caillou sur la surface de l'eau violemment. Il entendit ensuite des pas et vit Laury. Elle avait été sauvée... Il regarda ailleurs puis soupira bruyamment et se dirigea vers elle.*</w:t>
      </w:r>
      <w:r>
        <w:rPr>
          <w:rFonts w:ascii="Times New Roman" w:hAnsi="Times New Roman" w:cs="Times New Roman"/>
        </w:rPr>
        <w:br/>
      </w:r>
      <w:r>
        <w:rPr>
          <w:rFonts w:ascii="Times New Roman" w:hAnsi="Times New Roman" w:cs="Times New Roman"/>
        </w:rPr>
        <w:br/>
        <w:t>- Tu en tires une tête pour quelqu'un qui vient d'avoir une deuxième chance !</w:t>
      </w:r>
      <w:r>
        <w:rPr>
          <w:rFonts w:ascii="Times New Roman" w:hAnsi="Times New Roman" w:cs="Times New Roman"/>
        </w:rPr>
        <w:br/>
      </w:r>
      <w:r>
        <w:rPr>
          <w:rFonts w:ascii="Times New Roman" w:hAnsi="Times New Roman" w:cs="Times New Roman"/>
        </w:rPr>
        <w:br/>
        <w:t>*Ciria regarda Blitz puis ferma les yeux.*</w:t>
      </w:r>
      <w:r>
        <w:rPr>
          <w:rFonts w:ascii="Times New Roman" w:hAnsi="Times New Roman" w:cs="Times New Roman"/>
        </w:rPr>
        <w:br/>
      </w:r>
      <w:r>
        <w:rPr>
          <w:rFonts w:ascii="Times New Roman" w:hAnsi="Times New Roman" w:cs="Times New Roman"/>
        </w:rPr>
        <w:br/>
        <w:t>- Que je sois maudite et emportée par toutes les forces maléfiques si j'ose t'en vouloir... Mais j'ai le cœur qui se répare difficilement. Sache cependant que je t'aime toujours autant.</w:t>
      </w:r>
      <w:r>
        <w:rPr>
          <w:rFonts w:ascii="Times New Roman" w:hAnsi="Times New Roman" w:cs="Times New Roman"/>
        </w:rPr>
        <w:br/>
      </w:r>
      <w:r>
        <w:rPr>
          <w:rFonts w:ascii="Times New Roman" w:hAnsi="Times New Roman" w:cs="Times New Roman"/>
        </w:rPr>
        <w:br/>
        <w:t>*L'ange ouvrit les yeux et le regarda puis afficha un magnifique sourire. Elle lui tendit alors sa main.*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n’avait pas vu que Cirion était proche du lac où elle avait décidé de laisser sa dépouille mortelle et sa nouvelle âme. Il vint vers elle.</w:t>
      </w:r>
      <w:r>
        <w:rPr>
          <w:rFonts w:ascii="Times New Roman" w:hAnsi="Times New Roman" w:cs="Times New Roman"/>
        </w:rPr>
        <w:br/>
        <w:t>« Tu en tires une tête pour quelqu'un qui vient d'avoir une deuxième chance ! »</w:t>
      </w:r>
      <w:r>
        <w:rPr>
          <w:rFonts w:ascii="Times New Roman" w:hAnsi="Times New Roman" w:cs="Times New Roman"/>
        </w:rPr>
        <w:br/>
        <w:t>Elle se releva, prit un caillou au sol et se mit à faire des ricochets sur la surface du lac.</w:t>
      </w:r>
      <w:r>
        <w:rPr>
          <w:rFonts w:ascii="Times New Roman" w:hAnsi="Times New Roman" w:cs="Times New Roman"/>
        </w:rPr>
        <w:br/>
        <w:t>« Il y a encore quelques minutes, j’étais heureuse de mourir. Tout me semblait parfait, tomber au milieu d’une bataille comme j’en ai toujours rêvé. »</w:t>
      </w:r>
      <w:r>
        <w:rPr>
          <w:rFonts w:ascii="Times New Roman" w:hAnsi="Times New Roman" w:cs="Times New Roman"/>
        </w:rPr>
        <w:br/>
        <w:t>Elle eut un sourire amer, la transformation des deux enfants l’avait un peu perturbé et elle avait du mal à se faire à  leur nouvelle apparence.</w:t>
      </w:r>
      <w:r>
        <w:rPr>
          <w:rFonts w:ascii="Times New Roman" w:hAnsi="Times New Roman" w:cs="Times New Roman"/>
        </w:rPr>
        <w:br/>
      </w:r>
      <w:r>
        <w:rPr>
          <w:rFonts w:ascii="Times New Roman" w:hAnsi="Times New Roman" w:cs="Times New Roman"/>
        </w:rPr>
        <w:br/>
        <w:t>Blitz sentit son cœur se remplir à nouveau de joie aux paroles de Ciria. Elle lui tendit la main, sans savoir pour quoi faire, il la prit et l’embrassa. Il se sentit rougir quand il vit que ce n’était pas ce à quoi la jeune femme s’attendait. Il retira sa main comme s’il venait de se brûler et bredouilla une vague excuse.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Il y a encore quelques minutes, j’étais heureuse de mourir. Tout me semblait parfait, tomber au milieu d’une bataille comme j’en ai toujours rêvé. </w:t>
      </w:r>
      <w:r>
        <w:rPr>
          <w:rFonts w:ascii="Times New Roman" w:hAnsi="Times New Roman" w:cs="Times New Roman"/>
        </w:rPr>
        <w:br/>
        <w:t>- Si ce n'est que ça, on peut se battre ! Mais connaissant ma sœur elle t'a sûrement laissé le choix... Alors pourquoi es-tu revenue ?</w:t>
      </w:r>
      <w:r>
        <w:rPr>
          <w:rFonts w:ascii="Times New Roman" w:hAnsi="Times New Roman" w:cs="Times New Roman"/>
        </w:rPr>
        <w:br/>
      </w:r>
      <w:r>
        <w:rPr>
          <w:rFonts w:ascii="Times New Roman" w:hAnsi="Times New Roman" w:cs="Times New Roman"/>
        </w:rPr>
        <w:br/>
        <w:t>*Il sentit son regard sur lui. Ce n'est pas parce que son apparence avait changé que son caractère avait suivit le même chemin seulement il était légèrement plus ouvert à la conversation...*</w:t>
      </w:r>
      <w:r>
        <w:rPr>
          <w:rFonts w:ascii="Times New Roman" w:hAnsi="Times New Roman" w:cs="Times New Roman"/>
        </w:rPr>
        <w:br/>
      </w:r>
      <w:r>
        <w:rPr>
          <w:rFonts w:ascii="Times New Roman" w:hAnsi="Times New Roman" w:cs="Times New Roman"/>
        </w:rPr>
        <w:br/>
        <w:t>*Ciria rougit sérieusement au geste de Blitz... Elle retira sa main et détourna légèrement le regard. Soudain, elle sauta dans ses bras. Son corps quasi nu de jeune fille rayonnait sous le regard des étoiles. Elle resta un bon moment dans ses bras comme si elle était encore petite fille.*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s’attendait à cette question. Elle avait préparé une réponse toute prête mais quand elle voulut la dire, elle sonnait faux. Elle regarda Cirion.</w:t>
      </w:r>
      <w:r>
        <w:rPr>
          <w:rFonts w:ascii="Times New Roman" w:hAnsi="Times New Roman" w:cs="Times New Roman"/>
        </w:rPr>
        <w:br/>
        <w:t>« Pour vous. J’ai compris que telle devait être ma croix si je voulais retrouver la paix et le bonheur. Vane ne sera jamais Léandre, mais au moins lui est accessible et puis, je n’allais pas te laisser obtenir les lauriers pour toi tout seul ! »</w:t>
      </w:r>
      <w:r>
        <w:rPr>
          <w:rFonts w:ascii="Times New Roman" w:hAnsi="Times New Roman" w:cs="Times New Roman"/>
        </w:rPr>
        <w:br/>
        <w:t xml:space="preserve">Elle retrouva son sourire mais il s’évanouit alors qu’elle ajoutait : </w:t>
      </w:r>
      <w:r>
        <w:rPr>
          <w:rFonts w:ascii="Times New Roman" w:hAnsi="Times New Roman" w:cs="Times New Roman"/>
        </w:rPr>
        <w:br/>
        <w:t>« Mais le groupe ne va pas, totalement hétéroclite, incapable de tenir en cohésion. Ciria ne va pas bien à cause de ça. »</w:t>
      </w:r>
      <w:r>
        <w:rPr>
          <w:rFonts w:ascii="Times New Roman" w:hAnsi="Times New Roman" w:cs="Times New Roman"/>
        </w:rPr>
        <w:br/>
        <w:t>Elle ne le lâchait pas du regard, espérant que le jeune homme en sache plus qu’elle et consente à lui expliquer.</w:t>
      </w:r>
      <w:r>
        <w:rPr>
          <w:rFonts w:ascii="Times New Roman" w:hAnsi="Times New Roman" w:cs="Times New Roman"/>
        </w:rPr>
        <w:br/>
      </w:r>
      <w:r>
        <w:rPr>
          <w:rFonts w:ascii="Times New Roman" w:hAnsi="Times New Roman" w:cs="Times New Roman"/>
        </w:rPr>
        <w:br/>
        <w:t xml:space="preserve">Blitz ne s’attendait pas à ce geste. Si on l’avait vu à ce moment-là on aurait pris son visage pour une grosse tomate. Il ne savait plus où se mettre. Il tâtonna quelques minutes puis posa délicatement ses mains sur le corps de la jeune femme. Il était chaud, doux, les idées se bousculaient dans sa tête. Il l’écarta doucement pour la voir dans les yeux et lui avoua : </w:t>
      </w:r>
      <w:r>
        <w:rPr>
          <w:rFonts w:ascii="Times New Roman" w:hAnsi="Times New Roman" w:cs="Times New Roman"/>
        </w:rPr>
        <w:br/>
        <w:t>« Ce que tu es devenue belle.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sourit à sa réponse.*</w:t>
      </w:r>
      <w:r>
        <w:rPr>
          <w:rFonts w:ascii="Times New Roman" w:hAnsi="Times New Roman" w:cs="Times New Roman"/>
        </w:rPr>
        <w:br/>
      </w:r>
      <w:r>
        <w:rPr>
          <w:rFonts w:ascii="Times New Roman" w:hAnsi="Times New Roman" w:cs="Times New Roman"/>
        </w:rPr>
        <w:br/>
        <w:t>- Oui j'ai remarqué que tu prenais un malin plaisir à nous commander ! Mais d'une manière juste, ce n'était pas une critique... Et puis j'aurai les lauriers à moi tout seul de toute manière mais venant du monde des Ténèbres et ça me suffit amplement.</w:t>
      </w:r>
      <w:r>
        <w:rPr>
          <w:rFonts w:ascii="Times New Roman" w:hAnsi="Times New Roman" w:cs="Times New Roman"/>
        </w:rPr>
        <w:br/>
      </w:r>
      <w:r>
        <w:rPr>
          <w:rFonts w:ascii="Times New Roman" w:hAnsi="Times New Roman" w:cs="Times New Roman"/>
        </w:rPr>
        <w:br/>
        <w:t>*Il lui rendit son sourire mais redevint sérieux lorsqu'il parla de Ciria.*</w:t>
      </w:r>
      <w:r>
        <w:rPr>
          <w:rFonts w:ascii="Times New Roman" w:hAnsi="Times New Roman" w:cs="Times New Roman"/>
        </w:rPr>
        <w:br/>
      </w:r>
      <w:r>
        <w:rPr>
          <w:rFonts w:ascii="Times New Roman" w:hAnsi="Times New Roman" w:cs="Times New Roman"/>
        </w:rPr>
        <w:br/>
        <w:t xml:space="preserve">- Oui elle va mal... Très mal et elle en mourra... </w:t>
      </w:r>
      <w:r>
        <w:rPr>
          <w:rFonts w:ascii="Times New Roman" w:hAnsi="Times New Roman" w:cs="Times New Roman"/>
        </w:rPr>
        <w:br/>
      </w:r>
      <w:r>
        <w:rPr>
          <w:rFonts w:ascii="Times New Roman" w:hAnsi="Times New Roman" w:cs="Times New Roman"/>
        </w:rPr>
        <w:br/>
        <w:t>*Il se fit face bien à elle et tendit le bras vers son cœur. Il ferma le poing et le cœur de Laury se serra comme si Cirion exerçait une pression insupportable. Il lui laissa quelques secondes pour ressentir la douleur puis relâcha la pression et recula.*</w:t>
      </w:r>
      <w:r>
        <w:rPr>
          <w:rFonts w:ascii="Times New Roman" w:hAnsi="Times New Roman" w:cs="Times New Roman"/>
        </w:rPr>
        <w:br/>
      </w:r>
      <w:r>
        <w:rPr>
          <w:rFonts w:ascii="Times New Roman" w:hAnsi="Times New Roman" w:cs="Times New Roman"/>
        </w:rPr>
        <w:br/>
        <w:t>- Voilà ce qu'elle endure depuis qu'elle est née... Jamais elle n'ira bien même dans la mort elle sera tourmentée par tout ça. Elle n'a jamais connu le bonheur et ça ne risque pas d'arriver... Je vois que son sort d'intéresse et t'inquiète mais tu ne peux rien pour elle. Ciria cachera ses larmes et encore plus maintenant qu'elle est devenue femme. Sondé ce corps sera beaucoup plus dur...</w:t>
      </w:r>
      <w:r>
        <w:rPr>
          <w:rFonts w:ascii="Times New Roman" w:hAnsi="Times New Roman" w:cs="Times New Roman"/>
        </w:rPr>
        <w:br/>
      </w:r>
      <w:r>
        <w:rPr>
          <w:rFonts w:ascii="Times New Roman" w:hAnsi="Times New Roman" w:cs="Times New Roman"/>
        </w:rPr>
        <w:br/>
        <w:t>*Ciria sentit les mains douces de Blitz au niveau de ses hanches. Lorsqu'il la repoussa légèrement pour scruter son regard, elle plongea ses yeux couleur arc-en-ciel dans les siens.*</w:t>
      </w:r>
      <w:r>
        <w:rPr>
          <w:rFonts w:ascii="Times New Roman" w:hAnsi="Times New Roman" w:cs="Times New Roman"/>
        </w:rPr>
        <w:br/>
      </w:r>
      <w:r>
        <w:rPr>
          <w:rFonts w:ascii="Times New Roman" w:hAnsi="Times New Roman" w:cs="Times New Roman"/>
        </w:rPr>
        <w:br/>
        <w:t xml:space="preserve">- Ce que tu es devenue belle. </w:t>
      </w:r>
      <w:r>
        <w:rPr>
          <w:rFonts w:ascii="Times New Roman" w:hAnsi="Times New Roman" w:cs="Times New Roman"/>
        </w:rPr>
        <w:br/>
        <w:t>- Je te plais ? (Elle rougit de plus en plus, faisant ressortir le teint miel de sa peau) Mais tu me trouves belle... comme ta fille ? Ou comme ta maîtresse ?</w:t>
      </w:r>
      <w:r>
        <w:rPr>
          <w:rFonts w:ascii="Times New Roman" w:hAnsi="Times New Roman" w:cs="Times New Roman"/>
        </w:rPr>
        <w:br/>
      </w:r>
      <w:r>
        <w:rPr>
          <w:rFonts w:ascii="Times New Roman" w:hAnsi="Times New Roman" w:cs="Times New Roman"/>
        </w:rPr>
        <w:br/>
        <w:t>*Ciria se rendit compte de ce qu'elle venait de dire et posa ses mains sur sa bouche avait un grand air d'étonnement. Elle était gênée et recula puis se retourna.*</w:t>
      </w:r>
      <w:r>
        <w:rPr>
          <w:rFonts w:ascii="Times New Roman" w:hAnsi="Times New Roman" w:cs="Times New Roman"/>
        </w:rPr>
        <w:br/>
      </w:r>
      <w:r>
        <w:rPr>
          <w:rFonts w:ascii="Times New Roman" w:hAnsi="Times New Roman" w:cs="Times New Roman"/>
        </w:rPr>
        <w:br/>
        <w:t>- Excuse moi je... oublies ce que j'ai dit...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s’en doutait, elle savait que Ciria n’allait pas bien mais n’imaginait pas à ce point. Elle sourit à Cirion.</w:t>
      </w:r>
      <w:r>
        <w:rPr>
          <w:rFonts w:ascii="Times New Roman" w:hAnsi="Times New Roman" w:cs="Times New Roman"/>
        </w:rPr>
        <w:br/>
        <w:t>« Et comment fait-on ? On tente de garder le groupe en parfait cohésion. On les flagelle dès qu’ils mettent un orteil de travers ? »</w:t>
      </w:r>
      <w:r>
        <w:rPr>
          <w:rFonts w:ascii="Times New Roman" w:hAnsi="Times New Roman" w:cs="Times New Roman"/>
        </w:rPr>
        <w:br/>
        <w:t>Sa phrase la fit rire. Elle allait ajouter quelque chose quand soudain, elle fut au sol. L’attaque venait de nulle part, une jeune femme venait de lui bondir dessus. Elle devait observer la scène du haut des arbres. Laury fut surprise et se releva vivement. Un sourire éclaira son visage quand elle vit son adversaire. Elle sortit son épée et fondit sur cette dernière. Elles firent quelques passes avant que l’attaquante soit au sol, la lame de Laury au niveau de sa gorge.</w:t>
      </w:r>
      <w:r>
        <w:rPr>
          <w:rFonts w:ascii="Times New Roman" w:hAnsi="Times New Roman" w:cs="Times New Roman"/>
        </w:rPr>
        <w:br/>
        <w:t>« Tu régresses, Mara, lui lança Laury d’un ton plein de reproches. »</w:t>
      </w:r>
      <w:r>
        <w:rPr>
          <w:rFonts w:ascii="Times New Roman" w:hAnsi="Times New Roman" w:cs="Times New Roman"/>
        </w:rPr>
        <w:br/>
        <w:t>Puis elle aida la jeune fille à se lever et lui fit une accolade, elle semblait heureuse de la voir.</w:t>
      </w:r>
      <w:r>
        <w:rPr>
          <w:rFonts w:ascii="Times New Roman" w:hAnsi="Times New Roman" w:cs="Times New Roman"/>
        </w:rPr>
        <w:br/>
      </w:r>
      <w:r>
        <w:rPr>
          <w:rFonts w:ascii="Times New Roman" w:hAnsi="Times New Roman" w:cs="Times New Roman"/>
        </w:rPr>
        <w:br/>
        <w:t>Blitz reçut un coup de poing dans le ventre quand Ciria parla. La jeune femme s’excusa, recula, elle semblait embarrassée par son lapsus. Blitz sourit, il ne dit rien et s’approcha doucement d’elle. Il la sentit trembler, elle redoutait ce moment alors il prit le plus de précautions possibles pour ne pas brusquer son ange. Il commença par poser doucement ses lèvres sur les siennes puis laissa ses mains parcourir son corps.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rit avec elle car son idée lui plaisait. Il n'eut pas le temps de répondre quand il vit une femme bondir sur Laury. Il se recula de deux pas et observa la scène avec intérêt. Il aimait voir deux femmes se battre mais fut surpris lorsqu'elle fit une accolade. Il haussa un sourcil et les regarda.*</w:t>
      </w:r>
      <w:r>
        <w:rPr>
          <w:rFonts w:ascii="Times New Roman" w:hAnsi="Times New Roman" w:cs="Times New Roman"/>
        </w:rPr>
        <w:br/>
      </w:r>
      <w:r>
        <w:rPr>
          <w:rFonts w:ascii="Times New Roman" w:hAnsi="Times New Roman" w:cs="Times New Roman"/>
        </w:rPr>
        <w:br/>
      </w:r>
      <w:r>
        <w:rPr>
          <w:rStyle w:val="Emphasis"/>
          <w:rFonts w:ascii="Times New Roman" w:hAnsi="Times New Roman" w:cs="Times New Roman"/>
        </w:rPr>
        <w:t>Mara ?</w:t>
      </w:r>
      <w:r>
        <w:rPr>
          <w:rFonts w:ascii="Times New Roman" w:hAnsi="Times New Roman" w:cs="Times New Roman"/>
        </w:rPr>
        <w:br/>
      </w:r>
      <w:r>
        <w:rPr>
          <w:rFonts w:ascii="Times New Roman" w:hAnsi="Times New Roman" w:cs="Times New Roman"/>
        </w:rPr>
        <w:br/>
        <w:t>*Ciria n'arrivait pas à croire qu'elle avait dit ça. Mais qu'est ce qui lui avait prit ? Elle regardait le sol et les terres qui étaient si lointains mais quand elle le sentit s'approcher, elle le regarda et trembla. Lorsqu'il posa ses lèvres sur les siennes, elle ferma doucement les yeux... C'était une chose nouvelle pour elle car Ciria n'avait jamais embrassé un homme de sa vie. Elle se sentit frémir quand il parcourut son corps avec ses mains. C'est alors qu'elle l'entoura de ses bras et donna du cœur au baiser. Une lumière jaillit d'une telle force qu'on aurait cru assister à l'explosion d'une planète. Ciria dégageait une puissance gigantesque grâce à ce nouveau sentiment qu'elle n'avait jamais connu. Cependant un doute subsista en elle et regarda Blitz.*</w:t>
      </w:r>
      <w:r>
        <w:rPr>
          <w:rFonts w:ascii="Times New Roman" w:hAnsi="Times New Roman" w:cs="Times New Roman"/>
        </w:rPr>
        <w:br/>
      </w:r>
      <w:r>
        <w:rPr>
          <w:rFonts w:ascii="Times New Roman" w:hAnsi="Times New Roman" w:cs="Times New Roman"/>
        </w:rPr>
        <w:br/>
        <w:t xml:space="preserve">- Je n'ai été conçue que pour protéger la vie... Je n'ai pas d'autre utilité... </w:t>
      </w:r>
      <w:r>
        <w:rPr>
          <w:rFonts w:ascii="Times New Roman" w:hAnsi="Times New Roman" w:cs="Times New Roman"/>
        </w:rPr>
        <w:br/>
      </w:r>
      <w:r>
        <w:rPr>
          <w:rFonts w:ascii="Times New Roman" w:hAnsi="Times New Roman" w:cs="Times New Roman"/>
        </w:rPr>
        <w:br/>
        <w:t>*Cirion leva directement la tête en ressentant cette puissance et reconnu Ciria. Il afficha un visage étonné puis éclata de rire.*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en avait oublié Cirion, le retour de son amie la réjouissait, elle s’enquit des nouvelles du pays.</w:t>
      </w:r>
      <w:r>
        <w:rPr>
          <w:rFonts w:ascii="Times New Roman" w:hAnsi="Times New Roman" w:cs="Times New Roman"/>
        </w:rPr>
        <w:br/>
        <w:t>« Alors, Mara, que se passe-t-il ?</w:t>
      </w:r>
      <w:r>
        <w:rPr>
          <w:rFonts w:ascii="Times New Roman" w:hAnsi="Times New Roman" w:cs="Times New Roman"/>
        </w:rPr>
        <w:br/>
        <w:t>- On a retrouvé ta trace, ma belle, je suis venue te prévenir. Ils veulent te retrouver et te… enfin, tu le sais mieux que moi. »</w:t>
      </w:r>
      <w:r>
        <w:rPr>
          <w:rFonts w:ascii="Times New Roman" w:hAnsi="Times New Roman" w:cs="Times New Roman"/>
        </w:rPr>
        <w:br/>
        <w:t>Il se produisit quelque chose d’étrange dans le ciel et Cirion se mit à rire. Laury se rappela qu’il ne devait pas comprendre grand chose à cette histoire. Elle prit la jeune femme par l’épaule et l’amena près du jeune homme.</w:t>
      </w:r>
      <w:r>
        <w:rPr>
          <w:rFonts w:ascii="Times New Roman" w:hAnsi="Times New Roman" w:cs="Times New Roman"/>
        </w:rPr>
        <w:br/>
        <w:t>« Cirion, je te présente Mara, mon capitaine en second. »</w:t>
      </w:r>
      <w:r>
        <w:rPr>
          <w:rFonts w:ascii="Times New Roman" w:hAnsi="Times New Roman" w:cs="Times New Roman"/>
        </w:rPr>
        <w:br/>
        <w:t>Mara eut un sourire ravi et laissa l’homme l’observer. Il est vrai qu’elle ne ressemblait pas à une fille du froid. Elle avait un corps très athlétique, une peau joliment hâlée et de longs cheveux noir ébène, elle avait le type des femmes des sables.</w:t>
      </w:r>
      <w:r>
        <w:rPr>
          <w:rFonts w:ascii="Times New Roman" w:hAnsi="Times New Roman" w:cs="Times New Roman"/>
        </w:rPr>
        <w:br/>
      </w:r>
      <w:r>
        <w:rPr>
          <w:rFonts w:ascii="Times New Roman" w:hAnsi="Times New Roman" w:cs="Times New Roman"/>
        </w:rPr>
        <w:br/>
        <w:t xml:space="preserve">Blitz comprit le déchirement de la jeune femme quand elle lui dit : </w:t>
      </w:r>
      <w:r>
        <w:rPr>
          <w:rFonts w:ascii="Times New Roman" w:hAnsi="Times New Roman" w:cs="Times New Roman"/>
        </w:rPr>
        <w:br/>
        <w:t>« Je n'ai été conçue que pour protéger la vie... Je n'ai pas d'autre utilité...</w:t>
      </w:r>
      <w:r>
        <w:rPr>
          <w:rFonts w:ascii="Times New Roman" w:hAnsi="Times New Roman" w:cs="Times New Roman"/>
        </w:rPr>
        <w:br/>
        <w:t>- Pour moi, tu en as, se contenta-t-il de lui répondre. »</w:t>
      </w:r>
      <w:r>
        <w:rPr>
          <w:rFonts w:ascii="Times New Roman" w:hAnsi="Times New Roman" w:cs="Times New Roman"/>
        </w:rPr>
        <w:br/>
        <w:t>Soulagé de s’être avoué cet amour, il la regarda avec un large sourire, jouant avec une mèche de ses cheveux.</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venait de finir de soigner ses quelques petites coupures, quand une vive lumière la fit sursauter. Ecartant avec violence le tissu de sa tente, elle se précipita dehors, inquiète, avant de pouvoir reconnaître l'aura de Ciria. Rassurée, elle ralentit le pas. Se dirigeant vers les énergies de Cirion et de Laury, elle ressentit une présence étrangère. Intrigué, elle accéléra.</w:t>
      </w:r>
      <w:r>
        <w:rPr>
          <w:rFonts w:ascii="Times New Roman" w:hAnsi="Times New Roman" w:cs="Times New Roman"/>
        </w:rPr>
        <w:br/>
        <w:t xml:space="preserve">Une femme se tenait près de ses compagnons, mais ne paraissait pas être une ennemie. </w:t>
      </w:r>
      <w:r>
        <w:rPr>
          <w:rFonts w:ascii="Times New Roman" w:hAnsi="Times New Roman" w:cs="Times New Roman"/>
        </w:rPr>
        <w:br/>
        <w:t>- Ravie de te revoir, Laury. Madame, je vous salue.</w:t>
      </w:r>
      <w:r>
        <w:rPr>
          <w:rFonts w:ascii="Times New Roman" w:hAnsi="Times New Roman" w:cs="Times New Roman"/>
        </w:rPr>
        <w:br/>
        <w:t>Sentant le regard de Cirion, elle remua ses longues oreilles, signe chez elle d'une intense émotion.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se ressaisit. Il n'avait jamais autant rit de sa vie. Contrairement à d'habitude, son cœur semblait avoir lui aussi des ailes et un grand sourire parut sur ses lèvres. Lorsque Laury lui présenta son amie, il se tourna vers elles. Il prit la main de Mara et lui déposa un baiser. Le regard dans le sien, Cirion l'admirait... Mais l'autre coté du jeune homme, le romantique songeait surtout à Ereb. Lorsque cette dernière apparut, le visage de Cirion changea comme si une autre personne montrait son visage. Il était doux et ravi de la voir et fonça directement vers elle. Il lui prit la main délicatement et lui sourit.*</w:t>
      </w:r>
      <w:r>
        <w:rPr>
          <w:rFonts w:ascii="Times New Roman" w:hAnsi="Times New Roman" w:cs="Times New Roman"/>
        </w:rPr>
        <w:br/>
      </w:r>
      <w:r>
        <w:rPr>
          <w:rFonts w:ascii="Times New Roman" w:hAnsi="Times New Roman" w:cs="Times New Roman"/>
        </w:rPr>
        <w:br/>
        <w:t>*Ciria rougit à nouveau à la réponse de Blitz. Elle n'aurait jamais pensé tomber amoureuse de l'homme qu'elle considérait comme son père mais apparemment, c'était plus fort que ça. Ne connaissant aucune joie de l'amour elle était un peu perdue et ne savait pas trop quoi faire. Ciria se contenta de regarder ce qu'il faisait avec une mèche de sa longue chevelure puis fit glisser son fin doigt sur ses lèvres.*</w:t>
      </w:r>
      <w:r>
        <w:rPr>
          <w:rFonts w:ascii="Times New Roman" w:hAnsi="Times New Roman" w:cs="Times New Roman"/>
        </w:rPr>
        <w:br/>
      </w:r>
      <w:r>
        <w:rPr>
          <w:rFonts w:ascii="Times New Roman" w:hAnsi="Times New Roman" w:cs="Times New Roman"/>
        </w:rPr>
        <w:br/>
        <w:t>- Tu... tu as les lèvres si douces...</w:t>
      </w:r>
      <w:r>
        <w:rPr>
          <w:rFonts w:ascii="Times New Roman" w:hAnsi="Times New Roman" w:cs="Times New Roman"/>
        </w:rPr>
        <w:br/>
      </w:r>
      <w:r>
        <w:rPr>
          <w:rFonts w:ascii="Times New Roman" w:hAnsi="Times New Roman" w:cs="Times New Roman"/>
        </w:rPr>
        <w:br/>
        <w:t xml:space="preserve">*Ciria se demandait si elle avait dit une bêtise mais sur le moment elle dit ce qu'elle pensait. On aurait dit une jeune demoiselle face à un homme expérimenté. Serait-elle à la hauteur ? Serait-elle capable de l'aimer sans jalousie ? Avait-elle droit au bonheur ? </w:t>
      </w:r>
      <w:r>
        <w:rPr>
          <w:rFonts w:ascii="Times New Roman" w:hAnsi="Times New Roman" w:cs="Times New Roman"/>
        </w:rPr>
        <w:br/>
        <w:t>Toutes ces questions trottaient dans sa tête mais pour le moment, elle s'abandonna corps et âme à cet homme en l'embrassant avec passion....*</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franchement ravie de cette visite, même les nouvelles n’étaient pas excellentes. Elle sourit à Mara.</w:t>
      </w:r>
      <w:r>
        <w:rPr>
          <w:rFonts w:ascii="Times New Roman" w:hAnsi="Times New Roman" w:cs="Times New Roman"/>
        </w:rPr>
        <w:br/>
        <w:t>« Vane est là, lui dit-elle, et Blitz aussi. »</w:t>
      </w:r>
      <w:r>
        <w:rPr>
          <w:rFonts w:ascii="Times New Roman" w:hAnsi="Times New Roman" w:cs="Times New Roman"/>
        </w:rPr>
        <w:br/>
        <w:t xml:space="preserve">Le sourire de Mara fondit comme neige au soleil. </w:t>
      </w:r>
      <w:r>
        <w:rPr>
          <w:rFonts w:ascii="Times New Roman" w:hAnsi="Times New Roman" w:cs="Times New Roman"/>
        </w:rPr>
        <w:br/>
        <w:t>« Vane, j’ai eu une petite altercation avec lui, je ne crois pas qu’il sera ravi de me voir.</w:t>
      </w:r>
      <w:r>
        <w:rPr>
          <w:rFonts w:ascii="Times New Roman" w:hAnsi="Times New Roman" w:cs="Times New Roman"/>
        </w:rPr>
        <w:br/>
        <w:t>- Petite altercation ?</w:t>
      </w:r>
      <w:r>
        <w:rPr>
          <w:rFonts w:ascii="Times New Roman" w:hAnsi="Times New Roman" w:cs="Times New Roman"/>
        </w:rPr>
        <w:br/>
        <w:t>- Je lui ai cassé deux côtes et volé son épée.</w:t>
      </w:r>
      <w:r>
        <w:rPr>
          <w:rFonts w:ascii="Times New Roman" w:hAnsi="Times New Roman" w:cs="Times New Roman"/>
        </w:rPr>
        <w:br/>
        <w:t>- J’adore tes définitions.</w:t>
      </w:r>
      <w:r>
        <w:rPr>
          <w:rFonts w:ascii="Times New Roman" w:hAnsi="Times New Roman" w:cs="Times New Roman"/>
        </w:rPr>
        <w:br/>
        <w:t>- Il faut que je me sauve, j’ai fait ma part du contrat, on en parle plus. »</w:t>
      </w:r>
      <w:r>
        <w:rPr>
          <w:rFonts w:ascii="Times New Roman" w:hAnsi="Times New Roman" w:cs="Times New Roman"/>
        </w:rPr>
        <w:br/>
        <w:t>Laury lui sourit et la jeune femme grimpa d’un geste subtil en haut d’un arbre et disparut rapidement. Elle se retourna vers Cirion, Ereb était là, elle se dit qu’il était inutile de les ennuyer, elle s’effaça doucement et rejoignit la tente.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voulait continuer la conversation qu'il avait avec Ereb mais avant que Laury parte, il se retourna et prit son regard de démon avec un sourire.*</w:t>
      </w:r>
      <w:r>
        <w:rPr>
          <w:rFonts w:ascii="Times New Roman" w:hAnsi="Times New Roman" w:cs="Times New Roman"/>
        </w:rPr>
        <w:br/>
      </w:r>
      <w:r>
        <w:rPr>
          <w:rFonts w:ascii="Times New Roman" w:hAnsi="Times New Roman" w:cs="Times New Roman"/>
        </w:rPr>
        <w:br/>
        <w:t>- Si tu cherches Blitz... Il n'est pas loin et... Je crois qu'il a trouvé ce qui lui manquait...</w:t>
      </w:r>
      <w:r>
        <w:rPr>
          <w:rFonts w:ascii="Times New Roman" w:hAnsi="Times New Roman" w:cs="Times New Roman"/>
        </w:rPr>
        <w:br/>
      </w:r>
      <w:r>
        <w:rPr>
          <w:rFonts w:ascii="Times New Roman" w:hAnsi="Times New Roman" w:cs="Times New Roman"/>
        </w:rPr>
        <w:br/>
        <w:t xml:space="preserve">*Il n'en dit pas plus et regarda Ereb avec son sourire charmeur. </w:t>
      </w:r>
      <w:r>
        <w:rPr>
          <w:rFonts w:ascii="Times New Roman" w:hAnsi="Times New Roman" w:cs="Times New Roman"/>
        </w:rPr>
        <w:br/>
        <w:t xml:space="preserve">Tatiana de son coté était blessée à la jambe et se soignait avec l'aide de Laska qui était redevenue louve. Vane vit passer Laury et entrer dans la tente. Il soupira puis baissa la tête. Elle s'était vite mise à l'écart et il avait peur d'en être la raison. Il retira son armure et ne garda sur lui que Céleste à sa ceinture. Les autres armes ne lui serviraient à rien... </w:t>
      </w:r>
      <w:r>
        <w:rPr>
          <w:rFonts w:ascii="Times New Roman" w:hAnsi="Times New Roman" w:cs="Times New Roman"/>
        </w:rPr>
        <w:br/>
        <w:t>Le guerrier s'éloigna lentement en marchant dans la neige, regardant par moment, le champ de bataille.*</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ravie de ne croiser personne dans la tente. Elle voulait être seule, la compagnie de Cirion était plaisante mais sans plus. Elle voulait réfléchir, réfléchir à ce qu’elle avait fait et pourquoi elle l’avait fait. Sa rencontre avec Mara l’avait amusée mais à présent, la peur était revenue, ils l’avaient retrouvée. Combien de temps restera-t-elle avant qu’on ne la retrouve ? Et quand ce sera le cas, combien seront-ils et parviendra-t-elle à leur échapper ? Elle se releva et convergea vers l’ouverture de la tente, c’était à Vane qu’elle voulait parler. Il n’était plus là. Dépitée, elle retourna s’asseoir au chaud. Elle pensa aussi à Blitz, Cirion lui avait dit quelque chose d’étrange, elle n’avait pas comprit mais le fait de le revoir prochainement lui rendait un peu de sourire.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vraiment bien la haut dans les étoiles avec lui mais il fallait qu'elle protège le groupe... Qu'elle pense au bonheur des autres avant le sien... Elle se libéra de l'étreinte de Blitz et lui sourit.*</w:t>
      </w:r>
      <w:r>
        <w:rPr>
          <w:rFonts w:ascii="Times New Roman" w:hAnsi="Times New Roman" w:cs="Times New Roman"/>
        </w:rPr>
        <w:br/>
      </w:r>
      <w:r>
        <w:rPr>
          <w:rFonts w:ascii="Times New Roman" w:hAnsi="Times New Roman" w:cs="Times New Roman"/>
        </w:rPr>
        <w:br/>
        <w:t>- Je pense que tu seras ravi de savoir que Laury va très bien et qu'elle a réussi à guérir son âme blessée. Elle ne fera plus de cauchemar à présent... Tu dois lui manquer, nous ferions mieux de rejoindre les autres.</w:t>
      </w:r>
      <w:r>
        <w:rPr>
          <w:rFonts w:ascii="Times New Roman" w:hAnsi="Times New Roman" w:cs="Times New Roman"/>
        </w:rPr>
        <w:br/>
      </w:r>
      <w:r>
        <w:rPr>
          <w:rFonts w:ascii="Times New Roman" w:hAnsi="Times New Roman" w:cs="Times New Roman"/>
        </w:rPr>
        <w:br/>
        <w:t>*Ciria lui sourit comme jamais en attendant sa réponse. Cirion par contre cherchait désespérément un sourire ou une parole d'Ereb...</w:t>
      </w:r>
      <w:r>
        <w:rPr>
          <w:rFonts w:ascii="Times New Roman" w:hAnsi="Times New Roman" w:cs="Times New Roman"/>
        </w:rPr>
        <w:br/>
        <w:t>Tatiana regarda le couple d'amoureux et décida de s'isoler également avec Laska. Vane restait silencieux au milieu du paysage enneigé, seul. Il réfléchissait...*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sourit, elle aussi, quand Cirion lui prit la main, heureuse de le revoir.</w:t>
      </w:r>
      <w:r>
        <w:rPr>
          <w:rFonts w:ascii="Times New Roman" w:hAnsi="Times New Roman" w:cs="Times New Roman"/>
        </w:rPr>
        <w:br/>
        <w:t xml:space="preserve">Ils s'assirent côte à côte, sans rien dire. Il avait un air très doux. </w:t>
      </w:r>
      <w:r>
        <w:rPr>
          <w:rFonts w:ascii="Times New Roman" w:hAnsi="Times New Roman" w:cs="Times New Roman"/>
        </w:rPr>
        <w:br/>
        <w:t xml:space="preserve">L'air était frais, et le vent éloignait d'eux les puants relents du champ de bataille. L'Invoqueuse était sûre que Cirion n'avait rien, il ne pouvait pas être blessé. C'était une très bonne chose, cela lui enlevait beaucoup de soucis. </w:t>
      </w:r>
      <w:r>
        <w:rPr>
          <w:rFonts w:ascii="Times New Roman" w:hAnsi="Times New Roman" w:cs="Times New Roman"/>
        </w:rPr>
        <w:br/>
        <w:t>- Il y a eu des problèmes au sol? Je n'ai rien pu suivre de là où j'étais...</w:t>
      </w:r>
      <w:r>
        <w:rPr>
          <w:rFonts w:ascii="Times New Roman" w:hAnsi="Times New Roman" w:cs="Times New Roman"/>
        </w:rPr>
        <w:br/>
        <w:t>N'arrivant pas à lancer la conversation sur un sujet plus personnel, il fallait qu'il se satisfasse de cette manière de l'aborder.</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 la regardait inlassablement puis répondit à sa question.*</w:t>
      </w:r>
      <w:r>
        <w:rPr>
          <w:rFonts w:ascii="Times New Roman" w:hAnsi="Times New Roman" w:cs="Times New Roman"/>
        </w:rPr>
        <w:br/>
      </w:r>
      <w:r>
        <w:rPr>
          <w:rFonts w:ascii="Times New Roman" w:hAnsi="Times New Roman" w:cs="Times New Roman"/>
        </w:rPr>
        <w:br/>
        <w:t>- Non aucun problème à part Laury qui est morte pendant quelques secondes. Ciria s'en est occupé et la ramené à la vie un moment. D'ailleurs on n'a pas vu beaucoup de la bataille car elle s'en est chargée toute seule. (Il sourit). Quant à moi je n'ai rien fait c'est Will qui a tout fait à ma place.</w:t>
      </w:r>
      <w:r>
        <w:rPr>
          <w:rFonts w:ascii="Times New Roman" w:hAnsi="Times New Roman" w:cs="Times New Roman"/>
        </w:rPr>
        <w:br/>
      </w:r>
      <w:r>
        <w:rPr>
          <w:rFonts w:ascii="Times New Roman" w:hAnsi="Times New Roman" w:cs="Times New Roman"/>
        </w:rPr>
        <w:br/>
        <w:t>*Il ferma les yeux un moment en ressentant le vent doux faire voler ses cheveux. Il ouvrit ses yeux bicolores sur la jeune femme.*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entra dans la tente avec un grand sourire aux lèvres. Laury vit de suite qu’il s’était passé quelque chose.</w:t>
      </w:r>
      <w:r>
        <w:rPr>
          <w:rFonts w:ascii="Times New Roman" w:hAnsi="Times New Roman" w:cs="Times New Roman"/>
        </w:rPr>
        <w:br/>
        <w:t xml:space="preserve">« Alors, ma belle, comment ça va ? </w:t>
      </w:r>
      <w:r>
        <w:rPr>
          <w:rFonts w:ascii="Times New Roman" w:hAnsi="Times New Roman" w:cs="Times New Roman"/>
        </w:rPr>
        <w:br/>
        <w:t>- Bien, à part le fait que je suis morte, que j’ai du faire une croix définitive sur Léandre et que Vane semble m’en vouloir et que j’ai croisé Mara sinon, tout baigne.</w:t>
      </w:r>
      <w:r>
        <w:rPr>
          <w:rFonts w:ascii="Times New Roman" w:hAnsi="Times New Roman" w:cs="Times New Roman"/>
        </w:rPr>
        <w:br/>
        <w:t>- Mara, mais qu’est ce qu’elle fait par ici ?</w:t>
      </w:r>
      <w:r>
        <w:rPr>
          <w:rFonts w:ascii="Times New Roman" w:hAnsi="Times New Roman" w:cs="Times New Roman"/>
        </w:rPr>
        <w:br/>
        <w:t>- Elle a rejoint un groupe de chasseurs, enfin, soit. »</w:t>
      </w:r>
      <w:r>
        <w:rPr>
          <w:rFonts w:ascii="Times New Roman" w:hAnsi="Times New Roman" w:cs="Times New Roman"/>
        </w:rPr>
        <w:br/>
        <w:t>Blitz comprit que ça n’allait pas si bien pour son amie. Il se sentait mal à l’aise de se sentir si heureux. Elle lui fit un sourire contraint et amical puis se leva. Elle devait réfléchir, elle quitta la tente et se mit à errer un peu dans la neige.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Will ?</w:t>
      </w:r>
      <w:r>
        <w:rPr>
          <w:rFonts w:ascii="Times New Roman" w:hAnsi="Times New Roman" w:cs="Times New Roman"/>
        </w:rPr>
        <w:br/>
        <w:t xml:space="preserve">Ereb le regardait sans comprendre. Cirion était pourtant sur le champ de bataille... </w:t>
      </w:r>
      <w:r>
        <w:rPr>
          <w:rFonts w:ascii="Times New Roman" w:hAnsi="Times New Roman" w:cs="Times New Roman"/>
        </w:rPr>
        <w:br/>
        <w:t>Il ferma les yeux un moment. Le vent faisait danser ses cheveux violets...</w:t>
      </w:r>
      <w:r>
        <w:rPr>
          <w:rFonts w:ascii="Times New Roman" w:hAnsi="Times New Roman" w:cs="Times New Roman"/>
        </w:rPr>
        <w:br/>
        <w:t>Lorsqu'il réouvrit les yeux, ceux-ci étaient fixés sur elle. Leurs regards se rencontrèrent et restèrent unis longtemps...</w:t>
      </w:r>
      <w:r>
        <w:rPr>
          <w:rFonts w:ascii="Times New Roman" w:hAnsi="Times New Roman" w:cs="Times New Roman"/>
        </w:rPr>
        <w:br/>
        <w:t>Au bout d'un moment qui sembla durer une éternité, l'Invoqueuse demanda:</w:t>
      </w:r>
      <w:r>
        <w:rPr>
          <w:rFonts w:ascii="Times New Roman" w:hAnsi="Times New Roman" w:cs="Times New Roman"/>
        </w:rPr>
        <w:br/>
        <w:t xml:space="preserve">- Qui est Will ? </w:t>
      </w:r>
      <w:r>
        <w:rPr>
          <w:rFonts w:ascii="Times New Roman" w:hAnsi="Times New Roman" w:cs="Times New Roman"/>
        </w:rPr>
        <w:br/>
        <w:t>La main du jeune homme se crispa dans la sienne pendant un court instant puis revint à la normale.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regardait le monde des nuages. Elle regarda Laury s'éloigner de la tente et Vane qui était seul plus loin. Elle réfléchit puis ferma les yeux en grimaçant. Une douleur lui traversa le crane comme une aiguille. Elle ne volait plus très droit et décida de s'éloigner. Elle avait toujours les mains sur sa tête et bizarrement, son corps devenait de plus en plus froid. Cirion ressentit immédiatement la détresse de sa sœur et s'excusa auprès d'Ereb.*</w:t>
      </w:r>
      <w:r>
        <w:rPr>
          <w:rFonts w:ascii="Times New Roman" w:hAnsi="Times New Roman" w:cs="Times New Roman"/>
        </w:rPr>
        <w:br/>
      </w:r>
      <w:r>
        <w:rPr>
          <w:rFonts w:ascii="Times New Roman" w:hAnsi="Times New Roman" w:cs="Times New Roman"/>
        </w:rPr>
        <w:br/>
        <w:t>- Je t'expliquerai plus tard, excuses moi je dois aller voir ma sœur, elle a besoin de moi... Vas te réchauffer dans la tente, je reviens.</w:t>
      </w:r>
      <w:r>
        <w:rPr>
          <w:rFonts w:ascii="Times New Roman" w:hAnsi="Times New Roman" w:cs="Times New Roman"/>
        </w:rPr>
        <w:br/>
      </w:r>
      <w:r>
        <w:rPr>
          <w:rFonts w:ascii="Times New Roman" w:hAnsi="Times New Roman" w:cs="Times New Roman"/>
        </w:rPr>
        <w:br/>
        <w:t>*Il l'embrassa sur le front avant de s'envoler. Le vent se levait et ses habits noirs claquaient contre sa peau. Il vit les traces d'énergie de sa sœur et la suivit. Lorsqu'il la vit tomber, il fonça vers elle pour la rattraper. Ils étaient maintenant bien loin du groupe mais Cirion s'en fichait. C'était elle le plus important pour l'instant. Il s'agenouilla au sol et la déposa sur la neige qui devint glace presque immédiatement.*</w:t>
      </w:r>
      <w:r>
        <w:rPr>
          <w:rFonts w:ascii="Times New Roman" w:hAnsi="Times New Roman" w:cs="Times New Roman"/>
        </w:rPr>
        <w:br/>
      </w:r>
      <w:r>
        <w:rPr>
          <w:rFonts w:ascii="Times New Roman" w:hAnsi="Times New Roman" w:cs="Times New Roman"/>
        </w:rPr>
        <w:br/>
        <w:t>- Ciria mais qu'est ce que tu as ?</w:t>
      </w:r>
      <w:r>
        <w:rPr>
          <w:rFonts w:ascii="Times New Roman" w:hAnsi="Times New Roman" w:cs="Times New Roman"/>
        </w:rPr>
        <w:br/>
        <w:t>- Je n'en sais rien... J'ai mal, j'ai si mal...</w:t>
      </w:r>
      <w:r>
        <w:rPr>
          <w:rFonts w:ascii="Times New Roman" w:hAnsi="Times New Roman" w:cs="Times New Roman"/>
        </w:rPr>
        <w:br/>
        <w:t>- Où, Ciria ? Où ?</w:t>
      </w:r>
      <w:r>
        <w:rPr>
          <w:rFonts w:ascii="Times New Roman" w:hAnsi="Times New Roman" w:cs="Times New Roman"/>
        </w:rPr>
        <w:br/>
        <w:t>- A la poitrine... Mes poumons, j'ai l'impression qu'ils vont exploser...</w:t>
      </w:r>
      <w:r>
        <w:rPr>
          <w:rFonts w:ascii="Times New Roman" w:hAnsi="Times New Roman" w:cs="Times New Roman"/>
        </w:rPr>
        <w:br/>
        <w:t>- Tu as encore une crise, essaye de te calmer...</w:t>
      </w:r>
      <w:r>
        <w:rPr>
          <w:rFonts w:ascii="Times New Roman" w:hAnsi="Times New Roman" w:cs="Times New Roman"/>
        </w:rPr>
        <w:br/>
        <w:t>- Cirion... Je t'en prie fait le rituel.</w:t>
      </w:r>
      <w:r>
        <w:rPr>
          <w:rFonts w:ascii="Times New Roman" w:hAnsi="Times New Roman" w:cs="Times New Roman"/>
        </w:rPr>
        <w:br/>
        <w:t>- Quoi ? Pas question tu m'entends !!</w:t>
      </w:r>
      <w:r>
        <w:rPr>
          <w:rFonts w:ascii="Times New Roman" w:hAnsi="Times New Roman" w:cs="Times New Roman"/>
        </w:rPr>
        <w:br/>
        <w:t>- Je n'en peux plus... Je ne supporte plus cette souffrance...</w:t>
      </w:r>
      <w:r>
        <w:rPr>
          <w:rFonts w:ascii="Times New Roman" w:hAnsi="Times New Roman" w:cs="Times New Roman"/>
        </w:rPr>
        <w:br/>
        <w:t>- Arrête Ciria ça ne va pas arranger nos affaires, si tu n'es pas là... Le groupe sera perdu et se sera la guerre.</w:t>
      </w:r>
      <w:r>
        <w:rPr>
          <w:rFonts w:ascii="Times New Roman" w:hAnsi="Times New Roman" w:cs="Times New Roman"/>
        </w:rPr>
        <w:br/>
        <w:t>- C'est déjà la guerre mon frère. Je veux quitter ce monde...</w:t>
      </w:r>
      <w:r>
        <w:rPr>
          <w:rFonts w:ascii="Times New Roman" w:hAnsi="Times New Roman" w:cs="Times New Roman"/>
        </w:rPr>
        <w:br/>
        <w:t xml:space="preserve">- Et Blitz tu y as pensé ? </w:t>
      </w:r>
      <w:r>
        <w:rPr>
          <w:rFonts w:ascii="Times New Roman" w:hAnsi="Times New Roman" w:cs="Times New Roman"/>
        </w:rPr>
        <w:br/>
        <w:t>- Blitz ? Oh non... Je ne veux pas qu'il souffre.</w:t>
      </w:r>
      <w:r>
        <w:rPr>
          <w:rFonts w:ascii="Times New Roman" w:hAnsi="Times New Roman" w:cs="Times New Roman"/>
        </w:rPr>
        <w:br/>
        <w:t>- Alors reste avec moi et bats-toi.</w:t>
      </w:r>
      <w:r>
        <w:rPr>
          <w:rFonts w:ascii="Times New Roman" w:hAnsi="Times New Roman" w:cs="Times New Roman"/>
        </w:rPr>
        <w:br/>
        <w:t>- Ca fait plus de 600 ans que je me bats... Mon corps est fatigué...</w:t>
      </w:r>
      <w:r>
        <w:rPr>
          <w:rFonts w:ascii="Times New Roman" w:hAnsi="Times New Roman" w:cs="Times New Roman"/>
        </w:rPr>
        <w:br/>
        <w:t>- Tu n'as pas terminé ton travail...</w:t>
      </w:r>
      <w:r>
        <w:rPr>
          <w:rFonts w:ascii="Times New Roman" w:hAnsi="Times New Roman" w:cs="Times New Roman"/>
        </w:rPr>
        <w:br/>
        <w:t>- dis-lui que je l'aime...</w:t>
      </w:r>
      <w:r>
        <w:rPr>
          <w:rFonts w:ascii="Times New Roman" w:hAnsi="Times New Roman" w:cs="Times New Roman"/>
        </w:rPr>
        <w:br/>
        <w:t xml:space="preserve">- Tu lui diras toi-même ! Ciria... Ciria ?? </w:t>
      </w:r>
      <w:r>
        <w:rPr>
          <w:rFonts w:ascii="Times New Roman" w:hAnsi="Times New Roman" w:cs="Times New Roman"/>
        </w:rPr>
        <w:br/>
      </w:r>
      <w:r>
        <w:rPr>
          <w:rFonts w:ascii="Times New Roman" w:hAnsi="Times New Roman" w:cs="Times New Roman"/>
        </w:rPr>
        <w:br/>
        <w:t>*Ciria le regarda et il soutint son regard mais il trouva que c'était un regard beaucoup trop long... Des nuages noirs avec des éclairs cachèrent le soleil et firent entendre leur grondement. Le corps de Ciria devint plus froid et dur que de la glace. On aurait dit une statue parfaitement sculptée. Cirion s'approcha et refusa l'évidence. Il versa des larmes en murmurant le nom de sa sœur. La peine le détruisait de l'intérieur... Il laissa tomber ses bras au sol et leva le regard vers le ciel. Un cri démoniaque et douloureux déchira le silence des plaines et surpassa le bruit de la tempête qui s'était crée.*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partie se changer les idées, elle se dit qu’un bon dîner aiderait peut être le groupe à se souder. Elle se mit donc en quête de deux beaux lapins qu’elle ne parvint pas à dénicher. C’était si simple dans le sable mais dans la neige. Elle jura et continua sa traque, soudain, le ciel s’obscurcit. C’était mauvais présage. Laury n’en tint pas compte et continua sa recherche, elle s’éloignait de plus en plus du groupe, traquant leur futur repas quand elle stoppa net. Elle avait la gueule d’un fusil sur la nuque.</w:t>
      </w:r>
      <w:r>
        <w:rPr>
          <w:rFonts w:ascii="Times New Roman" w:hAnsi="Times New Roman" w:cs="Times New Roman"/>
        </w:rPr>
        <w:br/>
        <w:t>« Si tu bouges, tu es morte, lui-dit le chasseur. »</w:t>
      </w:r>
      <w:r>
        <w:rPr>
          <w:rFonts w:ascii="Times New Roman" w:hAnsi="Times New Roman" w:cs="Times New Roman"/>
        </w:rPr>
        <w:br/>
        <w:t>Laury ne fit aucun geste et analysa la situation. Elle entendit des pas s’approcher, ils devaient être cinq ou six. Léonis était dans son dos, aucun de ses agresseurs ne la voyait, elle se mit à sourire, leva les mains au-dessus de sa tête pour les poser derrière sa nuque, signe qu’elle se rendait. Elle attendit quelques instants et saisit vivement Léonis. Au beau milieu de la forêt, le son d’une détonation retentit.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acquiesça et l'attendit dans la tente. Brusquement, elle ressentit comme un choc l'absence de l'aura de Ciria. Et ce n'était pas qu'elle était sortie de son champ de perception... comme en réponse à ses plus sombres pensées, un cri de Cirion déchira les ténèbres, longtemps. </w:t>
      </w:r>
      <w:r>
        <w:rPr>
          <w:rFonts w:ascii="Times New Roman" w:hAnsi="Times New Roman" w:cs="Times New Roman"/>
        </w:rPr>
        <w:br/>
        <w:t xml:space="preserve">Ereb sentait des larmes couler le long de ses joues mais elle ne s'en occupait pas. Elle recherchait désespérément l'énergie de Ciria désespérément, sans résultats. Ceres se joignit à ses efforts. L'ange laisserait un tel vide si elle venait à disparaître... et, Ereb le réalisa soudainement, si elle n'était pas là, Terragen serait la proie des pires démons... </w:t>
      </w:r>
      <w:r>
        <w:rPr>
          <w:rFonts w:ascii="Times New Roman" w:hAnsi="Times New Roman" w:cs="Times New Roman"/>
        </w:rPr>
        <w:br/>
        <w:t>L'Invoqueuse reprit sa fouille frénétique, elle avait besoin de se rattacher à un espoir, n'importe lequel.</w:t>
      </w:r>
      <w:r>
        <w:rPr>
          <w:rFonts w:ascii="Times New Roman" w:hAnsi="Times New Roman" w:cs="Times New Roman"/>
        </w:rPr>
        <w:br/>
        <w:t xml:space="preserve">C'est à ce moment là que dans la forêt, une arme à feu fit un bruit de tonnerre. </w:t>
      </w:r>
      <w:r>
        <w:rPr>
          <w:rFonts w:ascii="Times New Roman" w:hAnsi="Times New Roman" w:cs="Times New Roman"/>
        </w:rPr>
        <w:br/>
        <w:t>Ereb se dirigea vers la source du bruit, sous sa forme draconienne.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se leva et marcha en direction du camp. Il entendit un coup de feu et s'avança dans cette direction. Toute la nature dépérissait après son passage et lorsqu'il vit Laury entouré par cinq chasseurs, il ne prononça aucun mot... Laury avait reçu une balle dans le bras et elle était accroupie au sol. Cirion tendit ses bras devant lui et ouvrit ses mains, la paume vers le haut. Cinq lumières apparurent et d'un seul coup il les serra dans sa main. Les chasseurs portèrent leurs mains a leur cœur et cessèrent de respirer. Après seulement quelques secondes, ils s'écroulèrent sur le sol, mort. Cirion ressentit la présence d'Ereb mais William avait reprit le dessus et rien n'aurait pu faire réapparaître le coté doux de Cirion... Il porta Laury jusqu'à la tente.</w:t>
      </w:r>
      <w:r>
        <w:rPr>
          <w:rFonts w:ascii="Times New Roman" w:hAnsi="Times New Roman" w:cs="Times New Roman"/>
        </w:rPr>
        <w:br/>
        <w:t>Blitz sortit alors de là et le regarda. Qu'allait-il bien pouvoir lui dire ? Il avait le regard heureux... Cirion préféra lui déposer Laury dans les bras et s'éloigner.*</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n'eut pas le temps d'agir que Cirion arrivait déjà. </w:t>
      </w:r>
      <w:r>
        <w:rPr>
          <w:rFonts w:ascii="Times New Roman" w:hAnsi="Times New Roman" w:cs="Times New Roman"/>
        </w:rPr>
        <w:br/>
        <w:t>Elle reprit forme humaine lorsqu'il déposa Laury dans les bras de Blitz et le rejoint rapidement.</w:t>
      </w:r>
      <w:r>
        <w:rPr>
          <w:rFonts w:ascii="Times New Roman" w:hAnsi="Times New Roman" w:cs="Times New Roman"/>
        </w:rPr>
        <w:br/>
        <w:t xml:space="preserve">- Ciria... elle... dis-moi que ce n'est pas vrai! </w:t>
      </w:r>
      <w:r>
        <w:rPr>
          <w:rFonts w:ascii="Times New Roman" w:hAnsi="Times New Roman" w:cs="Times New Roman"/>
        </w:rPr>
        <w:br/>
        <w:t xml:space="preserve">L'Invoqueuse le regardait, très inquiète. Son visage s'était fermé et tout dans son aura la poussait à s'éloigner, mais... elle ne voulait pas le laisser. Sa douleur devait être immense... </w:t>
      </w:r>
      <w:r>
        <w:rPr>
          <w:rFonts w:ascii="Times New Roman" w:hAnsi="Times New Roman" w:cs="Times New Roman"/>
        </w:rPr>
        <w:br/>
        <w:t>Elle lui posa la main sur l'épaule, et lui-dit doucement:</w:t>
      </w:r>
      <w:r>
        <w:rPr>
          <w:rFonts w:ascii="Times New Roman" w:hAnsi="Times New Roman" w:cs="Times New Roman"/>
        </w:rPr>
        <w:br/>
        <w:t>-explique-moi...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Ciria... elle... dis-moi que ce n'est pas vrai!</w:t>
      </w:r>
      <w:r>
        <w:rPr>
          <w:rFonts w:ascii="Times New Roman" w:hAnsi="Times New Roman" w:cs="Times New Roman"/>
        </w:rPr>
        <w:br/>
      </w:r>
      <w:r>
        <w:rPr>
          <w:rFonts w:ascii="Times New Roman" w:hAnsi="Times New Roman" w:cs="Times New Roman"/>
        </w:rPr>
        <w:br/>
        <w:t>*Cirion canalisait sa colère mais son pouvoir n'avait plus de limite... Les seules barrières qui lui barraient la route des Ténèbres ont été détruites en même temps que sa sœur. Il n'y avait plus d'équilibre...*</w:t>
      </w:r>
      <w:r>
        <w:rPr>
          <w:rFonts w:ascii="Times New Roman" w:hAnsi="Times New Roman" w:cs="Times New Roman"/>
        </w:rPr>
        <w:br/>
      </w:r>
      <w:r>
        <w:rPr>
          <w:rFonts w:ascii="Times New Roman" w:hAnsi="Times New Roman" w:cs="Times New Roman"/>
        </w:rPr>
        <w:br/>
        <w:t>- Elle est morte... Elle nous a laissé, cet être de lumière, cette femme pure a été détruite par la haine et la colère des humains ! Elle ne méritait pas ça... Elle méritait d'être heureuse... Je... Il y a un grand vide dans mon être... J'ai perdu la moitié de mon âme...</w:t>
      </w:r>
      <w:r>
        <w:rPr>
          <w:rFonts w:ascii="Times New Roman" w:hAnsi="Times New Roman" w:cs="Times New Roman"/>
        </w:rPr>
        <w:br/>
      </w:r>
      <w:r>
        <w:rPr>
          <w:rFonts w:ascii="Times New Roman" w:hAnsi="Times New Roman" w:cs="Times New Roman"/>
        </w:rPr>
        <w:br/>
        <w:t>*Pour la première fois, Cirion enfin plutôt William se laissa tomber à genoux sous la douleur et hurla si fort que le vent se leva d'un seul coup et déracina des arbres entiers. Il pleurait des larmes de sang.*</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dut faire sortir les ailes de Ceres de son dos bien trop violemment pour résister à la rafale de vent. Le dos meurtri, elle s'agenouilla devant Cirion et essuya ses larmes. Rapidement, ses mains furent rouges. </w:t>
      </w:r>
      <w:r>
        <w:rPr>
          <w:rFonts w:ascii="Times New Roman" w:hAnsi="Times New Roman" w:cs="Times New Roman"/>
        </w:rPr>
        <w:br/>
        <w:t>L'Invoqueuse pris l'ange déchu dans ses bras et sentit les sanglots qui agitaient son être. Elle le serrait le plus fort possible et s'agrippait à sa tunique sombre pour ne pas être emportée. Le vent hurlait et s'acharnait sur eux, des éclairs zébraient le ciel noir. Se penchant sur lui, elle murmura à son oreille:</w:t>
      </w:r>
      <w:r>
        <w:rPr>
          <w:rFonts w:ascii="Times New Roman" w:hAnsi="Times New Roman" w:cs="Times New Roman"/>
        </w:rPr>
        <w:br/>
        <w:t>- Laisse moi être ton cœur, Cirion...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lang w:val="de-DE"/>
        </w:rPr>
      </w:pPr>
      <w:r>
        <w:rPr>
          <w:rFonts w:ascii="Times New Roman" w:hAnsi="Times New Roman" w:cs="Times New Roman"/>
        </w:rPr>
        <w:t>*Cirion avait mal, la pire chose qui pouvait lui arriver c'était bien ça : perdre sa sœur... Il était seul et il n'arrivait plus à aimer quoi que ce soit. Le vent et les orages ne lui faisaient rien mais Ereb se cramponnait à lui pour rester sur terre. Il déploya alors ses ailes noires déchirées et l'entourèrent. Il avait ses mains dans son dos et serra dans ses mains l'habit d'Ereb. Il pleura de toutes ses larmes et se vidait de son sang. Après une bonne heure, Cirion se calma légèrement et la tempête perdit de sa puissance. Il s'écarta un peu d'Ereb et la regarda d'un air froid mais toujours attristé.*</w:t>
      </w:r>
      <w:r>
        <w:rPr>
          <w:rFonts w:ascii="Times New Roman" w:hAnsi="Times New Roman" w:cs="Times New Roman"/>
        </w:rPr>
        <w:br/>
      </w:r>
      <w:r>
        <w:rPr>
          <w:rFonts w:ascii="Times New Roman" w:hAnsi="Times New Roman" w:cs="Times New Roman"/>
        </w:rPr>
        <w:br/>
      </w:r>
      <w:r>
        <w:rPr>
          <w:rFonts w:ascii="Times New Roman" w:hAnsi="Times New Roman" w:cs="Times New Roman"/>
          <w:lang w:val="de-DE"/>
        </w:rPr>
        <w:t>- Je m'appelle William...</w:t>
      </w:r>
    </w:p>
    <w:p w:rsidR="00767FD8" w:rsidRDefault="00767FD8">
      <w:pPr>
        <w:rPr>
          <w:lang w:val="de-DE"/>
        </w:rPr>
      </w:pPr>
    </w:p>
    <w:p w:rsidR="00767FD8" w:rsidRDefault="00767FD8">
      <w:pPr>
        <w:rPr>
          <w:lang w:val="de-DE"/>
        </w:rPr>
      </w:pPr>
      <w:r>
        <w:rPr>
          <w:rStyle w:val="Strong"/>
          <w:lang w:val="de-DE"/>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-Je m'appelle William...</w:t>
      </w:r>
      <w:r>
        <w:rPr>
          <w:rFonts w:ascii="Times New Roman" w:hAnsi="Times New Roman" w:cs="Times New Roman"/>
        </w:rPr>
        <w:br/>
        <w:t xml:space="preserve">-Ainsi, c'est toi, Will ? Le côté le plus sombre de sa personnalité... Tu as perdu beaucoup de sang, et je ne peux pas te soigner. Cela te tuerait si j'ai bien compris... que puis-je faire? </w:t>
      </w:r>
      <w:r>
        <w:rPr>
          <w:rFonts w:ascii="Times New Roman" w:hAnsi="Times New Roman" w:cs="Times New Roman"/>
        </w:rPr>
        <w:br/>
        <w:t>Le visage de William était froid mais triste. Ereb compris que c'était cette aura qu'elle sentait depuis tout à l'heure... celle de Cirion, mais encore plus noire.</w:t>
      </w:r>
      <w:r>
        <w:rPr>
          <w:rFonts w:ascii="Times New Roman" w:hAnsi="Times New Roman" w:cs="Times New Roman"/>
        </w:rPr>
        <w:br/>
        <w:t>- William, répond-moi. Cirion peut-il revenir? Ou alors est-il parti avec Ciria?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n'avait pas envie de parler mais le regard d'Ereb était trop insistant. Il se leva, la prit dans ses bras et vola très loin du groupe. Il la posa sur une étendue d'herbe recouverte de neige. Son pouvoir la fit fondre en un clin d’œil. Will la fit s'asseoir et en fit de même. Elle avait le droit d'avoir des explications...*</w:t>
      </w:r>
      <w:r>
        <w:rPr>
          <w:rFonts w:ascii="Times New Roman" w:hAnsi="Times New Roman" w:cs="Times New Roman"/>
        </w:rPr>
        <w:br/>
      </w:r>
      <w:r>
        <w:rPr>
          <w:rFonts w:ascii="Times New Roman" w:hAnsi="Times New Roman" w:cs="Times New Roman"/>
        </w:rPr>
        <w:br/>
        <w:t xml:space="preserve">- Cirion n'existe pas... Disons plutôt que c'est le prénom du garçon de huit ans. Moi, William, je suis le pire coté de ce garçon. Je me nourris de la haine, je ne respecte rien ni personne et je me bats sans relâche... Mais il y a aussi l'autre coté de Cirion qui est tombé sous ton charme... Il s'appelle Lucas. Lui est plutôt romantique, doux et tendre, il sait se bagarrer mais ce n'est pas encore la même chose... </w:t>
      </w:r>
      <w:r>
        <w:rPr>
          <w:rFonts w:ascii="Times New Roman" w:hAnsi="Times New Roman" w:cs="Times New Roman"/>
        </w:rPr>
        <w:br/>
      </w:r>
      <w:r>
        <w:rPr>
          <w:rFonts w:ascii="Times New Roman" w:hAnsi="Times New Roman" w:cs="Times New Roman"/>
        </w:rPr>
        <w:br/>
        <w:t>*Il laissa planer un silence de mort et versa à nouveau des larmes en silence.*</w:t>
      </w:r>
      <w:r>
        <w:rPr>
          <w:rFonts w:ascii="Times New Roman" w:hAnsi="Times New Roman" w:cs="Times New Roman"/>
        </w:rPr>
        <w:br/>
      </w:r>
      <w:r>
        <w:rPr>
          <w:rFonts w:ascii="Times New Roman" w:hAnsi="Times New Roman" w:cs="Times New Roman"/>
        </w:rPr>
        <w:br/>
        <w:t>- Lucas n'est pas parti, il est toujours là cependant il est trop faible. La mort de Ciria est une grande perte pour nous tous... Si la prophétie est exacte, alors je pourrais te rendre Lucas...</w:t>
      </w:r>
      <w:r>
        <w:rPr>
          <w:rFonts w:ascii="Times New Roman" w:hAnsi="Times New Roman" w:cs="Times New Roman"/>
        </w:rPr>
        <w:br/>
        <w:t>Pour moi, tu ne peux rien... Sans Ciria je suis condamné</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l'avait amenée sur une étendue gelée dont il fit fondre la neige pour faire apparaître l'herbe poussant en dessous. Il lui expliqua tous ce qu'elle voulait savoir mais faisait apparaître des nouveaux mystères. Se fichant d'être impolie, ou désagréable, ou quoi que ce soit d'autre d'ailleurs elle cria:</w:t>
      </w:r>
      <w:r>
        <w:rPr>
          <w:rFonts w:ascii="Times New Roman" w:hAnsi="Times New Roman" w:cs="Times New Roman"/>
        </w:rPr>
        <w:br/>
        <w:t xml:space="preserve">- Quelle prophétie? Et pourquoi ne pouvez vous pas survivre sans elle ? </w:t>
      </w:r>
      <w:r>
        <w:rPr>
          <w:rFonts w:ascii="Times New Roman" w:hAnsi="Times New Roman" w:cs="Times New Roman"/>
        </w:rPr>
        <w:br/>
        <w:t>Sous l'effet de la douleur et de la colère, ses ailes s'étaient déployées et noircies. Ses avant-bras se couvraient de noires écailles, et ses ongles et ses lèvres devenaient de la couleur de l'ombre. Ses iris devenaient lentement rouges. Elle invoquait à présent en elle le côté sombre de Ceres.</w:t>
      </w:r>
      <w:r>
        <w:rPr>
          <w:rFonts w:ascii="Times New Roman" w:hAnsi="Times New Roman" w:cs="Times New Roman"/>
        </w:rPr>
        <w:br/>
        <w:t>- Répond-moi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Quelle prophétie? Et pourquoi ne pouvez vous pas survivre sans elle ?</w:t>
      </w:r>
      <w:r>
        <w:rPr>
          <w:rFonts w:ascii="Times New Roman" w:hAnsi="Times New Roman" w:cs="Times New Roman"/>
        </w:rPr>
        <w:br/>
      </w:r>
      <w:r>
        <w:rPr>
          <w:rFonts w:ascii="Times New Roman" w:hAnsi="Times New Roman" w:cs="Times New Roman"/>
        </w:rPr>
        <w:br/>
        <w:t>*William se releva immédiatement lorsqu'elle cria sa phrase. Il la regarda et remarqua sa transformation. Il se méfia directement et ses yeux devint d'un bleu ciel démoniaque. Le noir qui l'entourait faisait ressortir des yeux.*</w:t>
      </w:r>
      <w:r>
        <w:rPr>
          <w:rFonts w:ascii="Times New Roman" w:hAnsi="Times New Roman" w:cs="Times New Roman"/>
        </w:rPr>
        <w:br/>
      </w:r>
      <w:r>
        <w:rPr>
          <w:rFonts w:ascii="Times New Roman" w:hAnsi="Times New Roman" w:cs="Times New Roman"/>
        </w:rPr>
        <w:br/>
        <w:t>- Répond-moi !</w:t>
      </w:r>
      <w:r>
        <w:rPr>
          <w:rFonts w:ascii="Times New Roman" w:hAnsi="Times New Roman" w:cs="Times New Roman"/>
        </w:rPr>
        <w:br/>
        <w:t>- Parce que nous formons un tout. Nous sommes jumeaux mais c'est elle la plus expérimentée et qui a les plus belles qualités. C'est un être exceptionnel et nous ne sommes sur terre que pour vous sauvez !!</w:t>
      </w:r>
      <w:r>
        <w:rPr>
          <w:rFonts w:ascii="Times New Roman" w:hAnsi="Times New Roman" w:cs="Times New Roman"/>
        </w:rPr>
        <w:br/>
      </w:r>
      <w:r>
        <w:rPr>
          <w:rFonts w:ascii="Times New Roman" w:hAnsi="Times New Roman" w:cs="Times New Roman"/>
        </w:rPr>
        <w:br/>
        <w:t>*Il se mit légèrement dans les airs, prêt à attaquer si elle devenait plus menaçante.*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Laury ouvrit les yeux, ils étaient tous les deux noirs comme des gouffres. Elle se redressa et ne dit aucun mot. Blitz essaya d’engager la conversation mais elle quitta la tente sans rien dire. Une fois dehors, elle sortit Léonis et se mit à marcher dans la neige. Elle savait où elle allait. Elle passa devant Vane qui semblait inquiet d’un tel comportement mais elle l’ignora, continuant inexorablement sa marche. Elle s’enfonça dans les bois mais ne cessa d’avancer pour autant, elle savait où elle allait. Elle ne tarda pas à découvrir le camp de chasseurs envoyés pour la capturer. Elle ne prévint pas et l’attaqua à elle seule. Elle était mue par une force destructrice qui paradoxalement voulait que ses ennemis soient encore en vie. Elle les blessa un par un et les amena au centre de leur camp. Elle les avait alignés et faisait les cents pas devant eux.</w:t>
      </w:r>
      <w:r>
        <w:rPr>
          <w:rFonts w:ascii="Times New Roman" w:hAnsi="Times New Roman" w:cs="Times New Roman"/>
        </w:rPr>
        <w:br/>
        <w:t>« Je sais ce que vous avez fait, dit-elle les regardant les uns après les autres. Vous subirez le même sort. »</w:t>
      </w:r>
      <w:r>
        <w:rPr>
          <w:rFonts w:ascii="Times New Roman" w:hAnsi="Times New Roman" w:cs="Times New Roman"/>
        </w:rPr>
        <w:br/>
        <w:t>Elle ne vit pas que caché dans les fourrés quelqu’un observait la scène avec horreur.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sais ce que vous avez fait, dit-elle les regardant les uns après les autres. Vous subirez le même sort.</w:t>
      </w:r>
      <w:r>
        <w:rPr>
          <w:rFonts w:ascii="Times New Roman" w:hAnsi="Times New Roman" w:cs="Times New Roman"/>
        </w:rPr>
        <w:br/>
      </w:r>
      <w:r>
        <w:rPr>
          <w:rFonts w:ascii="Times New Roman" w:hAnsi="Times New Roman" w:cs="Times New Roman"/>
        </w:rPr>
        <w:br/>
        <w:t>*Tatiana entendit ses mots et se releva. Elle avait piqué un somme avant de rejoindre le groupe. Elle courut avec Ouragan à ses cotés vers la voix qui criait. Tatiana écarta quelques branches d'arbres pour observer la scène et découvrit un tableau noir. Laury s'en était prise à des chasseurs visiblement mais ne les avait pas tués... Que voulait-elle dire par "je sais ce que vous avez fait"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Mara surprit une jeune femme qui observait la scène. Elle s’approcha d’elle doucement et vint se placer à ses côtés.</w:t>
      </w:r>
      <w:r>
        <w:rPr>
          <w:rFonts w:ascii="Times New Roman" w:hAnsi="Times New Roman" w:cs="Times New Roman"/>
        </w:rPr>
        <w:br/>
        <w:t>« Mieux vaut ne pas intervenir, dit-elle, elle est folle de rage, elle pourrait vous tuer sans même se rendre compte de ce qu’elle a fait. »</w:t>
      </w:r>
      <w:r>
        <w:rPr>
          <w:rFonts w:ascii="Times New Roman" w:hAnsi="Times New Roman" w:cs="Times New Roman"/>
        </w:rPr>
        <w:br/>
        <w:t xml:space="preserve">Elle regarda l’inconnue, elle avait bien comprit qu’elle devait être une amie de Laury. Elle eut un sourire et tendit la main : </w:t>
      </w:r>
      <w:r>
        <w:rPr>
          <w:rFonts w:ascii="Times New Roman" w:hAnsi="Times New Roman" w:cs="Times New Roman"/>
        </w:rPr>
        <w:br/>
        <w:t>« Je suis Mara, commandant en second du Général. »</w:t>
      </w:r>
      <w:r>
        <w:rPr>
          <w:rFonts w:ascii="Times New Roman" w:hAnsi="Times New Roman" w:cs="Times New Roman"/>
        </w:rPr>
        <w:br/>
        <w:t>Elle avait un sourire amical.</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sentit une présence se rapprocher et Ouragan et grogna. Elle se retourna vivement et regarda la jeune femme.*</w:t>
      </w:r>
      <w:r>
        <w:rPr>
          <w:rFonts w:ascii="Times New Roman" w:hAnsi="Times New Roman" w:cs="Times New Roman"/>
        </w:rPr>
        <w:br/>
      </w:r>
      <w:r>
        <w:rPr>
          <w:rFonts w:ascii="Times New Roman" w:hAnsi="Times New Roman" w:cs="Times New Roman"/>
        </w:rPr>
        <w:br/>
        <w:t xml:space="preserve">- Mieux vaut ne pas intervenir, dit-elle, elle est folle de rage, elle pourrait vous tuer sans même se rendre compte de ce qu’elle a fait. </w:t>
      </w:r>
      <w:r>
        <w:rPr>
          <w:rFonts w:ascii="Times New Roman" w:hAnsi="Times New Roman" w:cs="Times New Roman"/>
        </w:rPr>
        <w:br/>
        <w:t>- Mais pourquoi est-elle en colère comme ça ?</w:t>
      </w:r>
      <w:r>
        <w:rPr>
          <w:rFonts w:ascii="Times New Roman" w:hAnsi="Times New Roman" w:cs="Times New Roman"/>
        </w:rPr>
        <w:br/>
      </w:r>
      <w:r>
        <w:rPr>
          <w:rFonts w:ascii="Times New Roman" w:hAnsi="Times New Roman" w:cs="Times New Roman"/>
        </w:rPr>
        <w:br/>
        <w:t>*La jeune inconnue lui tendit la main avec un sourire amical. Tatiana lui sourit également et serra sa main.*</w:t>
      </w:r>
      <w:r>
        <w:rPr>
          <w:rFonts w:ascii="Times New Roman" w:hAnsi="Times New Roman" w:cs="Times New Roman"/>
        </w:rPr>
        <w:br/>
      </w:r>
      <w:r>
        <w:rPr>
          <w:rFonts w:ascii="Times New Roman" w:hAnsi="Times New Roman" w:cs="Times New Roman"/>
        </w:rPr>
        <w:br/>
        <w:t>- Je m'appelle Tatiana, prin... euh guerrière du peuple Amazone...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Mara était inquiète.</w:t>
      </w:r>
      <w:r>
        <w:rPr>
          <w:rFonts w:ascii="Times New Roman" w:hAnsi="Times New Roman" w:cs="Times New Roman"/>
        </w:rPr>
        <w:br/>
        <w:t>« J’aimerai intervenir mais je ne sais pas comment. Il faudrait quelqu’un pour la raisonner. Elle s’apprête à tuer ces hommes, enfin, non, elle va leur rendre la monnaie de sa pièce avant de les abandonner à une mort certaine. J’ignore qui serait capable de l’arrêter, Blitz ne ferait pas le poids et Vane… Vaut mieux pas appeler Vane. »</w:t>
      </w:r>
      <w:r>
        <w:rPr>
          <w:rFonts w:ascii="Times New Roman" w:hAnsi="Times New Roman" w:cs="Times New Roman"/>
        </w:rPr>
        <w:br/>
        <w:t>Elle regarda la jeune femme, elle semblait étonnée qu’elle connaisse le nom de quelques personnes du groupe.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vois que tu as déjà fait le tour du groupe mais j'aimerais savoir la raison de sa colère...</w:t>
      </w:r>
      <w:r>
        <w:rPr>
          <w:rFonts w:ascii="Times New Roman" w:hAnsi="Times New Roman" w:cs="Times New Roman"/>
        </w:rPr>
        <w:br/>
      </w:r>
      <w:r>
        <w:rPr>
          <w:rFonts w:ascii="Times New Roman" w:hAnsi="Times New Roman" w:cs="Times New Roman"/>
        </w:rPr>
        <w:br/>
        <w:t>*Elle regardait son interlocutrice puis soupira en regardant le carnage de Laury. Elle eut une idée, elle pourrait faire appel à Ciria ou Cirion mais elle ne savait pas si Mara connaissait leur existence. Sûrement que oui car les louper était impossible. En y repensant, elle se rendit compte que le temps s'était vraiment dégrader et que la présence de Ciria ne lui parvenait plus...*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Mara ferma les yeux, déjà les hommes hurlaient. Elle se sentit mal d’un coup. La question de Tatiana la ramena plus ou moins à la réalité.</w:t>
      </w:r>
      <w:r>
        <w:rPr>
          <w:rFonts w:ascii="Times New Roman" w:hAnsi="Times New Roman" w:cs="Times New Roman"/>
        </w:rPr>
        <w:br/>
        <w:t>« Ce sont des imbéciles, ils viennent du pays des sables, ils sont censés la ramener chez elle pour qu’elle soit jugée et condamnée. Ils ont fait l’ultime erreur de leur existence. Ils ont torturé et tué celui qu’elle aimait, elle tuera quiconque l’empêchera d’assouvir sa vengeance. »</w:t>
      </w:r>
      <w:r>
        <w:rPr>
          <w:rFonts w:ascii="Times New Roman" w:hAnsi="Times New Roman" w:cs="Times New Roman"/>
        </w:rPr>
        <w:br/>
        <w:t>Elle regarda la jeune fille et eut un sourire démoniaque.</w:t>
      </w:r>
      <w:r>
        <w:rPr>
          <w:rFonts w:ascii="Times New Roman" w:hAnsi="Times New Roman" w:cs="Times New Roman"/>
        </w:rPr>
        <w:br/>
        <w:t>« Vane pourrait peut être aller la raisonner, ça ferait d’une pierre deux coups. »</w:t>
      </w:r>
      <w:r>
        <w:rPr>
          <w:rFonts w:ascii="Times New Roman" w:hAnsi="Times New Roman" w:cs="Times New Roman"/>
        </w:rPr>
        <w:br/>
        <w:t>Elle eut un sourire d’excuse et soudain, chercha un endroit où elle pouvait se cacher, elle bondit dans un arbre, Vane arrivait.</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saisit une partie de l'histoire, celle qui concernait Laury mais elle recula lorsqu'elle vit le sourire de Mara... Elle voulait que Vane meurt mais pourquoi ? Tatiana n'eut pas de réponse car Mara se réfugia dans un arbre et Vane arriva. Il regarda Tatiana, le regard inquiet.*</w:t>
      </w:r>
      <w:r>
        <w:rPr>
          <w:rFonts w:ascii="Times New Roman" w:hAnsi="Times New Roman" w:cs="Times New Roman"/>
        </w:rPr>
        <w:br/>
      </w:r>
      <w:r>
        <w:rPr>
          <w:rFonts w:ascii="Times New Roman" w:hAnsi="Times New Roman" w:cs="Times New Roman"/>
        </w:rPr>
        <w:br/>
        <w:t xml:space="preserve">- Tu peux me dire ce qu'il se passe ? </w:t>
      </w:r>
      <w:r>
        <w:rPr>
          <w:rFonts w:ascii="Times New Roman" w:hAnsi="Times New Roman" w:cs="Times New Roman"/>
        </w:rPr>
        <w:br/>
        <w:t>- Euh... Laury semble avoir pété les plombs et elle va tous les massacrer...</w:t>
      </w:r>
      <w:r>
        <w:rPr>
          <w:rFonts w:ascii="Times New Roman" w:hAnsi="Times New Roman" w:cs="Times New Roman"/>
        </w:rPr>
        <w:br/>
        <w:t>- Oui je vois ça mais pourquoi tu ne fais rien ?</w:t>
      </w:r>
      <w:r>
        <w:rPr>
          <w:rFonts w:ascii="Times New Roman" w:hAnsi="Times New Roman" w:cs="Times New Roman"/>
        </w:rPr>
        <w:br/>
        <w:t>- Parce que Mara m'a dit que...</w:t>
      </w:r>
      <w:r>
        <w:rPr>
          <w:rFonts w:ascii="Times New Roman" w:hAnsi="Times New Roman" w:cs="Times New Roman"/>
        </w:rPr>
        <w:br/>
        <w:t>- Mara ?</w:t>
      </w:r>
      <w:r>
        <w:rPr>
          <w:rFonts w:ascii="Times New Roman" w:hAnsi="Times New Roman" w:cs="Times New Roman"/>
        </w:rPr>
        <w:br/>
        <w:t>- Euh oui pourquoi tu l'as connais ?</w:t>
      </w:r>
      <w:r>
        <w:rPr>
          <w:rFonts w:ascii="Times New Roman" w:hAnsi="Times New Roman" w:cs="Times New Roman"/>
        </w:rPr>
        <w:br/>
        <w:t>- Oui... Enfin de toute manière ce n'est pas le plus important.</w:t>
      </w:r>
      <w:r>
        <w:rPr>
          <w:rFonts w:ascii="Times New Roman" w:hAnsi="Times New Roman" w:cs="Times New Roman"/>
        </w:rPr>
        <w:br/>
      </w:r>
      <w:r>
        <w:rPr>
          <w:rFonts w:ascii="Times New Roman" w:hAnsi="Times New Roman" w:cs="Times New Roman"/>
        </w:rPr>
        <w:br/>
        <w:t>*Vane sortit immédiatement des fourrées et se plaça face à Laury. Il pensa à ce moment là qu'il n'avait plus son armure mais tant pis. Il n'avait pas l'intention de bouger. Il plongea ses yeux dans les siens.*</w:t>
      </w:r>
      <w:r>
        <w:rPr>
          <w:rFonts w:ascii="Times New Roman" w:hAnsi="Times New Roman" w:cs="Times New Roman"/>
        </w:rPr>
        <w:br/>
      </w:r>
      <w:r>
        <w:rPr>
          <w:rFonts w:ascii="Times New Roman" w:hAnsi="Times New Roman" w:cs="Times New Roman"/>
        </w:rPr>
        <w:br/>
        <w:t>- Laury calme toi et arrête ce massacre ! Cela ne te le ramènera pas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le regarda sans aucun sentiment, ses yeux reflétaient sa haine.</w:t>
      </w:r>
      <w:r>
        <w:rPr>
          <w:rFonts w:ascii="Times New Roman" w:hAnsi="Times New Roman" w:cs="Times New Roman"/>
        </w:rPr>
        <w:br/>
        <w:t>« Tu ne peux pas savoir, dit-elle en détachant ses mots. Ils ont osé me défier, ils ont osé me dire ce que je ne voulais pas entendre, convaincus de gagner, ils vont savoir ce que c’est de perdre. »</w:t>
      </w:r>
      <w:r>
        <w:rPr>
          <w:rFonts w:ascii="Times New Roman" w:hAnsi="Times New Roman" w:cs="Times New Roman"/>
        </w:rPr>
        <w:br/>
        <w:t>Elle tremblait de rage, les hommes hurlaient, pleuraient, suppliaient, c’était incroyable. Même les paroles de Vane ne faisaient que renforcer sa rage.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savait pas comment s'y prendre pour la calmer mais il ne bougerait de toute façon pas.*</w:t>
      </w:r>
      <w:r>
        <w:rPr>
          <w:rFonts w:ascii="Times New Roman" w:hAnsi="Times New Roman" w:cs="Times New Roman"/>
        </w:rPr>
        <w:br/>
      </w:r>
      <w:r>
        <w:rPr>
          <w:rFonts w:ascii="Times New Roman" w:hAnsi="Times New Roman" w:cs="Times New Roman"/>
        </w:rPr>
        <w:br/>
        <w:t>- Je ne les aime pas plus que moi mais en les tuant, tu te rabaisses à leur niveau. Et je sais ce qu'ils ont fait ! Arrête s'il te plait.</w:t>
      </w:r>
      <w:r>
        <w:rPr>
          <w:rFonts w:ascii="Times New Roman" w:hAnsi="Times New Roman" w:cs="Times New Roman"/>
        </w:rPr>
        <w:br/>
      </w:r>
      <w:r>
        <w:rPr>
          <w:rFonts w:ascii="Times New Roman" w:hAnsi="Times New Roman" w:cs="Times New Roman"/>
        </w:rPr>
        <w:br/>
        <w:t>*Il espérait que Ciria vienne la raisonner mais bizarrement, elle n'était pas là. Il avait peur qu'il ne lui soit arrivé quelque chose...*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arguments de Vane étaient vains.</w:t>
      </w:r>
      <w:r>
        <w:rPr>
          <w:rFonts w:ascii="Times New Roman" w:hAnsi="Times New Roman" w:cs="Times New Roman"/>
        </w:rPr>
        <w:br/>
        <w:t>« Tu ignores ce qu’ils ont pu me dire, Vane, tu ignores qu’ils s’en vantent. Ils méritent tous la mort, ils méritent tous de savoir ce que ça fait. Si tu les avais entendus, tu réagirais autrement. »</w:t>
      </w:r>
      <w:r>
        <w:rPr>
          <w:rFonts w:ascii="Times New Roman" w:hAnsi="Times New Roman" w:cs="Times New Roman"/>
        </w:rPr>
        <w:br/>
        <w:t>Elle pointa son épée sur un homme.</w:t>
      </w:r>
      <w:r>
        <w:rPr>
          <w:rFonts w:ascii="Times New Roman" w:hAnsi="Times New Roman" w:cs="Times New Roman"/>
        </w:rPr>
        <w:br/>
        <w:t>« Toi, ose répéter ce que les autres m’ont dit. Ose raconter cette scène dans les détails comme les autres l’ont fait. »</w:t>
      </w:r>
      <w:r>
        <w:rPr>
          <w:rFonts w:ascii="Times New Roman" w:hAnsi="Times New Roman" w:cs="Times New Roman"/>
        </w:rPr>
        <w:br/>
        <w:t>L’homme larmoyait, c’était pathétique.</w:t>
      </w:r>
      <w:r>
        <w:rPr>
          <w:rFonts w:ascii="Times New Roman" w:hAnsi="Times New Roman" w:cs="Times New Roman"/>
        </w:rPr>
        <w:br/>
        <w:t>« Ce n’était pas moi, dit-il, si on le faisait pas on…</w:t>
      </w:r>
      <w:r>
        <w:rPr>
          <w:rFonts w:ascii="Times New Roman" w:hAnsi="Times New Roman" w:cs="Times New Roman"/>
        </w:rPr>
        <w:br/>
        <w:t>- Vous subissiez le même sort que nous, acheva froidement Laury. »</w:t>
      </w:r>
      <w:r>
        <w:rPr>
          <w:rFonts w:ascii="Times New Roman" w:hAnsi="Times New Roman" w:cs="Times New Roman"/>
        </w:rPr>
        <w:br/>
        <w:t>Il y avait un éclat de folie pure dans les yeux de Laury. L’homme trembla mais raconta quand même, sans la même hargne certes mais il ne passa aucun détail. Vane écoutait et les larmes lui venaient alors qu'il arrivait à la scène fatidique celle de la mort de Merenwen mais Laury coupa l'homme avant d'en arriver là. Elle savait que Tatiana les avaient entendus, elle savait à présent quel sort sa sœur avait subi avant de mourir.</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baissa les yeux, il ne voulait pas revivre cet enfer... Il avait fait une croix sur le passé mais Laury avait fait parler l'homme et il raconta tout. Tatiana sentit ses jambes se dérober sous elle... Son cœur explosa dans sa poitrine et elle attrapa d'une geste rapide ses deux épées. D'abord elle fonça vers l'homme et le décapita d'un geste précis. Elle se retourna ensuite vers Vane.*</w:t>
      </w:r>
      <w:r>
        <w:rPr>
          <w:rFonts w:ascii="Times New Roman" w:hAnsi="Times New Roman" w:cs="Times New Roman"/>
        </w:rPr>
        <w:br/>
      </w:r>
      <w:r>
        <w:rPr>
          <w:rFonts w:ascii="Times New Roman" w:hAnsi="Times New Roman" w:cs="Times New Roman"/>
        </w:rPr>
        <w:br/>
        <w:t>- Tu étais son amant ! Comment as-tu pu la laisser à cette fin tragique !!</w:t>
      </w:r>
      <w:r>
        <w:rPr>
          <w:rFonts w:ascii="Times New Roman" w:hAnsi="Times New Roman" w:cs="Times New Roman"/>
        </w:rPr>
        <w:br/>
        <w:t>- Je n'ai pas pu faire autrement !</w:t>
      </w:r>
      <w:r>
        <w:rPr>
          <w:rFonts w:ascii="Times New Roman" w:hAnsi="Times New Roman" w:cs="Times New Roman"/>
        </w:rPr>
        <w:br/>
      </w:r>
      <w:r>
        <w:rPr>
          <w:rFonts w:ascii="Times New Roman" w:hAnsi="Times New Roman" w:cs="Times New Roman"/>
        </w:rPr>
        <w:br/>
        <w:t>*Tatiana voulut le décapiter mais il recula d'un bond. Ce geste ne l'empêcha pas de le blesser au torse d'une entaille profonde. Il fit plusieurs saltos arrière pour éviter les autres coups de la guerrière. Il chopa une épée qui était au sol et arrêta net l'offensive de l'Amazone.*</w:t>
      </w:r>
      <w:r>
        <w:rPr>
          <w:rFonts w:ascii="Times New Roman" w:hAnsi="Times New Roman" w:cs="Times New Roman"/>
        </w:rPr>
        <w:br/>
      </w:r>
      <w:r>
        <w:rPr>
          <w:rFonts w:ascii="Times New Roman" w:hAnsi="Times New Roman" w:cs="Times New Roman"/>
        </w:rPr>
        <w:br/>
        <w:t>- Je t'en prie arrête !</w:t>
      </w:r>
      <w:r>
        <w:rPr>
          <w:rFonts w:ascii="Times New Roman" w:hAnsi="Times New Roman" w:cs="Times New Roman"/>
        </w:rPr>
        <w:br/>
        <w:t>- Tu dois subir le même sort qu'elle ! C'était à toi de la protéger !!!</w:t>
      </w:r>
      <w:r>
        <w:rPr>
          <w:rFonts w:ascii="Times New Roman" w:hAnsi="Times New Roman" w:cs="Times New Roman"/>
        </w:rPr>
        <w:br/>
      </w:r>
      <w:r>
        <w:rPr>
          <w:rFonts w:ascii="Times New Roman" w:hAnsi="Times New Roman" w:cs="Times New Roman"/>
        </w:rPr>
        <w:br/>
        <w:t>*Tatiana n'avait plus le sens des réalités et elle continua, décidée à le tuer. Vane n'avait pas envie de se battre et n'attaquait pas. L'Amazone prenait vite de l'assurance et d'un geste franc, elle lui planta son épée dans le ventre. Elle était très proche de lui, tenant la garde de son arme. Vane la regardait, les pupilles dilatées, et du sang coula de sa bouche. Le silence s'installa et Tatiana retira rapidement l'épée du corps du jeune homme. Elle le regardait méchamment, en train de mourir, Vane au sol. Elle se retourna ensuite vers Laury avec toujours la même rage.*</w:t>
      </w:r>
      <w:r>
        <w:rPr>
          <w:rFonts w:ascii="Times New Roman" w:hAnsi="Times New Roman" w:cs="Times New Roman"/>
        </w:rPr>
        <w:br/>
      </w:r>
      <w:r>
        <w:rPr>
          <w:rFonts w:ascii="Times New Roman" w:hAnsi="Times New Roman" w:cs="Times New Roman"/>
        </w:rPr>
        <w:br/>
        <w:t>- J'avais dit à ma sœur que les hommes la tueraient...</w:t>
      </w:r>
      <w:r>
        <w:rPr>
          <w:rFonts w:ascii="Times New Roman" w:hAnsi="Times New Roman" w:cs="Times New Roman"/>
        </w:rPr>
        <w:br/>
      </w:r>
      <w:r>
        <w:rPr>
          <w:rFonts w:ascii="Times New Roman" w:hAnsi="Times New Roman" w:cs="Times New Roman"/>
        </w:rPr>
        <w:br/>
        <w:t>*Tatiana était en colère et comme elle n'arrivait pas à se calmer, elle s'acharna sur les chasseurs encore en vie...*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colère de Laury s’envola quand Vane tomba au sol. Elle reporta toute sa frustration vers la jeune femme.</w:t>
      </w:r>
      <w:r>
        <w:rPr>
          <w:rFonts w:ascii="Times New Roman" w:hAnsi="Times New Roman" w:cs="Times New Roman"/>
        </w:rPr>
        <w:br/>
        <w:t>« Tu n’avais pas à faire ça, lui dit-elle d’une voix sans aucun sentiment. »</w:t>
      </w:r>
      <w:r>
        <w:rPr>
          <w:rFonts w:ascii="Times New Roman" w:hAnsi="Times New Roman" w:cs="Times New Roman"/>
        </w:rPr>
        <w:br/>
        <w:t xml:space="preserve">Elle fondit sur la jeune femme Léonis au poing, elle était si en colère contre l’Amazone qu’elle parvint à la désarmer en quelques passes. Elle la fit tomber au sol et pointa la lame de son épée contre sa gorge. Ses yeux semblaient de plus en plus déments. </w:t>
      </w:r>
      <w:r>
        <w:rPr>
          <w:rFonts w:ascii="Times New Roman" w:hAnsi="Times New Roman" w:cs="Times New Roman"/>
        </w:rPr>
        <w:br/>
        <w:t>« Laury, hurla la voix de Mara se mêlant à l’altercation. »</w:t>
      </w:r>
      <w:r>
        <w:rPr>
          <w:rFonts w:ascii="Times New Roman" w:hAnsi="Times New Roman" w:cs="Times New Roman"/>
        </w:rPr>
        <w:br/>
        <w:t>Elle regarda Tatiana quelques minutes puis retira son arme avec des gestes lents et précautionneux. Elle se retourna vers Vane et alla voir ses blessures. Elles étaient sérieuses. Elle foudroya Tatiana du regard.</w:t>
      </w:r>
      <w:r>
        <w:rPr>
          <w:rFonts w:ascii="Times New Roman" w:hAnsi="Times New Roman" w:cs="Times New Roman"/>
        </w:rPr>
        <w:br/>
        <w:t>« S’il meure, tu ne connaîtras aucun repos, je serais ton pire cauchemar. »</w:t>
      </w:r>
      <w:r>
        <w:rPr>
          <w:rFonts w:ascii="Times New Roman" w:hAnsi="Times New Roman" w:cs="Times New Roman"/>
        </w:rPr>
        <w:br/>
        <w:t>Mara venait d’arriver, elles se mirent d’accord sur ce qu’il fallait pour soigner l’homme et partirent chacune dans des directions opposées.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ne pouvait pas sur le moment résister à l'attaque de Laury. Elle sentit la lame froide sur sa gorge. Après quelques minutes, elle s'en alla vers Vane. L'Amazone se releva.*</w:t>
      </w:r>
      <w:r>
        <w:rPr>
          <w:rFonts w:ascii="Times New Roman" w:hAnsi="Times New Roman" w:cs="Times New Roman"/>
        </w:rPr>
        <w:br/>
      </w:r>
      <w:r>
        <w:rPr>
          <w:rFonts w:ascii="Times New Roman" w:hAnsi="Times New Roman" w:cs="Times New Roman"/>
        </w:rPr>
        <w:br/>
        <w:t>- S’il meure, tu ne connaîtras aucun repos, je serais ton pire cauchemar.</w:t>
      </w:r>
      <w:r>
        <w:rPr>
          <w:rFonts w:ascii="Times New Roman" w:hAnsi="Times New Roman" w:cs="Times New Roman"/>
        </w:rPr>
        <w:br/>
        <w:t>- Et je serai le tien s’il vit.</w:t>
      </w:r>
      <w:r>
        <w:rPr>
          <w:rFonts w:ascii="Times New Roman" w:hAnsi="Times New Roman" w:cs="Times New Roman"/>
        </w:rPr>
        <w:br/>
      </w:r>
      <w:r>
        <w:rPr>
          <w:rFonts w:ascii="Times New Roman" w:hAnsi="Times New Roman" w:cs="Times New Roman"/>
        </w:rPr>
        <w:br/>
        <w:t>*Elle les regarda s'en aller puis s'approcha de Vane. Il regardait le ciel en tentant de respirer, sentant la fin venir. Elle le regarda.*</w:t>
      </w:r>
      <w:r>
        <w:rPr>
          <w:rFonts w:ascii="Times New Roman" w:hAnsi="Times New Roman" w:cs="Times New Roman"/>
        </w:rPr>
        <w:br/>
      </w:r>
      <w:r>
        <w:rPr>
          <w:rFonts w:ascii="Times New Roman" w:hAnsi="Times New Roman" w:cs="Times New Roman"/>
        </w:rPr>
        <w:br/>
        <w:t>- J'espère que tu souffres, comme a dû souffrir ma sœur...</w:t>
      </w:r>
      <w:r>
        <w:rPr>
          <w:rFonts w:ascii="Times New Roman" w:hAnsi="Times New Roman" w:cs="Times New Roman"/>
        </w:rPr>
        <w:br/>
      </w:r>
      <w:r>
        <w:rPr>
          <w:rFonts w:ascii="Times New Roman" w:hAnsi="Times New Roman" w:cs="Times New Roman"/>
        </w:rPr>
        <w:br/>
        <w:t>*Vane versait des larmes en songeant à nouveau à Merenwen. Elle n'avait pas mérité ça c'est vrai et il se sentait de plus en plus coupable. Il n'avait plus envie de se battre pour survivre surtout après ce qu'il lui avait fait...*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en rage quand elle revint, elle bouscula Tatiana qui se tenait devant Vane et commença sa préparation, Mara ne tarda pas à arriver aussi. Il y avait de la rage dans ses gestes, la préparation ne dura que quelques minutes et Laury se mit à panser ses blessures.</w:t>
      </w:r>
      <w:r>
        <w:rPr>
          <w:rFonts w:ascii="Times New Roman" w:hAnsi="Times New Roman" w:cs="Times New Roman"/>
        </w:rPr>
        <w:br/>
        <w:t>« Ne t’inquiète pas, dit-elle, ça va aller. »</w:t>
      </w:r>
      <w:r>
        <w:rPr>
          <w:rFonts w:ascii="Times New Roman" w:hAnsi="Times New Roman" w:cs="Times New Roman"/>
        </w:rPr>
        <w:br/>
        <w:t>Elle demanda à Mara de veiller sur lui et alla voir Tatiana qui faisait les cents pas comme un lion en cage.</w:t>
      </w:r>
      <w:r>
        <w:rPr>
          <w:rFonts w:ascii="Times New Roman" w:hAnsi="Times New Roman" w:cs="Times New Roman"/>
        </w:rPr>
        <w:br/>
        <w:t>« Tatiana, tu n’étais pas là, tu ne pouvais pas savoir ce que c’était. Poses-toi la question, où était Vane à ce moment-là ? La réponse est en geôle comme nous tous. Crois-tu que j’aurais pu faire quelque chose pour aider Léandre là où j’étais ? Nous étions seuls, face à une armée et à un gouvernement. C’est facile de faire des reproches, ne crois-tu pas qu’il a assez souffert ? »</w:t>
      </w:r>
      <w:r>
        <w:rPr>
          <w:rFonts w:ascii="Times New Roman" w:hAnsi="Times New Roman" w:cs="Times New Roman"/>
        </w:rPr>
        <w:br/>
        <w:t>Elle finit sa tirade à bout de souffle.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regarda Laury sans pouvoir dire quoi que ce soit. Lorsqu'elle s'éloigna, il réussit à regarder Mara et du regard, la supplia de ne pas le soigner... Il n'avait plus envie de combattre...</w:t>
      </w:r>
      <w:r>
        <w:rPr>
          <w:rFonts w:ascii="Times New Roman" w:hAnsi="Times New Roman" w:cs="Times New Roman"/>
        </w:rPr>
        <w:br/>
        <w:t>Tatiana de son coté ne décolérait pas. Elle vit Laury s'approcher.*</w:t>
      </w:r>
      <w:r>
        <w:rPr>
          <w:rFonts w:ascii="Times New Roman" w:hAnsi="Times New Roman" w:cs="Times New Roman"/>
        </w:rPr>
        <w:br/>
      </w:r>
      <w:r>
        <w:rPr>
          <w:rFonts w:ascii="Times New Roman" w:hAnsi="Times New Roman" w:cs="Times New Roman"/>
        </w:rPr>
        <w:br/>
        <w:t>- Tatiana, tu n’étais pas là, tu ne pouvais pas savoir ce que c’était. Poses-toi la question, où était Vane à ce moment-là ? La réponse est en geôle comme nous tous. Crois-tu que j’aurais pu faire quelque chose pour aider Léandre là où j’étais ? Nous étions seuls, face à une armée et à un gouvernement. C’est facile de faire des reproches, ne crois-tu pas qu’il a assez souffert ?</w:t>
      </w:r>
      <w:r>
        <w:rPr>
          <w:rFonts w:ascii="Times New Roman" w:hAnsi="Times New Roman" w:cs="Times New Roman"/>
        </w:rPr>
        <w:br/>
        <w:t xml:space="preserve">- Non je n'étais pas là mais lui, avait le devoir de la protéger... Je me suis toujours méfiée de cet homme et franchement je ne sais pas ce que ma sœur a pu lui trouver... J'avais prévenu ma sœur, le jour où il lui arriverait quelque chose, il en paierait le prix ! </w:t>
      </w:r>
      <w:r>
        <w:rPr>
          <w:rFonts w:ascii="Times New Roman" w:hAnsi="Times New Roman" w:cs="Times New Roman"/>
        </w:rPr>
        <w:br/>
        <w:t>Et pour te répondre, non je ne crois pas qu'il a assez souffert... Si je pouvais, je le tuerai de mes propres mains pour venger ma sœur !</w:t>
      </w:r>
      <w:r>
        <w:rPr>
          <w:rFonts w:ascii="Times New Roman" w:hAnsi="Times New Roman" w:cs="Times New Roman"/>
        </w:rPr>
        <w:br/>
      </w:r>
      <w:r>
        <w:rPr>
          <w:rFonts w:ascii="Times New Roman" w:hAnsi="Times New Roman" w:cs="Times New Roman"/>
        </w:rPr>
        <w:br/>
        <w:t>*Tatiana frappa dans un arbre de colère. Il était tout proche et elle ne pouvait pas le tuer...*</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Mara se sentait mal à l’aise, elle s’approcha de Vane et lui murmura : </w:t>
      </w:r>
      <w:r>
        <w:rPr>
          <w:rFonts w:ascii="Times New Roman" w:hAnsi="Times New Roman" w:cs="Times New Roman"/>
        </w:rPr>
        <w:br/>
        <w:t>« Tu me crois suicidaire ? Si tu viens à mourir, elle serait capable de m’étriper juste parce que je suis là. »</w:t>
      </w:r>
      <w:r>
        <w:rPr>
          <w:rFonts w:ascii="Times New Roman" w:hAnsi="Times New Roman" w:cs="Times New Roman"/>
        </w:rPr>
        <w:br/>
      </w:r>
      <w:r>
        <w:rPr>
          <w:rFonts w:ascii="Times New Roman" w:hAnsi="Times New Roman" w:cs="Times New Roman"/>
        </w:rPr>
        <w:br/>
        <w:t>Laury bouillonnait de rage. Elle lança un coup bas mais c’était les dernières armes qui lui restaient.</w:t>
      </w:r>
      <w:r>
        <w:rPr>
          <w:rFonts w:ascii="Times New Roman" w:hAnsi="Times New Roman" w:cs="Times New Roman"/>
        </w:rPr>
        <w:br/>
        <w:t>« Et Black, qu’est ce que tu as pu trouver à ce traître ? »</w:t>
      </w:r>
      <w:r>
        <w:rPr>
          <w:rFonts w:ascii="Times New Roman" w:hAnsi="Times New Roman" w:cs="Times New Roman"/>
        </w:rPr>
        <w:br/>
        <w:t>Elle se retourna, inutile de discuter avec elle, de toute façon, elle était au moins aussi butée que Laury.</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n'avait pas envie de discuter et encore moins avec elle. Son être réclamait vengeance tout autant que le sien...*</w:t>
      </w:r>
      <w:r>
        <w:rPr>
          <w:rFonts w:ascii="Times New Roman" w:hAnsi="Times New Roman" w:cs="Times New Roman"/>
        </w:rPr>
        <w:br/>
      </w:r>
      <w:r>
        <w:rPr>
          <w:rFonts w:ascii="Times New Roman" w:hAnsi="Times New Roman" w:cs="Times New Roman"/>
        </w:rPr>
        <w:br/>
        <w:t>- Et Black, qu’est ce que tu as pu trouver à ce traître ?</w:t>
      </w:r>
      <w:r>
        <w:rPr>
          <w:rFonts w:ascii="Times New Roman" w:hAnsi="Times New Roman" w:cs="Times New Roman"/>
        </w:rPr>
        <w:br/>
        <w:t>- Moi je ne suis pas morte !!</w:t>
      </w:r>
      <w:r>
        <w:rPr>
          <w:rFonts w:ascii="Times New Roman" w:hAnsi="Times New Roman" w:cs="Times New Roman"/>
        </w:rPr>
        <w:br/>
      </w:r>
      <w:r>
        <w:rPr>
          <w:rFonts w:ascii="Times New Roman" w:hAnsi="Times New Roman" w:cs="Times New Roman"/>
        </w:rPr>
        <w:br/>
        <w:t>*Elle regarda Laury s'éloigner puis partit, elle aussi, de son côté. Ouragan avait suivit la scène et ne prenait partit pour aucune des deux. Il se contenta de marcher derrière elle.*</w:t>
      </w:r>
      <w:r>
        <w:rPr>
          <w:rFonts w:ascii="Times New Roman" w:hAnsi="Times New Roman" w:cs="Times New Roman"/>
        </w:rPr>
        <w:br/>
      </w:r>
      <w:r>
        <w:rPr>
          <w:rFonts w:ascii="Times New Roman" w:hAnsi="Times New Roman" w:cs="Times New Roman"/>
        </w:rPr>
        <w:br/>
        <w:t>*Vane soupira en gémissant. Il reposa sa tête au sol et essaya de se lever. Mais le moindre mouvement lui faisait trop mal. Vane ferma les yeux après avoir regardé les rayons du couché de soleil...*</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Mara cria quand Vane voulut se lever, Laury accourut alors. Elle vit que Vane fermait les yeux. Elle lui donna quelques claques amicales sur le visage.</w:t>
      </w:r>
      <w:r>
        <w:rPr>
          <w:rFonts w:ascii="Times New Roman" w:hAnsi="Times New Roman" w:cs="Times New Roman"/>
        </w:rPr>
        <w:br/>
        <w:t>« On ne s’endort pas, reste avec moi. Je n’ai pas renié une éternité avec Léandre pour te perdre quelques heures plus tard.</w:t>
      </w:r>
      <w:r>
        <w:rPr>
          <w:rFonts w:ascii="Times New Roman" w:hAnsi="Times New Roman" w:cs="Times New Roman"/>
        </w:rPr>
        <w:br/>
        <w:t>- Quoi, s’étonna Mara qui avait écouté malgré elle, tu as repoussé Léandre pour ce type. »</w:t>
      </w:r>
      <w:r>
        <w:rPr>
          <w:rFonts w:ascii="Times New Roman" w:hAnsi="Times New Roman" w:cs="Times New Roman"/>
        </w:rPr>
        <w:br/>
        <w:t>Laury la foudroya du regard. Mara leva les mains en signe d’apaisement.</w:t>
      </w:r>
      <w:r>
        <w:rPr>
          <w:rFonts w:ascii="Times New Roman" w:hAnsi="Times New Roman" w:cs="Times New Roman"/>
        </w:rPr>
        <w:br/>
        <w:t>« Je n’ai rien dit. »</w:t>
      </w:r>
      <w:r>
        <w:rPr>
          <w:rFonts w:ascii="Times New Roman" w:hAnsi="Times New Roman" w:cs="Times New Roman"/>
        </w:rPr>
        <w:br/>
        <w:t>Puis elle se dit qu’il valait mieux pour elle ne pas trop traîner par ici. Elle disparut même assez rapidement.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n'entendait plus rien mais la voix de Laury lui sembla plutôt lointaine... Tout était noir autour de lui...*</w:t>
      </w:r>
      <w:r>
        <w:rPr>
          <w:rFonts w:ascii="Times New Roman" w:hAnsi="Times New Roman" w:cs="Times New Roman"/>
        </w:rPr>
        <w:br/>
      </w:r>
      <w:r>
        <w:rPr>
          <w:rFonts w:ascii="Times New Roman" w:hAnsi="Times New Roman" w:cs="Times New Roman"/>
        </w:rPr>
        <w:br/>
        <w:t>- On ne s’endort pas, reste avec moi. Je n’ai pas renié une éternité avec Léandre pour te perdre quelques heures plus tard.</w:t>
      </w:r>
      <w:r>
        <w:rPr>
          <w:rFonts w:ascii="Times New Roman" w:hAnsi="Times New Roman" w:cs="Times New Roman"/>
        </w:rPr>
        <w:br/>
      </w:r>
      <w:r>
        <w:rPr>
          <w:rFonts w:ascii="Times New Roman" w:hAnsi="Times New Roman" w:cs="Times New Roman"/>
        </w:rPr>
        <w:br/>
        <w:t>*Avait-il bien entendu ? Elle avait renoncé à Léandre pour lui ? Mais pourquoi ? Il cessa de réfléchir et ouvrit doucement les yeux. Mara avait disparut et il regarda Laury sans rien dire.*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sourit enfin quand il ouvrit les yeux. Elle s’approcha de son oreille pour lui murmurer.</w:t>
      </w:r>
      <w:r>
        <w:rPr>
          <w:rFonts w:ascii="Times New Roman" w:hAnsi="Times New Roman" w:cs="Times New Roman"/>
        </w:rPr>
        <w:br/>
        <w:t>« Le cataplasme ne va pas tarder à faire effet, en attendant, accroches-toi. Je n’ai pas envie de te perdre. Ca te dirais quand tout ça sera terminé d’aller visiter les coins les plus somptueux de mon pays, d’aller voir le soleil se coucher dans la mer, il n’y a rien de plus beau au monde. Ca je peux te le garantir. »</w:t>
      </w:r>
      <w:r>
        <w:rPr>
          <w:rFonts w:ascii="Times New Roman" w:hAnsi="Times New Roman" w:cs="Times New Roman"/>
        </w:rPr>
        <w:br/>
        <w:t>Elle continua à lui parler de son pays, c’était la seule idée qu’elle avait, même si elle savait qu’elle ne pourrait pas y retourner tant que le vice-roi serait au pouvoir. Elle refoula sa déception, ne la faisant pas transparaître dans sa voix, elle devait motiver Vane pas le démoraliser.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lui parlait... Il ne la voyait pas mais elle lui parlait d'une voix calme comme un murmure, une confidence... Vane l'écoutait sans se lasser puis il imagina la scène. </w:t>
      </w:r>
      <w:r>
        <w:rPr>
          <w:rFonts w:ascii="Times New Roman" w:hAnsi="Times New Roman" w:cs="Times New Roman"/>
        </w:rPr>
        <w:br/>
        <w:t>Vane la regarda sourire. Le voile noir se leva et il voyait de mieux en mieux. Il réussit à ouvrir la bouche et placer quelques mots.*</w:t>
      </w:r>
      <w:r>
        <w:rPr>
          <w:rFonts w:ascii="Times New Roman" w:hAnsi="Times New Roman" w:cs="Times New Roman"/>
        </w:rPr>
        <w:br/>
      </w:r>
      <w:r>
        <w:rPr>
          <w:rFonts w:ascii="Times New Roman" w:hAnsi="Times New Roman" w:cs="Times New Roman"/>
        </w:rPr>
        <w:br/>
        <w:t>- Tu me le... promets ?</w:t>
      </w:r>
      <w:r>
        <w:rPr>
          <w:rFonts w:ascii="Times New Roman" w:hAnsi="Times New Roman" w:cs="Times New Roman"/>
        </w:rPr>
        <w:br/>
      </w:r>
      <w:r>
        <w:rPr>
          <w:rFonts w:ascii="Times New Roman" w:hAnsi="Times New Roman" w:cs="Times New Roman"/>
        </w:rPr>
        <w:br/>
        <w:t>*Il porta sa main à son ventre et se redressa tant bien que mal. Il repensa à ce qui s'était passé et ferma les yeux à nouveau... Après un instant, il regarda Laury d'un air attristé.*</w:t>
      </w:r>
      <w:r>
        <w:rPr>
          <w:rFonts w:ascii="Times New Roman" w:hAnsi="Times New Roman" w:cs="Times New Roman"/>
        </w:rPr>
        <w:br/>
      </w:r>
      <w:r>
        <w:rPr>
          <w:rFonts w:ascii="Times New Roman" w:hAnsi="Times New Roman" w:cs="Times New Roman"/>
        </w:rPr>
        <w:br/>
        <w:t>- Ciria est morte...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préparation agissait, Vane allait mieux.</w:t>
      </w:r>
      <w:r>
        <w:rPr>
          <w:rFonts w:ascii="Times New Roman" w:hAnsi="Times New Roman" w:cs="Times New Roman"/>
        </w:rPr>
        <w:br/>
        <w:t>« Tu me le... promets ? Demanda-t-il.</w:t>
      </w:r>
      <w:r>
        <w:rPr>
          <w:rFonts w:ascii="Times New Roman" w:hAnsi="Times New Roman" w:cs="Times New Roman"/>
        </w:rPr>
        <w:br/>
        <w:t>- T’ai-je déjà menti ? »</w:t>
      </w:r>
      <w:r>
        <w:rPr>
          <w:rFonts w:ascii="Times New Roman" w:hAnsi="Times New Roman" w:cs="Times New Roman"/>
        </w:rPr>
        <w:br/>
        <w:t>Elle sourit, il allait beaucoup mieux, elle se sentit soulagée. Elle le vit fermer les yeux quelques instants quand il les réouvrit, il y avait une étrange mélancolie dedans.</w:t>
      </w:r>
      <w:r>
        <w:rPr>
          <w:rFonts w:ascii="Times New Roman" w:hAnsi="Times New Roman" w:cs="Times New Roman"/>
        </w:rPr>
        <w:br/>
        <w:t>« Ciria est morte... »</w:t>
      </w:r>
      <w:r>
        <w:rPr>
          <w:rFonts w:ascii="Times New Roman" w:hAnsi="Times New Roman" w:cs="Times New Roman"/>
        </w:rPr>
        <w:br/>
        <w:t>Laury s’en doutait, elle aurait dû intervenir. Son cœur se serra, est-ce que ça avait un rapport avec sa démonstration de violence contre les chasseurs ? Elle avait perdu son sang froid. Elle ne savait plus quoi dire.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sentit la préparation faire son effet mais il avait un souvenir bien trop amer en lui...*</w:t>
      </w:r>
      <w:r>
        <w:rPr>
          <w:rFonts w:ascii="Times New Roman" w:hAnsi="Times New Roman" w:cs="Times New Roman"/>
        </w:rPr>
        <w:br/>
      </w:r>
      <w:r>
        <w:rPr>
          <w:rFonts w:ascii="Times New Roman" w:hAnsi="Times New Roman" w:cs="Times New Roman"/>
        </w:rPr>
        <w:br/>
        <w:t xml:space="preserve">- Je l'ai vue... J'ai eu des morceaux de souvenirs, des images... Elle a abandonné le combat, Ciria était beaucoup trop affectée... Son corps n'est pas très loin d'ici... Cirion a un dédoublement de personnalité et il s'apprête à se battre avec Ereb. </w:t>
      </w:r>
      <w:r>
        <w:rPr>
          <w:rFonts w:ascii="Times New Roman" w:hAnsi="Times New Roman" w:cs="Times New Roman"/>
        </w:rPr>
        <w:br/>
      </w:r>
      <w:r>
        <w:rPr>
          <w:rFonts w:ascii="Times New Roman" w:hAnsi="Times New Roman" w:cs="Times New Roman"/>
        </w:rPr>
        <w:br/>
        <w:t>*Il leva les yeux vers Laury.*</w:t>
      </w:r>
      <w:r>
        <w:rPr>
          <w:rFonts w:ascii="Times New Roman" w:hAnsi="Times New Roman" w:cs="Times New Roman"/>
        </w:rPr>
        <w:br/>
      </w:r>
      <w:r>
        <w:rPr>
          <w:rFonts w:ascii="Times New Roman" w:hAnsi="Times New Roman" w:cs="Times New Roman"/>
        </w:rPr>
        <w:br/>
        <w:t>- Je ne sais pas comment ça se fait que je vois ça...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jura, quel groupe !!! Elle appela Mara, elle savait que la jeune femme n’était pas loin. Elle accourut immédiatement et écouta les ordres. Elle devait rester auprès de Vane. Laury partit, elle se mit à l’écart, la seule chose qui pourrait rendre un tant soit peu de cohésion au groupe c’était Ciria, elle le savait. Mais comment l’atteindre ? Elle avait une solution mais elle était risquée. La guerre, la colère, la mort, quand elle pensa à tout ça, elle prit sa décision. Elle se mit à fouiller le sol à la recherche d’une plante. La seule qui pourrait la maintenir à mi-chemin entre la vie et la mort. Elle ne tarda pas à en trouver une sous une grosse couche de neige. Espérant qu’elle ne faisait pas une bêtise, elle l’avala. Elle commença à se sentir mal tandis que la plante faisait son effet, en quelques minutes, au prix d’énormes douleurs, elle parvint à ce coin perdu entre la vie et la mort, là où elle avait croisé Léandre il y a si peu de temps. Ciria était là, comme si elle l’attendait.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redouta le regard de Laury. Il aurait bien voulu la rattraper mais il était cloué au sol. C'est Mara qui fut chargée de veiller sur lui...*</w:t>
      </w:r>
      <w:r>
        <w:rPr>
          <w:rFonts w:ascii="Times New Roman" w:hAnsi="Times New Roman" w:cs="Times New Roman"/>
        </w:rPr>
        <w:br/>
      </w:r>
      <w:r>
        <w:rPr>
          <w:rFonts w:ascii="Times New Roman" w:hAnsi="Times New Roman" w:cs="Times New Roman"/>
        </w:rPr>
        <w:br/>
        <w:t>*Ciria voyageait depuis un bon moment dans cet espace. Elle voulait rejoindre l'autre coté mais quelqu'un ou quelque chose la retenait. Elle regarda derrière elle, une aura familière l'observait. Ciria fut surprise de voir Laury. Elle avait revêtu la longue robe blanche de rituel et s'approcha de la jeune femme.*</w:t>
      </w:r>
      <w:r>
        <w:rPr>
          <w:rFonts w:ascii="Times New Roman" w:hAnsi="Times New Roman" w:cs="Times New Roman"/>
        </w:rPr>
        <w:br/>
      </w:r>
      <w:r>
        <w:rPr>
          <w:rFonts w:ascii="Times New Roman" w:hAnsi="Times New Roman" w:cs="Times New Roman"/>
        </w:rPr>
        <w:br/>
        <w:t>- Que fais-tu ici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s’attendait à ce que Ciria ne soit pas heureuse de la croiser ici.</w:t>
      </w:r>
      <w:r>
        <w:rPr>
          <w:rFonts w:ascii="Times New Roman" w:hAnsi="Times New Roman" w:cs="Times New Roman"/>
        </w:rPr>
        <w:br/>
        <w:t>« Que fais-tu ici ?</w:t>
      </w:r>
      <w:r>
        <w:rPr>
          <w:rFonts w:ascii="Times New Roman" w:hAnsi="Times New Roman" w:cs="Times New Roman"/>
        </w:rPr>
        <w:br/>
        <w:t>- Je suis morte, dit-elle, enfin presque. Je viens t’empêcher de faire la plus belle bêtise de ta vie, ou plutôt de ta mort. Depuis que tu es partie, c’est la folie, une véritable folie. Si tu ne reviens pas, tu compteras quatre, peut être même cinq de tes compagnons comme nouveaux locataires. Tatiana souhaite à présent la mort de Vane, ce dernier blessé par l’Amazone ne va pas tarder à mourir, Cirion ne s’en remet pas, il projette de tuer Ereb. Et Blitz. »</w:t>
      </w:r>
      <w:r>
        <w:rPr>
          <w:rFonts w:ascii="Times New Roman" w:hAnsi="Times New Roman" w:cs="Times New Roman"/>
        </w:rPr>
        <w:br/>
        <w:t>Elle marqua une pause voyant Ciria sursauter à l’ouie de son nom.</w:t>
      </w:r>
      <w:r>
        <w:rPr>
          <w:rFonts w:ascii="Times New Roman" w:hAnsi="Times New Roman" w:cs="Times New Roman"/>
        </w:rPr>
        <w:br/>
        <w:t>« Blitz est fou de tristesse. »</w:t>
      </w:r>
      <w:r>
        <w:rPr>
          <w:rFonts w:ascii="Times New Roman" w:hAnsi="Times New Roman" w:cs="Times New Roman"/>
        </w:rPr>
        <w:br/>
        <w:t>Elle regarda Ciria d’un air grave.</w:t>
      </w:r>
      <w:r>
        <w:rPr>
          <w:rFonts w:ascii="Times New Roman" w:hAnsi="Times New Roman" w:cs="Times New Roman"/>
        </w:rPr>
        <w:br/>
        <w:t>« Je sais que le groupe n’est pas parfait, qu’il y a des dissensions entre les membres mais tu ne peux pas nous abandonner au Mal comme ça. Je ne connais rien de vos prophéties mais mon cœur me dit que si tu ne reviens pas, ce sera l’enfer sur la Terre, à tout jamais. »</w:t>
      </w:r>
      <w:r>
        <w:rPr>
          <w:rFonts w:ascii="Times New Roman" w:hAnsi="Times New Roman" w:cs="Times New Roman"/>
        </w:rPr>
        <w:br/>
        <w:t>Elle la regarda droit dans les yeux, elle voulait la convaincre mais ne savait pas trop comment s’y prendre.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avait mal d'entendre ça... Tout ce qu'elle voulait s'était partir loin, très loin afin de survivre dans un bonheur presque parfait... Elle baissa les yeux et regarda le sol. Lentement elle leva la paume de sa main vers son regard. Une plus scintilla comme un tatouage gravé depuis la nuit des temps. Ciria avait un devoir envers eux...</w:t>
      </w:r>
      <w:r>
        <w:rPr>
          <w:rFonts w:ascii="Times New Roman" w:hAnsi="Times New Roman" w:cs="Times New Roman"/>
        </w:rPr>
        <w:br/>
        <w:t>L'ange regarda Laury qui lui demandait de l'aide. Un ange n'a pas le droit d'abandonner le peuple dont elle a la charge. Ciria versa des larmes de cristal avant de fermer le poing.</w:t>
      </w:r>
      <w:r>
        <w:rPr>
          <w:rFonts w:ascii="Times New Roman" w:hAnsi="Times New Roman" w:cs="Times New Roman"/>
        </w:rPr>
        <w:br/>
        <w:t>Elle redressa la tête, ses yeux devinrent argentés comme un brouillard de diamants et fit apparaître son sceptre. Sans un mot, elle le pointa vers Laury qui peu après, retrouva son corps, saine et sauve.</w:t>
      </w:r>
      <w:r>
        <w:rPr>
          <w:rFonts w:ascii="Times New Roman" w:hAnsi="Times New Roman" w:cs="Times New Roman"/>
        </w:rPr>
        <w:br/>
      </w:r>
      <w:r>
        <w:rPr>
          <w:rFonts w:ascii="Times New Roman" w:hAnsi="Times New Roman" w:cs="Times New Roman"/>
        </w:rPr>
        <w:br/>
        <w:t xml:space="preserve">Vane dût fermer les yeux quand il regarda le ciel. Une explosion se fit entendre et la terre trembla. Tatiana tomba même à la renverse à cause de cette secousse. </w:t>
      </w:r>
      <w:r>
        <w:rPr>
          <w:rFonts w:ascii="Times New Roman" w:hAnsi="Times New Roman" w:cs="Times New Roman"/>
        </w:rPr>
        <w:br/>
        <w:t xml:space="preserve">Ciria reprit possession de son corps et s'éleva dans le ciel. Cette fois, son corps était recouvert d'une robe blanche. Elle avait les épaules découvertes mais la robe se composait de longues manches en "V". Le vent faisait virevolter ses cheveux et sa tunique. Décidée, elle se dirigea vers Vane. De sa main, elle guérit totalement ses blessures, pour Tatiana, elle dirigea également sa main vers elle mais plus vers son cœur et s'empara de toute sa haine et sa rancœur. Sans rien dire, Ciria se dirigea vers Cirion. Ce dernier était sur le point de se battre avec Ereb. Elle se plaça entre eux et fit augmenter son aura pour les aveugler. Ciria utilisa son pouvoir pour enfermer son frère dans une prison de diamant et la fit disparaître. Lorsqu'elle se retourna vers Ereb qui était sous l'emprise de la colère, elle utilisa le même procédé que pour Tatiana et plongea Ereb dans un sommeil réparateur après lui avoir absorbé toutes ses pensées négatives ainsi que ses sentiments noirs. </w:t>
      </w:r>
      <w:r>
        <w:rPr>
          <w:rFonts w:ascii="Times New Roman" w:hAnsi="Times New Roman" w:cs="Times New Roman"/>
        </w:rPr>
        <w:br/>
      </w:r>
      <w:r>
        <w:rPr>
          <w:rFonts w:ascii="Times New Roman" w:hAnsi="Times New Roman" w:cs="Times New Roman"/>
        </w:rPr>
        <w:br/>
        <w:t>Ciria baissa les yeux lorsque tout était rentré plus ou moins dans l'ordre et s'éloigna un peu du "camp". Elle devait supporter la pression du Mal en 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eut à nouveau la curieuse sensation de retrouver la vie. Elle ouvrit les yeux en inspirant à pleins poumons. Elle resta, quelques minutes, allongée dans la neige. Elle avait réussi. Un sourire éclaira son visage. Elle voulut se lever. La nausée lui prit, elle ignorait cet effet indésirable que la plante pouvait avoir sur quelqu’un et pour cause, elle ne connaissait personne qui en soit revenu. Elle parvint à se mettre debout, la tête lui tournait. Elle tituba et s’effondra dans la neige. Mieux valait pour le moment reste bien assise et attendre que l’effet passe.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*Lorsque Ciria s'efforça de se mettre debout, elle regarda devant elle, par delà l'horizon... Le coucher de soleil était magnifique... Elle le fixa un long moment puis se laissa tomber assise, et se recroquevilla sur elle-même en sanglotant en silence... Elle ne se fera jamais au Mal qui dévore le cœur des humains mais elle devait être forte pour les autres... Ciria n'avait pas le droit de se laisser aller...</w:t>
      </w:r>
      <w:r>
        <w:rPr>
          <w:rFonts w:ascii="Times New Roman" w:hAnsi="Times New Roman" w:cs="Times New Roman"/>
        </w:rPr>
        <w:br/>
      </w:r>
      <w:r>
        <w:rPr>
          <w:rFonts w:ascii="Times New Roman" w:hAnsi="Times New Roman" w:cs="Times New Roman"/>
        </w:rPr>
        <w:br/>
        <w:t>Vane marcha jusqu'a Laury et l'aida à se redresser un peu.*</w:t>
      </w:r>
      <w:r>
        <w:rPr>
          <w:rFonts w:ascii="Times New Roman" w:hAnsi="Times New Roman" w:cs="Times New Roman"/>
        </w:rPr>
        <w:br/>
      </w:r>
      <w:r>
        <w:rPr>
          <w:rFonts w:ascii="Times New Roman" w:hAnsi="Times New Roman" w:cs="Times New Roman"/>
        </w:rPr>
        <w:br/>
        <w:t>- Tu as réussi à ramener un ange qui se dirigeait vers la mort....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se leva. Décidément, elle passait son temps à dormir! Mais que faisait-elle là au juste? Elle se souvenait... elle parlait avec William et... </w:t>
      </w:r>
      <w:r>
        <w:rPr>
          <w:rFonts w:ascii="Times New Roman" w:hAnsi="Times New Roman" w:cs="Times New Roman"/>
        </w:rPr>
        <w:br/>
        <w:t>Elle ressentit cette aura la percuter et résonner comme un coup de tonnerre! Ciria!</w:t>
      </w:r>
      <w:r>
        <w:rPr>
          <w:rFonts w:ascii="Times New Roman" w:hAnsi="Times New Roman" w:cs="Times New Roman"/>
        </w:rPr>
        <w:br/>
        <w:t>L'Invoqueuse se précipita à l'extérieur et se dirigea en courant vers la source de cette énergie. Haletante, elle s'arrêta près de l'ange.</w:t>
      </w:r>
      <w:r>
        <w:rPr>
          <w:rFonts w:ascii="Times New Roman" w:hAnsi="Times New Roman" w:cs="Times New Roman"/>
        </w:rPr>
        <w:br/>
        <w:t xml:space="preserve">-Ciria... tu... Oh, je suis tellement heureuse! </w:t>
      </w:r>
      <w:r>
        <w:rPr>
          <w:rFonts w:ascii="Times New Roman" w:hAnsi="Times New Roman" w:cs="Times New Roman"/>
        </w:rPr>
        <w:br/>
        <w:t>Elle se laissa tomber à côté de sa compagne, avec un sourire qui disparu dès qu'elle s'aperçut que Ciria pleurait.</w:t>
      </w:r>
      <w:r>
        <w:rPr>
          <w:rFonts w:ascii="Times New Roman" w:hAnsi="Times New Roman" w:cs="Times New Roman"/>
        </w:rPr>
        <w:br/>
        <w:t>- Mais... Ciria... qu’y a-t-il? Tu... Peut-être ne voulais-tu pas revenir?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tellement plongée dans ses souvenirs et ses pensées, qu'elle ne ressentit pas Ereb arriver. Elle sursauta lorsque Ereb tomba à genoux près d'elle.*</w:t>
      </w:r>
      <w:r>
        <w:rPr>
          <w:rFonts w:ascii="Times New Roman" w:hAnsi="Times New Roman" w:cs="Times New Roman"/>
        </w:rPr>
        <w:br/>
      </w:r>
      <w:r>
        <w:rPr>
          <w:rFonts w:ascii="Times New Roman" w:hAnsi="Times New Roman" w:cs="Times New Roman"/>
        </w:rPr>
        <w:br/>
        <w:t xml:space="preserve">- Ciria... tu... Oh, je suis tellement heureuse! </w:t>
      </w:r>
      <w:r>
        <w:rPr>
          <w:rFonts w:ascii="Times New Roman" w:hAnsi="Times New Roman" w:cs="Times New Roman"/>
        </w:rPr>
        <w:br/>
      </w:r>
      <w:r>
        <w:rPr>
          <w:rFonts w:ascii="Times New Roman" w:hAnsi="Times New Roman" w:cs="Times New Roman"/>
        </w:rPr>
        <w:br/>
        <w:t>*Ciria la regarda, le visage rempli de larmes puis les essuya rapidement en détournant le regard...*</w:t>
      </w:r>
      <w:r>
        <w:rPr>
          <w:rFonts w:ascii="Times New Roman" w:hAnsi="Times New Roman" w:cs="Times New Roman"/>
        </w:rPr>
        <w:br/>
      </w:r>
      <w:r>
        <w:rPr>
          <w:rFonts w:ascii="Times New Roman" w:hAnsi="Times New Roman" w:cs="Times New Roman"/>
        </w:rPr>
        <w:br/>
        <w:t>- Mais... Ciria... qui a-t-il ? Tu... Peut-être ne voulais-tu pas revenir ?</w:t>
      </w:r>
      <w:r>
        <w:rPr>
          <w:rFonts w:ascii="Times New Roman" w:hAnsi="Times New Roman" w:cs="Times New Roman"/>
        </w:rPr>
        <w:br/>
        <w:t>- Je... je ne supporte plus le cœur des hommes... Vous ne pensez qu'à vous battre et à vous faire la guerre...</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refusa poliment la main de Vane. Elle était plus que groggy.</w:t>
      </w:r>
      <w:r>
        <w:rPr>
          <w:rFonts w:ascii="Times New Roman" w:hAnsi="Times New Roman" w:cs="Times New Roman"/>
        </w:rPr>
        <w:br/>
        <w:t>« Laisse-moi un peu me remettre.</w:t>
      </w:r>
      <w:r>
        <w:rPr>
          <w:rFonts w:ascii="Times New Roman" w:hAnsi="Times New Roman" w:cs="Times New Roman"/>
        </w:rPr>
        <w:br/>
        <w:t>- Tu as réussi à ramener un ange qui se dirigeait vers la mort....</w:t>
      </w:r>
      <w:r>
        <w:rPr>
          <w:rFonts w:ascii="Times New Roman" w:hAnsi="Times New Roman" w:cs="Times New Roman"/>
        </w:rPr>
        <w:br/>
        <w:t>- Oui, et pas sans mal, maugréa Laury. Ce truc est une vraie saloperie. »</w:t>
      </w:r>
      <w:r>
        <w:rPr>
          <w:rFonts w:ascii="Times New Roman" w:hAnsi="Times New Roman" w:cs="Times New Roman"/>
        </w:rPr>
        <w:br/>
        <w:t>Elle ne fit même pas attention au fait que Vane ne devait pas la comprendre. Mara arriva doucement.</w:t>
      </w:r>
      <w:r>
        <w:rPr>
          <w:rFonts w:ascii="Times New Roman" w:hAnsi="Times New Roman" w:cs="Times New Roman"/>
        </w:rPr>
        <w:br/>
        <w:t>« Bonjour les amoureux, dit-elle, il y a quelqu’un qui pourrait m’expliquer ? J’ai vu un ange, enfin, je crois. »</w:t>
      </w:r>
      <w:r>
        <w:rPr>
          <w:rFonts w:ascii="Times New Roman" w:hAnsi="Times New Roman" w:cs="Times New Roman"/>
        </w:rPr>
        <w:br/>
        <w:t>Laury se mit à rire. Mara osa un regard à Vane, elle semblait gênée par la situation.</w:t>
      </w:r>
      <w:r>
        <w:rPr>
          <w:rFonts w:ascii="Times New Roman" w:hAnsi="Times New Roman" w:cs="Times New Roman"/>
        </w:rPr>
        <w:br/>
        <w:t>« Tu ne m’en veux pas de trop pour l’épée, Vane ? Demanda-t-elle d’une voix timide.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Tout ? Si c'est le cas, alors pourquoi te bats-tu pour eux ? Si tu ne les apprécies pas, pourquoi les défends-tu ? Si tu voulais partir, pourquoi es-tu revenue ? </w:t>
      </w:r>
      <w:r>
        <w:rPr>
          <w:rFonts w:ascii="Times New Roman" w:hAnsi="Times New Roman" w:cs="Times New Roman"/>
        </w:rPr>
        <w:br/>
        <w:t>Ereb la regarda quelques instants puis continua.</w:t>
      </w:r>
      <w:r>
        <w:rPr>
          <w:rFonts w:ascii="Times New Roman" w:hAnsi="Times New Roman" w:cs="Times New Roman"/>
        </w:rPr>
        <w:br/>
        <w:t xml:space="preserve">- Si ton souhait est de détruire les humains qui te font souffrir, ce n'est pas parce que tu es un ange, ou parce que c'est ton destin de nous protéger et que tu es née pour ça, que cela doit t'en empêcher. Le destin ou la naissance ne sont que des propositions d'avenir. N'agis qu'en fonction de ce que toi, tu veux. Si tu nous défends, il faut que ce soit parce que c'est ton vœu le plus cher, et rien d'autre. </w:t>
      </w:r>
      <w:r>
        <w:rPr>
          <w:rFonts w:ascii="Times New Roman" w:hAnsi="Times New Roman" w:cs="Times New Roman"/>
        </w:rPr>
        <w:br/>
        <w:t xml:space="preserve">L'invoqueuse se coupa, hésitante. Peut-être était-elle trop indiscrète? </w:t>
      </w:r>
      <w:r>
        <w:rPr>
          <w:rFonts w:ascii="Times New Roman" w:hAnsi="Times New Roman" w:cs="Times New Roman"/>
        </w:rPr>
        <w:br/>
        <w:t>-Maintenant, dis-moi... quel est ton véritable souhait?</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Vane la regarda se remettre doucement puis voulu lui dire quelque chose mais Mara le coupa dans sa lancée.*</w:t>
      </w:r>
      <w:r>
        <w:rPr>
          <w:rFonts w:ascii="Times New Roman" w:hAnsi="Times New Roman" w:cs="Times New Roman"/>
        </w:rPr>
        <w:br/>
      </w:r>
      <w:r>
        <w:rPr>
          <w:rFonts w:ascii="Times New Roman" w:hAnsi="Times New Roman" w:cs="Times New Roman"/>
        </w:rPr>
        <w:br/>
        <w:t xml:space="preserve">- Tu ne m’en veux pas de trop pour l’épée, Vane ? Demanda-t-elle d’une voix timide. </w:t>
      </w:r>
      <w:r>
        <w:rPr>
          <w:rFonts w:ascii="Times New Roman" w:hAnsi="Times New Roman" w:cs="Times New Roman"/>
        </w:rPr>
        <w:br/>
      </w:r>
      <w:r>
        <w:rPr>
          <w:rFonts w:ascii="Times New Roman" w:hAnsi="Times New Roman" w:cs="Times New Roman"/>
        </w:rPr>
        <w:br/>
        <w:t>*Vane ne savait pas trop de quoi elle parlait car il avait d'autre chose en tête. Il haussa les épaules en la regardant.*</w:t>
      </w:r>
      <w:r>
        <w:rPr>
          <w:rFonts w:ascii="Times New Roman" w:hAnsi="Times New Roman" w:cs="Times New Roman"/>
        </w:rPr>
        <w:br/>
      </w:r>
      <w:r>
        <w:rPr>
          <w:rFonts w:ascii="Times New Roman" w:hAnsi="Times New Roman" w:cs="Times New Roman"/>
        </w:rPr>
        <w:br/>
        <w:t>- Dans d'autres circonstances, je t'aurai sûrement hais ou attaqué... Mais je n'ai pas envie que Ciria soit plus mal qu'elle ne l'est... C'est oublié... Et pour expliquer en gros, oui tu as bien vu un ange....</w:t>
      </w:r>
      <w:r>
        <w:rPr>
          <w:rFonts w:ascii="Times New Roman" w:hAnsi="Times New Roman" w:cs="Times New Roman"/>
        </w:rPr>
        <w:br/>
      </w:r>
      <w:r>
        <w:rPr>
          <w:rFonts w:ascii="Times New Roman" w:hAnsi="Times New Roman" w:cs="Times New Roman"/>
        </w:rPr>
        <w:br/>
        <w:t>*Ciria regarda Ereb tout le temps qu'elle parla puis laissa planer le silence. C'est elle qui le brisa...*</w:t>
      </w:r>
      <w:r>
        <w:rPr>
          <w:rFonts w:ascii="Times New Roman" w:hAnsi="Times New Roman" w:cs="Times New Roman"/>
        </w:rPr>
        <w:br/>
      </w:r>
      <w:r>
        <w:rPr>
          <w:rFonts w:ascii="Times New Roman" w:hAnsi="Times New Roman" w:cs="Times New Roman"/>
        </w:rPr>
        <w:br/>
        <w:t>- Je ne veux pas les détruire... Et c'est mon devoir de les protéger, je n'ai été conçue que pour protéger la vie. Quand le mal disparaîtra, je disparaîtrai avec lui ainsi que mon frère... Nous sommes nés de deux dieux venant de mondes différents... C'est la prophétie qui veut ça... Et je dois assumer mon destin.</w:t>
      </w:r>
      <w:r>
        <w:rPr>
          <w:rFonts w:ascii="Times New Roman" w:hAnsi="Times New Roman" w:cs="Times New Roman"/>
        </w:rPr>
        <w:br/>
      </w:r>
      <w:r>
        <w:rPr>
          <w:rFonts w:ascii="Times New Roman" w:hAnsi="Times New Roman" w:cs="Times New Roman"/>
        </w:rPr>
        <w:br/>
        <w:t>*Lorsqu'elle lui posa la question de ce qu'elle voulait vraiment, elle hésita puis la regarda*</w:t>
      </w:r>
      <w:r>
        <w:rPr>
          <w:rFonts w:ascii="Times New Roman" w:hAnsi="Times New Roman" w:cs="Times New Roman"/>
        </w:rPr>
        <w:br/>
      </w:r>
      <w:r>
        <w:rPr>
          <w:rFonts w:ascii="Times New Roman" w:hAnsi="Times New Roman" w:cs="Times New Roman"/>
        </w:rPr>
        <w:br/>
        <w:t>- Protéger la vie... Et ça ne peut être autrement. Le bonheur des autres passe avant celui d'un ange...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Alors mon bonheur ne sera jamais le tien ? »</w:t>
      </w:r>
      <w:r>
        <w:rPr>
          <w:rFonts w:ascii="Times New Roman" w:hAnsi="Times New Roman" w:cs="Times New Roman"/>
        </w:rPr>
        <w:br/>
        <w:t>La voix de Blitz s’éleva malgré lui, il avait, par mégarde, entendu la conversation des deux femmes. Il ne voulait pas intervenir mais les paroles de Ciria finirent par le convaincre. Il allait répliquer quelque chose quand Laury Vane et Mara arrivèrent. Blitz ne s’étonna pas de voir la jeune femme, Laury lui avait dit qu’elle était là. Laury arborait un magnifique sourire et deux beaux lapins.</w:t>
      </w:r>
      <w:r>
        <w:rPr>
          <w:rFonts w:ascii="Times New Roman" w:hAnsi="Times New Roman" w:cs="Times New Roman"/>
        </w:rPr>
        <w:br/>
        <w:t>« Je vous prépare ma spécialité, ce soir, on dîne tous près du feu, ça vous dit ? »</w:t>
      </w:r>
      <w:r>
        <w:rPr>
          <w:rFonts w:ascii="Times New Roman" w:hAnsi="Times New Roman" w:cs="Times New Roman"/>
        </w:rPr>
        <w:br/>
        <w:t>Elle était enjouée, joyeuse, elle laissa Vane s’occuper du feu tandis qu’elle préparait un magnifique ragoût. Quand ce dernier fut prêt, elle appela tout le monde à venir autour du feu.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sursauta et vit Blitz.*</w:t>
      </w:r>
      <w:r>
        <w:rPr>
          <w:rFonts w:ascii="Times New Roman" w:hAnsi="Times New Roman" w:cs="Times New Roman"/>
        </w:rPr>
        <w:br/>
      </w:r>
      <w:r>
        <w:rPr>
          <w:rFonts w:ascii="Times New Roman" w:hAnsi="Times New Roman" w:cs="Times New Roman"/>
        </w:rPr>
        <w:br/>
        <w:t>- Alors mon bonheur ne sera jamais le tien ?</w:t>
      </w:r>
      <w:r>
        <w:rPr>
          <w:rFonts w:ascii="Times New Roman" w:hAnsi="Times New Roman" w:cs="Times New Roman"/>
        </w:rPr>
        <w:br/>
      </w:r>
      <w:r>
        <w:rPr>
          <w:rFonts w:ascii="Times New Roman" w:hAnsi="Times New Roman" w:cs="Times New Roman"/>
        </w:rPr>
        <w:br/>
        <w:t xml:space="preserve">*Elle allait répondre quand le reste du groupe arriva. Elle détourna le regard et n'arrivait pas à se laisser aller à la bonne humeur de Laury. Tout le monde se dirigea vers le feu lorsque Laury cria après eux. Elle sourit à Ereb puis se leva. </w:t>
      </w:r>
      <w:r>
        <w:rPr>
          <w:rFonts w:ascii="Times New Roman" w:hAnsi="Times New Roman" w:cs="Times New Roman"/>
        </w:rPr>
        <w:br/>
        <w:t>Ciria attendit que tout le monde soit installé pour reculer dans l'ombre de la nuit. Elle marcha dans la neige et voulait être seule... Elle n'avait plus le même sentiment d'avant... Etant petite, elle pardonnait tout le monde même le pire des criminels et même si elle était triste, elle riait pour oublier sa peine... Maintenant elle n'y arrivait plus. Elle croisa les bras pour se réchauffer et marcha lentement, les pieds nus dans la neige.*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Et Blitz? Tu me dis que toi et ton frère disparaîtraient avec le mal, et tu veux que Blitz t'aide à mourir ? Ton souhait n'est donc pas son bonheur à lui avant celui des autres ? Si les anges aiment tout le monde tout autant, alors, c'est qu'ils n'éprouvent réellement de sentiments pour personne. Ils accomplissent juste leur devoir d'amour universel, et en faisant cela, ils le renient. Si tu penses que tu es née que pour ça, Ciria, alors ta vie ne vaut pas la peine d'être vécue. Je ne dis pas ça pour te blesser, je te considère comme une excellente amie, donc, pour moi, tu as le droit de savoir ce que je pense. Sache cependant que tu as tout mon soutien, et que j'essaierai de t'aider de mon mieux.  </w:t>
      </w:r>
      <w:r>
        <w:rPr>
          <w:rFonts w:ascii="Times New Roman" w:hAnsi="Times New Roman" w:cs="Times New Roman"/>
        </w:rPr>
        <w:br/>
        <w:t xml:space="preserve">Elle la quitta avec un grand sourire, consciente toutefois que ce qu'elle lui avait dit n'était pas pour lui remonter le moral. Mais elle trouvait la situation tellement injuste et stupide ! Et Ciria ne semblait même pas en avoir conscience. </w:t>
      </w:r>
      <w:r>
        <w:rPr>
          <w:rFonts w:ascii="Times New Roman" w:hAnsi="Times New Roman" w:cs="Times New Roman"/>
        </w:rPr>
        <w:br/>
        <w:t>L'Invoqueuse s'assit près d'une mare glacée, sous un grand arbre. Enfin en paix avec elle-même, elle fit quelques exercices mentaux d'Invoquation pour se détendre, puis fini par se laisser aller à la somnolence.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laissa franchement aller au cynisme.</w:t>
      </w:r>
      <w:r>
        <w:rPr>
          <w:rFonts w:ascii="Times New Roman" w:hAnsi="Times New Roman" w:cs="Times New Roman"/>
        </w:rPr>
        <w:br/>
        <w:t>«  Ce groupe est damné ma parole ! Je m’évertue à prévoir des choses pour que nous nous rapprochions et tout le monde n’en fait qu’à sa tête. »</w:t>
      </w:r>
      <w:r>
        <w:rPr>
          <w:rFonts w:ascii="Times New Roman" w:hAnsi="Times New Roman" w:cs="Times New Roman"/>
        </w:rPr>
        <w:br/>
        <w:t>Elle se retourna vers la maigre partie du groupe qui avait daigné se joindre à elle.</w:t>
      </w:r>
      <w:r>
        <w:rPr>
          <w:rFonts w:ascii="Times New Roman" w:hAnsi="Times New Roman" w:cs="Times New Roman"/>
        </w:rPr>
        <w:br/>
        <w:t>« Elle est belle notre armée indestructible ! »</w:t>
      </w:r>
      <w:r>
        <w:rPr>
          <w:rFonts w:ascii="Times New Roman" w:hAnsi="Times New Roman" w:cs="Times New Roman"/>
        </w:rPr>
        <w:br/>
        <w:t xml:space="preserve">Elle se leva et quitta le groupe, Blitz qui semblait perdu dans ses pensées demanda quand même : </w:t>
      </w:r>
      <w:r>
        <w:rPr>
          <w:rFonts w:ascii="Times New Roman" w:hAnsi="Times New Roman" w:cs="Times New Roman"/>
        </w:rPr>
        <w:br/>
        <w:t>« Tu vas où ?</w:t>
      </w:r>
      <w:r>
        <w:rPr>
          <w:rFonts w:ascii="Times New Roman" w:hAnsi="Times New Roman" w:cs="Times New Roman"/>
        </w:rPr>
        <w:br/>
        <w:t>- M’entraîner, de toute façon, il n’y a que ça à faire, on est pas ensemble pour nouer des liens, on est juste là pour se battre comme de maudis exécutants. »</w:t>
      </w:r>
      <w:r>
        <w:rPr>
          <w:rFonts w:ascii="Times New Roman" w:hAnsi="Times New Roman" w:cs="Times New Roman"/>
        </w:rPr>
        <w:br/>
        <w:t>Blitz la regarda partir puis plongea son regard dans les flammes, il prit sa décision, se leva et alla rejoindre Ciria, il devait impérativement lui parler. Il la trouve errant dans la neige, transis par le froid. Il enleva immédiatement son manteau et lui mit sur les épaules.</w:t>
      </w:r>
      <w:r>
        <w:rPr>
          <w:rFonts w:ascii="Times New Roman" w:hAnsi="Times New Roman" w:cs="Times New Roman"/>
        </w:rPr>
        <w:br/>
        <w:t>« Tu vas te transformer en petit glaçon si tu restes comme ça dans la neige.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réfléchissait aux paroles d'Ereb... Sa vie ne valait pas la peine d'être vécue ?? Elle faisait son devoir pourtant et elle lui disait ça... Ciria ne devait d'ailleurs jamais connaître le bonheur et l'amour et elle l'avait connu. C'était déjà beaucoup pour elle mais que devait-elle faire ? Renier ce qu'elle est ? Ce qu'on lui a appris ? Tant de questions sans réponses...</w:t>
      </w:r>
      <w:r>
        <w:rPr>
          <w:rFonts w:ascii="Times New Roman" w:hAnsi="Times New Roman" w:cs="Times New Roman"/>
        </w:rPr>
        <w:br/>
        <w:t>Ciria marchait depuis un bon moment déjà et ses pieds étaient tout bleus. Elle sursauta et se retourna vivement lorsque Blitz posa son manteau sur ses épaules.*</w:t>
      </w:r>
      <w:r>
        <w:rPr>
          <w:rFonts w:ascii="Times New Roman" w:hAnsi="Times New Roman" w:cs="Times New Roman"/>
        </w:rPr>
        <w:br/>
      </w:r>
      <w:r>
        <w:rPr>
          <w:rFonts w:ascii="Times New Roman" w:hAnsi="Times New Roman" w:cs="Times New Roman"/>
        </w:rPr>
        <w:br/>
        <w:t>- Tu vas te transformer en petit glaçon si tu restes comme ça dans la neige.</w:t>
      </w:r>
      <w:r>
        <w:rPr>
          <w:rFonts w:ascii="Times New Roman" w:hAnsi="Times New Roman" w:cs="Times New Roman"/>
        </w:rPr>
        <w:br/>
        <w:t>- Peut être bien...</w:t>
      </w:r>
      <w:r>
        <w:rPr>
          <w:rFonts w:ascii="Times New Roman" w:hAnsi="Times New Roman" w:cs="Times New Roman"/>
        </w:rPr>
        <w:br/>
      </w:r>
      <w:r>
        <w:rPr>
          <w:rFonts w:ascii="Times New Roman" w:hAnsi="Times New Roman" w:cs="Times New Roman"/>
        </w:rPr>
        <w:br/>
        <w:t>*Elle le regarda, un silence de mort traversa les environs... Ciria détourna le regard.*</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eut un sourire amical, il voyait bien que quelque chose n’allait pas. Il décida d’utiliser l’humour.</w:t>
      </w:r>
      <w:r>
        <w:rPr>
          <w:rFonts w:ascii="Times New Roman" w:hAnsi="Times New Roman" w:cs="Times New Roman"/>
        </w:rPr>
        <w:br/>
        <w:t>« Je ne suis pas resté avec les autres, Laury est en pleine crise de grognerie. »</w:t>
      </w:r>
      <w:r>
        <w:rPr>
          <w:rFonts w:ascii="Times New Roman" w:hAnsi="Times New Roman" w:cs="Times New Roman"/>
        </w:rPr>
        <w:br/>
        <w:t xml:space="preserve">Il eut un petit rire discret qu’il arrêta rapidement. Il la regarda droit dans les yeux et demanda : </w:t>
      </w:r>
      <w:r>
        <w:rPr>
          <w:rFonts w:ascii="Times New Roman" w:hAnsi="Times New Roman" w:cs="Times New Roman"/>
        </w:rPr>
        <w:br/>
        <w:t>« Et si tu me disais ce qui ne va pas ? »</w:t>
      </w:r>
      <w:r>
        <w:rPr>
          <w:rFonts w:ascii="Times New Roman" w:hAnsi="Times New Roman" w:cs="Times New Roman"/>
        </w:rPr>
        <w:br/>
      </w:r>
      <w:r>
        <w:rPr>
          <w:rFonts w:ascii="Times New Roman" w:hAnsi="Times New Roman" w:cs="Times New Roman"/>
        </w:rPr>
        <w:br/>
        <w:t>Auprès du feu, il ne restait plus que Mara et Vane et la jeune fille tentait vainement de lier la conversation.</w:t>
      </w:r>
      <w:r>
        <w:rPr>
          <w:rFonts w:ascii="Times New Roman" w:hAnsi="Times New Roman" w:cs="Times New Roman"/>
        </w:rPr>
        <w:br/>
        <w:t>« Euh dit, Vane, depuis quand toi et Laury vous… enfin, tu m’as comprise quoi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tentait d'utiliser l'humour mais Ciria n'avait pas le cœur à rire... Elle regardait vers l'infini comme si elle voyait son double lui faire signe de venir. Ciria était tout simplement perdue mais elle n'avait pas de droit de le montrer aux autres. Elle se contenta de lever les yeux vers lui.*</w:t>
      </w:r>
      <w:r>
        <w:rPr>
          <w:rFonts w:ascii="Times New Roman" w:hAnsi="Times New Roman" w:cs="Times New Roman"/>
        </w:rPr>
        <w:br/>
      </w:r>
      <w:r>
        <w:rPr>
          <w:rFonts w:ascii="Times New Roman" w:hAnsi="Times New Roman" w:cs="Times New Roman"/>
        </w:rPr>
        <w:br/>
        <w:t>- Et si tu me disais ce qui ne va pas ?</w:t>
      </w:r>
      <w:r>
        <w:rPr>
          <w:rFonts w:ascii="Times New Roman" w:hAnsi="Times New Roman" w:cs="Times New Roman"/>
        </w:rPr>
        <w:br/>
        <w:t>- Je ne vois pas de quoi tu parles, moi je vais bien.</w:t>
      </w:r>
      <w:r>
        <w:rPr>
          <w:rFonts w:ascii="Times New Roman" w:hAnsi="Times New Roman" w:cs="Times New Roman"/>
        </w:rPr>
        <w:br/>
      </w:r>
      <w:r>
        <w:rPr>
          <w:rFonts w:ascii="Times New Roman" w:hAnsi="Times New Roman" w:cs="Times New Roman"/>
        </w:rPr>
        <w:br/>
        <w:t>*Vane regardait le feu depuis un bon moment puis tourna son regard sur Mara qui tentait une petite conversation.*</w:t>
      </w:r>
      <w:r>
        <w:rPr>
          <w:rFonts w:ascii="Times New Roman" w:hAnsi="Times New Roman" w:cs="Times New Roman"/>
        </w:rPr>
        <w:br/>
      </w:r>
      <w:r>
        <w:rPr>
          <w:rFonts w:ascii="Times New Roman" w:hAnsi="Times New Roman" w:cs="Times New Roman"/>
        </w:rPr>
        <w:br/>
        <w:t xml:space="preserve">- Euh dit, Vane, depuis quand toi et Laury vous… enfin, tu m’as compris quoi !!!! </w:t>
      </w:r>
      <w:r>
        <w:rPr>
          <w:rFonts w:ascii="Times New Roman" w:hAnsi="Times New Roman" w:cs="Times New Roman"/>
        </w:rPr>
        <w:br/>
        <w:t>- Depuis quelques jours... C'est arrivé tout seul, on n’a pas cherché à comprendre...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se sentait impuissant, il s’approcha d’elle et lui apposa un baiser sur le front. Il redescendit son visage pour n’être qu’à quelques centimètres de celui de la jeune femme. </w:t>
      </w:r>
      <w:r>
        <w:rPr>
          <w:rFonts w:ascii="Times New Roman" w:hAnsi="Times New Roman" w:cs="Times New Roman"/>
        </w:rPr>
        <w:br/>
        <w:t>« Je vois que quelque chose te tracasse. Que tu as des questions qui restent sans réponses. Je vois que tu es perdue, tu ne souhaites pas que je t’aide ? »</w:t>
      </w:r>
      <w:r>
        <w:rPr>
          <w:rFonts w:ascii="Times New Roman" w:hAnsi="Times New Roman" w:cs="Times New Roman"/>
        </w:rPr>
        <w:br/>
        <w:t xml:space="preserve">Il la regarda intensément et lui dit : </w:t>
      </w:r>
      <w:r>
        <w:rPr>
          <w:rFonts w:ascii="Times New Roman" w:hAnsi="Times New Roman" w:cs="Times New Roman"/>
        </w:rPr>
        <w:br/>
        <w:t>« Je ne vivais plus d’avoir cru te perdre. Je n’imagine plus ma vie, seul. »</w:t>
      </w:r>
      <w:r>
        <w:rPr>
          <w:rFonts w:ascii="Times New Roman" w:hAnsi="Times New Roman" w:cs="Times New Roman"/>
        </w:rPr>
        <w:br/>
      </w:r>
      <w:r>
        <w:rPr>
          <w:rFonts w:ascii="Times New Roman" w:hAnsi="Times New Roman" w:cs="Times New Roman"/>
        </w:rPr>
        <w:br/>
        <w:t>Autour du feu, la conversation était froide mais sympathique.</w:t>
      </w:r>
      <w:r>
        <w:rPr>
          <w:rFonts w:ascii="Times New Roman" w:hAnsi="Times New Roman" w:cs="Times New Roman"/>
        </w:rPr>
        <w:br/>
        <w:t>« Depuis quelques jours... C'est arrivé tout seul, on n'a pas cherché à comprendre...</w:t>
      </w:r>
      <w:r>
        <w:rPr>
          <w:rFonts w:ascii="Times New Roman" w:hAnsi="Times New Roman" w:cs="Times New Roman"/>
        </w:rPr>
        <w:br/>
        <w:t>- Ah ! Et vous vous êtes retrouvés comment ? »</w:t>
      </w:r>
      <w:r>
        <w:rPr>
          <w:rFonts w:ascii="Times New Roman" w:hAnsi="Times New Roman" w:cs="Times New Roman"/>
        </w:rPr>
        <w:br/>
        <w:t>Mara semblait très gauche dans ses questions.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ferma les yeux lorsqu'il posa ses lèvres sur son front puis soutint son regard.*</w:t>
      </w:r>
      <w:r>
        <w:rPr>
          <w:rFonts w:ascii="Times New Roman" w:hAnsi="Times New Roman" w:cs="Times New Roman"/>
        </w:rPr>
        <w:br/>
      </w:r>
      <w:r>
        <w:rPr>
          <w:rFonts w:ascii="Times New Roman" w:hAnsi="Times New Roman" w:cs="Times New Roman"/>
        </w:rPr>
        <w:br/>
        <w:t>- Je vois que quelque chose te tracasse. Que tu as des questions qui restent sans réponses. Je vois que tu es perdue, tu ne souhaites pas que je t’aide ?</w:t>
      </w:r>
      <w:r>
        <w:rPr>
          <w:rFonts w:ascii="Times New Roman" w:hAnsi="Times New Roman" w:cs="Times New Roman"/>
        </w:rPr>
        <w:br/>
        <w:t>- Je ne peux pas... Je ne veux pas que tu t'attaches encore plus à moi...</w:t>
      </w:r>
      <w:r>
        <w:rPr>
          <w:rFonts w:ascii="Times New Roman" w:hAnsi="Times New Roman" w:cs="Times New Roman"/>
        </w:rPr>
        <w:br/>
      </w:r>
      <w:r>
        <w:rPr>
          <w:rFonts w:ascii="Times New Roman" w:hAnsi="Times New Roman" w:cs="Times New Roman"/>
        </w:rPr>
        <w:br/>
        <w:t>*Blitz plongea son regard dans le sien avec une telle intensité qu'il était impossible pour elle de l'ignorer.*</w:t>
      </w:r>
      <w:r>
        <w:rPr>
          <w:rFonts w:ascii="Times New Roman" w:hAnsi="Times New Roman" w:cs="Times New Roman"/>
        </w:rPr>
        <w:br/>
      </w:r>
      <w:r>
        <w:rPr>
          <w:rFonts w:ascii="Times New Roman" w:hAnsi="Times New Roman" w:cs="Times New Roman"/>
        </w:rPr>
        <w:br/>
        <w:t>- Je ne vivais plus d’avoir cru te perdre. Je n’imagine plus ma vie, seul.</w:t>
      </w:r>
      <w:r>
        <w:rPr>
          <w:rFonts w:ascii="Times New Roman" w:hAnsi="Times New Roman" w:cs="Times New Roman"/>
        </w:rPr>
        <w:br/>
        <w:t>- Blitz, je...</w:t>
      </w:r>
      <w:r>
        <w:rPr>
          <w:rFonts w:ascii="Times New Roman" w:hAnsi="Times New Roman" w:cs="Times New Roman"/>
        </w:rPr>
        <w:br/>
      </w:r>
      <w:r>
        <w:rPr>
          <w:rFonts w:ascii="Times New Roman" w:hAnsi="Times New Roman" w:cs="Times New Roman"/>
        </w:rPr>
        <w:br/>
        <w:t>*Ciria retint ses larmes un moment puis éclata en sanglots dans ses bras. Elle resta silencieuse un long moment...*</w:t>
      </w:r>
      <w:r>
        <w:rPr>
          <w:rFonts w:ascii="Times New Roman" w:hAnsi="Times New Roman" w:cs="Times New Roman"/>
        </w:rPr>
        <w:br/>
      </w:r>
      <w:r>
        <w:rPr>
          <w:rFonts w:ascii="Times New Roman" w:hAnsi="Times New Roman" w:cs="Times New Roman"/>
        </w:rPr>
        <w:br/>
        <w:t>- Notre amour est impossible... Lorsque j'aurai rempli mon devoir, je serai appelé auprès des dieux, mes parents... La seule fois où nous nous reverrons c'est lors de ta mort, je serai un de tes accompagnateurs vers le paradis ou les portes de l'enfer...</w:t>
      </w:r>
      <w:r>
        <w:rPr>
          <w:rFonts w:ascii="Times New Roman" w:hAnsi="Times New Roman" w:cs="Times New Roman"/>
        </w:rPr>
        <w:br/>
      </w:r>
      <w:r>
        <w:rPr>
          <w:rFonts w:ascii="Times New Roman" w:hAnsi="Times New Roman" w:cs="Times New Roman"/>
        </w:rPr>
        <w:br/>
        <w:t>*Elle se recula puis le regarda.*</w:t>
      </w:r>
      <w:r>
        <w:rPr>
          <w:rFonts w:ascii="Times New Roman" w:hAnsi="Times New Roman" w:cs="Times New Roman"/>
        </w:rPr>
        <w:br/>
      </w:r>
      <w:r>
        <w:rPr>
          <w:rFonts w:ascii="Times New Roman" w:hAnsi="Times New Roman" w:cs="Times New Roman"/>
        </w:rPr>
        <w:br/>
        <w:t>- Je suis un ange, mon bonheur d'une certaine manière ne peut exister... Nous vivons et nous mourons pour protéger la vie... Je ne sers qu'à ça et pourtant... Je ressens une haine cachée contre moi, de n'être que ce que je suis...</w:t>
      </w:r>
      <w:r>
        <w:rPr>
          <w:rFonts w:ascii="Times New Roman" w:hAnsi="Times New Roman" w:cs="Times New Roman"/>
        </w:rPr>
        <w:br/>
      </w:r>
      <w:r>
        <w:rPr>
          <w:rFonts w:ascii="Times New Roman" w:hAnsi="Times New Roman" w:cs="Times New Roman"/>
        </w:rPr>
        <w:br/>
        <w:t>*Mara n'arrêtait pas de poser des questions. En temps normal il se serait éloigné mais cette fois ci il prit plaisir à répondre.*</w:t>
      </w:r>
      <w:r>
        <w:rPr>
          <w:rFonts w:ascii="Times New Roman" w:hAnsi="Times New Roman" w:cs="Times New Roman"/>
        </w:rPr>
        <w:br/>
      </w:r>
      <w:r>
        <w:rPr>
          <w:rFonts w:ascii="Times New Roman" w:hAnsi="Times New Roman" w:cs="Times New Roman"/>
        </w:rPr>
        <w:br/>
        <w:t>- Ah ! Et vous vous êtes retrouvés comment ?</w:t>
      </w:r>
      <w:r>
        <w:rPr>
          <w:rFonts w:ascii="Times New Roman" w:hAnsi="Times New Roman" w:cs="Times New Roman"/>
        </w:rPr>
        <w:br/>
        <w:t>- Grâce à un ange... Mais je dois avouer que nos retrouvailles ne furent pas de tout repos, dit-il en riant. On voulait se charcuter et puis les évènements on fait qu'on s'est rapproché... Moi j'ai réussi à lui avouer ce que je pensais et voilà...</w:t>
      </w:r>
      <w:r>
        <w:rPr>
          <w:rFonts w:ascii="Times New Roman" w:hAnsi="Times New Roman" w:cs="Times New Roman"/>
        </w:rPr>
        <w:br/>
      </w:r>
      <w:r>
        <w:rPr>
          <w:rFonts w:ascii="Times New Roman" w:hAnsi="Times New Roman" w:cs="Times New Roman"/>
        </w:rPr>
        <w:br/>
        <w:t>*Il se retourna vers elle avec un sourire un peu moqueur mais bien amical.*</w:t>
      </w:r>
      <w:r>
        <w:rPr>
          <w:rFonts w:ascii="Times New Roman" w:hAnsi="Times New Roman" w:cs="Times New Roman"/>
        </w:rPr>
        <w:br/>
      </w:r>
      <w:r>
        <w:rPr>
          <w:rFonts w:ascii="Times New Roman" w:hAnsi="Times New Roman" w:cs="Times New Roman"/>
        </w:rPr>
        <w:br/>
        <w:t>- Satisfaite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la regarda d’un air grave.</w:t>
      </w:r>
      <w:r>
        <w:rPr>
          <w:rFonts w:ascii="Times New Roman" w:hAnsi="Times New Roman" w:cs="Times New Roman"/>
        </w:rPr>
        <w:br/>
        <w:t>« Ciria, peux-tu me rappeler votre légende ? »</w:t>
      </w:r>
      <w:r>
        <w:rPr>
          <w:rFonts w:ascii="Times New Roman" w:hAnsi="Times New Roman" w:cs="Times New Roman"/>
        </w:rPr>
        <w:br/>
        <w:t xml:space="preserve">L’ange ne comprit pas mais s’exécuta, quand elle eut prononcé la phrase : </w:t>
      </w:r>
      <w:r>
        <w:rPr>
          <w:rFonts w:ascii="Times New Roman" w:hAnsi="Times New Roman" w:cs="Times New Roman"/>
        </w:rPr>
        <w:br/>
        <w:t>« Le Dieu du ciel, Falcone et la Déesse du monde souterrain, Belrok connurent un amour sans limite qui bien évidemment fut resté secret jusqu'à la fin de la guerre. »</w:t>
      </w:r>
      <w:r>
        <w:rPr>
          <w:rFonts w:ascii="Times New Roman" w:hAnsi="Times New Roman" w:cs="Times New Roman"/>
        </w:rPr>
        <w:br/>
        <w:t xml:space="preserve">Il lui posa un doigt sur les lèvres pour l’arrêter et la regarda : </w:t>
      </w:r>
      <w:r>
        <w:rPr>
          <w:rFonts w:ascii="Times New Roman" w:hAnsi="Times New Roman" w:cs="Times New Roman"/>
        </w:rPr>
        <w:br/>
        <w:t>« Voilà pourquoi j’y crois. Et s’il faut mourir pour passer l’éternité auprès de toi, je ne vois aucun problème. »</w:t>
      </w:r>
      <w:r>
        <w:rPr>
          <w:rFonts w:ascii="Times New Roman" w:hAnsi="Times New Roman" w:cs="Times New Roman"/>
        </w:rPr>
        <w:br/>
        <w:t xml:space="preserve">Il essuya ses larmes d’un geste doux et reprit : </w:t>
      </w:r>
      <w:r>
        <w:rPr>
          <w:rFonts w:ascii="Times New Roman" w:hAnsi="Times New Roman" w:cs="Times New Roman"/>
        </w:rPr>
        <w:br/>
        <w:t>« Crois-tu que deux dieux que tout a séparés, aujourd’hui unis dans l’amour, auraient envie de faire subir les mêmes choses à leur fille ? »</w:t>
      </w:r>
      <w:r>
        <w:rPr>
          <w:rFonts w:ascii="Times New Roman" w:hAnsi="Times New Roman" w:cs="Times New Roman"/>
        </w:rPr>
        <w:br/>
      </w:r>
      <w:r>
        <w:rPr>
          <w:rFonts w:ascii="Times New Roman" w:hAnsi="Times New Roman" w:cs="Times New Roman"/>
        </w:rPr>
        <w:br/>
        <w:t>Mara sourit, Vane se prêtait à ses questions.</w:t>
      </w:r>
      <w:r>
        <w:rPr>
          <w:rFonts w:ascii="Times New Roman" w:hAnsi="Times New Roman" w:cs="Times New Roman"/>
        </w:rPr>
        <w:br/>
        <w:t>« Satisfaite ? Demanda-t-il. »</w:t>
      </w:r>
      <w:r>
        <w:rPr>
          <w:rFonts w:ascii="Times New Roman" w:hAnsi="Times New Roman" w:cs="Times New Roman"/>
        </w:rPr>
        <w:br/>
        <w:t>Elle hocha de la tête.</w:t>
      </w:r>
      <w:r>
        <w:rPr>
          <w:rFonts w:ascii="Times New Roman" w:hAnsi="Times New Roman" w:cs="Times New Roman"/>
        </w:rPr>
        <w:br/>
        <w:t>« C’est bien que vous soyez heureux, j’aurais cru que… enfin, avec ce qu’il s’est passé… Tout le monde l’adorait Léandre mais pas autant qu’elle. C’est injuste ce qui lui est arrivé, et aux autres aussi. Tu sais que le vice-Roii nous a fait prêter serment. Il avait empli la salle de nos familles et un bourreau passait à chaque serment mettre une épée sous la gorge des êtres chers. »</w:t>
      </w:r>
      <w:r>
        <w:rPr>
          <w:rFonts w:ascii="Times New Roman" w:hAnsi="Times New Roman" w:cs="Times New Roman"/>
        </w:rPr>
        <w:br/>
        <w:t>Son regard se perdit dans le vide, comme si elle revivait la scène.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ne voyait pas trop où il voulait en venir mais quand il l'arrêta au moment où la légende parlait de ses parents, elle baissa les yeux.*</w:t>
      </w:r>
      <w:r>
        <w:rPr>
          <w:rFonts w:ascii="Times New Roman" w:hAnsi="Times New Roman" w:cs="Times New Roman"/>
        </w:rPr>
        <w:br/>
      </w:r>
      <w:r>
        <w:rPr>
          <w:rFonts w:ascii="Times New Roman" w:hAnsi="Times New Roman" w:cs="Times New Roman"/>
        </w:rPr>
        <w:br/>
        <w:t>- Crois-tu que deux dieux que tout a séparés, aujourd’hui unis dans l’amour, auraient envie de faire subir les mêmes choses à leur fille ?</w:t>
      </w:r>
      <w:r>
        <w:rPr>
          <w:rFonts w:ascii="Times New Roman" w:hAnsi="Times New Roman" w:cs="Times New Roman"/>
        </w:rPr>
        <w:br/>
        <w:t xml:space="preserve">- Si la prophétie ne se réalise pas... Les 666 ans prochains seront pires que cette fois-ci car si je ne disparais pas, je ne pourrais pas me réincarner. Voilà le problème... </w:t>
      </w:r>
      <w:r>
        <w:rPr>
          <w:rFonts w:ascii="Times New Roman" w:hAnsi="Times New Roman" w:cs="Times New Roman"/>
        </w:rPr>
        <w:br/>
      </w:r>
      <w:r>
        <w:rPr>
          <w:rFonts w:ascii="Times New Roman" w:hAnsi="Times New Roman" w:cs="Times New Roman"/>
        </w:rPr>
        <w:br/>
        <w:t>*Ciria voulait lui dire qu'elle préférait être damnée et vivre à ces cotés que passer l'éternité sans lui mais comme c'était un ange, les mots restèrent au fond de sa gorge. Elle se contenta de le regarder.*</w:t>
      </w:r>
      <w:r>
        <w:rPr>
          <w:rFonts w:ascii="Times New Roman" w:hAnsi="Times New Roman" w:cs="Times New Roman"/>
        </w:rPr>
        <w:br/>
      </w:r>
      <w:r>
        <w:rPr>
          <w:rFonts w:ascii="Times New Roman" w:hAnsi="Times New Roman" w:cs="Times New Roman"/>
        </w:rPr>
        <w:br/>
        <w:t>- Je ne veux pas que tu meures, je ne veux pas... Mais je ne veux pas non plus te laisser seul...</w:t>
      </w:r>
      <w:r>
        <w:rPr>
          <w:rFonts w:ascii="Times New Roman" w:hAnsi="Times New Roman" w:cs="Times New Roman"/>
        </w:rPr>
        <w:br/>
      </w:r>
      <w:r>
        <w:rPr>
          <w:rFonts w:ascii="Times New Roman" w:hAnsi="Times New Roman" w:cs="Times New Roman"/>
        </w:rPr>
        <w:br/>
        <w:t>*L'ange le fixait... Elle devait s'en aller, ne pas s'attacher d'avantage mais elle l'aimait plus que sa propre vie, et même plus que sa mission... Elle voulait l'embrasser comme une jeune humaine débordante d'amour mais elle se retint et baissa la tête. Cela ne ferait qu'empirer les choses...*</w:t>
      </w:r>
      <w:r>
        <w:rPr>
          <w:rFonts w:ascii="Times New Roman" w:hAnsi="Times New Roman" w:cs="Times New Roman"/>
        </w:rPr>
        <w:br/>
      </w:r>
      <w:r>
        <w:rPr>
          <w:rFonts w:ascii="Times New Roman" w:hAnsi="Times New Roman" w:cs="Times New Roman"/>
        </w:rPr>
        <w:br/>
        <w:t>*Lorsque Mara évoqua Léandre, il baissa les yeux. Automatiquement, les images de la mort de Merenwen passèrent devant ses yeux. Il ne voulait pas repenser à tout ça... Il se retourna vivement et posa sa main sur la bouche de la jeune fille.*</w:t>
      </w:r>
      <w:r>
        <w:rPr>
          <w:rFonts w:ascii="Times New Roman" w:hAnsi="Times New Roman" w:cs="Times New Roman"/>
        </w:rPr>
        <w:br/>
      </w:r>
      <w:r>
        <w:rPr>
          <w:rFonts w:ascii="Times New Roman" w:hAnsi="Times New Roman" w:cs="Times New Roman"/>
        </w:rPr>
        <w:br/>
        <w:t>- Je t'en prie, ne reparle plus jamais de ça... Je ne veux plus y repenser...</w:t>
      </w:r>
      <w:r>
        <w:rPr>
          <w:rFonts w:ascii="Times New Roman" w:hAnsi="Times New Roman" w:cs="Times New Roman"/>
        </w:rPr>
        <w:br/>
      </w:r>
      <w:r>
        <w:rPr>
          <w:rFonts w:ascii="Times New Roman" w:hAnsi="Times New Roman" w:cs="Times New Roman"/>
        </w:rPr>
        <w:br/>
        <w:t>*Il se recula doucement puis refixa les flammes. Vane ne voulait en aucune façon revivre ce cauchemar.*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comprenait dans quelle situation son amour l’avait mise mais il n’en démordra pas, jamais. Il se fit une promesse et lui confia à voix haute.</w:t>
      </w:r>
      <w:r>
        <w:rPr>
          <w:rFonts w:ascii="Times New Roman" w:hAnsi="Times New Roman" w:cs="Times New Roman"/>
        </w:rPr>
        <w:br/>
        <w:t>« Même si je dois passer toute mon existence à retourner les bibliothèques, même si je dois me confier aux mages les plus puissants du monde. Je le ferai, je trouverai un moyen d’être avec toi. »</w:t>
      </w:r>
      <w:r>
        <w:rPr>
          <w:rFonts w:ascii="Times New Roman" w:hAnsi="Times New Roman" w:cs="Times New Roman"/>
        </w:rPr>
        <w:br/>
        <w:t>Il y avait au fond de ses yeux, une froide détermination qui ressemblait étrangement à celle de Laury.</w:t>
      </w:r>
      <w:r>
        <w:rPr>
          <w:rFonts w:ascii="Times New Roman" w:hAnsi="Times New Roman" w:cs="Times New Roman"/>
        </w:rPr>
        <w:br/>
      </w:r>
      <w:r>
        <w:rPr>
          <w:rFonts w:ascii="Times New Roman" w:hAnsi="Times New Roman" w:cs="Times New Roman"/>
        </w:rPr>
        <w:br/>
        <w:t>Auprès du feu, Mara comprit qu’elle n’aurait pas du évoquer ces souvenirs, elle baissa la tête d’un air penaud et murmura une vague excuse mais le mal était fait, Vane semblait perdu dans ses pensées.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l'écouta parler, presque la bouche ouverte, ne se doutant pas qu'une telle détermination dormait en lui. Elle était très touchée par ce qu'il tenait de dire et d'un autre coté, elle était fière... Une fierté dissimulée certes mais pas sans intensité. Il l'aimait vraiment et avait bien l'intention de la suivre, pour vivre avec elle. Ciria joua avec ses doigts, le regard perdu dans le vide puis sans rien dire, oubliant un instant qu'elle était un ange et glissa ses bras à sa taille en posant ses lèvres sur les siennes.*</w:t>
      </w:r>
      <w:r>
        <w:rPr>
          <w:rFonts w:ascii="Times New Roman" w:hAnsi="Times New Roman" w:cs="Times New Roman"/>
        </w:rPr>
        <w:br/>
      </w:r>
      <w:r>
        <w:rPr>
          <w:rFonts w:ascii="Times New Roman" w:hAnsi="Times New Roman" w:cs="Times New Roman"/>
        </w:rPr>
        <w:br/>
        <w:t>*Vane sentit la tension revenir et soupira. Elle barbouilla quelques excuses et haussa les épaules. Il prit ensuite deux bouts de bois et les plantas dans un morceau de viande. Il lui en tendit une avec un sourire et un regard légèrement enfantin.*</w:t>
      </w:r>
      <w:r>
        <w:rPr>
          <w:rFonts w:ascii="Times New Roman" w:hAnsi="Times New Roman" w:cs="Times New Roman"/>
        </w:rPr>
        <w:br/>
      </w:r>
      <w:r>
        <w:rPr>
          <w:rFonts w:ascii="Times New Roman" w:hAnsi="Times New Roman" w:cs="Times New Roman"/>
        </w:rPr>
        <w:br/>
        <w:t>- Une brochette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Mara éclata de rire quand elle vit Vane tenter de calmer la situation. Il lui tendit un morceau de bois avec un morceau de viande dessus. La jeune femme lui rendit son sourire enfantin en s’empara du morceau de bois. Elle s’en servit comme d’une épée et attaqua l’autre bout de bois du jeune homme. Elle se mit à rire et se leva rapidement, elle détala dans la forêt avant que Vane n’ait eu le temps de se lever. Elle s’arrêta aux abords d’une clairière, Laury s’entraînait. Vane arriva au pas de course derrière elle et la bouscula en riant, elle lui fit signe de se taire et montra Laury en pleine concentration. Elle le regarda avec un sourire espiègle puis s’avança vers son amie en sortant son arme. </w:t>
      </w:r>
      <w:r>
        <w:rPr>
          <w:rFonts w:ascii="Times New Roman" w:hAnsi="Times New Roman" w:cs="Times New Roman"/>
        </w:rPr>
        <w:br/>
        <w:t>« On peut se joindre à toi ? »</w:t>
      </w:r>
      <w:r>
        <w:rPr>
          <w:rFonts w:ascii="Times New Roman" w:hAnsi="Times New Roman" w:cs="Times New Roman"/>
        </w:rPr>
        <w:br/>
        <w:t>Laury acheva sa passe rapidement et se retourna vers les intrus.</w:t>
      </w:r>
      <w:r>
        <w:rPr>
          <w:rFonts w:ascii="Times New Roman" w:hAnsi="Times New Roman" w:cs="Times New Roman"/>
        </w:rPr>
        <w:br/>
        <w:t>« Pourquoi pas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surpris, mit du temps à se lever mais la rattrapa à la course. Il s'ensuivit d'une bousculade et Vane regarda Laury s'entraîner. Mara s'avança vers elle et lui demanda pour s'entraîner. Vane hésita... Il décida ensuite de prendre Céleste et courut vers les filles en brandissant son arme. Lorsqu'il arriva à leur hauteur, il attaqua et enchaîna les coups violents mais tout en veillant à ne blesser aucune des deux.*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vit Vane fondre sur elle, elle para son coup avec grâce et lui envoya par la même occasion, un joli coup de pied qui le mit au sol. Puis le temps que Vane se relève, elle attaquait déjà Mara.</w:t>
      </w:r>
      <w:r>
        <w:rPr>
          <w:rFonts w:ascii="Times New Roman" w:hAnsi="Times New Roman" w:cs="Times New Roman"/>
        </w:rPr>
        <w:br/>
        <w:t>« Tu te bats comme une fillette, railla-t-elle pour la déchaîner, mais où est ta rage d’antan ? »</w:t>
      </w:r>
      <w:r>
        <w:rPr>
          <w:rFonts w:ascii="Times New Roman" w:hAnsi="Times New Roman" w:cs="Times New Roman"/>
        </w:rPr>
        <w:br/>
        <w:t>Elle l’envoya contre un arbre avec un violent coup de pied. Elle était, à présent, face à Vane, ils se jaugèrent quelques instants puis l’homme attaqua. D’un geste félin, elle passa au-dessus de son épée et se retrouva derrière lui.</w:t>
      </w:r>
      <w:r>
        <w:rPr>
          <w:rFonts w:ascii="Times New Roman" w:hAnsi="Times New Roman" w:cs="Times New Roman"/>
        </w:rPr>
        <w:br/>
        <w:t>« Durant un véritable combat, tu serais déjà mort. »</w:t>
      </w:r>
      <w:r>
        <w:rPr>
          <w:rFonts w:ascii="Times New Roman" w:hAnsi="Times New Roman" w:cs="Times New Roman"/>
        </w:rPr>
        <w:br/>
        <w:t>Elle continua à s’amuser avec ses adversaires qui parvenaient difficilement à son niveau.</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s'éveilla en sursaut. Combien de temps avait-elle dormi? Elle revint vers le camp et trouva le feu et le repas abandonné. En râlant quelque peu, elle raviva les flammes et se servit dans la viande disponible. Autrement meilleur qu'un bandit à moitié digéré!  Se laissant tomber sur le dos pour pouvoir voir les étoiles, elle pensait que Laury avait raison. Il fallait resserrer les liens du groupe, même si elle n'avait pas été très utile à ça ce soir. </w:t>
      </w:r>
      <w:r>
        <w:rPr>
          <w:rFonts w:ascii="Times New Roman" w:hAnsi="Times New Roman" w:cs="Times New Roman"/>
        </w:rPr>
        <w:br/>
        <w:t>" Ceres, si je me transforme, je peux les transporter, tous?"</w:t>
      </w:r>
      <w:r>
        <w:rPr>
          <w:rFonts w:ascii="Times New Roman" w:hAnsi="Times New Roman" w:cs="Times New Roman"/>
        </w:rPr>
        <w:br/>
        <w:t>"Oui, je pense."</w:t>
      </w:r>
      <w:r>
        <w:rPr>
          <w:rFonts w:ascii="Times New Roman" w:hAnsi="Times New Roman" w:cs="Times New Roman"/>
        </w:rPr>
        <w:br/>
        <w:t>"Parfait..."</w:t>
      </w:r>
      <w:r>
        <w:rPr>
          <w:rFonts w:ascii="Times New Roman" w:hAnsi="Times New Roman" w:cs="Times New Roman"/>
        </w:rPr>
        <w:br/>
        <w:t xml:space="preserve">Elle soupira, se demandant ou était Cirion, ou plutôt William et Lucas. </w:t>
      </w:r>
      <w:r>
        <w:rPr>
          <w:rFonts w:ascii="Times New Roman" w:hAnsi="Times New Roman" w:cs="Times New Roman"/>
        </w:rPr>
        <w:br/>
        <w:t>Lucas...</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 Blitz puis elle disparut sans prévenir. L'ange sursauta lorsqu'elle fut transportée dans un endroit noir avec devant elle la prison de Cirion. Elle le regarda en s'approchant... Il était réveillé.*</w:t>
      </w:r>
      <w:r>
        <w:rPr>
          <w:rFonts w:ascii="Times New Roman" w:hAnsi="Times New Roman" w:cs="Times New Roman"/>
        </w:rPr>
        <w:br/>
      </w:r>
      <w:r>
        <w:rPr>
          <w:rFonts w:ascii="Times New Roman" w:hAnsi="Times New Roman" w:cs="Times New Roman"/>
        </w:rPr>
        <w:br/>
        <w:t>- Ciria, sort moi de la s'il te plait !</w:t>
      </w:r>
      <w:r>
        <w:rPr>
          <w:rFonts w:ascii="Times New Roman" w:hAnsi="Times New Roman" w:cs="Times New Roman"/>
        </w:rPr>
        <w:br/>
        <w:t xml:space="preserve">- Es-tu calmé ? </w:t>
      </w:r>
      <w:r>
        <w:rPr>
          <w:rFonts w:ascii="Times New Roman" w:hAnsi="Times New Roman" w:cs="Times New Roman"/>
        </w:rPr>
        <w:br/>
        <w:t>- Oui...</w:t>
      </w:r>
      <w:r>
        <w:rPr>
          <w:rFonts w:ascii="Times New Roman" w:hAnsi="Times New Roman" w:cs="Times New Roman"/>
        </w:rPr>
        <w:br/>
      </w:r>
      <w:r>
        <w:rPr>
          <w:rFonts w:ascii="Times New Roman" w:hAnsi="Times New Roman" w:cs="Times New Roman"/>
        </w:rPr>
        <w:br/>
        <w:t>*Ciria brisa la prison avec son sceptre qu'elle fit disparaître après. Cirion se tenait devant elle mais son regard était étrange et elle recula.*</w:t>
      </w:r>
      <w:r>
        <w:rPr>
          <w:rFonts w:ascii="Times New Roman" w:hAnsi="Times New Roman" w:cs="Times New Roman"/>
        </w:rPr>
        <w:br/>
      </w:r>
      <w:r>
        <w:rPr>
          <w:rFonts w:ascii="Times New Roman" w:hAnsi="Times New Roman" w:cs="Times New Roman"/>
        </w:rPr>
        <w:br/>
        <w:t xml:space="preserve">- Pourquoi t'éloignes-tu ? </w:t>
      </w:r>
      <w:r>
        <w:rPr>
          <w:rFonts w:ascii="Times New Roman" w:hAnsi="Times New Roman" w:cs="Times New Roman"/>
        </w:rPr>
        <w:br/>
        <w:t>- Tu n'es pas mon frère...</w:t>
      </w:r>
      <w:r>
        <w:rPr>
          <w:rFonts w:ascii="Times New Roman" w:hAnsi="Times New Roman" w:cs="Times New Roman"/>
        </w:rPr>
        <w:br/>
        <w:t>- Si je le suis mais je ne suis qu'une partie de lui...</w:t>
      </w:r>
      <w:r>
        <w:rPr>
          <w:rFonts w:ascii="Times New Roman" w:hAnsi="Times New Roman" w:cs="Times New Roman"/>
        </w:rPr>
        <w:br/>
      </w:r>
      <w:r>
        <w:rPr>
          <w:rFonts w:ascii="Times New Roman" w:hAnsi="Times New Roman" w:cs="Times New Roman"/>
        </w:rPr>
        <w:br/>
        <w:t>*Cirion lui expliqua toute l'histoire puis Ciria ressentit le soupire d'Ereb.*</w:t>
      </w:r>
      <w:r>
        <w:rPr>
          <w:rFonts w:ascii="Times New Roman" w:hAnsi="Times New Roman" w:cs="Times New Roman"/>
        </w:rPr>
        <w:br/>
      </w:r>
      <w:r>
        <w:rPr>
          <w:rFonts w:ascii="Times New Roman" w:hAnsi="Times New Roman" w:cs="Times New Roman"/>
        </w:rPr>
        <w:br/>
        <w:t>- Et bien tu ferais mieux de laisser Lucas reprendre le dessus car Ereb s'ennuie...</w:t>
      </w:r>
      <w:r>
        <w:rPr>
          <w:rFonts w:ascii="Times New Roman" w:hAnsi="Times New Roman" w:cs="Times New Roman"/>
        </w:rPr>
        <w:br/>
        <w:t>- C'est bon d'accord...</w:t>
      </w:r>
      <w:r>
        <w:rPr>
          <w:rFonts w:ascii="Times New Roman" w:hAnsi="Times New Roman" w:cs="Times New Roman"/>
        </w:rPr>
        <w:br/>
      </w:r>
      <w:r>
        <w:rPr>
          <w:rFonts w:ascii="Times New Roman" w:hAnsi="Times New Roman" w:cs="Times New Roman"/>
        </w:rPr>
        <w:br/>
        <w:t xml:space="preserve">*Cirion se matérialisa dix mètres derrière Ereb puis laissa Lucas s'occuper d'elle. Il avança tout doucement. </w:t>
      </w:r>
      <w:r>
        <w:rPr>
          <w:rFonts w:ascii="Times New Roman" w:hAnsi="Times New Roman" w:cs="Times New Roman"/>
        </w:rPr>
        <w:br/>
        <w:t>Ciria profita de son moment, seule, pour réfléchir...*</w:t>
      </w:r>
      <w:r>
        <w:rPr>
          <w:rFonts w:ascii="Times New Roman" w:hAnsi="Times New Roman" w:cs="Times New Roman"/>
        </w:rPr>
        <w:br/>
      </w:r>
      <w:r>
        <w:rPr>
          <w:rFonts w:ascii="Times New Roman" w:hAnsi="Times New Roman" w:cs="Times New Roman"/>
        </w:rPr>
        <w:br/>
        <w:t>*De son coté, Vane tentait de surprendre Laury mais vu qu'il n'avait pas la rage comme moyen de pression, il avait difficile à parer ses coups. Ce qui ne l'empêcha pas de redoubler ses efforts.*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mit une nouvelle fois ses deux adversaires au sol.</w:t>
      </w:r>
      <w:r>
        <w:rPr>
          <w:rFonts w:ascii="Times New Roman" w:hAnsi="Times New Roman" w:cs="Times New Roman"/>
        </w:rPr>
        <w:br/>
        <w:t>« Ca en devient trop facile, dit-elle, je … »</w:t>
      </w:r>
      <w:r>
        <w:rPr>
          <w:rFonts w:ascii="Times New Roman" w:hAnsi="Times New Roman" w:cs="Times New Roman"/>
        </w:rPr>
        <w:br/>
        <w:t>Elle ne termina pas sa phrase, son regard venait de se porter sur la vallée. Elle oublia son entraînement et s’approcha pour mieux voir. Il y avait une colonne de torches, comme un dragon de feu qui se déplaçait doucement. Elle se retourna vers ses compagnons.</w:t>
      </w:r>
      <w:r>
        <w:rPr>
          <w:rFonts w:ascii="Times New Roman" w:hAnsi="Times New Roman" w:cs="Times New Roman"/>
        </w:rPr>
        <w:br/>
        <w:t>« Ils viennent pour moi. »</w:t>
      </w:r>
      <w:r>
        <w:rPr>
          <w:rFonts w:ascii="Times New Roman" w:hAnsi="Times New Roman" w:cs="Times New Roman"/>
        </w:rPr>
        <w:br/>
        <w:t>Une armée du Sud convergeait vers leur camp, il n’y avait aucune peur dans sa voix, juste une sorte d’émerveillement. Un sourire vint à ses lèvres.</w:t>
      </w:r>
      <w:r>
        <w:rPr>
          <w:rFonts w:ascii="Times New Roman" w:hAnsi="Times New Roman" w:cs="Times New Roman"/>
        </w:rPr>
        <w:br/>
        <w:t>« Les hommes des sables arrivent, rassemblez le groupe et tenez-vous prêt. Ils attaqueront à l’aube selon la tradition. Je ne serais pas longue, ce sera ma plus belle bataille. »</w:t>
      </w:r>
      <w:r>
        <w:rPr>
          <w:rFonts w:ascii="Times New Roman" w:hAnsi="Times New Roman" w:cs="Times New Roman"/>
        </w:rPr>
        <w:br/>
        <w:t>A peine avait-elle achevé sa phrase qu’elle disparut dans la forêt.</w:t>
      </w:r>
      <w:r>
        <w:rPr>
          <w:rFonts w:ascii="Times New Roman" w:hAnsi="Times New Roman" w:cs="Times New Roman"/>
        </w:rPr>
        <w:br/>
      </w:r>
      <w:r>
        <w:rPr>
          <w:rFonts w:ascii="Times New Roman" w:hAnsi="Times New Roman" w:cs="Times New Roman"/>
        </w:rPr>
        <w:br/>
        <w:t>Blitz chercha partout autour de lui. Ciria s’était volatilisée. Dépité, il retourna au camp. Le feu était mort, le repas froid. Il s’assit par terre et avec un bâton s’amusa à jouer avec les braises mourantes.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était à nouveau à terre et il avait bien l'intention de combattre mais elle partit aussitôt et lui parla d'une armée du sud... Il regarda Mara et ils partirent tous les deux alertés le groupe. Il regarda Ereb et Blitz mais ne vit pas Cirion qui était derrière dans le noir.*</w:t>
      </w:r>
      <w:r>
        <w:rPr>
          <w:rFonts w:ascii="Times New Roman" w:hAnsi="Times New Roman" w:cs="Times New Roman"/>
        </w:rPr>
        <w:br/>
      </w:r>
      <w:r>
        <w:rPr>
          <w:rFonts w:ascii="Times New Roman" w:hAnsi="Times New Roman" w:cs="Times New Roman"/>
        </w:rPr>
        <w:br/>
        <w:t xml:space="preserve">- Il faut se tenir prêt, une armée est là pour Laury ! Nous devons nous battre. </w:t>
      </w:r>
      <w:r>
        <w:rPr>
          <w:rFonts w:ascii="Times New Roman" w:hAnsi="Times New Roman" w:cs="Times New Roman"/>
        </w:rPr>
        <w:br/>
      </w:r>
      <w:r>
        <w:rPr>
          <w:rFonts w:ascii="Times New Roman" w:hAnsi="Times New Roman" w:cs="Times New Roman"/>
        </w:rPr>
        <w:br/>
        <w:t>*Il chercha Ciria des yeux mais ne la trouva pas. Il se retourna et vit Tatiana, les armes à la main et il baissa les yeux. Elle se plaça à côté de lui et lui fit comprendre du regard qu'elle laissait tomber leur différend le temps de la bataille.*</w:t>
      </w:r>
      <w:r>
        <w:rPr>
          <w:rFonts w:ascii="Times New Roman" w:hAnsi="Times New Roman" w:cs="Times New Roman"/>
        </w:rPr>
        <w:br/>
      </w:r>
      <w:r>
        <w:rPr>
          <w:rFonts w:ascii="Times New Roman" w:hAnsi="Times New Roman" w:cs="Times New Roman"/>
        </w:rPr>
        <w:br/>
        <w:t>*Ciria de son côté vit devant elle les images de l'armée qui progressait vers le camp. Elle cria et hurla pour sortir de l'endroit et les aider mais rien n'y fit. Elle ne pouvait pas sortir de cet espace... Soudain une lumière noire et rouge l'entoura et sans qu'elle puisse faire quoi que ce soit, se retrouva avec une armure dorée au niveau de la poitrine et des jambes. Sa belle robe blanche avait fait place à une armure de guerre. Son visage paniqué se changea en regard impassible et presque froid. Comme si elle était commandée, elle regardait devant elle et tendit le bras droit : un arc s'y matérialisa puis son bras gauche, une épée, qu'elle plaça dans son dos. Une longue cape noire se posa sur ses épaules et plusieurs branches de lierre étaient dans ses cheveux. Ciria apparut au beau milieu de la forêt et marcha en direction de l'armée, son aura scintillant autour d'elle.*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L’aube allait se lever, Blitz était au milieu de ses compagnons, les armes sorties. Devant eux, il y avait une marée humaine, des hommes excités par l’imminence de la bataille. Des milliers de torches transformaient le paysage en champ de feu. Blitz était inquiet, mais où était Laury ? Il savait qu’elle viendrait mais il ignorait quand. Les deux armées s’observèrent et une flèche partie de nulle part, sans doute un jeune archer inexpérimenté angoissé par ce qui allait arriver. Blitz comprit, ils combattraient des anciens alliers qui dirigeaient des enfants, des petits jeunes sans expérience partis pour une mort certaine. Il jeta un regard au groupe.</w:t>
      </w:r>
      <w:r>
        <w:rPr>
          <w:rFonts w:ascii="Times New Roman" w:hAnsi="Times New Roman" w:cs="Times New Roman"/>
        </w:rPr>
        <w:br/>
        <w:t>« Ce ne sont que des enfants, dit-il, si Laury n’est pas là, c’est qu’elle a un plan, n’en tuons pas de trop, ils n’y sont pour rien dans cette guerre.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*Vane et Tatiana hochèrent la tête et n'avaient pas l'intention de massacrer des enfants... Ils restèrent l'un a coté de l'autre avec l'armée devant eux. Vane était anxieux mais il cacha ses sentiments. </w:t>
      </w:r>
      <w:r>
        <w:rPr>
          <w:rFonts w:ascii="Times New Roman" w:hAnsi="Times New Roman" w:cs="Times New Roman"/>
        </w:rPr>
        <w:br/>
        <w:t>Quant à Ciria, elle s'arrêta en entendant les pas des soldats. Elle plaça trois flèches sur son arc, tendit la corde et les décocha. Elles traversèrent le vent et les nuages avant de s'enfoncer dans le corps de trois soldats. Elle continua ensuite sa progression.*</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L’assaut était donné, Blitz ferma les yeux priant déjà pour les âmes de ses pauvres jeunes qui ne reverront jamais le soleil de leur pays. Il fonça dans la masse et commença à frapper. Les pensées le suivirent, s’il les blesse, il pourra les soigner après, ce ne sont pas des ennemis, juste des jeunes embrigadés. Il frappait avec toute la force du désespoir, jamais il n’avait vécu plus horrible et inégale bataille. Les généraux étaient en retrait, il les voyait rire, ça le dégoûtait. Il était à quelques doigts de stopper la bataille, de se rendre pour éviter ce nombre de morts inutiles. Il allait baisser son épée quand le soleil se leva doucement. Certains jeunes avaient cessé le combat, regardant avec horreur quelque chose qui se trouvait derrière le groupe. Blitz se retourna, c’était Laury. Elle était resplendissante à la lumière du soleil levant, elle était montée sur un cheval au moins aussi blanc que le décor. Elle semblait briller. Elle fit un moulinet du poignet et lança son cheval à l’assaut. Blitz entendait les ennemis discuter entre eux.</w:t>
      </w:r>
      <w:r>
        <w:rPr>
          <w:rFonts w:ascii="Times New Roman" w:hAnsi="Times New Roman" w:cs="Times New Roman"/>
        </w:rPr>
        <w:br/>
        <w:t>« C’est impossible de battre une furie pareille. »</w:t>
      </w:r>
      <w:r>
        <w:rPr>
          <w:rFonts w:ascii="Times New Roman" w:hAnsi="Times New Roman" w:cs="Times New Roman"/>
        </w:rPr>
        <w:br/>
        <w:t>Les troupes se dispersèrent rapidement au cris des généraux qui tentaient de les remotiver en vain. Laury arriva à hauteur de la bataille, il n’y avait plus que des combattants expérimentés devant eux. Elle saisit son épée et fendit la foule.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reste du groupe foncèrent derrière Blitz et suivait son exemple. Ils s'arrêtèrent lorsque Laury apparut. On aurait dit un esprit tellement elle effrayait tous les jeunes. Ils la regardèrent car s’ils tombaient sous ses coups...</w:t>
      </w:r>
      <w:r>
        <w:rPr>
          <w:rFonts w:ascii="Times New Roman" w:hAnsi="Times New Roman" w:cs="Times New Roman"/>
        </w:rPr>
        <w:br/>
      </w:r>
      <w:r>
        <w:rPr>
          <w:rFonts w:ascii="Times New Roman" w:hAnsi="Times New Roman" w:cs="Times New Roman"/>
        </w:rPr>
        <w:br/>
        <w:t>Ciria de son côté, ne fit pas attention au carnage de Laury, elle était comme attirée vers les généraux. L'ange vola jusqu'à eux et se plaça devant les hommes. Ils allaient partir en faisant galoper leurs chevaux mais elle créa un champ de force et sourit lorsqu'ils paniquèrent. Elle prit son épée et découpa leurs membres avec le plus grand sans froid. Lorsque leurs corps furent au sol, elle regarda vers le sud et s'envola dans cette direction.*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C’était la débandade dans le camp adverse, plus de généraux pour les guides, les soldats se sauvaient de tous côtés. Laury leva les yeux vers le Sud, Ciria s’en allait et elle se doutait d’où elle allait. Elle l’appela de toutes ses forces, il ne fallait pas qu’elle s’éloigne de trop. Puis elle réfléchit et s’étonna. Elle n’avait jamais vu l’ange se battre ni même démontrer une telle hargne à tuer. C’était étrange. Elle regarda autour d’elle et sourit, Blitz était entrain de ratisser le champ de bataille, apportant son aide à ceux qui étaient encore en vie. Les autres le regardaient faire d’un œil incrédule.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regardait le champ de bataille... Il n'en croyait pas ses yeux et regarda Tatiana.*</w:t>
      </w:r>
      <w:r>
        <w:rPr>
          <w:rFonts w:ascii="Times New Roman" w:hAnsi="Times New Roman" w:cs="Times New Roman"/>
        </w:rPr>
        <w:br/>
      </w:r>
      <w:r>
        <w:rPr>
          <w:rFonts w:ascii="Times New Roman" w:hAnsi="Times New Roman" w:cs="Times New Roman"/>
        </w:rPr>
        <w:br/>
        <w:t>- Je sais que tu es en colère contre moi mais aidons Blitz à soigner les blessés.</w:t>
      </w:r>
      <w:r>
        <w:rPr>
          <w:rFonts w:ascii="Times New Roman" w:hAnsi="Times New Roman" w:cs="Times New Roman"/>
        </w:rPr>
        <w:br/>
        <w:t>- Dans d'autres circonstances j'aurai refusé... Allons-y</w:t>
      </w:r>
      <w:r>
        <w:rPr>
          <w:rFonts w:ascii="Times New Roman" w:hAnsi="Times New Roman" w:cs="Times New Roman"/>
        </w:rPr>
        <w:br/>
      </w:r>
      <w:r>
        <w:rPr>
          <w:rFonts w:ascii="Times New Roman" w:hAnsi="Times New Roman" w:cs="Times New Roman"/>
        </w:rPr>
        <w:br/>
        <w:t xml:space="preserve">*Ils allèrent vers Blitz lui apporter son soutien puis prirent un chemin différent pour aider plus de soldats. </w:t>
      </w:r>
      <w:r>
        <w:rPr>
          <w:rFonts w:ascii="Times New Roman" w:hAnsi="Times New Roman" w:cs="Times New Roman"/>
        </w:rPr>
        <w:br/>
        <w:t>Ciria volait parmi les rayons de l'aube puis fut rejoint par Cirion. Il la regarda et entendit la voix de Laury mais Ciria semblait hypnotisée.*</w:t>
      </w:r>
      <w:r>
        <w:rPr>
          <w:rFonts w:ascii="Times New Roman" w:hAnsi="Times New Roman" w:cs="Times New Roman"/>
        </w:rPr>
        <w:br/>
      </w:r>
      <w:r>
        <w:rPr>
          <w:rFonts w:ascii="Times New Roman" w:hAnsi="Times New Roman" w:cs="Times New Roman"/>
        </w:rPr>
        <w:br/>
        <w:t xml:space="preserve">- Où vas-tu ? </w:t>
      </w:r>
      <w:r>
        <w:rPr>
          <w:rFonts w:ascii="Times New Roman" w:hAnsi="Times New Roman" w:cs="Times New Roman"/>
        </w:rPr>
        <w:br/>
        <w:t>- Tu le sais parfaitement !</w:t>
      </w:r>
      <w:r>
        <w:rPr>
          <w:rFonts w:ascii="Times New Roman" w:hAnsi="Times New Roman" w:cs="Times New Roman"/>
        </w:rPr>
        <w:br/>
        <w:t>- Tu fais une bêtise.</w:t>
      </w:r>
      <w:r>
        <w:rPr>
          <w:rFonts w:ascii="Times New Roman" w:hAnsi="Times New Roman" w:cs="Times New Roman"/>
        </w:rPr>
        <w:br/>
        <w:t>- Alors pourquoi me suis-tu ?</w:t>
      </w:r>
      <w:r>
        <w:rPr>
          <w:rFonts w:ascii="Times New Roman" w:hAnsi="Times New Roman" w:cs="Times New Roman"/>
        </w:rPr>
        <w:br/>
      </w:r>
      <w:r>
        <w:rPr>
          <w:rFonts w:ascii="Times New Roman" w:hAnsi="Times New Roman" w:cs="Times New Roman"/>
        </w:rPr>
        <w:br/>
        <w:t>*Les deux anges, volèrent en direction de la ville ou siégeait le vice-roi afin de le punir. Cependant, William ne comprit pas le changement de comportement chez sa sœur.*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regardait les deux anges partir. Elle baissa les yeux sur ses compagnons, entrain de soigner leurs ennemis. </w:t>
      </w:r>
      <w:r>
        <w:rPr>
          <w:rFonts w:ascii="Times New Roman" w:hAnsi="Times New Roman" w:cs="Times New Roman"/>
        </w:rPr>
        <w:br/>
        <w:t>« Il faut partir, dit-elle d’une voix assez forte pour que tout le monde l’entende. Il va se passer quelque chose dans le Sud et j’ai un mauvais pressentiment. »</w:t>
      </w:r>
      <w:r>
        <w:rPr>
          <w:rFonts w:ascii="Times New Roman" w:hAnsi="Times New Roman" w:cs="Times New Roman"/>
        </w:rPr>
        <w:br/>
        <w:t>Elle n’attendit pas la réponse de ses compagnons, elle repartit au campement et se mit à emballer les affaires.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et les autres ne comprenaient pas de quoi elle parlait mais ils achevèrent de soigner les soldats puis la suivrent.*</w:t>
      </w:r>
      <w:r>
        <w:rPr>
          <w:rFonts w:ascii="Times New Roman" w:hAnsi="Times New Roman" w:cs="Times New Roman"/>
        </w:rPr>
        <w:br/>
      </w:r>
      <w:r>
        <w:rPr>
          <w:rFonts w:ascii="Times New Roman" w:hAnsi="Times New Roman" w:cs="Times New Roman"/>
        </w:rPr>
        <w:br/>
        <w:t>- Qu'est ce qu'il se passe ? Pourquoi emballes-tu nos affaires ?</w:t>
      </w:r>
      <w:r>
        <w:rPr>
          <w:rFonts w:ascii="Times New Roman" w:hAnsi="Times New Roman" w:cs="Times New Roman"/>
        </w:rPr>
        <w:br/>
      </w:r>
      <w:r>
        <w:rPr>
          <w:rFonts w:ascii="Times New Roman" w:hAnsi="Times New Roman" w:cs="Times New Roman"/>
        </w:rPr>
        <w:br/>
        <w:t>*Ciria et Cirion se dirigeaient rapidement vers le sud. A un moment Cirion arrêta leur progression en se mettant devant elle.*</w:t>
      </w:r>
      <w:r>
        <w:rPr>
          <w:rFonts w:ascii="Times New Roman" w:hAnsi="Times New Roman" w:cs="Times New Roman"/>
        </w:rPr>
        <w:br/>
      </w:r>
      <w:r>
        <w:rPr>
          <w:rFonts w:ascii="Times New Roman" w:hAnsi="Times New Roman" w:cs="Times New Roman"/>
        </w:rPr>
        <w:br/>
        <w:t>- Pourquoi agis-tu ainsi ?</w:t>
      </w:r>
      <w:r>
        <w:rPr>
          <w:rFonts w:ascii="Times New Roman" w:hAnsi="Times New Roman" w:cs="Times New Roman"/>
        </w:rPr>
        <w:br/>
        <w:t>- Qu'est ce que tu veux dire ?</w:t>
      </w:r>
      <w:r>
        <w:rPr>
          <w:rFonts w:ascii="Times New Roman" w:hAnsi="Times New Roman" w:cs="Times New Roman"/>
        </w:rPr>
        <w:br/>
        <w:t>- Tu te bats et regardes toi tu n'as jamais porté une armure.</w:t>
      </w:r>
      <w:r>
        <w:rPr>
          <w:rFonts w:ascii="Times New Roman" w:hAnsi="Times New Roman" w:cs="Times New Roman"/>
        </w:rPr>
        <w:br/>
        <w:t>- Pousses toi tu me retardes...</w:t>
      </w:r>
      <w:r>
        <w:rPr>
          <w:rFonts w:ascii="Times New Roman" w:hAnsi="Times New Roman" w:cs="Times New Roman"/>
        </w:rPr>
        <w:br/>
      </w:r>
      <w:r>
        <w:rPr>
          <w:rFonts w:ascii="Times New Roman" w:hAnsi="Times New Roman" w:cs="Times New Roman"/>
        </w:rPr>
        <w:br/>
        <w:t>*Ciria fit briller ses yeux et son aura et d'un mouvement de la main, éjecta son frère plus loin. Ce dernier fut stupéfait par cette action et resta muet. Il se contenta de la suivre en silence.*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finissait de rassembler les affaires et les sangla sur le cheval le plus robuste qu’ils avaient. Elle éluda la question de Vane, le temps pressait. Elle se tourna vers Blitz.</w:t>
      </w:r>
      <w:r>
        <w:rPr>
          <w:rFonts w:ascii="Times New Roman" w:hAnsi="Times New Roman" w:cs="Times New Roman"/>
        </w:rPr>
        <w:br/>
        <w:t>« Quelle est la prochaine ville ?</w:t>
      </w:r>
      <w:r>
        <w:rPr>
          <w:rFonts w:ascii="Times New Roman" w:hAnsi="Times New Roman" w:cs="Times New Roman"/>
        </w:rPr>
        <w:br/>
        <w:t>- Estoria mais…</w:t>
      </w:r>
      <w:r>
        <w:rPr>
          <w:rFonts w:ascii="Times New Roman" w:hAnsi="Times New Roman" w:cs="Times New Roman"/>
        </w:rPr>
        <w:br/>
        <w:t>- Non, au Sud ?</w:t>
      </w:r>
      <w:r>
        <w:rPr>
          <w:rFonts w:ascii="Times New Roman" w:hAnsi="Times New Roman" w:cs="Times New Roman"/>
        </w:rPr>
        <w:br/>
        <w:t>- Bacrir à trois heures à pieds.</w:t>
      </w:r>
      <w:r>
        <w:rPr>
          <w:rFonts w:ascii="Times New Roman" w:hAnsi="Times New Roman" w:cs="Times New Roman"/>
        </w:rPr>
        <w:br/>
        <w:t>- Ca fait moitié moins à cheval, en selle. »</w:t>
      </w:r>
      <w:r>
        <w:rPr>
          <w:rFonts w:ascii="Times New Roman" w:hAnsi="Times New Roman" w:cs="Times New Roman"/>
        </w:rPr>
        <w:br/>
        <w:t>Elle n’attendit pas que le groupe soit rassemblé, elle talonna son étalon et partit direction, le Sud, et sa destinée.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avançait plus rapidement que Cirion, il avait du mal à la suivre.*</w:t>
      </w:r>
      <w:r>
        <w:rPr>
          <w:rFonts w:ascii="Times New Roman" w:hAnsi="Times New Roman" w:cs="Times New Roman"/>
        </w:rPr>
        <w:br/>
      </w:r>
      <w:r>
        <w:rPr>
          <w:rFonts w:ascii="Times New Roman" w:hAnsi="Times New Roman" w:cs="Times New Roman"/>
        </w:rPr>
        <w:br/>
        <w:t>- Ciria attend moi !</w:t>
      </w:r>
      <w:r>
        <w:rPr>
          <w:rFonts w:ascii="Times New Roman" w:hAnsi="Times New Roman" w:cs="Times New Roman"/>
        </w:rPr>
        <w:br/>
      </w:r>
      <w:r>
        <w:rPr>
          <w:rFonts w:ascii="Times New Roman" w:hAnsi="Times New Roman" w:cs="Times New Roman"/>
        </w:rPr>
        <w:br/>
        <w:t>*L'ange arriva enfin devant la ville. Les soldats qui étaient postés dans les tours de garde, la virent arriver et décochèrent leurs flèches. Elle les évita toutes puis s'immobilisa devant eux. Elle colla la paume de sa main droite sur le dos de sa main gauche et les mit devant sa bouche. Après plusieurs incantations, elle créa autour d'elle une rafale de vent et avança en détruisant les tours. Les hommes sautaient dans le vide sans pouvoir riposter. Cirion arriva enfin et voyait ce carnage. Elle était plus violente que lui. Lorsqu'il voulut s'interposer, elle lui lança un sort et ce dernier fut privé de ses ailes. Elles étaient paralysées... Cirion s'écrasa au sol, le regard vers sa sœur.*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cheval de Laury souffrait, il avait du mal à encaisser le rythme que son propriétaire lui imposait. Cela faisait quelques heures qu’ils chevauchaient vers le Sud. Laury stoppa son cheval en vue d’une grande muraille. Elle fit faire demi-tour à son cheval pour parler au groupe. Blitz arriva à sa hauteur et lui dit à voix basse.</w:t>
      </w:r>
      <w:r>
        <w:rPr>
          <w:rFonts w:ascii="Times New Roman" w:hAnsi="Times New Roman" w:cs="Times New Roman"/>
        </w:rPr>
        <w:br/>
        <w:t>« Ne fais pas ça Laury, dit-il visiblement très inquiet.</w:t>
      </w:r>
      <w:r>
        <w:rPr>
          <w:rFonts w:ascii="Times New Roman" w:hAnsi="Times New Roman" w:cs="Times New Roman"/>
        </w:rPr>
        <w:br/>
        <w:t>- Ne t’inquiète pas. »</w:t>
      </w:r>
      <w:r>
        <w:rPr>
          <w:rFonts w:ascii="Times New Roman" w:hAnsi="Times New Roman" w:cs="Times New Roman"/>
        </w:rPr>
        <w:br/>
        <w:t>Elle s’adressa ensuite au groupe.</w:t>
      </w:r>
      <w:r>
        <w:rPr>
          <w:rFonts w:ascii="Times New Roman" w:hAnsi="Times New Roman" w:cs="Times New Roman"/>
        </w:rPr>
        <w:br/>
        <w:t>« On arrive au point où l’on se sépare. Vous pouvez continuer, moi pas. Vane, je veux que tu me promettes quelque chose. Je vais me laisse arrêter, je serais conduite à la capitale. Chevauchez jusque là et trouvez ce qui cloche chez Ciria. Vane, promets-moi que tu ne tenteras rien pour me délivrer. »</w:t>
      </w:r>
      <w:r>
        <w:rPr>
          <w:rFonts w:ascii="Times New Roman" w:hAnsi="Times New Roman" w:cs="Times New Roman"/>
        </w:rPr>
        <w:br/>
        <w:t xml:space="preserve">Son ton était au moins aussi dur que son regard. Blitz était un peu à l’écart, il ne cessait de répéter comme un dément : </w:t>
      </w:r>
      <w:r>
        <w:rPr>
          <w:rFonts w:ascii="Times New Roman" w:hAnsi="Times New Roman" w:cs="Times New Roman"/>
        </w:rPr>
        <w:br/>
        <w:t>« Ne fais pas ça, je t’en prie, fais pas ça.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ne voulait pas de ça mais le regard de Laury était si froid et déterminé... Il se contenta de soupirer et de regarder Blitz qui n'arrivait à se faire à l'idée. Tatiana n'était pas très pour non plus mais elle n'avait pas envie de bousculer ses plans. Laska qui avait suivit les derniers évènements, se tenait près du groupe, bien silencieuse. *</w:t>
      </w:r>
      <w:r>
        <w:rPr>
          <w:rFonts w:ascii="Times New Roman" w:hAnsi="Times New Roman" w:cs="Times New Roman"/>
        </w:rPr>
        <w:br/>
      </w:r>
      <w:r>
        <w:rPr>
          <w:rFonts w:ascii="Times New Roman" w:hAnsi="Times New Roman" w:cs="Times New Roman"/>
        </w:rPr>
        <w:br/>
        <w:t>- Promet moi d'être prudente et je n'interviendrai pas...</w:t>
      </w:r>
      <w:r>
        <w:rPr>
          <w:rFonts w:ascii="Times New Roman" w:hAnsi="Times New Roman" w:cs="Times New Roman"/>
        </w:rPr>
        <w:br/>
      </w:r>
      <w:r>
        <w:rPr>
          <w:rFonts w:ascii="Times New Roman" w:hAnsi="Times New Roman" w:cs="Times New Roman"/>
        </w:rPr>
        <w:br/>
        <w:t>*Il la regarda puis lança son cheval au galop vers elle. Il soupira puis lui déposa un baiser sur ses lèvres avant de partir au galop vers la capitale, suivit de Tatiana et Laska...*</w:t>
      </w:r>
      <w:r>
        <w:rPr>
          <w:rFonts w:ascii="Times New Roman" w:hAnsi="Times New Roman" w:cs="Times New Roman"/>
        </w:rPr>
        <w:br/>
      </w:r>
      <w:r>
        <w:rPr>
          <w:rFonts w:ascii="Times New Roman" w:hAnsi="Times New Roman" w:cs="Times New Roman"/>
        </w:rPr>
        <w:br/>
        <w:t>*Cirion était plus loin et tentait désespérément de voler. Il se mit alors à courir mais il fut vite épuisé.*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les regarda partir avec un pincement au cœur. </w:t>
      </w:r>
      <w:r>
        <w:rPr>
          <w:rFonts w:ascii="Times New Roman" w:hAnsi="Times New Roman" w:cs="Times New Roman"/>
        </w:rPr>
        <w:br/>
        <w:t>« Je reviendrai, murmura-t-elle doucement. »</w:t>
      </w:r>
      <w:r>
        <w:rPr>
          <w:rFonts w:ascii="Times New Roman" w:hAnsi="Times New Roman" w:cs="Times New Roman"/>
        </w:rPr>
        <w:br/>
        <w:t>Puis elle se mit à marcher doucement vers la porte de la douane. L’homme sortit de sa guérite et sursauta à la vue de Laury.</w:t>
      </w:r>
      <w:r>
        <w:rPr>
          <w:rFonts w:ascii="Times New Roman" w:hAnsi="Times New Roman" w:cs="Times New Roman"/>
        </w:rPr>
        <w:br/>
        <w:t>« Vous… vous êtes le Général Garrick ?</w:t>
      </w:r>
      <w:r>
        <w:rPr>
          <w:rFonts w:ascii="Times New Roman" w:hAnsi="Times New Roman" w:cs="Times New Roman"/>
        </w:rPr>
        <w:br/>
        <w:t>- Exact, répondit-elle avec un sourire aimable. Et tu vas avoir une belle histoire à raconter à tes enfants, je me rends, conduis-moi à la capitale. »</w:t>
      </w:r>
      <w:r>
        <w:rPr>
          <w:rFonts w:ascii="Times New Roman" w:hAnsi="Times New Roman" w:cs="Times New Roman"/>
        </w:rPr>
        <w:br/>
        <w:t>L’homme tremblait, se demandant s’il rêvait ou non puis il prit son cheval et d’un geste gauche, il escorta Laury jusqu’à la capitale.</w:t>
      </w:r>
      <w:r>
        <w:rPr>
          <w:rFonts w:ascii="Times New Roman" w:hAnsi="Times New Roman" w:cs="Times New Roman"/>
        </w:rPr>
        <w:br/>
      </w:r>
      <w:r>
        <w:rPr>
          <w:rFonts w:ascii="Times New Roman" w:hAnsi="Times New Roman" w:cs="Times New Roman"/>
        </w:rPr>
        <w:br/>
        <w:t>La prison était un endroit méprisable, emplis de rebelles et autres adorateurs de l’ancien roi. Quand on vint frapper à sa porte, il ne s’attendait pas à avoir une telle visite. Il fit un salut parfait en faisant entrer le Général Garrick escortée par une dizaine de soldats.</w:t>
      </w:r>
      <w:r>
        <w:rPr>
          <w:rFonts w:ascii="Times New Roman" w:hAnsi="Times New Roman" w:cs="Times New Roman"/>
        </w:rPr>
        <w:br/>
        <w:t>« Général, c’est une joie de vous voir, dit le directeur de la prison, j’aurais aimé que ce soit dans d’autre circonstance. »</w:t>
      </w:r>
      <w:r>
        <w:rPr>
          <w:rFonts w:ascii="Times New Roman" w:hAnsi="Times New Roman" w:cs="Times New Roman"/>
        </w:rPr>
        <w:br/>
        <w:t>Laury le regarda mais ne dit rien, elle se laissa sagement conduire jusqu’à une cellule.</w:t>
      </w:r>
      <w:r>
        <w:rPr>
          <w:rFonts w:ascii="Times New Roman" w:hAnsi="Times New Roman" w:cs="Times New Roman"/>
        </w:rPr>
        <w:br/>
      </w:r>
      <w:r>
        <w:rPr>
          <w:rFonts w:ascii="Times New Roman" w:hAnsi="Times New Roman" w:cs="Times New Roman"/>
        </w:rPr>
        <w:br/>
        <w:t>Blitz chevauchait à côté de Vane, il semblait abattu.</w:t>
      </w:r>
      <w:r>
        <w:rPr>
          <w:rFonts w:ascii="Times New Roman" w:hAnsi="Times New Roman" w:cs="Times New Roman"/>
        </w:rPr>
        <w:br/>
        <w:t>« On a fait une erreur, Vane, elle ne reviendra pas mais c’est trop tard, trop tard. »</w:t>
      </w:r>
      <w:r>
        <w:rPr>
          <w:rFonts w:ascii="Times New Roman" w:hAnsi="Times New Roman" w:cs="Times New Roman"/>
        </w:rPr>
        <w:br/>
        <w:t>Il semblait prêt à pleurer mais quand il vit les murs de la capitale, il sécha ses larmes.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regardait Blitz qui supportait mal l'absence de Laury a leur coté.*</w:t>
      </w:r>
      <w:r>
        <w:rPr>
          <w:rFonts w:ascii="Times New Roman" w:hAnsi="Times New Roman" w:cs="Times New Roman"/>
        </w:rPr>
        <w:br/>
      </w:r>
      <w:r>
        <w:rPr>
          <w:rFonts w:ascii="Times New Roman" w:hAnsi="Times New Roman" w:cs="Times New Roman"/>
        </w:rPr>
        <w:br/>
        <w:t>- On a fait une erreur, Vane, elle ne reviendra pas mais c’est trop tard, trop tard.</w:t>
      </w:r>
      <w:r>
        <w:rPr>
          <w:rFonts w:ascii="Times New Roman" w:hAnsi="Times New Roman" w:cs="Times New Roman"/>
        </w:rPr>
        <w:br/>
        <w:t>- Non je lui fais confiance, elle reviendra... Si elle a décidé ça c'est qu'elle a un plan. On doit lui faire confiance Blitz...</w:t>
      </w:r>
      <w:r>
        <w:rPr>
          <w:rFonts w:ascii="Times New Roman" w:hAnsi="Times New Roman" w:cs="Times New Roman"/>
        </w:rPr>
        <w:br/>
      </w:r>
      <w:r>
        <w:rPr>
          <w:rFonts w:ascii="Times New Roman" w:hAnsi="Times New Roman" w:cs="Times New Roman"/>
        </w:rPr>
        <w:br/>
        <w:t>*Le guerrier et le reste du groupe approchait de la capitale et ils purent remarquer les tours détruites.*</w:t>
      </w:r>
      <w:r>
        <w:rPr>
          <w:rFonts w:ascii="Times New Roman" w:hAnsi="Times New Roman" w:cs="Times New Roman"/>
        </w:rPr>
        <w:br/>
      </w:r>
      <w:r>
        <w:rPr>
          <w:rFonts w:ascii="Times New Roman" w:hAnsi="Times New Roman" w:cs="Times New Roman"/>
        </w:rPr>
        <w:br/>
        <w:t>- Oua... Qu'est ce qui c'est passé ici ? On dirait qu'une tornade est passée...</w:t>
      </w:r>
      <w:r>
        <w:rPr>
          <w:rFonts w:ascii="Times New Roman" w:hAnsi="Times New Roman" w:cs="Times New Roman"/>
        </w:rPr>
        <w:br/>
      </w:r>
      <w:r>
        <w:rPr>
          <w:rFonts w:ascii="Times New Roman" w:hAnsi="Times New Roman" w:cs="Times New Roman"/>
        </w:rPr>
        <w:br/>
        <w:t>*Il tourna la tête lorsqu'il entendit des jurons. Il vit alors Cirion et s'approcha de lui.*</w:t>
      </w:r>
      <w:r>
        <w:rPr>
          <w:rFonts w:ascii="Times New Roman" w:hAnsi="Times New Roman" w:cs="Times New Roman"/>
        </w:rPr>
        <w:br/>
      </w:r>
      <w:r>
        <w:rPr>
          <w:rFonts w:ascii="Times New Roman" w:hAnsi="Times New Roman" w:cs="Times New Roman"/>
        </w:rPr>
        <w:br/>
        <w:t>- Cirion ? Qu'est ce que tu fais là ?</w:t>
      </w:r>
      <w:r>
        <w:rPr>
          <w:rFonts w:ascii="Times New Roman" w:hAnsi="Times New Roman" w:cs="Times New Roman"/>
        </w:rPr>
        <w:br/>
        <w:t>- Je me promène ça ne se voit pas ? Ciria a pété une quille... Elle a dévasté les tours et m'a envoyé au tapis en une seule phrase...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Allongée tranquillement dans sa cellule, Laury attendait, le chef de la prison ne tarda pas à aller la voir.</w:t>
      </w:r>
      <w:r>
        <w:rPr>
          <w:rFonts w:ascii="Times New Roman" w:hAnsi="Times New Roman" w:cs="Times New Roman"/>
        </w:rPr>
        <w:br/>
        <w:t>« Mon Général, dit-il, le Roi souhaite vous voir. »</w:t>
      </w:r>
      <w:r>
        <w:rPr>
          <w:rFonts w:ascii="Times New Roman" w:hAnsi="Times New Roman" w:cs="Times New Roman"/>
        </w:rPr>
        <w:br/>
        <w:t xml:space="preserve">Un officier qui se tenait derrière le chef de la prison le rabroua : </w:t>
      </w:r>
      <w:r>
        <w:rPr>
          <w:rFonts w:ascii="Times New Roman" w:hAnsi="Times New Roman" w:cs="Times New Roman"/>
        </w:rPr>
        <w:br/>
        <w:t>« Elle n’est rien, cessez de l’appeler Général. Allez, en route, on a assez traîné.</w:t>
      </w:r>
      <w:r>
        <w:rPr>
          <w:rFonts w:ascii="Times New Roman" w:hAnsi="Times New Roman" w:cs="Times New Roman"/>
        </w:rPr>
        <w:br/>
        <w:t>- Le Général Garrick ma sauvé plus de dix fois au cours de nos batailles, je lui dois bien ça, rétorqua le chef avant de filer dans ses quartiers. »</w:t>
      </w:r>
      <w:r>
        <w:rPr>
          <w:rFonts w:ascii="Times New Roman" w:hAnsi="Times New Roman" w:cs="Times New Roman"/>
        </w:rPr>
        <w:br/>
        <w:t>Laury se laissa tranquillement mettre les fers et suivit les gardes jusqu’au palais. Le Roi (enfin vice-Roii) semblait l’attendre, allongé sur un superbe sofa. Il était dégoûtant à voir, il était encore plus gros que dans ses souvenirs. Ses cheveux formaient une couronne laissant voir un crâne luisant sous son turban. Il se mit à rire, un rire au moins aussi gras que lui, quand il vit Laury arriver.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regarda les murs de la capitale puis chercha après Laury.*</w:t>
      </w:r>
      <w:r>
        <w:rPr>
          <w:rFonts w:ascii="Times New Roman" w:hAnsi="Times New Roman" w:cs="Times New Roman"/>
        </w:rPr>
        <w:br/>
      </w:r>
      <w:r>
        <w:rPr>
          <w:rFonts w:ascii="Times New Roman" w:hAnsi="Times New Roman" w:cs="Times New Roman"/>
        </w:rPr>
        <w:br/>
        <w:t>- Où est notre chef ?</w:t>
      </w:r>
      <w:r>
        <w:rPr>
          <w:rFonts w:ascii="Times New Roman" w:hAnsi="Times New Roman" w:cs="Times New Roman"/>
        </w:rPr>
        <w:br/>
        <w:t>- Elle s'est délibérément fait capturer..., lui répondit Vane.</w:t>
      </w:r>
      <w:r>
        <w:rPr>
          <w:rFonts w:ascii="Times New Roman" w:hAnsi="Times New Roman" w:cs="Times New Roman"/>
        </w:rPr>
        <w:br/>
        <w:t>- Manquait plus que ça... On va mal finir moi je vous le dis !</w:t>
      </w:r>
      <w:r>
        <w:rPr>
          <w:rFonts w:ascii="Times New Roman" w:hAnsi="Times New Roman" w:cs="Times New Roman"/>
        </w:rPr>
        <w:br/>
      </w:r>
      <w:r>
        <w:rPr>
          <w:rFonts w:ascii="Times New Roman" w:hAnsi="Times New Roman" w:cs="Times New Roman"/>
        </w:rPr>
        <w:br/>
        <w:t>*Il chercha du regard Ciria mais elle continuait à avancer. Il réussit ensuite à déployer ses ailes et à s'envoler.*</w:t>
      </w:r>
      <w:r>
        <w:rPr>
          <w:rFonts w:ascii="Times New Roman" w:hAnsi="Times New Roman" w:cs="Times New Roman"/>
        </w:rPr>
        <w:br/>
      </w:r>
      <w:r>
        <w:rPr>
          <w:rFonts w:ascii="Times New Roman" w:hAnsi="Times New Roman" w:cs="Times New Roman"/>
        </w:rPr>
        <w:br/>
        <w:t>- Je vais m'occuper de Ciria, à vous de faire le reste.</w:t>
      </w:r>
      <w:r>
        <w:rPr>
          <w:rFonts w:ascii="Times New Roman" w:hAnsi="Times New Roman" w:cs="Times New Roman"/>
        </w:rPr>
        <w:br/>
      </w:r>
      <w:r>
        <w:rPr>
          <w:rFonts w:ascii="Times New Roman" w:hAnsi="Times New Roman" w:cs="Times New Roman"/>
        </w:rPr>
        <w:br/>
        <w:t>*Il vola vers sa sœur puis lui attrapa les ailes et la tira hors de la capitale.*</w:t>
      </w:r>
      <w:r>
        <w:rPr>
          <w:rFonts w:ascii="Times New Roman" w:hAnsi="Times New Roman" w:cs="Times New Roman"/>
        </w:rPr>
        <w:br/>
      </w:r>
      <w:r>
        <w:rPr>
          <w:rFonts w:ascii="Times New Roman" w:hAnsi="Times New Roman" w:cs="Times New Roman"/>
        </w:rPr>
        <w:br/>
        <w:t>- Lâche-moi tout de suite !!</w:t>
      </w:r>
      <w:r>
        <w:rPr>
          <w:rFonts w:ascii="Times New Roman" w:hAnsi="Times New Roman" w:cs="Times New Roman"/>
        </w:rPr>
        <w:br/>
        <w:t>- Non, Ciria tu es en train de tout détruite ! Arrête tout de suite !</w:t>
      </w:r>
      <w:r>
        <w:rPr>
          <w:rFonts w:ascii="Times New Roman" w:hAnsi="Times New Roman" w:cs="Times New Roman"/>
        </w:rPr>
        <w:br/>
        <w:t>- Je t'interdis de me dicter ma conduite william.</w:t>
      </w:r>
      <w:r>
        <w:rPr>
          <w:rFonts w:ascii="Times New Roman" w:hAnsi="Times New Roman" w:cs="Times New Roman"/>
        </w:rPr>
        <w:br/>
        <w:t>- Alors nous allons en découdre...</w:t>
      </w:r>
      <w:r>
        <w:rPr>
          <w:rFonts w:ascii="Times New Roman" w:hAnsi="Times New Roman" w:cs="Times New Roman"/>
        </w:rPr>
        <w:br/>
        <w:t>- Comme tu voudras !</w:t>
      </w:r>
      <w:r>
        <w:rPr>
          <w:rFonts w:ascii="Times New Roman" w:hAnsi="Times New Roman" w:cs="Times New Roman"/>
        </w:rPr>
        <w:br/>
      </w:r>
      <w:r>
        <w:rPr>
          <w:rFonts w:ascii="Times New Roman" w:hAnsi="Times New Roman" w:cs="Times New Roman"/>
        </w:rPr>
        <w:br/>
        <w:t>*Les deux anges firent exploser leur aura, en vue d'un combat rude.*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Vice Roi riait toujours et Laury n’avait pas bougé.</w:t>
      </w:r>
      <w:r>
        <w:rPr>
          <w:rFonts w:ascii="Times New Roman" w:hAnsi="Times New Roman" w:cs="Times New Roman"/>
        </w:rPr>
        <w:br/>
        <w:t>« La puissante Laureley réduite à néant sous mes yeux, ce que ça peut être jouissif, dit-il d’un ton mielleux. »</w:t>
      </w:r>
      <w:r>
        <w:rPr>
          <w:rFonts w:ascii="Times New Roman" w:hAnsi="Times New Roman" w:cs="Times New Roman"/>
        </w:rPr>
        <w:br/>
        <w:t xml:space="preserve">Elle le toisa sans dire un mot, il continua à attaquer : </w:t>
      </w:r>
      <w:r>
        <w:rPr>
          <w:rFonts w:ascii="Times New Roman" w:hAnsi="Times New Roman" w:cs="Times New Roman"/>
        </w:rPr>
        <w:br/>
        <w:t>« Et dire que j’ai eu tellement de douleur à signer les papiers de l’exécution de Léandre. »</w:t>
      </w:r>
      <w:r>
        <w:rPr>
          <w:rFonts w:ascii="Times New Roman" w:hAnsi="Times New Roman" w:cs="Times New Roman"/>
        </w:rPr>
        <w:br/>
        <w:t xml:space="preserve">Laury continua à rester impassible, elle savait qu’il la provoquait. Un dégagement d’aura se fit ressentir, Laury pensa immédiatement à Ciria. Elle avait déjà communiqué avec l’ange par la pensée, elle tenta à nouveau : </w:t>
      </w:r>
      <w:r>
        <w:rPr>
          <w:rFonts w:ascii="Times New Roman" w:hAnsi="Times New Roman" w:cs="Times New Roman"/>
        </w:rPr>
        <w:br/>
        <w:t>« Ciria, reprends-toi, tu existes pour protéger la vie, pas pour la détruire, je ne t’avais vu tuer, j’aurais aimé savoir mais de toute façon, je vais mourir alors à quoi bon !!! »</w:t>
      </w:r>
      <w:r>
        <w:rPr>
          <w:rFonts w:ascii="Times New Roman" w:hAnsi="Times New Roman" w:cs="Times New Roman"/>
        </w:rPr>
        <w:br/>
        <w:t>Elle préféra se concentrer sur l’ange plutôt que sur celui qui tentait de la mettre hors d’elle.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lança la première attaque. Elle lui envoya une boule de glace recouverte d'énergie et toucha Cirion à l'aile. Il grimaça mais fonça sur elle et lui donna plusieurs coups dans l'estomac. Au moment où elle allait attaquer, une voix résonna dans sa tête.*</w:t>
      </w:r>
      <w:r>
        <w:rPr>
          <w:rFonts w:ascii="Times New Roman" w:hAnsi="Times New Roman" w:cs="Times New Roman"/>
        </w:rPr>
        <w:br/>
      </w:r>
      <w:r>
        <w:rPr>
          <w:rFonts w:ascii="Times New Roman" w:hAnsi="Times New Roman" w:cs="Times New Roman"/>
        </w:rPr>
        <w:br/>
        <w:t xml:space="preserve">- Ciria, reprends-toi, tu existes pour protéger la vie, pas pour la détruire, je ne t’avais vu tuer, j’aurais aimé savoir mais de toute façon, je vais mourir alors à quoi bon !!! </w:t>
      </w:r>
      <w:r>
        <w:rPr>
          <w:rFonts w:ascii="Times New Roman" w:hAnsi="Times New Roman" w:cs="Times New Roman"/>
        </w:rPr>
        <w:br/>
        <w:t>- Comment ça tu vas mourir ? Où es-tu ??</w:t>
      </w:r>
      <w:r>
        <w:rPr>
          <w:rFonts w:ascii="Times New Roman" w:hAnsi="Times New Roman" w:cs="Times New Roman"/>
        </w:rPr>
        <w:br/>
      </w:r>
      <w:r>
        <w:rPr>
          <w:rFonts w:ascii="Times New Roman" w:hAnsi="Times New Roman" w:cs="Times New Roman"/>
        </w:rPr>
        <w:br/>
        <w:t>*Son visage dur laissa la place à un autre paniqué. Elle regarda partout autour d'elle et en voyant son regard, Cirion cessa d'attaquer... Ciria reconnut l'aura de Laury dans le palais. Elle vola alors très rapidement presque comme un esprit vers elle.*</w:t>
      </w:r>
      <w:r>
        <w:rPr>
          <w:rFonts w:ascii="Times New Roman" w:hAnsi="Times New Roman" w:cs="Times New Roman"/>
        </w:rPr>
        <w:br/>
      </w:r>
      <w:r>
        <w:rPr>
          <w:rFonts w:ascii="Times New Roman" w:hAnsi="Times New Roman" w:cs="Times New Roman"/>
        </w:rPr>
        <w:br/>
        <w:t>- J'arrive !!Pensa-t-elle.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comprit que les choses allaient mieux. Ciria lui répondait, elle avait une fois de plus réussi.</w:t>
      </w:r>
      <w:r>
        <w:rPr>
          <w:rFonts w:ascii="Times New Roman" w:hAnsi="Times New Roman" w:cs="Times New Roman"/>
        </w:rPr>
        <w:br/>
        <w:t>« Non, dit-elle, ne viens pas m’aider, si c’est ma destinée de mourir ici et bien soit. Retrouves les autres et allez à la prison. Là, discutez avec le gardien en chef, demandez-lui où est retenu le roi. Sans lui, on est rien. Trouvez-le et ramenez-le ici. »</w:t>
      </w:r>
      <w:r>
        <w:rPr>
          <w:rFonts w:ascii="Times New Roman" w:hAnsi="Times New Roman" w:cs="Times New Roman"/>
        </w:rPr>
        <w:br/>
        <w:t>Le plan était simple, elle servait de diversion. Le vice-roi continuait presque inlassablement à l’attaquer mais elle ne répondit pas, un sourire sournois naquit sur ses lèvres.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Non, dit-elle, ne viens pas m’aider, si c’est ma destinée de mourir ici et bien soit. Retrouves les autres et allez à la prison. Là, discutez avec le gardien en chef, demandez-lui où est retenu le roi. Sans lui, on est rien. Trouvez-le et ramenez-le ici.</w:t>
      </w:r>
      <w:r>
        <w:rPr>
          <w:rFonts w:ascii="Times New Roman" w:hAnsi="Times New Roman" w:cs="Times New Roman"/>
        </w:rPr>
        <w:br/>
        <w:t xml:space="preserve">- Non, je refuse de te laisser là !! </w:t>
      </w:r>
      <w:r>
        <w:rPr>
          <w:rFonts w:ascii="Times New Roman" w:hAnsi="Times New Roman" w:cs="Times New Roman"/>
        </w:rPr>
        <w:br/>
      </w:r>
      <w:r>
        <w:rPr>
          <w:rFonts w:ascii="Times New Roman" w:hAnsi="Times New Roman" w:cs="Times New Roman"/>
        </w:rPr>
        <w:br/>
        <w:t>*Ciria n'avait pas envie de se laisser aller et de laisser mourir Laury ! Elle ferma les yeux et s'énerva comme jamais. Elle regarda autour d'elle et elle se retrouva face à son père. Ebahie, elle s'agenouilla.*</w:t>
      </w:r>
      <w:r>
        <w:rPr>
          <w:rFonts w:ascii="Times New Roman" w:hAnsi="Times New Roman" w:cs="Times New Roman"/>
        </w:rPr>
        <w:br/>
      </w:r>
      <w:r>
        <w:rPr>
          <w:rFonts w:ascii="Times New Roman" w:hAnsi="Times New Roman" w:cs="Times New Roman"/>
        </w:rPr>
        <w:br/>
        <w:t>- Mon père !</w:t>
      </w:r>
      <w:r>
        <w:rPr>
          <w:rFonts w:ascii="Times New Roman" w:hAnsi="Times New Roman" w:cs="Times New Roman"/>
        </w:rPr>
        <w:br/>
        <w:t>- Tu as perdu la raison !</w:t>
      </w:r>
      <w:r>
        <w:rPr>
          <w:rFonts w:ascii="Times New Roman" w:hAnsi="Times New Roman" w:cs="Times New Roman"/>
        </w:rPr>
        <w:br/>
        <w:t>- Non... Je dois détruire le vice-Roi.</w:t>
      </w:r>
      <w:r>
        <w:rPr>
          <w:rFonts w:ascii="Times New Roman" w:hAnsi="Times New Roman" w:cs="Times New Roman"/>
        </w:rPr>
        <w:br/>
        <w:t>- C'est le rôle de ton frère pas le tient.</w:t>
      </w:r>
      <w:r>
        <w:rPr>
          <w:rFonts w:ascii="Times New Roman" w:hAnsi="Times New Roman" w:cs="Times New Roman"/>
        </w:rPr>
        <w:br/>
        <w:t>- Mais que dois-je faire alors ? Quel est mon rôle ?</w:t>
      </w:r>
      <w:r>
        <w:rPr>
          <w:rFonts w:ascii="Times New Roman" w:hAnsi="Times New Roman" w:cs="Times New Roman"/>
        </w:rPr>
        <w:br/>
        <w:t>- Regarde au fond de toi... Tu n'es pas un ange ordinaire, tu es ma fille et ton rôle est de mettre sur le trône le vrai roi !</w:t>
      </w:r>
      <w:r>
        <w:rPr>
          <w:rFonts w:ascii="Times New Roman" w:hAnsi="Times New Roman" w:cs="Times New Roman"/>
        </w:rPr>
        <w:br/>
        <w:t>- Je ne peux pas j'en ai pas la force.</w:t>
      </w:r>
      <w:r>
        <w:rPr>
          <w:rFonts w:ascii="Times New Roman" w:hAnsi="Times New Roman" w:cs="Times New Roman"/>
        </w:rPr>
        <w:br/>
        <w:t>- Si tu l'as... Regarde au fond de toi ! Je vais t'y aider...</w:t>
      </w:r>
      <w:r>
        <w:rPr>
          <w:rFonts w:ascii="Times New Roman" w:hAnsi="Times New Roman" w:cs="Times New Roman"/>
        </w:rPr>
        <w:br/>
      </w:r>
      <w:r>
        <w:rPr>
          <w:rFonts w:ascii="Times New Roman" w:hAnsi="Times New Roman" w:cs="Times New Roman"/>
        </w:rPr>
        <w:br/>
        <w:t>*Ciria ressentit une immense chaleur au fond d'elle et regarda au fond de son esprit. Son armure disparut et laissa place à sa robe blanche. Elle s'envola vers le groupe et s'immobilisa devant eux.*</w:t>
      </w:r>
      <w:r>
        <w:rPr>
          <w:rFonts w:ascii="Times New Roman" w:hAnsi="Times New Roman" w:cs="Times New Roman"/>
        </w:rPr>
        <w:br/>
      </w:r>
      <w:r>
        <w:rPr>
          <w:rFonts w:ascii="Times New Roman" w:hAnsi="Times New Roman" w:cs="Times New Roman"/>
        </w:rPr>
        <w:br/>
        <w:t>- Il est temps de remettre le roi légitime sur le trône !</w:t>
      </w:r>
      <w:r>
        <w:rPr>
          <w:rFonts w:ascii="Times New Roman" w:hAnsi="Times New Roman" w:cs="Times New Roman"/>
        </w:rPr>
        <w:br/>
      </w:r>
      <w:r>
        <w:rPr>
          <w:rFonts w:ascii="Times New Roman" w:hAnsi="Times New Roman" w:cs="Times New Roman"/>
        </w:rPr>
        <w:br/>
        <w:t>*Le groupe n'en revenait pas d'une telle pureté et ne savait plus trop quoi faire. Les chevaux étaient paniqués mais se calmèrent assez vite. Ciria se retourna et fonça vers la prison. Là, elle fit exploser les murs un par un tandis que Cirion la protégeait en tuant les gardes. Les deux anges progressaient rapidement jusqu'à ce que Ciria s'avança les quatre ailes déployées vers le Roi. Elle le regarda longuement puis s'inclina devant lui.*</w:t>
      </w:r>
      <w:r>
        <w:rPr>
          <w:rFonts w:ascii="Times New Roman" w:hAnsi="Times New Roman" w:cs="Times New Roman"/>
        </w:rPr>
        <w:br/>
      </w:r>
      <w:r>
        <w:rPr>
          <w:rFonts w:ascii="Times New Roman" w:hAnsi="Times New Roman" w:cs="Times New Roman"/>
        </w:rPr>
        <w:br/>
        <w:t>- Votre Altesse, il est temps de retrouver votre place sur le trône pour rétablir la paix...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subissait les sarcasmes du vice-Roi sans rien dire. Elle avait tout préparé, ça allait se passer rapidement, elle savait que c’était la fin, qu’elle était toute proche. Elle prit une profonde inspiration et attaqua, les gardes n’avaient pas vu le poignard qui était caché dans sa botte. Elle sauta sur le vice-Roii et lui enfonça le plus profondément là où elle put viser. Une douleur lui lacéra le dos, les gardes avaient réagis mais elle s’en moquait. Voyant le sang sur ses mains, elle savait qu’elle l’emporterait avec elle. La douleur devint plus forte, elle en avait les larmes aux yeux, elle sentait le sang lui remonter dans la bouche, la fin était toute proche.</w:t>
      </w:r>
      <w:r>
        <w:rPr>
          <w:rFonts w:ascii="Times New Roman" w:hAnsi="Times New Roman" w:cs="Times New Roman"/>
        </w:rPr>
        <w:br/>
      </w:r>
      <w:r>
        <w:rPr>
          <w:rFonts w:ascii="Times New Roman" w:hAnsi="Times New Roman" w:cs="Times New Roman"/>
        </w:rPr>
        <w:br/>
        <w:t>Le chef de la prison ne pouvait cacher sa joie quand il vit arriver deux anges, il savait pourquoi ils étaient là. Il se dit qu’il pouvait réagir, faire quelque chose. Il décida de sortir son épée et sauta à la gorge de ses collègues. Rien aujourd’hui ne pouvait l’empêcher de se déclarer rebelle.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fit un signe à Cirion pour qu'il emmène le Roi vers le palais mais à ce moment-là elle tomba à genoux. Elle ressentait la même douleur que Laury et savait qu'elle allait mourir. Elle se releva en grimaçant puis s'envola vers le palais et tua les gardes de sang froid grâce à sa magie. Ciria s'avança vers elle mais avant vérifia que le vice-roi était bien mort. Lorsque ce fut le cas, elle s'agenouilla auprès de Laury et lui serra la main.*</w:t>
      </w:r>
      <w:r>
        <w:rPr>
          <w:rFonts w:ascii="Times New Roman" w:hAnsi="Times New Roman" w:cs="Times New Roman"/>
        </w:rPr>
        <w:br/>
      </w:r>
      <w:r>
        <w:rPr>
          <w:rFonts w:ascii="Times New Roman" w:hAnsi="Times New Roman" w:cs="Times New Roman"/>
        </w:rPr>
        <w:br/>
        <w:t>- Je vais te soigner Laury... Tu as fait preuve d'un grand courage et tu as réussi !</w:t>
      </w:r>
      <w:r>
        <w:rPr>
          <w:rFonts w:ascii="Times New Roman" w:hAnsi="Times New Roman" w:cs="Times New Roman"/>
        </w:rPr>
        <w:br/>
      </w:r>
      <w:r>
        <w:rPr>
          <w:rFonts w:ascii="Times New Roman" w:hAnsi="Times New Roman" w:cs="Times New Roman"/>
        </w:rPr>
        <w:br/>
        <w:t>*Elle lui adressa un sourire mais son regard était empli de tristesse. Cirion avait entouré le roi de ses ailes pour le protéger puis l'accompagna jusqu'au trône. Il tua ensuite les dernier résistant. Le reste du groupe arriva enfin jusqu'au palais après avoir décapité l'armée qui s'était rebellé contre le roi et entrèrent. Ils avancèrent ensuite vers 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douleur partait doucement et Laury savait pourquoi. Elle ne sentait plus ses membres endoloris et n’entendait plus rien. Rien d’autre que le son léger d’un cours d’eau. Elle avait beaucoup de mal à respirer, c’était le seul signe qui lui disait qu’elle était encore en vie. Elle voulut ouvrir les yeux, voir ce qui se passait mais elle n’eut pas la force de le faire. Elle voulait rester là, partir à tout jamais, connaître enfin le repos mais quelque chose au fond de sa tête lui insufflait le contraire. Il restait le mage qui avait enrôlé Black, il restait la gigantesque armée qui convergeaient vers les terres par le Nord. Le choix n’était pas simple.</w:t>
      </w:r>
      <w:r>
        <w:rPr>
          <w:rFonts w:ascii="Times New Roman" w:hAnsi="Times New Roman" w:cs="Times New Roman"/>
        </w:rPr>
        <w:br/>
      </w:r>
      <w:r>
        <w:rPr>
          <w:rFonts w:ascii="Times New Roman" w:hAnsi="Times New Roman" w:cs="Times New Roman"/>
        </w:rPr>
        <w:br/>
        <w:t>Blitz restait à l’écart, sans oser regarder le corps de Laury. Il savait qu’elle se sacrifierait pour eux, il se sentait si mal, comme s’il perdait un être cher de sa famille, comme s’il voyait mourir sa propre sœur. Il ne retint pas ses larmes, il ne pouvait plus.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n'en pouvait plus de cette situation... Elle ferma les yeux et se matérialisa dans l'esprit de Laury tel un songe. Elle lui sourit et la regarda très sérieusement.*</w:t>
      </w:r>
      <w:r>
        <w:rPr>
          <w:rFonts w:ascii="Times New Roman" w:hAnsi="Times New Roman" w:cs="Times New Roman"/>
        </w:rPr>
        <w:br/>
      </w:r>
      <w:r>
        <w:rPr>
          <w:rFonts w:ascii="Times New Roman" w:hAnsi="Times New Roman" w:cs="Times New Roman"/>
        </w:rPr>
        <w:br/>
        <w:t>- Je ne sais comment te remercier, tu as déjà tellement fait... Je sais que tu aspires depuis très longtemps au repos éternel. Si tu me le demandes, je te laisserai partir mais je veux d'abord avoir ton avis...</w:t>
      </w:r>
      <w:r>
        <w:rPr>
          <w:rFonts w:ascii="Times New Roman" w:hAnsi="Times New Roman" w:cs="Times New Roman"/>
        </w:rPr>
        <w:br/>
      </w:r>
      <w:r>
        <w:rPr>
          <w:rFonts w:ascii="Times New Roman" w:hAnsi="Times New Roman" w:cs="Times New Roman"/>
        </w:rPr>
        <w:br/>
        <w:t>*Ciria aussi voulait partir, oublier tout ce qui s'est passé mais elle ne trouva aucune raison pour le faire. L'ange se jura que si Laury voulait laisser tomber la vie pour le repos, elle prendrait la même décision...*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ricana quand Ciria lui parla de ce qu’elle avait fait : </w:t>
      </w:r>
      <w:r>
        <w:rPr>
          <w:rFonts w:ascii="Times New Roman" w:hAnsi="Times New Roman" w:cs="Times New Roman"/>
        </w:rPr>
        <w:br/>
        <w:t>« Tellement fait ? Regardes autour de toi, est-ce que les démons sont détruits ? Alors je n’ai rien fait d’utile. »</w:t>
      </w:r>
      <w:r>
        <w:rPr>
          <w:rFonts w:ascii="Times New Roman" w:hAnsi="Times New Roman" w:cs="Times New Roman"/>
        </w:rPr>
        <w:br/>
        <w:t xml:space="preserve">Elle marqua une pause, elle aurait aimé ce repos éternel, elle soupira : </w:t>
      </w:r>
      <w:r>
        <w:rPr>
          <w:rFonts w:ascii="Times New Roman" w:hAnsi="Times New Roman" w:cs="Times New Roman"/>
        </w:rPr>
        <w:br/>
        <w:t>« Le repos éternel, je l’aurais plus tard, quand tout sera terminé. Je ne l’obtiendrais qu’allongé sur le sable devant la mer à regarder le soleil se coucher, sachant que plus rien ne pourra m’arriver mais pas seule. S’offrir éternellement à l’amour, ne vivre que pour l’autre, n’est-ce pas ça le bonheur ? »</w:t>
      </w:r>
      <w:r>
        <w:rPr>
          <w:rFonts w:ascii="Times New Roman" w:hAnsi="Times New Roman" w:cs="Times New Roman"/>
        </w:rPr>
        <w:br/>
        <w:t>Elle la regarda alors gravement.</w:t>
      </w:r>
      <w:r>
        <w:rPr>
          <w:rFonts w:ascii="Times New Roman" w:hAnsi="Times New Roman" w:cs="Times New Roman"/>
        </w:rPr>
        <w:br/>
        <w:t>« Nous avons encore maints combats à mener et il reste une petite parcelle de vie dans mon corps sinon, je ne serais pas là à l’heure qu’il est. Alors si tu veux bien m’aider à revenir. »</w:t>
      </w:r>
      <w:r>
        <w:rPr>
          <w:rFonts w:ascii="Times New Roman" w:hAnsi="Times New Roman" w:cs="Times New Roman"/>
        </w:rPr>
        <w:br/>
        <w:t>Elle eut un sourire étrange, à la fois convaincue et mélancolique.</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l'écouta sans pour autant être convaincue.*</w:t>
      </w:r>
      <w:r>
        <w:rPr>
          <w:rFonts w:ascii="Times New Roman" w:hAnsi="Times New Roman" w:cs="Times New Roman"/>
        </w:rPr>
        <w:br/>
      </w:r>
      <w:r>
        <w:rPr>
          <w:rFonts w:ascii="Times New Roman" w:hAnsi="Times New Roman" w:cs="Times New Roman"/>
        </w:rPr>
        <w:br/>
        <w:t>- Nous avons encore maints combats à mener...</w:t>
      </w:r>
      <w:r>
        <w:rPr>
          <w:rFonts w:ascii="Times New Roman" w:hAnsi="Times New Roman" w:cs="Times New Roman"/>
        </w:rPr>
        <w:br/>
        <w:t>- Peut-être mais ce n'est pas ton combat... C'est celui de mon frère et moi tu ne devrais même pas y participer...</w:t>
      </w:r>
      <w:r>
        <w:rPr>
          <w:rFonts w:ascii="Times New Roman" w:hAnsi="Times New Roman" w:cs="Times New Roman"/>
        </w:rPr>
        <w:br/>
      </w:r>
      <w:r>
        <w:rPr>
          <w:rFonts w:ascii="Times New Roman" w:hAnsi="Times New Roman" w:cs="Times New Roman"/>
        </w:rPr>
        <w:br/>
        <w:t>*L'ange détourna le regard un instant puis soupira en silence. Elle voulait un autre destin pour Laury mais c'était son choix et elle ne pouvait pas aller à l'encontre de son avis. Ciria la regarda puis la fit revenir et soigna ses blessures. Elle la regarda puis scruta le regard de Cirion qui hocha la tête et sortit à l'extérieur du palais. Il élimina toute trace de résistance dans la capitale et aida les rebelles à s'installer et reprendre leurs places. Ciria préféra s'éloigner de la ville. Tatiana et Vane suivirent l'exemple de Cirion et Laska aida les enfants à retrouver leurs parents.*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Si Ciria ne voulait pas qu’elle revienne, pourquoi lui être apparut. La question était simple mais c’est celle que Laury se posa quand elle vit le groupe quitter le palais. Blitz les suivit un peu à distance. Elle se trouvait seule avec le roi.</w:t>
      </w:r>
      <w:r>
        <w:rPr>
          <w:rFonts w:ascii="Times New Roman" w:hAnsi="Times New Roman" w:cs="Times New Roman"/>
        </w:rPr>
        <w:br/>
        <w:t>« Comment vous remercier ? Dit-il.</w:t>
      </w:r>
      <w:r>
        <w:rPr>
          <w:rFonts w:ascii="Times New Roman" w:hAnsi="Times New Roman" w:cs="Times New Roman"/>
        </w:rPr>
        <w:br/>
        <w:t>-On a fait ce qu’il fallait. »</w:t>
      </w:r>
      <w:r>
        <w:rPr>
          <w:rFonts w:ascii="Times New Roman" w:hAnsi="Times New Roman" w:cs="Times New Roman"/>
        </w:rPr>
        <w:br/>
        <w:t xml:space="preserve">Elle se releva pour partir quand le roi la rappelle : </w:t>
      </w:r>
      <w:r>
        <w:rPr>
          <w:rFonts w:ascii="Times New Roman" w:hAnsi="Times New Roman" w:cs="Times New Roman"/>
        </w:rPr>
        <w:br/>
        <w:t>« Non, ne partez pas, vous êtes Général, il vous faut reprendre votre place. Je vous nomme Amiral, commandante de mes armées. Vous aurez une place d’honneur au panthéon des légendes, à côtés de votre père. »</w:t>
      </w:r>
      <w:r>
        <w:rPr>
          <w:rFonts w:ascii="Times New Roman" w:hAnsi="Times New Roman" w:cs="Times New Roman"/>
        </w:rPr>
        <w:br/>
        <w:t>Le roi voulait visiblement la garder auprès de lui. Elle déclina l’offre.</w:t>
      </w:r>
      <w:r>
        <w:rPr>
          <w:rFonts w:ascii="Times New Roman" w:hAnsi="Times New Roman" w:cs="Times New Roman"/>
        </w:rPr>
        <w:br/>
        <w:t>« J’ai encore des combats à mener, je ne puis accepter votre offre. »</w:t>
      </w:r>
      <w:r>
        <w:rPr>
          <w:rFonts w:ascii="Times New Roman" w:hAnsi="Times New Roman" w:cs="Times New Roman"/>
        </w:rPr>
        <w:br/>
        <w:t>Elle se leva et quitta le palais sous les demandes quasi implorantes du roi. Elle retrouva le groupe à l’extérieur de la ville.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réfléchissait. Elle était moins affectée par la violence humaine mais n'arrivait toujours pas à se concentrer... L'ange repensa à sa précédente vie. Elle avait fait la rencontre d'un homme très discret, étrange et puissant. Il vivait constamment dans les ténèbres et pourtant il avait une âme pure. Nombreux sont ceux qui sont tombés sous ses coups mais jamais il n'avait passé la limite qui séparait le mal et le bien. Il n'avait pas de nom et elle n'avait jamais vu son visage seulement il s'était battu avec elle et son frère jusqu'à son dernier souffle. Il était impératif qu'elle sache s’il était encore en vie. Son aide serait très utile.</w:t>
      </w:r>
      <w:r>
        <w:rPr>
          <w:rFonts w:ascii="Times New Roman" w:hAnsi="Times New Roman" w:cs="Times New Roman"/>
        </w:rPr>
        <w:br/>
        <w:t>Sans dire pourquoi, l'ange n'avait plus confiance en Vane... Et il y avait toujours une puissance phénoménale qui rodait autour d'eux sans qu'elle puisse savoir d'où et de qui ça venait. Elle retourna dans la ville et appela son frère. Après une longue discussion avec lui dans leur langue pour que personne ne puisse les épier, elle réussit à le convaincre de la laisser aller et de protéger le groupe quoi qu'il arrive. C'était rare quand elle laissait la responsabilité d'un groupe à son frère, il avait du mal à se contrôler mais cette fois-ci ça semblait sérieux. Il la regarda partir en volant vers l'est d'un regard attristé...*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jetait des coups d’œils au groupe, il y avait quelque chose d’étrange dans l’atmosphère, quelque chose qu’elle n’expliquait pas. Vane semblait de plus en plus disant avec elle, Blitz ne la lâchait pas de regard croyant la voir partir en fumée en quelques instants. Mara avait voulu rester en ville et de toute façon, elle n’avait rein à faire dans le groupe. Tatiana se tenait également un peu trop à l’écart et les deux anges conspiraient dans un langage inconnu. Elle avait cru voir un groupe soudé après ce qu’ils avaient vécu mais elle se sentait paradoxalement de moins en moins à son aise parmi ces gens. Elle observa Vane, espérant que ses regards pousseraient le jeune homme à venir lui parler.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*Tatiana parlait plus à Ouragan qu'au groupe. Elle ne se sentait toujours pas à sa place et en plus elle avait encore une dent contre Vane. Ce dernier regardait Laury par moment et sentait son regard sur lui comme si elle l'incitait à venir vers elle. Il baissa les yeux un moment puis vit Ciria prendre le large et décida d'aller vers Laury.*</w:t>
      </w:r>
      <w:r>
        <w:rPr>
          <w:rFonts w:ascii="Times New Roman" w:hAnsi="Times New Roman" w:cs="Times New Roman"/>
        </w:rPr>
        <w:br/>
      </w:r>
      <w:r>
        <w:rPr>
          <w:rFonts w:ascii="Times New Roman" w:hAnsi="Times New Roman" w:cs="Times New Roman"/>
        </w:rPr>
        <w:br/>
        <w:t>- Le groupe est étrange... Ciria se comporte bizarrement et elle ne me parle même plus...</w:t>
      </w:r>
      <w:r>
        <w:rPr>
          <w:rFonts w:ascii="Times New Roman" w:hAnsi="Times New Roman" w:cs="Times New Roman"/>
        </w:rPr>
        <w:br/>
        <w:t>Tu sais ce qu'il se passe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vit Vane s’approcher d’elle avec joie : </w:t>
      </w:r>
      <w:r>
        <w:rPr>
          <w:rFonts w:ascii="Times New Roman" w:hAnsi="Times New Roman" w:cs="Times New Roman"/>
        </w:rPr>
        <w:br/>
        <w:t>« Le groupe est étrange... Ciria se comporte bizarrement et elle ne me parle même plus...</w:t>
      </w:r>
      <w:r>
        <w:rPr>
          <w:rFonts w:ascii="Times New Roman" w:hAnsi="Times New Roman" w:cs="Times New Roman"/>
        </w:rPr>
        <w:br/>
        <w:t>Tu sais ce qu'il se passe ?</w:t>
      </w:r>
      <w:r>
        <w:rPr>
          <w:rFonts w:ascii="Times New Roman" w:hAnsi="Times New Roman" w:cs="Times New Roman"/>
        </w:rPr>
        <w:br/>
        <w:t>- Il n’y a pas que Ciria qui ne parle plus. »</w:t>
      </w:r>
      <w:r>
        <w:rPr>
          <w:rFonts w:ascii="Times New Roman" w:hAnsi="Times New Roman" w:cs="Times New Roman"/>
        </w:rPr>
        <w:br/>
        <w:t>Elle lui coula un regard qui en disait long mais n’ajouta rien. Cela faisait deux fois qu’elle revenait quasi miraculeusement et il ne semblait pas plus heureux que ça, elle commença à douter. Elle tourna les yeux vers Blitz, lui non plus n’allait pas bien. Il regarda Ciria partir à nouveau et s’effondra au sol, pleurant de tout son saoul. Laury délaissa Vane pour aller le consoler. Elle le prit dans ses bras, comme un frère et fut une épaule pour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*Vane se retourna soudain lorsqu’il entendit Blitz pleurer et se demandait quelle en pouvait bien être la raison. Il sourit légèrement à Laury lorsqu'elle se dirigea vers lui puis marcha jusqu'à Cirion qui n'avait pas quitté le ciel des yeux.*</w:t>
      </w:r>
      <w:r>
        <w:rPr>
          <w:rFonts w:ascii="Times New Roman" w:hAnsi="Times New Roman" w:cs="Times New Roman"/>
        </w:rPr>
        <w:br/>
      </w:r>
      <w:r>
        <w:rPr>
          <w:rFonts w:ascii="Times New Roman" w:hAnsi="Times New Roman" w:cs="Times New Roman"/>
        </w:rPr>
        <w:br/>
        <w:t>- Tu pourrais m'expliquer ce qu'il se passe ?</w:t>
      </w:r>
      <w:r>
        <w:rPr>
          <w:rFonts w:ascii="Times New Roman" w:hAnsi="Times New Roman" w:cs="Times New Roman"/>
        </w:rPr>
        <w:br/>
        <w:t xml:space="preserve">- Qu'est ce que tu veux dire ? </w:t>
      </w:r>
      <w:r>
        <w:rPr>
          <w:rFonts w:ascii="Times New Roman" w:hAnsi="Times New Roman" w:cs="Times New Roman"/>
        </w:rPr>
        <w:br/>
        <w:t xml:space="preserve">- Pourquoi Ciria s'en va ? </w:t>
      </w:r>
      <w:r>
        <w:rPr>
          <w:rFonts w:ascii="Times New Roman" w:hAnsi="Times New Roman" w:cs="Times New Roman"/>
        </w:rPr>
        <w:br/>
        <w:t>- Je n'en sais rien...</w:t>
      </w:r>
      <w:r>
        <w:rPr>
          <w:rFonts w:ascii="Times New Roman" w:hAnsi="Times New Roman" w:cs="Times New Roman"/>
        </w:rPr>
        <w:br/>
        <w:t>- Arrête, on ne la fait pas a moi...</w:t>
      </w:r>
      <w:r>
        <w:rPr>
          <w:rFonts w:ascii="Times New Roman" w:hAnsi="Times New Roman" w:cs="Times New Roman"/>
        </w:rPr>
        <w:br/>
        <w:t>- tais-toi ! C'est déjà assez dur pour moi de la laisser seule alors n'en rajoute pas.</w:t>
      </w:r>
      <w:r>
        <w:rPr>
          <w:rFonts w:ascii="Times New Roman" w:hAnsi="Times New Roman" w:cs="Times New Roman"/>
        </w:rPr>
        <w:br/>
      </w:r>
      <w:r>
        <w:rPr>
          <w:rFonts w:ascii="Times New Roman" w:hAnsi="Times New Roman" w:cs="Times New Roman"/>
        </w:rPr>
        <w:br/>
        <w:t>*Vane soupira assez fort. Il regarda Tatiana qui semblait partir, elle aussi. Elle lui fit comprendre d'un regard qu'elle sera là au besoin mais qu'elle préférait régler ses affaires. Vane se dirigea alors vers les villageois...*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laissa le groupe s’éparpiller, Blitz allait au plus mal, il était fou de peine. Elle était toute proche de lui.</w:t>
      </w:r>
      <w:r>
        <w:rPr>
          <w:rFonts w:ascii="Times New Roman" w:hAnsi="Times New Roman" w:cs="Times New Roman"/>
        </w:rPr>
        <w:br/>
        <w:t>« Allez, mon frère, reprends-toi, qu’est ce qu’il t’arrive ?</w:t>
      </w:r>
      <w:r>
        <w:rPr>
          <w:rFonts w:ascii="Times New Roman" w:hAnsi="Times New Roman" w:cs="Times New Roman"/>
        </w:rPr>
        <w:br/>
        <w:t>- Je l’aime, dit-il la voix entrecoupée de sanglots, je l’aime tellement, mais elle me rejette, elle ne veut pas de moi. »</w:t>
      </w:r>
      <w:r>
        <w:rPr>
          <w:rFonts w:ascii="Times New Roman" w:hAnsi="Times New Roman" w:cs="Times New Roman"/>
        </w:rPr>
        <w:br/>
        <w:t>Elle posa son front sur le sien.</w:t>
      </w:r>
      <w:r>
        <w:rPr>
          <w:rFonts w:ascii="Times New Roman" w:hAnsi="Times New Roman" w:cs="Times New Roman"/>
        </w:rPr>
        <w:br/>
        <w:t>« Je crois qu’on est fait pour s’entendre, moi non, plus ce n’est pas la grande joie.</w:t>
      </w:r>
      <w:r>
        <w:rPr>
          <w:rFonts w:ascii="Times New Roman" w:hAnsi="Times New Roman" w:cs="Times New Roman"/>
        </w:rPr>
        <w:br/>
        <w:t>- Et puis, j’ai peur de te perdre.</w:t>
      </w:r>
      <w:r>
        <w:rPr>
          <w:rFonts w:ascii="Times New Roman" w:hAnsi="Times New Roman" w:cs="Times New Roman"/>
        </w:rPr>
        <w:br/>
        <w:t>- Ca ce n’est pas grave, ce ne sera qu’un au-revoir, on se retrouvera tous là bas, tu verras comme c’est joli. Une herbe si douce qu’on pourrait la foule pieds nus, une petite rivière qui coule doucement et un paysage beau à en pleurer, plus de guerre, plus de douleur. »</w:t>
      </w:r>
      <w:r>
        <w:rPr>
          <w:rFonts w:ascii="Times New Roman" w:hAnsi="Times New Roman" w:cs="Times New Roman"/>
        </w:rPr>
        <w:br/>
        <w:t>Blitz avait un peu séché ses larmes mais ses yeux restaient rougis. Elle lui embrassa amicalement le front.</w:t>
      </w:r>
      <w:r>
        <w:rPr>
          <w:rFonts w:ascii="Times New Roman" w:hAnsi="Times New Roman" w:cs="Times New Roman"/>
        </w:rPr>
        <w:br/>
        <w:t>« J’ai toujours su que je pourrais compter sur toi, dit-il la voix enrayée par ses sanglots. »</w:t>
      </w:r>
      <w:r>
        <w:rPr>
          <w:rFonts w:ascii="Times New Roman" w:hAnsi="Times New Roman" w:cs="Times New Roman"/>
        </w:rPr>
        <w:br/>
        <w:t>Laury se releva en l’aidant puis se tourna vers Cirion.</w:t>
      </w:r>
      <w:r>
        <w:rPr>
          <w:rFonts w:ascii="Times New Roman" w:hAnsi="Times New Roman" w:cs="Times New Roman"/>
        </w:rPr>
        <w:br/>
        <w:t>« Alors, on va où maintenant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faisait les cent pas... Il se demandait où était Ciria et n'arrivait pas à voir de quoi elle parlait. Il voyait le groupe se séparer et cela le mit hors de lui. Mais comme il n'était pas douer pour remonter le moral des troupes...</w:t>
      </w:r>
      <w:r>
        <w:rPr>
          <w:rFonts w:ascii="Times New Roman" w:hAnsi="Times New Roman" w:cs="Times New Roman"/>
        </w:rPr>
        <w:br/>
        <w:t>Il regarda autour de lui et Blitz en train de pleurer dans les bras de Laury.*</w:t>
      </w:r>
      <w:r>
        <w:rPr>
          <w:rFonts w:ascii="Times New Roman" w:hAnsi="Times New Roman" w:cs="Times New Roman"/>
        </w:rPr>
        <w:br/>
      </w:r>
      <w:r>
        <w:rPr>
          <w:rFonts w:ascii="Times New Roman" w:hAnsi="Times New Roman" w:cs="Times New Roman"/>
        </w:rPr>
        <w:br/>
      </w:r>
      <w:r>
        <w:rPr>
          <w:rStyle w:val="Emphasis"/>
          <w:rFonts w:ascii="Times New Roman" w:hAnsi="Times New Roman" w:cs="Times New Roman"/>
        </w:rPr>
        <w:t>Tu n'aurais jamais du tomber amoureux de Ciria...</w:t>
      </w:r>
      <w:r>
        <w:rPr>
          <w:rFonts w:ascii="Times New Roman" w:hAnsi="Times New Roman" w:cs="Times New Roman"/>
        </w:rPr>
        <w:br/>
      </w:r>
      <w:r>
        <w:rPr>
          <w:rFonts w:ascii="Times New Roman" w:hAnsi="Times New Roman" w:cs="Times New Roman"/>
        </w:rPr>
        <w:br/>
        <w:t>*Lorsqu'il s'apprêtait à s'envoler, Laury se retourna vers lui.*</w:t>
      </w:r>
      <w:r>
        <w:rPr>
          <w:rFonts w:ascii="Times New Roman" w:hAnsi="Times New Roman" w:cs="Times New Roman"/>
        </w:rPr>
        <w:br/>
      </w:r>
      <w:r>
        <w:rPr>
          <w:rFonts w:ascii="Times New Roman" w:hAnsi="Times New Roman" w:cs="Times New Roman"/>
        </w:rPr>
        <w:br/>
        <w:t>- Alors, on va où maintenant ?</w:t>
      </w:r>
      <w:r>
        <w:rPr>
          <w:rFonts w:ascii="Times New Roman" w:hAnsi="Times New Roman" w:cs="Times New Roman"/>
        </w:rPr>
        <w:br/>
        <w:t>- Vous, je n'en sais rien... Je ne suis pas le chef du groupe. Quant à moi je vais chercher Ciria où qu'elle soit ! Je n'aime pas quand elle a un regard déterminé...</w:t>
      </w:r>
      <w:r>
        <w:rPr>
          <w:rFonts w:ascii="Times New Roman" w:hAnsi="Times New Roman" w:cs="Times New Roman"/>
        </w:rPr>
        <w:br/>
      </w:r>
      <w:r>
        <w:rPr>
          <w:rFonts w:ascii="Times New Roman" w:hAnsi="Times New Roman" w:cs="Times New Roman"/>
        </w:rPr>
        <w:br/>
        <w:t>*Il scruta son regard et attendit sa réaction. Il ne voulait pas parler de ce que Ciria lui avait dit devant Blitz sinon ça aggraverait son cas.*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Chef du groupe !!! Et alors, moi non plus, répondit-elle en plaisantant. »</w:t>
      </w:r>
      <w:r>
        <w:rPr>
          <w:rFonts w:ascii="Times New Roman" w:hAnsi="Times New Roman" w:cs="Times New Roman"/>
        </w:rPr>
        <w:br/>
        <w:t>Elle s’éloigna quelque peu de Blitz et regarda Cirion.</w:t>
      </w:r>
      <w:r>
        <w:rPr>
          <w:rFonts w:ascii="Times New Roman" w:hAnsi="Times New Roman" w:cs="Times New Roman"/>
        </w:rPr>
        <w:br/>
        <w:t>« Le roi est prêt à m’offrir n’importe quoi, est-ce qu’on aura besoin d’une armée ? »</w:t>
      </w:r>
      <w:r>
        <w:rPr>
          <w:rFonts w:ascii="Times New Roman" w:hAnsi="Times New Roman" w:cs="Times New Roman"/>
        </w:rPr>
        <w:br/>
        <w:t>Sa question pouvait être étonnante mais elle savait que Cirion n’aimait pas y aller par quatre chemins.</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Chef du groupe !!! Et alors, moi non plus, répondit-elle en plaisantant.</w:t>
      </w:r>
      <w:r>
        <w:rPr>
          <w:rFonts w:ascii="Times New Roman" w:hAnsi="Times New Roman" w:cs="Times New Roman"/>
        </w:rPr>
        <w:br/>
      </w:r>
      <w:r>
        <w:rPr>
          <w:rFonts w:ascii="Times New Roman" w:hAnsi="Times New Roman" w:cs="Times New Roman"/>
        </w:rPr>
        <w:br/>
        <w:t>*Cirion sourit. Il savait que c'était faux car le groupe, quant il était au complet, suivait le moindre de ses ordres... Il scruta les environs puis redirigea son regard vers elle qui venait de le prendre à part.*</w:t>
      </w:r>
      <w:r>
        <w:rPr>
          <w:rFonts w:ascii="Times New Roman" w:hAnsi="Times New Roman" w:cs="Times New Roman"/>
        </w:rPr>
        <w:br/>
      </w:r>
      <w:r>
        <w:rPr>
          <w:rFonts w:ascii="Times New Roman" w:hAnsi="Times New Roman" w:cs="Times New Roman"/>
        </w:rPr>
        <w:br/>
        <w:t xml:space="preserve">- Le roi est prêt à m’offrir n’importe quoi, est-ce qu’on aura besoin d’une armée ? </w:t>
      </w:r>
      <w:r>
        <w:rPr>
          <w:rFonts w:ascii="Times New Roman" w:hAnsi="Times New Roman" w:cs="Times New Roman"/>
        </w:rPr>
        <w:br/>
        <w:t>- Si je te réponds à la façon Ciria, non mais si je te réponds selon moi je n'en sais rien. Je pourrais te répondre en sachant l'idée qui est en train de cogiter dans la tête de Ciria mais j'en serais incapable... William aimerait que tu prennes quand même des dispositions... Nous avons un mauvais pressentiment.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Des mauvais pressentiments, ainsi donc Cirion pensait comme elle, quelque chose ne tournait pas rond depuis un certain temps.</w:t>
      </w:r>
      <w:r>
        <w:rPr>
          <w:rFonts w:ascii="Times New Roman" w:hAnsi="Times New Roman" w:cs="Times New Roman"/>
        </w:rPr>
        <w:br/>
        <w:t>« Je dirais au roi de prévoir des hommes prêts à se battre au cas où, ça pourra toujours servir. »</w:t>
      </w:r>
      <w:r>
        <w:rPr>
          <w:rFonts w:ascii="Times New Roman" w:hAnsi="Times New Roman" w:cs="Times New Roman"/>
        </w:rPr>
        <w:br/>
        <w:t>Elle le regarda droit dans les yeux, il cachait quelque chose.</w:t>
      </w:r>
      <w:r>
        <w:rPr>
          <w:rFonts w:ascii="Times New Roman" w:hAnsi="Times New Roman" w:cs="Times New Roman"/>
        </w:rPr>
        <w:br/>
        <w:t>« Un mauvais pressentiment, commença-t-elle, j’en ai aussi, il y a quelque chose qui cloche mais je n’arrive pas à savoir quoi, tout va de travers. Que dit ton intuition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ferma les yeux et plissa ses paupières et cherchant une solution, un sens à ce que sa sœur a pu lui dire. Il n'y arrivait pas et ça le mettait en rogne ! Il rouvrit les yeux et regarda son interlocutrice.*</w:t>
      </w:r>
      <w:r>
        <w:rPr>
          <w:rFonts w:ascii="Times New Roman" w:hAnsi="Times New Roman" w:cs="Times New Roman"/>
        </w:rPr>
        <w:br/>
      </w:r>
      <w:r>
        <w:rPr>
          <w:rFonts w:ascii="Times New Roman" w:hAnsi="Times New Roman" w:cs="Times New Roman"/>
        </w:rPr>
        <w:br/>
        <w:t>- Un mauvais pressentiment, j’en ai aussi, il y a quelque chose qui cloche mais je n’arrive pas à savoir quoi, tout va de travers. Que dit ton intuition ?</w:t>
      </w:r>
      <w:r>
        <w:rPr>
          <w:rFonts w:ascii="Times New Roman" w:hAnsi="Times New Roman" w:cs="Times New Roman"/>
        </w:rPr>
        <w:br/>
        <w:t>- Mon intuition ? Que j'en ai ras-le-bol de voir ma sœur agir en solitaire pour essayer d'épargner la vie de tout le monde. J'ai la nette impression qu'elle va faire une bêtise pour s'assurer que nous ne serons pas blesser, quitte à attaquer la plus horrible des armées, seule !</w:t>
      </w:r>
      <w:r>
        <w:rPr>
          <w:rFonts w:ascii="Times New Roman" w:hAnsi="Times New Roman" w:cs="Times New Roman"/>
        </w:rPr>
        <w:br/>
      </w:r>
      <w:r>
        <w:rPr>
          <w:rFonts w:ascii="Times New Roman" w:hAnsi="Times New Roman" w:cs="Times New Roman"/>
        </w:rPr>
        <w:br/>
        <w:t>*Il la regarda, visiblement énervé. Il ne pouvait rien faire et il se demandait s’il pouvait lui parler de ce qu'elle avait prévu de faire. La connaissant, elle s'énerverait et penserait plus à se sacrifier aussi que de se battre en groupe... Il hésita, le regard ailleurs.*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vit que Cirion avait visiblement quelque chose à cacher.</w:t>
      </w:r>
      <w:r>
        <w:rPr>
          <w:rFonts w:ascii="Times New Roman" w:hAnsi="Times New Roman" w:cs="Times New Roman"/>
        </w:rPr>
        <w:br/>
        <w:t>« Il y a quelque chose que tu me caches, je sens que tu ne me dis pas tout. Soit, espérons que personne ne mourra inutilement à cause de ça. »</w:t>
      </w:r>
      <w:r>
        <w:rPr>
          <w:rFonts w:ascii="Times New Roman" w:hAnsi="Times New Roman" w:cs="Times New Roman"/>
        </w:rPr>
        <w:br/>
        <w:t>Elle tourna les talons, si Cirion voulait lui dire, il la rattraperait, sinon, ils iraient vers le Nord, sans savoir ce qui les attend là bas. Elle allait marquer une pause pour l’attendre quand un jeune garçon vint à sa rencontre. Il lui remit un papier et la regarda les yeux scintillant de plaisir. Elle l’ignora royalement et déroula le parchemin. Elle soupira bruyamment, déchira le parchemin et sans prévenir personne se mit en route.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se mangeait presque les doigts de nervosité. Il allait la rattraper quand il vit la scène et Laury partir vers le Nord. Il vola très vite et se plaça devant elle, les quatre ailes tendues comme pour l'arrêter.*</w:t>
      </w:r>
      <w:r>
        <w:rPr>
          <w:rFonts w:ascii="Times New Roman" w:hAnsi="Times New Roman" w:cs="Times New Roman"/>
        </w:rPr>
        <w:br/>
      </w:r>
      <w:r>
        <w:rPr>
          <w:rFonts w:ascii="Times New Roman" w:hAnsi="Times New Roman" w:cs="Times New Roman"/>
        </w:rPr>
        <w:br/>
        <w:t>- Si tu me dis ce qui était écrit sur le parchemin je t'expliquerai ce que je te cache...</w:t>
      </w:r>
      <w:r>
        <w:rPr>
          <w:rFonts w:ascii="Times New Roman" w:hAnsi="Times New Roman" w:cs="Times New Roman"/>
        </w:rPr>
        <w:br/>
      </w:r>
      <w:r>
        <w:rPr>
          <w:rFonts w:ascii="Times New Roman" w:hAnsi="Times New Roman" w:cs="Times New Roman"/>
        </w:rPr>
        <w:br/>
        <w:t>*Ciria de son côté arriva dans un endroit aride et désert mais recouvert par une nuit éternelle. Elle chercha du regard un caillou étrange parmi tant d'autres. Elle s'approcha vers un qui était si lisse d'un coté que Ciria pouvait se voir dedans. Il avait la taille d'un homme et avec une légère hésitation touche la surface plane. Lorsqu'elle ressentit un courant électrique traverser son corps, elle recula de plusieurs mètres. Dans un léger bruit de tonnerre, un homme sortit du caillou... Il portait un long veston noir jusqu'au pied mais fermé jusqu'au mollet par une tirette. Sa matière ressemblait à du cuir, collant le corps de l'homme du moins assez pour voir ses muscles et sa taille de jeune homme. Il avait également un pantalon de même matière qui était visible en partie ainsi que des bottes spéciales. Il avait le visage caché par une capuche. Seules quelques mèches argentées étaient visibles et parfois en le regardant bien ses yeux jaunes, scintillants. Il s'avança vers elle d'un pas bien cadencé et d'une allure masculine et sûre sans se presser. Plus il avançait, plus Ciria reculait, son cœur s'accéléra comme jamais !*</w:t>
      </w:r>
    </w:p>
    <w:p w:rsidR="00767FD8" w:rsidRDefault="00767FD8">
      <w:pPr>
        <w:rPr>
          <w:rStyle w:val="Strong"/>
        </w:rPr>
      </w:pP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Mon enfant, il faut que tu reviennes très vite!"</w:t>
      </w:r>
      <w:r>
        <w:rPr>
          <w:rFonts w:ascii="Times New Roman" w:hAnsi="Times New Roman" w:cs="Times New Roman"/>
        </w:rPr>
        <w:br/>
        <w:t>" Maître? Que se passe-t-il?"</w:t>
      </w:r>
      <w:r>
        <w:rPr>
          <w:rFonts w:ascii="Times New Roman" w:hAnsi="Times New Roman" w:cs="Times New Roman"/>
        </w:rPr>
        <w:br/>
        <w:t>" Les Aurachiens reviennent!"</w:t>
      </w:r>
      <w:r>
        <w:rPr>
          <w:rFonts w:ascii="Times New Roman" w:hAnsi="Times New Roman" w:cs="Times New Roman"/>
        </w:rPr>
        <w:br/>
        <w:t>"J'arrive."</w:t>
      </w:r>
      <w:r>
        <w:rPr>
          <w:rFonts w:ascii="Times New Roman" w:hAnsi="Times New Roman" w:cs="Times New Roman"/>
        </w:rPr>
        <w:br/>
        <w:t xml:space="preserve">Ereb Invoqua Ceres et monta immédiatement sur son dos, sans voir les regards de ses compagnons lorsqu'elle décolla. </w:t>
      </w:r>
      <w:r>
        <w:rPr>
          <w:rFonts w:ascii="Times New Roman" w:hAnsi="Times New Roman" w:cs="Times New Roman"/>
        </w:rPr>
        <w:br/>
        <w:t>-Allons-y Ceres! Vers La Canopée des Forestiers!</w:t>
      </w:r>
      <w:r>
        <w:rPr>
          <w:rFonts w:ascii="Times New Roman" w:hAnsi="Times New Roman" w:cs="Times New Roman"/>
        </w:rPr>
        <w:br/>
        <w:t>Déjà, ils n'étaient plus qu'un point noir à l'horizon.</w:t>
      </w:r>
      <w:r>
        <w:rPr>
          <w:rFonts w:ascii="Times New Roman" w:hAnsi="Times New Roman" w:cs="Times New Roman"/>
        </w:rPr>
        <w:br/>
      </w:r>
      <w:r>
        <w:rPr>
          <w:rFonts w:ascii="Times New Roman" w:hAnsi="Times New Roman" w:cs="Times New Roman"/>
        </w:rPr>
        <w:br/>
        <w:t>Se posant sur le tronc coupé qui servait de terrain d'atterrissage aux grands cargos, elle rappela Ceres en elle et s'avança vers la Grange aux Wotves.</w:t>
      </w:r>
      <w:r>
        <w:rPr>
          <w:rFonts w:ascii="Times New Roman" w:hAnsi="Times New Roman" w:cs="Times New Roman"/>
        </w:rPr>
        <w:br/>
        <w:t>Un Wotve est un appareil qui permet de voler en utilisant les vents, très puissants sous la Canopée. Le test de vol était à dix ans pour tous les Forestiers: on envoyait les enfants ayant l'age requit un par un, dans Drania. Le taux de mortalité était de 52%. Les arbres de Drania étaient les plus grands de Terragen, les plus petits étant de 300 mètres, et en dessous de 250 mètres, le vent n'était plus suffisant pour soutenir un Wotve.</w:t>
      </w:r>
      <w:r>
        <w:rPr>
          <w:rFonts w:ascii="Times New Roman" w:hAnsi="Times New Roman" w:cs="Times New Roman"/>
        </w:rPr>
        <w:br/>
        <w:t xml:space="preserve">Prenant le sien, Ereb se lança dans le vide. Redressant instinctivement l'appareil dès qu'elle sentit un vent ascendant, elle se dirigea, restant sur ce courant qu'elle connaissait, vers la seule partie habitable de la Forêt. Sur le chemin, elle vit un grand nombre de Wotves armés, signe de la bataille à venir.  </w:t>
      </w:r>
      <w:r>
        <w:rPr>
          <w:rFonts w:ascii="Times New Roman" w:hAnsi="Times New Roman" w:cs="Times New Roman"/>
        </w:rPr>
        <w:br/>
        <w:t xml:space="preserve">Les yeux attirés par un reflet vert, elle s'arrêta sur une grosse branche. </w:t>
      </w:r>
      <w:r>
        <w:rPr>
          <w:rFonts w:ascii="Times New Roman" w:hAnsi="Times New Roman" w:cs="Times New Roman"/>
        </w:rPr>
        <w:br/>
        <w:t xml:space="preserve">Un Dranien. Mi-félin, mi-reptile, les poils d'ébène de sa toison étaient entrecoupés de plaques d'écailles vertes, scintillantes. Celui-ci était encore jeune, il était, avec ses 1.50 mètres au garrot, un petit spécimen. Sa fourrure était encore ça et là tachetée de points blancs, il ne devait pas avoir beaucoup plus d'un an. Mais, comme tous ses congénères, il était déjà insensible aux armes, flèches et considérait les humains comme de simples proies. C'était ces créatures qui rendaient le sol de Drania inhabitable. </w:t>
      </w:r>
      <w:r>
        <w:rPr>
          <w:rFonts w:ascii="Times New Roman" w:hAnsi="Times New Roman" w:cs="Times New Roman"/>
        </w:rPr>
        <w:br/>
        <w:t xml:space="preserve">Le Dranien disparu rapidement et silencieusement. L'Invoqueuse reprit son vol. Enfin arrivée à La Canopée, ville arboricole, elle se dirigea sans attendre vers l'arbre central, cœur de la société Forestière. L'arbre du conseil. En temps qu'Invoqueur, elle se devait d'assister au siège druidique. </w:t>
      </w:r>
      <w:r>
        <w:rPr>
          <w:rFonts w:ascii="Times New Roman" w:hAnsi="Times New Roman" w:cs="Times New Roman"/>
        </w:rPr>
        <w:br/>
        <w:t>Entrant dans la salle circulaire, elle se dirigea vers la table centrale. En effet, les Invoqueurs étaient l'élite de la société druidique, et elle était l'élève de Maase, le Grand Invoqueur, maître du conseil. Ses pairs étaient déjà installés, elle s'assit donc. Maase se leva:</w:t>
      </w:r>
      <w:r>
        <w:rPr>
          <w:rFonts w:ascii="Times New Roman" w:hAnsi="Times New Roman" w:cs="Times New Roman"/>
        </w:rPr>
        <w:br/>
        <w:t>- Mes frères druides, l'heure est grave. Les Aurochiens reviennent des plaines. Ils ont déjà envoyé la déclaration de guerre, et il est hors de question de capituler. Nous devons donc nous battre, mais comme vous le savez, leurs vaisseaux de guerre sont bien plus développés que les nôtres. Nos légers Wotves ne font pas le poids contre leurs puissantes machines. Ils ont déjà envoyé leur armada contre nous. Je déclare le Grand Conseil des batailles ouvert.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exaspérée par la situation. Quand Cirion se posa devant elle, elle crut qu’elle allait l’attaquer mais se ravisa.</w:t>
      </w:r>
      <w:r>
        <w:rPr>
          <w:rFonts w:ascii="Times New Roman" w:hAnsi="Times New Roman" w:cs="Times New Roman"/>
        </w:rPr>
        <w:br/>
        <w:t>« Si tu me dis ce qui était écrit sur le parchemin je t'expliquerai ce que je te cache... »</w:t>
      </w:r>
      <w:r>
        <w:rPr>
          <w:rFonts w:ascii="Times New Roman" w:hAnsi="Times New Roman" w:cs="Times New Roman"/>
        </w:rPr>
        <w:br/>
        <w:t>Elle soupira à nouveau.</w:t>
      </w:r>
      <w:r>
        <w:rPr>
          <w:rFonts w:ascii="Times New Roman" w:hAnsi="Times New Roman" w:cs="Times New Roman"/>
        </w:rPr>
        <w:br/>
        <w:t>« Ca me dégoûte, je préfère partir, loin d’ici. Je me suis battue, j’ai été blessée, j’ai vu mourir des amis, pour rien. C’est un éternel enfer autour de moi. Le roi me remercie, une fois de plus, il souhaite que je devienne capitaine de ses armées. J’en ai assez de me battre, je voudrais me poser, pouvoir enfin vivre mais je suis la fille de mon père. Je n’ai pas envie de partir à vingt huit ans comme lui ou encore moins. C’est un héros, il en a fait des choses, il a une superbe statue au beau milieu de la place et une famille qui le regrette. »</w:t>
      </w:r>
      <w:r>
        <w:rPr>
          <w:rFonts w:ascii="Times New Roman" w:hAnsi="Times New Roman" w:cs="Times New Roman"/>
        </w:rPr>
        <w:br/>
        <w:t>Elle se passa une main sur le visage pour remettre ses idées en place.</w:t>
      </w:r>
      <w:r>
        <w:rPr>
          <w:rFonts w:ascii="Times New Roman" w:hAnsi="Times New Roman" w:cs="Times New Roman"/>
        </w:rPr>
        <w:br/>
        <w:t>« Enfin, bon, on a un ultime combat à mener, pour moi, ce sera le dernier quoi qu’il arrive.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l'écouta parler et se laisser aller à la colère en lui expliquant ce qu'elle ressentait. Il la regarda et soupira puis serra les poings.*</w:t>
      </w:r>
      <w:r>
        <w:rPr>
          <w:rFonts w:ascii="Times New Roman" w:hAnsi="Times New Roman" w:cs="Times New Roman"/>
        </w:rPr>
        <w:br/>
      </w:r>
      <w:r>
        <w:rPr>
          <w:rFonts w:ascii="Times New Roman" w:hAnsi="Times New Roman" w:cs="Times New Roman"/>
        </w:rPr>
        <w:br/>
        <w:t>- Si tu as tellement envie de partir pourquoi tu ne le fais pas ? Laisse tomber cette guerre ce n'est pas la tienne après tout. Je me débrouillerai avec Ciria...</w:t>
      </w:r>
      <w:r>
        <w:rPr>
          <w:rFonts w:ascii="Times New Roman" w:hAnsi="Times New Roman" w:cs="Times New Roman"/>
        </w:rPr>
        <w:br/>
      </w:r>
      <w:r>
        <w:rPr>
          <w:rFonts w:ascii="Times New Roman" w:hAnsi="Times New Roman" w:cs="Times New Roman"/>
        </w:rPr>
        <w:br/>
        <w:t>*Cirion s'éleva dans les airs et partit aussitôt en direction de l'aura de sa sœur... Il était inquiet pour elle et il fallait absolument qu'il sache ce qu'il se passait.*</w:t>
      </w:r>
      <w:r>
        <w:rPr>
          <w:rFonts w:ascii="Times New Roman" w:hAnsi="Times New Roman" w:cs="Times New Roman"/>
        </w:rPr>
        <w:br/>
      </w:r>
      <w:r>
        <w:rPr>
          <w:rFonts w:ascii="Times New Roman" w:hAnsi="Times New Roman" w:cs="Times New Roman"/>
        </w:rPr>
        <w:br/>
        <w:t>*Ciria de son côté reculait moins vite que l'inconnu. Il souriait discrètement puis rapidement, mais toujours avec autant de calme, lui attrapa le poignet et leurs deux auras rayonnèrent. Soudain, Ciria tourna de l’œil et il la rattrapa en la portant dans ses bras, toujours avec un silence et un sang froid étonnant. Il marcha avec sa cadence vers un endroit plutôt calme vers le nord. Il déposa ensuite Ciria au milieu d'un désert partagé entre le chaud et le froid. Il recula lentement et se dissimula dans un endroit ombragé.*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elle vit Cirion s’énerver, elle regretta d’avoir parlé, il partit sans même lui donner une explication. Elle jura et reprit doucement sa route, quiconque voulait la suivre savait où elle allait. Tout l’énervait, le fait que les anges allaient et venait sans rien expliquer mais exigeaient en retour le plus d’informations possibles, le fait que ses compagnons n’étaient absolument pas soudés. Voilà comment on était remercié, tu t’es bien battu, va-y continue. Quoi, tu veux t’arrêter mais on ne t’a jamais demandé de te battre. Elle était de plus en plus amer. Elle se dégotta rapidement un cheval et monta en selle, direction, le Nord et sa destiné, même si on s’évertuait à lui dire que ce combat n’était pas le sien.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s'approchait rapidement. Il avait cependant perdu la trace de sa sœur et ça le paniqua immédiatement. Il ressentit une grande puissance astrale mais ne la reconnut pas...*</w:t>
      </w:r>
      <w:r>
        <w:rPr>
          <w:rFonts w:ascii="Times New Roman" w:hAnsi="Times New Roman" w:cs="Times New Roman"/>
        </w:rPr>
        <w:br/>
      </w:r>
      <w:r>
        <w:rPr>
          <w:rFonts w:ascii="Times New Roman" w:hAnsi="Times New Roman" w:cs="Times New Roman"/>
        </w:rPr>
        <w:br/>
        <w:t>*Ciria se réveilla doucement, se demandant si elle rêvait ou pas. Elle se releva difficilement puis chercha l'homme du regard.*</w:t>
      </w:r>
      <w:r>
        <w:rPr>
          <w:rFonts w:ascii="Times New Roman" w:hAnsi="Times New Roman" w:cs="Times New Roman"/>
        </w:rPr>
        <w:br/>
      </w:r>
      <w:r>
        <w:rPr>
          <w:rFonts w:ascii="Times New Roman" w:hAnsi="Times New Roman" w:cs="Times New Roman"/>
        </w:rPr>
        <w:br/>
        <w:t xml:space="preserve">- Shadow tu es là ? </w:t>
      </w:r>
      <w:r>
        <w:rPr>
          <w:rFonts w:ascii="Times New Roman" w:hAnsi="Times New Roman" w:cs="Times New Roman"/>
        </w:rPr>
        <w:br/>
        <w:t>- Si tu le demandes...</w:t>
      </w:r>
      <w:r>
        <w:rPr>
          <w:rFonts w:ascii="Times New Roman" w:hAnsi="Times New Roman" w:cs="Times New Roman"/>
        </w:rPr>
        <w:br/>
        <w:t>- Pourquoi m'avoir fait ça ?</w:t>
      </w:r>
      <w:r>
        <w:rPr>
          <w:rFonts w:ascii="Times New Roman" w:hAnsi="Times New Roman" w:cs="Times New Roman"/>
        </w:rPr>
        <w:br/>
        <w:t>- C'est la troisième fois en deux jours que je reçois une visite de toi.</w:t>
      </w:r>
      <w:r>
        <w:rPr>
          <w:rFonts w:ascii="Times New Roman" w:hAnsi="Times New Roman" w:cs="Times New Roman"/>
        </w:rPr>
        <w:br/>
        <w:t>- C'est impossible !</w:t>
      </w:r>
      <w:r>
        <w:rPr>
          <w:rFonts w:ascii="Times New Roman" w:hAnsi="Times New Roman" w:cs="Times New Roman"/>
        </w:rPr>
        <w:br/>
        <w:t>- J'ai failli me faire avoir alors j'ai préféré vérifier tout de suite qui tu étais vraiment...</w:t>
      </w:r>
      <w:r>
        <w:rPr>
          <w:rFonts w:ascii="Times New Roman" w:hAnsi="Times New Roman" w:cs="Times New Roman"/>
        </w:rPr>
        <w:br/>
        <w:t>- Je comprends mieux.</w:t>
      </w:r>
      <w:r>
        <w:rPr>
          <w:rFonts w:ascii="Times New Roman" w:hAnsi="Times New Roman" w:cs="Times New Roman"/>
        </w:rPr>
        <w:br/>
        <w:t>- Mais si tu es venu me voir c'est que tu étais vraiment dans une situation critique...</w:t>
      </w:r>
      <w:r>
        <w:rPr>
          <w:rFonts w:ascii="Times New Roman" w:hAnsi="Times New Roman" w:cs="Times New Roman"/>
        </w:rPr>
        <w:br/>
        <w:t>- aide-moi...</w:t>
      </w:r>
      <w:r>
        <w:rPr>
          <w:rFonts w:ascii="Times New Roman" w:hAnsi="Times New Roman" w:cs="Times New Roman"/>
        </w:rPr>
        <w:br/>
      </w:r>
      <w:r>
        <w:rPr>
          <w:rFonts w:ascii="Times New Roman" w:hAnsi="Times New Roman" w:cs="Times New Roman"/>
        </w:rPr>
        <w:br/>
        <w:t>*Shadow sortit de l'ombre et s'avança vers elle. Ciria était intimidée devant sa carrure et son allure. Elle le regarda puis lui tendit la main. Elle la saisit en plongeant son regard dans le sien comme hypnotisée. Une nouvelle fois, il aspira son énergie et elle sombra dans l'inconscience. Il fit sortir son cheval du caillou, monta dessus et plaça Ciria devant lui pour ensuite se diriger vers le groupe qui était resté à la capitale. Le visage toujours à l'ombre, il reconnut Vane et Blitz d'après les souvenirs de Ciria... Un sourire s'afficha sur son visage.*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vit un étrange homme arriver, entièrement vêtu de noir, il semblait absorber les ombres. Il le vit s’approcher du groupe avec une certaine méfiance. Quand il vit Ciria inconsciente sur son cheval, la méfiance laissa place à la colère. Il sortit son arme : </w:t>
      </w:r>
      <w:r>
        <w:rPr>
          <w:rFonts w:ascii="Times New Roman" w:hAnsi="Times New Roman" w:cs="Times New Roman"/>
        </w:rPr>
        <w:br/>
        <w:t>« Qui es-tu étranger ? »</w:t>
      </w:r>
      <w:r>
        <w:rPr>
          <w:rFonts w:ascii="Times New Roman" w:hAnsi="Times New Roman" w:cs="Times New Roman"/>
        </w:rPr>
        <w:br/>
      </w:r>
      <w:r>
        <w:rPr>
          <w:rFonts w:ascii="Times New Roman" w:hAnsi="Times New Roman" w:cs="Times New Roman"/>
        </w:rPr>
        <w:br/>
        <w:t>« Mais où galopes-tu comme ça, jeune fille ? »</w:t>
      </w:r>
      <w:r>
        <w:rPr>
          <w:rFonts w:ascii="Times New Roman" w:hAnsi="Times New Roman" w:cs="Times New Roman"/>
        </w:rPr>
        <w:br/>
        <w:t>La voix s’éleva de nulle part. Laury regarda autour d’elle, il n’y avait personne. Elle stoppa son cheval, intriguée et en descendit. Elle était au beau milieu du désert et il n’y avait personne à l’horizon.</w:t>
      </w:r>
      <w:r>
        <w:rPr>
          <w:rFonts w:ascii="Times New Roman" w:hAnsi="Times New Roman" w:cs="Times New Roman"/>
        </w:rPr>
        <w:br/>
        <w:t>« Qui a parlé ? Demanda-t-elle d’une voix sonore.</w:t>
      </w:r>
      <w:r>
        <w:rPr>
          <w:rFonts w:ascii="Times New Roman" w:hAnsi="Times New Roman" w:cs="Times New Roman"/>
        </w:rPr>
        <w:br/>
        <w:t>- Moi, répondit la voix. »</w:t>
      </w:r>
      <w:r>
        <w:rPr>
          <w:rFonts w:ascii="Times New Roman" w:hAnsi="Times New Roman" w:cs="Times New Roman"/>
        </w:rPr>
        <w:br/>
        <w:t>Une toute petite femme voûtée sortit de nulle part.</w:t>
      </w:r>
      <w:r>
        <w:rPr>
          <w:rFonts w:ascii="Times New Roman" w:hAnsi="Times New Roman" w:cs="Times New Roman"/>
        </w:rPr>
        <w:br/>
        <w:t>« Qui es-tu vieille femme ?</w:t>
      </w:r>
      <w:r>
        <w:rPr>
          <w:rFonts w:ascii="Times New Roman" w:hAnsi="Times New Roman" w:cs="Times New Roman"/>
        </w:rPr>
        <w:br/>
        <w:t>- Et toi, qui es-tu réellement ?</w:t>
      </w:r>
      <w:r>
        <w:rPr>
          <w:rFonts w:ascii="Times New Roman" w:hAnsi="Times New Roman" w:cs="Times New Roman"/>
        </w:rPr>
        <w:br/>
        <w:t>- Vous êtes bien la première personne ici à me poser cette question.</w:t>
      </w:r>
      <w:r>
        <w:rPr>
          <w:rFonts w:ascii="Times New Roman" w:hAnsi="Times New Roman" w:cs="Times New Roman"/>
        </w:rPr>
        <w:br/>
        <w:t>- Laisse-moi deviner, tu es la petite Laureley qui préférait jouer à l’épée avec les garçons qu’à la poupée avec les filles.</w:t>
      </w:r>
      <w:r>
        <w:rPr>
          <w:rFonts w:ascii="Times New Roman" w:hAnsi="Times New Roman" w:cs="Times New Roman"/>
        </w:rPr>
        <w:br/>
        <w:t>- Mais ça c’était, il y a bien longtemps.</w:t>
      </w:r>
      <w:r>
        <w:rPr>
          <w:rFonts w:ascii="Times New Roman" w:hAnsi="Times New Roman" w:cs="Times New Roman"/>
        </w:rPr>
        <w:br/>
        <w:t>- Mais regardes ce que tu es devenue.</w:t>
      </w:r>
      <w:r>
        <w:rPr>
          <w:rFonts w:ascii="Times New Roman" w:hAnsi="Times New Roman" w:cs="Times New Roman"/>
        </w:rPr>
        <w:br/>
        <w:t>- Oui, l’outil d’une armée, dit Laury d’une voix étrange.</w:t>
      </w:r>
      <w:r>
        <w:rPr>
          <w:rFonts w:ascii="Times New Roman" w:hAnsi="Times New Roman" w:cs="Times New Roman"/>
        </w:rPr>
        <w:br/>
        <w:t>- Oh non, jeune fille, tu es devenue une grande guerrière, prête à mettre sa vie en jeu pour le salut de l’humanité, prête à se lancer dans une guerre qui n’est pas la sienne.</w:t>
      </w:r>
      <w:r>
        <w:rPr>
          <w:rFonts w:ascii="Times New Roman" w:hAnsi="Times New Roman" w:cs="Times New Roman"/>
        </w:rPr>
        <w:br/>
        <w:t>- Si, c’est la mienne. Je ne vais pas rester à me tourner les pouces tandis que des gens se battent pour que je puisse continuer à vivre.</w:t>
      </w:r>
      <w:r>
        <w:rPr>
          <w:rFonts w:ascii="Times New Roman" w:hAnsi="Times New Roman" w:cs="Times New Roman"/>
        </w:rPr>
        <w:br/>
        <w:t>- Alors, pourquoi as-tu abandonné le groupe ?</w:t>
      </w:r>
      <w:r>
        <w:rPr>
          <w:rFonts w:ascii="Times New Roman" w:hAnsi="Times New Roman" w:cs="Times New Roman"/>
        </w:rPr>
        <w:br/>
        <w:t>- Il n’y a pas de groupe, aucun ne peut réellement rester avec l’autre, il y a trop de différences.</w:t>
      </w:r>
      <w:r>
        <w:rPr>
          <w:rFonts w:ascii="Times New Roman" w:hAnsi="Times New Roman" w:cs="Times New Roman"/>
        </w:rPr>
        <w:br/>
        <w:t>- Et quand vous vous battez, aucune cohésion ?</w:t>
      </w:r>
      <w:r>
        <w:rPr>
          <w:rFonts w:ascii="Times New Roman" w:hAnsi="Times New Roman" w:cs="Times New Roman"/>
        </w:rPr>
        <w:br/>
        <w:t>- Il n’y a que là qu’il y en a. »</w:t>
      </w:r>
      <w:r>
        <w:rPr>
          <w:rFonts w:ascii="Times New Roman" w:hAnsi="Times New Roman" w:cs="Times New Roman"/>
        </w:rPr>
        <w:br/>
        <w:t>La voix de Laury se perdait dans le lointain, elle comprenait, la vieille femme sourit et se mit doucement à ricaner. Laury la regarda et la remercia puis fit faire volte-face à son cheval et le lança au galop, direction la citée. Elle ne tarda pas à être en vue du groupe mais quand elle vit Blitz, l’épée à la main face à un inconnu, elle se dit que les choses allaient mal tourner. Elle bondit de son cheval en arrivant à hauteur de l’homme et sortit également son arme.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sourit le regard toujours dissimulé au geste de Blitz. Il descendit avec grâce de son cheval et prit Ciria dans ses bras. Il ne bougea pas pendant quelques minutes puis tourna la tête vers une jeune femme arme à la main également. Il savait pourquoi Blitz était en colère et lorsqu'il ouvrit la bouche, sa voix partait en écho comme s’il n'existait pas vraiment.*</w:t>
      </w:r>
      <w:r>
        <w:rPr>
          <w:rFonts w:ascii="Times New Roman" w:hAnsi="Times New Roman" w:cs="Times New Roman"/>
        </w:rPr>
        <w:br/>
      </w:r>
      <w:r>
        <w:rPr>
          <w:rFonts w:ascii="Times New Roman" w:hAnsi="Times New Roman" w:cs="Times New Roman"/>
        </w:rPr>
        <w:br/>
        <w:t xml:space="preserve">- Ciria est à moi, je venais te prévenir... Je sais tout de vous lorsque j'ai absorbé le </w:t>
      </w:r>
      <w:r>
        <w:rPr>
          <w:rStyle w:val="Emphasis"/>
          <w:rFonts w:ascii="Times New Roman" w:hAnsi="Times New Roman" w:cs="Times New Roman"/>
        </w:rPr>
        <w:t>ka</w:t>
      </w:r>
      <w:r>
        <w:rPr>
          <w:rFonts w:ascii="Times New Roman" w:hAnsi="Times New Roman" w:cs="Times New Roman"/>
        </w:rPr>
        <w:t xml:space="preserve"> de cet ange... C'est elle qui est venu me chercher pour vous éviter de vous battre et perdre la vie inutilement. Je me nomme Shadow...</w:t>
      </w:r>
      <w:r>
        <w:rPr>
          <w:rFonts w:ascii="Times New Roman" w:hAnsi="Times New Roman" w:cs="Times New Roman"/>
        </w:rPr>
        <w:br/>
      </w:r>
      <w:r>
        <w:rPr>
          <w:rFonts w:ascii="Times New Roman" w:hAnsi="Times New Roman" w:cs="Times New Roman"/>
        </w:rPr>
        <w:br/>
        <w:t>*Il sourit à nouveau puis d'un geste rapide de la main, fit disparaître les armes de Blitz et de Laury. Il remonta ensuite sur son cheval avec Ciria qui reprenait doucement conscience.*</w:t>
      </w:r>
      <w:r>
        <w:rPr>
          <w:rFonts w:ascii="Times New Roman" w:hAnsi="Times New Roman" w:cs="Times New Roman"/>
        </w:rPr>
        <w:br/>
      </w:r>
      <w:r>
        <w:rPr>
          <w:rFonts w:ascii="Times New Roman" w:hAnsi="Times New Roman" w:cs="Times New Roman"/>
        </w:rPr>
        <w:br/>
        <w:t>- Je vous aiderai mais en échange, je garderai Ciria avec moi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fit un pas en avant, ça y est, elle le savait, elle n’aimerait pas cet homme.</w:t>
      </w:r>
      <w:r>
        <w:rPr>
          <w:rFonts w:ascii="Times New Roman" w:hAnsi="Times New Roman" w:cs="Times New Roman"/>
        </w:rPr>
        <w:br/>
        <w:t>« Et de quel droit tu t’octroies ce qui ne t’appartient pas ? Nous avons choisi d’aller nous battre et nous savons tous ce que ça peut entraîner. Nous avons tous eu le choix d’aller en arrière et nous avons tous continué, pourquoi ? La raison est simple parce qu’on a besoin de nous. Le monde ne sait rien de nous et pourtant on veut se battre pour lui pour qu’il continue d’exister. Je préfère mourir au combat plutôt qu’attendre sagement la fin du monde. »</w:t>
      </w:r>
      <w:r>
        <w:rPr>
          <w:rFonts w:ascii="Times New Roman" w:hAnsi="Times New Roman" w:cs="Times New Roman"/>
        </w:rPr>
        <w:br/>
        <w:t>Elle avait le visage froid et déterminé, Blitz la regardait sans y croire, elle était parvenue à résumer ce qu’il pensait en quelques mots.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restait stoïque, il ne disait toujours rien puis Ciria se réveilla et regarda autour d'elle. Elle sursauta en voyant Shadow dans son dos avec une aura plutôt agressive. Elle vit alors la colère dans les yeux de Blitz et la détermination dans ceux de Laury. Ciria savait qu'elle avait loupé un épisode mais elle avait une totale confiance en Shadow. Elle sourit à ses compagnons.*</w:t>
      </w:r>
      <w:r>
        <w:rPr>
          <w:rFonts w:ascii="Times New Roman" w:hAnsi="Times New Roman" w:cs="Times New Roman"/>
        </w:rPr>
        <w:br/>
      </w:r>
      <w:r>
        <w:rPr>
          <w:rFonts w:ascii="Times New Roman" w:hAnsi="Times New Roman" w:cs="Times New Roman"/>
        </w:rPr>
        <w:br/>
        <w:t xml:space="preserve">- Laury, Shadow sera d'une grande aide. Il a combattu de nombreux démons et sait comment les éliminer... </w:t>
      </w:r>
      <w:r>
        <w:rPr>
          <w:rFonts w:ascii="Times New Roman" w:hAnsi="Times New Roman" w:cs="Times New Roman"/>
        </w:rPr>
        <w:br/>
        <w:t>- Mais n'oublie pas que j'aime avoir quelque chose en échange !, Intervint Shadow.</w:t>
      </w:r>
      <w:r>
        <w:rPr>
          <w:rFonts w:ascii="Times New Roman" w:hAnsi="Times New Roman" w:cs="Times New Roman"/>
        </w:rPr>
        <w:br/>
        <w:t>- Et... Que désires-tu ?</w:t>
      </w:r>
      <w:r>
        <w:rPr>
          <w:rFonts w:ascii="Times New Roman" w:hAnsi="Times New Roman" w:cs="Times New Roman"/>
        </w:rPr>
        <w:br/>
        <w:t>- Tu le sais parfaitement bien..., lui dit-il avec un superbe sourire.</w:t>
      </w:r>
      <w:r>
        <w:rPr>
          <w:rFonts w:ascii="Times New Roman" w:hAnsi="Times New Roman" w:cs="Times New Roman"/>
        </w:rPr>
        <w:br/>
      </w:r>
      <w:r>
        <w:rPr>
          <w:rFonts w:ascii="Times New Roman" w:hAnsi="Times New Roman" w:cs="Times New Roman"/>
        </w:rPr>
        <w:br/>
        <w:t>*Ciria baissa les yeux... Le bonheur des autres avant le tient, le bonheur des autres avant le tient, se répéta-t-elle dans sa tête. Elle regarda ensuite Blitz et versa une larme en silence.*</w:t>
      </w:r>
      <w:r>
        <w:rPr>
          <w:rFonts w:ascii="Times New Roman" w:hAnsi="Times New Roman" w:cs="Times New Roman"/>
        </w:rPr>
        <w:br/>
      </w:r>
      <w:r>
        <w:rPr>
          <w:rFonts w:ascii="Times New Roman" w:hAnsi="Times New Roman" w:cs="Times New Roman"/>
        </w:rPr>
        <w:br/>
        <w:t>- J'accepte si ça peut épargner le monde d'une fin atroce.</w:t>
      </w:r>
      <w:r>
        <w:rPr>
          <w:rFonts w:ascii="Times New Roman" w:hAnsi="Times New Roman" w:cs="Times New Roman"/>
        </w:rPr>
        <w:br/>
        <w:t>- Parfait ! Je vous laisse Ciria pour le moment... Nous nous retrouverons au Nord !</w:t>
      </w:r>
      <w:r>
        <w:rPr>
          <w:rFonts w:ascii="Times New Roman" w:hAnsi="Times New Roman" w:cs="Times New Roman"/>
        </w:rPr>
        <w:br/>
      </w:r>
      <w:r>
        <w:rPr>
          <w:rFonts w:ascii="Times New Roman" w:hAnsi="Times New Roman" w:cs="Times New Roman"/>
        </w:rPr>
        <w:br/>
        <w:t>*Il aida Ciria à descendre de son cheval, lui prit la main et la baisa avant de lui sourire et de partir au galop. L'ange sentit son cœur se couper en deux et tomba à genoux.*</w:t>
      </w:r>
      <w:r>
        <w:rPr>
          <w:rFonts w:ascii="Times New Roman" w:hAnsi="Times New Roman" w:cs="Times New Roman"/>
        </w:rPr>
        <w:br/>
      </w:r>
      <w:r>
        <w:rPr>
          <w:rFonts w:ascii="Times New Roman" w:hAnsi="Times New Roman" w:cs="Times New Roman"/>
        </w:rPr>
        <w:br/>
        <w:t>- J'espère que vous me pardonnerez..., murmura-t-elle.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leva les yeux vers Ciria, elle ne comprenait pas tout mais une bonne partie, elle redoutait d’avoir la réponse mais posa quand même la question : </w:t>
      </w:r>
      <w:r>
        <w:rPr>
          <w:rFonts w:ascii="Times New Roman" w:hAnsi="Times New Roman" w:cs="Times New Roman"/>
        </w:rPr>
        <w:br/>
        <w:t>« Qu’est ce que tu as fait ? »</w:t>
      </w:r>
      <w:r>
        <w:rPr>
          <w:rFonts w:ascii="Times New Roman" w:hAnsi="Times New Roman" w:cs="Times New Roman"/>
        </w:rPr>
        <w:br/>
      </w:r>
      <w:r>
        <w:rPr>
          <w:rFonts w:ascii="Times New Roman" w:hAnsi="Times New Roman" w:cs="Times New Roman"/>
        </w:rPr>
        <w:br/>
        <w:t xml:space="preserve">Mathilda chantonnait devant son chaudron bouillonnant. Elle avait un étrange sourire aux lèvres : </w:t>
      </w:r>
      <w:r>
        <w:rPr>
          <w:rFonts w:ascii="Times New Roman" w:hAnsi="Times New Roman" w:cs="Times New Roman"/>
        </w:rPr>
        <w:br/>
        <w:t>« Ma belle, c’est l’heure d’intervenir. »</w:t>
      </w:r>
      <w:r>
        <w:rPr>
          <w:rFonts w:ascii="Times New Roman" w:hAnsi="Times New Roman" w:cs="Times New Roman"/>
        </w:rPr>
        <w:br/>
        <w:t>Elle se mit à mélanger le contenu de sa casserole en chantonnant :</w:t>
      </w:r>
      <w:r>
        <w:rPr>
          <w:rFonts w:ascii="Times New Roman" w:hAnsi="Times New Roman" w:cs="Times New Roman"/>
        </w:rPr>
        <w:br/>
        <w:t>« Où es-tu petit angelot, où es-tu ? »</w:t>
      </w:r>
      <w:r>
        <w:rPr>
          <w:rFonts w:ascii="Times New Roman" w:hAnsi="Times New Roman" w:cs="Times New Roman"/>
        </w:rPr>
        <w:br/>
        <w:t>A la surface de sa marmite se forma une sorte de brouillard qui s’estompa doucement dévoilant la scène qui se passait pas très loin d’ici entre les personnages qu’elle observait depuis le début. Elle trouva celui qu’elle cherchait.</w:t>
      </w:r>
      <w:r>
        <w:rPr>
          <w:rFonts w:ascii="Times New Roman" w:hAnsi="Times New Roman" w:cs="Times New Roman"/>
        </w:rPr>
        <w:br/>
        <w:t>« Ah, te voilà, Cirion. »</w:t>
      </w:r>
      <w:r>
        <w:rPr>
          <w:rFonts w:ascii="Times New Roman" w:hAnsi="Times New Roman" w:cs="Times New Roman"/>
        </w:rPr>
        <w:br/>
        <w:t>A peine avait-elle prononcé ces paroles que l’ange apparut dans sa demeure, il semblait étonné d’être ici.</w:t>
      </w:r>
      <w:r>
        <w:rPr>
          <w:rFonts w:ascii="Times New Roman" w:hAnsi="Times New Roman" w:cs="Times New Roman"/>
        </w:rPr>
        <w:br/>
        <w:t>« N’ai pas peur, Prince Céleste, je t’ai fait venir ici pour une faveur, pour acquitter la dette que tes parents ont envers moi. Ecoutes ma proposition et tu seras libre de partir. »</w:t>
      </w:r>
      <w:r>
        <w:rPr>
          <w:rFonts w:ascii="Times New Roman" w:hAnsi="Times New Roman" w:cs="Times New Roman"/>
        </w:rPr>
        <w:br/>
        <w:t>Un éclat de malice brillait dans les yeux de la vieille femme.</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Qu’est ce que tu as fait ?</w:t>
      </w:r>
      <w:r>
        <w:rPr>
          <w:rFonts w:ascii="Times New Roman" w:hAnsi="Times New Roman" w:cs="Times New Roman"/>
        </w:rPr>
        <w:br/>
        <w:t>- J'ai fait appel au seul homme qui pourra nous aider efficacement à battre nos prochains ennemis mais j'ai du donner quelque chose en échange...</w:t>
      </w:r>
      <w:r>
        <w:rPr>
          <w:rFonts w:ascii="Times New Roman" w:hAnsi="Times New Roman" w:cs="Times New Roman"/>
        </w:rPr>
        <w:br/>
      </w:r>
      <w:r>
        <w:rPr>
          <w:rFonts w:ascii="Times New Roman" w:hAnsi="Times New Roman" w:cs="Times New Roman"/>
        </w:rPr>
        <w:br/>
        <w:t>*Ciria n'osait pas regarder Blitz elle avait trop peur de voir ce qu'elle verrait dans ses yeux. Elle se contenta de fermer les yeux et de murmurer des paroles dans sa langue originelle.*</w:t>
      </w:r>
      <w:r>
        <w:rPr>
          <w:rFonts w:ascii="Times New Roman" w:hAnsi="Times New Roman" w:cs="Times New Roman"/>
        </w:rPr>
        <w:br/>
      </w:r>
      <w:r>
        <w:rPr>
          <w:rFonts w:ascii="Times New Roman" w:hAnsi="Times New Roman" w:cs="Times New Roman"/>
        </w:rPr>
        <w:br/>
        <w:t>*Cirion cherchait depuis un bon moment sa sœur et commençait à en avoir marre. Cependant, il eut une surprise plutôt désagréable... Un brouillard se forma sous ses pieds et le recouvrit en quelques secondes. Cirion se retrouva ensuite dans une vieille maison avec une vieille femme devant un chaudron.*</w:t>
      </w:r>
      <w:r>
        <w:rPr>
          <w:rFonts w:ascii="Times New Roman" w:hAnsi="Times New Roman" w:cs="Times New Roman"/>
        </w:rPr>
        <w:br/>
      </w:r>
      <w:r>
        <w:rPr>
          <w:rFonts w:ascii="Times New Roman" w:hAnsi="Times New Roman" w:cs="Times New Roman"/>
        </w:rPr>
        <w:br/>
        <w:t>- N’ai pas peur, Prince Céleste, je t’ai fait venir ici pour une faveur, pour acquitter la dette que tes parents ont envers moi. Ecoutes ma proposition et tu seras libre de partir.</w:t>
      </w:r>
      <w:r>
        <w:rPr>
          <w:rFonts w:ascii="Times New Roman" w:hAnsi="Times New Roman" w:cs="Times New Roman"/>
        </w:rPr>
        <w:br/>
        <w:t>- Prince Céleste ? Mais qu'est ce que tu me racontes vieille folle ? Et je n'ai rien du tout à acquitter mais je vais t'écouter pour partir le plus vite d'ici ! Parle !</w:t>
      </w:r>
      <w:r>
        <w:rPr>
          <w:rFonts w:ascii="Times New Roman" w:hAnsi="Times New Roman" w:cs="Times New Roman"/>
        </w:rPr>
        <w:br/>
      </w:r>
      <w:r>
        <w:rPr>
          <w:rFonts w:ascii="Times New Roman" w:hAnsi="Times New Roman" w:cs="Times New Roman"/>
        </w:rPr>
        <w:br/>
        <w:t>*William prit le dessus. Il savait que Lucas se plierait à ses moindres exigences et il ne pouvait se permettre de tomber dans un piège.*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Tu n’as pas à me craindre William, commença la vieille femme, et cesses d’utiliser ce ton condescendant avec moi. »</w:t>
      </w:r>
      <w:r>
        <w:rPr>
          <w:rFonts w:ascii="Times New Roman" w:hAnsi="Times New Roman" w:cs="Times New Roman"/>
        </w:rPr>
        <w:br/>
        <w:t>On aurait dit une grand-mère qui réprimandait son petit-fils.</w:t>
      </w:r>
      <w:r>
        <w:rPr>
          <w:rFonts w:ascii="Times New Roman" w:hAnsi="Times New Roman" w:cs="Times New Roman"/>
        </w:rPr>
        <w:br/>
        <w:t>« Je n’aime pas trop la tournure que prennent les choses. J’ai accepté que vous fassiez confiance à Vane bien que je l’aurais rayé du groupe dès le début mais je crois que faire intervenir Shadow est une grossière erreur. »</w:t>
      </w:r>
      <w:r>
        <w:rPr>
          <w:rFonts w:ascii="Times New Roman" w:hAnsi="Times New Roman" w:cs="Times New Roman"/>
        </w:rPr>
        <w:br/>
        <w:t>La vieille sourit, elle avait capté l’attention de l’ange.</w:t>
      </w:r>
      <w:r>
        <w:rPr>
          <w:rFonts w:ascii="Times New Roman" w:hAnsi="Times New Roman" w:cs="Times New Roman"/>
        </w:rPr>
        <w:br/>
        <w:t>« Cherches bien au fond de ton cœur, Cirion, il y a une personne sur cette terre qui peut vous aider, souder un groupe si éclectique, faire tomber les masques des traîtres. Quelqu’un qui aurait le pouvoir de tenir tête à Shadow. Quelqu’un qui pourrait vous faire gagner cette guerre. Ecoutes les conseils de la vieille Mathilda, j’en ai vu passé des guerres tu sais mais jamais une aussi mal engagée. Cherches cette personne, trouves-la et convaincs-la de t’aider, trouve les mots justes pour le persuader. »</w:t>
      </w:r>
      <w:r>
        <w:rPr>
          <w:rFonts w:ascii="Times New Roman" w:hAnsi="Times New Roman" w:cs="Times New Roman"/>
        </w:rPr>
        <w:br/>
        <w:t>Elle eut un rire étrange et Cirion disparut de sa maison. Son message donné, Mathilda s’assit dans un grand fauteuil et continua à contempler son chaudron, les choses allaient bouger.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ne comprenait rien au charabia de la vieille femme. Mais qui était cette personne ? Alors c'était donc Shadow que Ciria avait appelé... C'est vrai qu'il était très fort et qu'il les avait déjà été mais il demandait toujours la même chose en échange. Il voulut crier mais il se retrouva au point de départ et la vieille avait disparut.*</w:t>
      </w:r>
      <w:r>
        <w:rPr>
          <w:rFonts w:ascii="Times New Roman" w:hAnsi="Times New Roman" w:cs="Times New Roman"/>
        </w:rPr>
        <w:br/>
      </w:r>
      <w:r>
        <w:rPr>
          <w:rFonts w:ascii="Times New Roman" w:hAnsi="Times New Roman" w:cs="Times New Roman"/>
        </w:rPr>
        <w:br/>
        <w:t xml:space="preserve">- Qui est Mathilda !!! Si tu veux que je suive tes conseils donne-moi au moins un indice !! </w:t>
      </w:r>
      <w:r>
        <w:rPr>
          <w:rFonts w:ascii="Times New Roman" w:hAnsi="Times New Roman" w:cs="Times New Roman"/>
        </w:rPr>
        <w:br/>
      </w:r>
      <w:r>
        <w:rPr>
          <w:rFonts w:ascii="Times New Roman" w:hAnsi="Times New Roman" w:cs="Times New Roman"/>
        </w:rPr>
        <w:br/>
        <w:t>*William n'aimait pas du tout ce genre de combine mais il attendit malgré tout un mot ou un mouvement de cette vieille femme. Il pensait à Laury mais était-ce vraiment elle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Mathilda observait la situation, Cirion était déboussolé, elle lui donna l’indice qu’il souhaitait : </w:t>
      </w:r>
      <w:r>
        <w:rPr>
          <w:rFonts w:ascii="Times New Roman" w:hAnsi="Times New Roman" w:cs="Times New Roman"/>
        </w:rPr>
        <w:br/>
        <w:t>« Cherche, c’est un demi-ange, il prouvera à Ciria que l’amour est possible, il a un mauvais génie qui prouvera à Tatiana que les nobles cœurs sont encore de ce monde, il montrera le chemin de l’obstination à Blitz et celui du bonheur à Laury. Trouves-le et ramènes-le. »</w:t>
      </w:r>
      <w:r>
        <w:rPr>
          <w:rFonts w:ascii="Times New Roman" w:hAnsi="Times New Roman" w:cs="Times New Roman"/>
        </w:rPr>
        <w:br/>
        <w:t>Elle espérait de tout son cœur que l’ange ait enfin comprit qu'elle voulait parler de Léandre.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écouta le message donné par Mathilda et réfléchit... Il pensa immédiatement à Léandre et ferma les yeux. Il fit ce que Ciria avait l'habitude faire mais assez maladroitement puis se retrouva dans un espace intermédiaire entre le paradis et les Ténèbres. Il regarda autour de lui puis cria de toute sa voix.*</w:t>
      </w:r>
      <w:r>
        <w:rPr>
          <w:rFonts w:ascii="Times New Roman" w:hAnsi="Times New Roman" w:cs="Times New Roman"/>
        </w:rPr>
        <w:br/>
      </w:r>
      <w:r>
        <w:rPr>
          <w:rFonts w:ascii="Times New Roman" w:hAnsi="Times New Roman" w:cs="Times New Roman"/>
        </w:rPr>
        <w:br/>
        <w:t>- Léandre, je dois te parler !!!</w:t>
      </w:r>
      <w:r>
        <w:rPr>
          <w:rFonts w:ascii="Times New Roman" w:hAnsi="Times New Roman" w:cs="Times New Roman"/>
        </w:rPr>
        <w:br/>
      </w:r>
      <w:r>
        <w:rPr>
          <w:rFonts w:ascii="Times New Roman" w:hAnsi="Times New Roman" w:cs="Times New Roman"/>
        </w:rPr>
        <w:br/>
        <w:t>*Il ferma les yeux et respira lentement pour calmer son anxiété et pour être sûr de ne pas rater Léandre...*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se matérialisa dans cet espace intermédiaire entre la vie et la mort, il ignorait qui venait de l’appeler mais une chose était certaine, seul un ange pouvait le faire. Il regarda autour de lui et vit un jeune garçon qui semblait étrangement anxieux comme s’il attendait une personne de très importante. Il se douta que ce fut une erreur mais convergea quand même vers le jeune homme.</w:t>
      </w:r>
      <w:r>
        <w:rPr>
          <w:rFonts w:ascii="Times New Roman" w:hAnsi="Times New Roman" w:cs="Times New Roman"/>
        </w:rPr>
        <w:br/>
        <w:t>« Que me voulez-vous ? Demanda-t-il d’une voix très douce.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avait plus ou moins la même puissance astrale que Ciria... Il rouvrit les yeux et vit un très bel homme venir vers lui.*</w:t>
      </w:r>
      <w:r>
        <w:rPr>
          <w:rFonts w:ascii="Times New Roman" w:hAnsi="Times New Roman" w:cs="Times New Roman"/>
        </w:rPr>
        <w:br/>
      </w:r>
      <w:r>
        <w:rPr>
          <w:rFonts w:ascii="Times New Roman" w:hAnsi="Times New Roman" w:cs="Times New Roman"/>
        </w:rPr>
        <w:br/>
        <w:t>- Que me voulez-vous ? Demanda-t-il d’une voix très douce.</w:t>
      </w:r>
      <w:r>
        <w:rPr>
          <w:rFonts w:ascii="Times New Roman" w:hAnsi="Times New Roman" w:cs="Times New Roman"/>
        </w:rPr>
        <w:br/>
        <w:t>- Je sais que nous ne nous connaissons pas. Je m'appelle Ci... euh William et je viens vous demander votre aide...</w:t>
      </w:r>
      <w:r>
        <w:rPr>
          <w:rFonts w:ascii="Times New Roman" w:hAnsi="Times New Roman" w:cs="Times New Roman"/>
        </w:rPr>
        <w:br/>
      </w:r>
      <w:r>
        <w:rPr>
          <w:rFonts w:ascii="Times New Roman" w:hAnsi="Times New Roman" w:cs="Times New Roman"/>
        </w:rPr>
        <w:br/>
        <w:t>*Cirion ne savait pas trop comment lui parler et d'après la vieille c'était le seul moyen pour qu'à eux trois puisse gagner la guerre affreuse, pas pour lui évidemment, qui arrivait à grand pas.*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fut décontenance par la phrase de William.</w:t>
      </w:r>
      <w:r>
        <w:rPr>
          <w:rFonts w:ascii="Times New Roman" w:hAnsi="Times New Roman" w:cs="Times New Roman"/>
        </w:rPr>
        <w:br/>
        <w:t>« Je… Je suis désolé… Je ne peux pas aider… Je suis mort. J’aurais bien aimé pouvoir faire quelque chose pour vous, vous m’avez l’air sympathique et il semblerait que vous ayez un gros souci mais ici, je ne peux rien faire. »</w:t>
      </w:r>
      <w:r>
        <w:rPr>
          <w:rFonts w:ascii="Times New Roman" w:hAnsi="Times New Roman" w:cs="Times New Roman"/>
        </w:rPr>
        <w:br/>
        <w:t>Il semblait sincèrement désolé d’offrir une telle réponse.</w:t>
      </w:r>
      <w:r>
        <w:rPr>
          <w:rFonts w:ascii="Times New Roman" w:hAnsi="Times New Roman" w:cs="Times New Roman"/>
        </w:rPr>
        <w:br/>
        <w:t>« Je ne peux pas intervenir dans le monde des vivants à moins qu’une entité assez puissante m’en offre la possibilité.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Je suis désolé… Je ne peux pas aider… Je suis mort. J’aurais bien aimé pouvoir faire quelque chose pour vous, vous m’avez l’air sympathique et il semblerait que vous ayez un gros souci mais ici, je ne peux rien faire.</w:t>
      </w:r>
      <w:r>
        <w:rPr>
          <w:rFonts w:ascii="Times New Roman" w:hAnsi="Times New Roman" w:cs="Times New Roman"/>
        </w:rPr>
        <w:br/>
        <w:t>- Mathilda m'a assuré que vous étiez une de nos meilleures chances de nous aider à vaincre et à gagner la guerre qui menace le monde.</w:t>
      </w:r>
      <w:r>
        <w:rPr>
          <w:rFonts w:ascii="Times New Roman" w:hAnsi="Times New Roman" w:cs="Times New Roman"/>
        </w:rPr>
        <w:br/>
      </w:r>
      <w:r>
        <w:rPr>
          <w:rFonts w:ascii="Times New Roman" w:hAnsi="Times New Roman" w:cs="Times New Roman"/>
        </w:rPr>
        <w:br/>
        <w:t>*Cirion scruta son regard un long moment et y décela une âme pure. Il baissa ensuite la tête pour réfléchir un instant.*</w:t>
      </w:r>
      <w:r>
        <w:rPr>
          <w:rFonts w:ascii="Times New Roman" w:hAnsi="Times New Roman" w:cs="Times New Roman"/>
        </w:rPr>
        <w:br/>
      </w:r>
      <w:r>
        <w:rPr>
          <w:rFonts w:ascii="Times New Roman" w:hAnsi="Times New Roman" w:cs="Times New Roman"/>
        </w:rPr>
        <w:br/>
        <w:t>- Je ne peux pas intervenir dans le monde des vivants à moins qu’une entité assez puissante m’en offre la possibilité.</w:t>
      </w:r>
      <w:r>
        <w:rPr>
          <w:rFonts w:ascii="Times New Roman" w:hAnsi="Times New Roman" w:cs="Times New Roman"/>
        </w:rPr>
        <w:br/>
        <w:t>- Cette entité je la connais et si je lui demande, elle acceptera. Mais si elle vous fait revenir sur terre comme moi acceptez-vous de nous aider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était de plus en plus perplexe. Il avait déjà entendu parler d’une certaine Mathilda mais ignorait qui elle pouvait être. Il semblerait que la personne qui se trouvait devant lui avait le pouvoir de la faire revenir sur Terre mais combien de temps et pour quoi faire. Il pensa à Laury mais chassa rapidement cette idée, elle avait Vane, il avait encore gagné. Une ombre passa sur son visage mais il se ressaisit rapidement.</w:t>
      </w:r>
      <w:r>
        <w:rPr>
          <w:rFonts w:ascii="Times New Roman" w:hAnsi="Times New Roman" w:cs="Times New Roman"/>
        </w:rPr>
        <w:br/>
        <w:t>« Et que faudrait-il que je fasse ? Combien de temps je serais de retour parmi les vivants ? Quels sont vos conditions ? Il vous faut comprendre que je ne peux pas me permettre de faire un tel choix à l’aveuglette.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Et que faudrait-il que je fasse ? Combien de temps je serais de retour parmi les vivants ? Quels sont vos conditions ? Il vous faut comprendre que je ne peux pas me permettre de faire un tel choix à l’aveuglette.</w:t>
      </w:r>
      <w:r>
        <w:rPr>
          <w:rFonts w:ascii="Times New Roman" w:hAnsi="Times New Roman" w:cs="Times New Roman"/>
        </w:rPr>
        <w:br/>
        <w:t>- Combattre à nos côtés pour sauver le genre humain au risque de perdre la vie... une seconde fois en ce qui vous concerne. Pour le laps de temps ça sera jusqu'à la fin de la guerre en tant qu'ange et en tant qu'humain si vous le souhaitez pour la suite. Je n'ai pas de conditions et je crois que pour ma sœur ça sera la même chose. Et je comprends tout à fait votre point de vue. Vous êtes libres de vos choix...</w:t>
      </w:r>
      <w:r>
        <w:rPr>
          <w:rFonts w:ascii="Times New Roman" w:hAnsi="Times New Roman" w:cs="Times New Roman"/>
        </w:rPr>
        <w:br/>
      </w:r>
      <w:r>
        <w:rPr>
          <w:rFonts w:ascii="Times New Roman" w:hAnsi="Times New Roman" w:cs="Times New Roman"/>
        </w:rPr>
        <w:br/>
        <w:t>*Cirion avait fait attention à ce qu'il disait ce qui était rare chez lui. Il parlait calmement et droit dans les yeux son interlocuteur. Il ne devait pas faire d'erreur surtout s’il voulait sauver Ciria des griffes de Shadow.*</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arguments semblaient valables et sincères. Ils avaient réellement besoin de lui-même s’il ignorait réellement pourquoi. Quand William parla de sa sœur, Léandre l’écouta attentivement puis posa la question qui le taraudait.</w:t>
      </w:r>
      <w:r>
        <w:rPr>
          <w:rFonts w:ascii="Times New Roman" w:hAnsi="Times New Roman" w:cs="Times New Roman"/>
        </w:rPr>
        <w:br/>
        <w:t>« Est-ce que votre sœur serait l’ange qui a questionné Laury ? »</w:t>
      </w:r>
      <w:r>
        <w:rPr>
          <w:rFonts w:ascii="Times New Roman" w:hAnsi="Times New Roman" w:cs="Times New Roman"/>
        </w:rPr>
        <w:br/>
        <w:t>Son cœur battait à tout rompre, il craignait la réponse.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regarda Léandre comme s’il cherchait à savoir ses réponses à l'avance.*</w:t>
      </w:r>
      <w:r>
        <w:rPr>
          <w:rFonts w:ascii="Times New Roman" w:hAnsi="Times New Roman" w:cs="Times New Roman"/>
        </w:rPr>
        <w:br/>
      </w:r>
      <w:r>
        <w:rPr>
          <w:rFonts w:ascii="Times New Roman" w:hAnsi="Times New Roman" w:cs="Times New Roman"/>
        </w:rPr>
        <w:br/>
        <w:t>- Est-ce que votre sœur serait l’ange qui a questionné Laury ?</w:t>
      </w:r>
      <w:r>
        <w:rPr>
          <w:rFonts w:ascii="Times New Roman" w:hAnsi="Times New Roman" w:cs="Times New Roman"/>
        </w:rPr>
        <w:br/>
        <w:t>- Je ne serais vous dire mais c'est elle qui se charge de soigner les blessures et les âmes alors oui je suppose que vous parlez d'elle. C'est d'ailleurs grâce à elle si vous pourrez revenir sur terre...</w:t>
      </w:r>
      <w:r>
        <w:rPr>
          <w:rFonts w:ascii="Times New Roman" w:hAnsi="Times New Roman" w:cs="Times New Roman"/>
        </w:rPr>
        <w:br/>
      </w:r>
      <w:r>
        <w:rPr>
          <w:rFonts w:ascii="Times New Roman" w:hAnsi="Times New Roman" w:cs="Times New Roman"/>
        </w:rPr>
        <w:br/>
        <w:t>*Cirion regardait ailleurs quand il pensait à Ciria. Il voulait lui éviter le sort qui l'attendait. Il reposa ensuite son regard sur le demi-ange.... Le temps pressait et il fallait qu'il donne rapidement une réponse.*</w:t>
      </w:r>
      <w:r>
        <w:rPr>
          <w:rFonts w:ascii="Times New Roman" w:hAnsi="Times New Roman" w:cs="Times New Roman"/>
        </w:rPr>
        <w:br/>
      </w:r>
      <w:r>
        <w:rPr>
          <w:rFonts w:ascii="Times New Roman" w:hAnsi="Times New Roman" w:cs="Times New Roman"/>
        </w:rPr>
        <w:br/>
        <w:t>- Y aurait-il un problème avec Ciria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réponse sonna comme un glas pour lui, la peine le saisit. Quand William lui demanda s’il y avait un souci avec sa sœur, Léandre le regarda droit dans les yeux, on pouvait y lire un profond chagrin.</w:t>
      </w:r>
      <w:r>
        <w:rPr>
          <w:rFonts w:ascii="Times New Roman" w:hAnsi="Times New Roman" w:cs="Times New Roman"/>
        </w:rPr>
        <w:br/>
        <w:t>« Je n’ai absolument rien contre votre sœur, elle lui a demandé de faire un choix et elle l’a fait, sans même se douter du mal qu’elle pouvait faire… »</w:t>
      </w:r>
      <w:r>
        <w:rPr>
          <w:rFonts w:ascii="Times New Roman" w:hAnsi="Times New Roman" w:cs="Times New Roman"/>
        </w:rPr>
        <w:br/>
        <w:t xml:space="preserve">Son regard se perdit dans le vide mais il se ressaisit rapidement : </w:t>
      </w:r>
      <w:r>
        <w:rPr>
          <w:rFonts w:ascii="Times New Roman" w:hAnsi="Times New Roman" w:cs="Times New Roman"/>
        </w:rPr>
        <w:br/>
        <w:t>« Je ne peux pas vous aider. Elle a fait son choix, aussi stupide soit-il, elle a choisi de ne plus me suivre et elle va mourir. Il fera comme il a toujours fait, il s’entichera d’une autre et la tuera. »</w:t>
      </w:r>
      <w:r>
        <w:rPr>
          <w:rFonts w:ascii="Times New Roman" w:hAnsi="Times New Roman" w:cs="Times New Roman"/>
        </w:rPr>
        <w:br/>
        <w:t>Il avait prononcé ces phrases pour lui-même mais relevant la tête vers l’ange, il vit à son regard qu’il n’avait pas comprit grand chose.</w:t>
      </w:r>
      <w:r>
        <w:rPr>
          <w:rFonts w:ascii="Times New Roman" w:hAnsi="Times New Roman" w:cs="Times New Roman"/>
        </w:rPr>
        <w:br/>
        <w:t>« Connaissez-vous le secret que votre sœur cache à propos de Vane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sentit la colère monter en lui comme une drogue s'immisçant dans ses veines.*</w:t>
      </w:r>
      <w:r>
        <w:rPr>
          <w:rFonts w:ascii="Times New Roman" w:hAnsi="Times New Roman" w:cs="Times New Roman"/>
        </w:rPr>
        <w:br/>
      </w:r>
      <w:r>
        <w:rPr>
          <w:rFonts w:ascii="Times New Roman" w:hAnsi="Times New Roman" w:cs="Times New Roman"/>
        </w:rPr>
        <w:br/>
        <w:t>- Connaissez-vous le secret que votre sœur cache à propos de Vane ?</w:t>
      </w:r>
      <w:r>
        <w:rPr>
          <w:rFonts w:ascii="Times New Roman" w:hAnsi="Times New Roman" w:cs="Times New Roman"/>
        </w:rPr>
        <w:br/>
        <w:t>- Ma sœur ne me cache rien !! Pourquoi Vane ? Il a toujours été un allier.</w:t>
      </w:r>
      <w:r>
        <w:rPr>
          <w:rFonts w:ascii="Times New Roman" w:hAnsi="Times New Roman" w:cs="Times New Roman"/>
        </w:rPr>
        <w:br/>
      </w:r>
      <w:r>
        <w:rPr>
          <w:rFonts w:ascii="Times New Roman" w:hAnsi="Times New Roman" w:cs="Times New Roman"/>
        </w:rPr>
        <w:br/>
        <w:t>*L'ange ne saisissait pas grand chose mais se ravisa et se calma en le regardant droit dans les yeux.*</w:t>
      </w:r>
      <w:r>
        <w:rPr>
          <w:rFonts w:ascii="Times New Roman" w:hAnsi="Times New Roman" w:cs="Times New Roman"/>
        </w:rPr>
        <w:br/>
      </w:r>
      <w:r>
        <w:rPr>
          <w:rFonts w:ascii="Times New Roman" w:hAnsi="Times New Roman" w:cs="Times New Roman"/>
        </w:rPr>
        <w:br/>
        <w:t>- Au lieu de faire des cachotteries, vous feriez mieux de me dire tout ce que vous savez... Ce n'est pas une menace mais je tuerai tous ceux qui seront lié de près de ou de loin au malheur de ma sœur !</w:t>
      </w:r>
      <w:r>
        <w:rPr>
          <w:rFonts w:ascii="Times New Roman" w:hAnsi="Times New Roman" w:cs="Times New Roman"/>
        </w:rPr>
        <w:br/>
      </w:r>
      <w:r>
        <w:rPr>
          <w:rFonts w:ascii="Times New Roman" w:hAnsi="Times New Roman" w:cs="Times New Roman"/>
        </w:rPr>
        <w:br/>
        <w:t>*Cirion avait horreur qu'on parle de sa sœur comme ça surtout qu'il avait prit le ton de Léandre comme du dégoût ou du mépris...*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eut un sourire bienveillant : </w:t>
      </w:r>
      <w:r>
        <w:rPr>
          <w:rFonts w:ascii="Times New Roman" w:hAnsi="Times New Roman" w:cs="Times New Roman"/>
        </w:rPr>
        <w:br/>
        <w:t>« Calmez-vous, votre sœur n’y est pour rien. Si j’avais été à sa place, moi aussi, j’aurais pu croire qu’il pouvait y avoir quelque chose de bon dans son cœur, une vérité dans ses larmes. C’est votre allié, il est, comme d’habitude, parvenu à se faire une place dans le meilleur camp et tout le monde l’accepte… Mais pourquoi je pose cette question ? »</w:t>
      </w:r>
      <w:r>
        <w:rPr>
          <w:rFonts w:ascii="Times New Roman" w:hAnsi="Times New Roman" w:cs="Times New Roman"/>
        </w:rPr>
        <w:br/>
        <w:t>Il regarda William qui s’énervait de plus en plus.</w:t>
      </w:r>
      <w:r>
        <w:rPr>
          <w:rFonts w:ascii="Times New Roman" w:hAnsi="Times New Roman" w:cs="Times New Roman"/>
        </w:rPr>
        <w:br/>
        <w:t>« Cet allié est un opportuniste et un traître. Ca me révolte de savoir qu’elle l’a choisi lui après ce qu’il a fait. J’étais le seul obstacle dans sa course et que fait-on d’un obstacle gênant ? »</w:t>
      </w:r>
      <w:r>
        <w:rPr>
          <w:rFonts w:ascii="Times New Roman" w:hAnsi="Times New Roman" w:cs="Times New Roman"/>
        </w:rPr>
        <w:br/>
        <w:t xml:space="preserve">Il lança un regard perçant à Cirion et répondit avant lui : </w:t>
      </w:r>
      <w:r>
        <w:rPr>
          <w:rFonts w:ascii="Times New Roman" w:hAnsi="Times New Roman" w:cs="Times New Roman"/>
        </w:rPr>
        <w:br/>
        <w:t>« On l’élimine. »</w:t>
      </w:r>
      <w:r>
        <w:rPr>
          <w:rFonts w:ascii="Times New Roman" w:hAnsi="Times New Roman" w:cs="Times New Roman"/>
        </w:rPr>
        <w:br/>
        <w:t>Il vit que Cirion doutait de la véracité de sa phrase.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avait reçu trop d'information d'un seul coup. Il eut un doute sur ce que disait Léandre et encore plus sur ses croyances.*</w:t>
      </w:r>
      <w:r>
        <w:rPr>
          <w:rFonts w:ascii="Times New Roman" w:hAnsi="Times New Roman" w:cs="Times New Roman"/>
        </w:rPr>
        <w:br/>
      </w:r>
      <w:r>
        <w:rPr>
          <w:rFonts w:ascii="Times New Roman" w:hAnsi="Times New Roman" w:cs="Times New Roman"/>
        </w:rPr>
        <w:br/>
        <w:t>- Ciria n'aurait jamais gardé un tel secret j'en suis convaincu !! Elle m'a dit qu'il devenait bizarre et si vous la connaissiez, vous sauriez qu'avec la seule présence d'un intrus dans le groupe surtout si elle sait ce qu'il est vraiment, ça la tuerait. Elle est beaucoup trop sensible... Je n'arrive pas à vous croire mais d'un côté je n'ai jamais eu confiance en lui. Lucas s'est laissé prendre et ça ne m'étonne pas. Le seul problème c'est que Ciria a eu une crise il n'y a pas longtemps et si je lui raconte ça elle risque de recommencer. Si ça se reproduit, nous serons perdus car elle a assez de puissance pour tout détruire et devenir un ange déchu. Même moi je ne pourrais pas l'arrêter... Je pense que c'est à vous de confondre Vane et je m'occuperai de Ciria... Pour le moment il faut se concentrer sur votre résurrection. Avec le pouvoir de Ciria, personne ne pourra vous tuer si elle est en vie. A vous de choisir !</w:t>
      </w:r>
      <w:r>
        <w:rPr>
          <w:rFonts w:ascii="Times New Roman" w:hAnsi="Times New Roman" w:cs="Times New Roman"/>
        </w:rPr>
        <w:br/>
      </w:r>
      <w:r>
        <w:rPr>
          <w:rFonts w:ascii="Times New Roman" w:hAnsi="Times New Roman" w:cs="Times New Roman"/>
        </w:rPr>
        <w:br/>
        <w:t>*Cirion avait dit ce qu'il pensait et il avait bien l'intention de protéger ceux qui le méritaient. Si Léandre refusait, il s'en chargerait lui-même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eut un sourire pour l’ange, il lui semblait de plus en plus sympathique. Il prit quelques minutes pour réfléchir avant de lui dire : </w:t>
      </w:r>
      <w:r>
        <w:rPr>
          <w:rFonts w:ascii="Times New Roman" w:hAnsi="Times New Roman" w:cs="Times New Roman"/>
        </w:rPr>
        <w:br/>
        <w:t>« J’accepte, mon épée sera à vos côtés mais j’aurais une condition, une toute petite et misérable condition : veillez à ce que Vane ne lui fasse aucun mal. »</w:t>
      </w:r>
      <w:r>
        <w:rPr>
          <w:rFonts w:ascii="Times New Roman" w:hAnsi="Times New Roman" w:cs="Times New Roman"/>
        </w:rPr>
        <w:br/>
        <w:t>Son ton n’avait rien d’impérieux, il était plutôt implorant.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quitta son visage dur pour un autre amical. Il sourit à sa réponse et lorsqu'il formula sa requête, l'ange s'avança vers lui et serra sa main en tant qu'accord.*</w:t>
      </w:r>
      <w:r>
        <w:rPr>
          <w:rFonts w:ascii="Times New Roman" w:hAnsi="Times New Roman" w:cs="Times New Roman"/>
        </w:rPr>
        <w:br/>
      </w:r>
      <w:r>
        <w:rPr>
          <w:rFonts w:ascii="Times New Roman" w:hAnsi="Times New Roman" w:cs="Times New Roman"/>
        </w:rPr>
        <w:br/>
        <w:t>- Je la protégerai, je te le promets...</w:t>
      </w:r>
      <w:r>
        <w:rPr>
          <w:rFonts w:ascii="Times New Roman" w:hAnsi="Times New Roman" w:cs="Times New Roman"/>
        </w:rPr>
        <w:br/>
      </w:r>
      <w:r>
        <w:rPr>
          <w:rFonts w:ascii="Times New Roman" w:hAnsi="Times New Roman" w:cs="Times New Roman"/>
        </w:rPr>
        <w:br/>
        <w:t>*Il se recula à nouveau, ferma les yeux et disparut. Lorsqu'il les rouvrit, il était toujours dans les airs et ne perdit pas de temps pour foncer vers le groupe. Sans rien dire ni s'arrêter, il rafla le sol et attrapa Ciria dans ses bras. Ciria hurla sur le coup de la surprise et s'accrocha au cou de son frère. Elle resta dans ses bras jusqu'a ce qu'il s'éloigne du groupe.*</w:t>
      </w:r>
      <w:r>
        <w:rPr>
          <w:rFonts w:ascii="Times New Roman" w:hAnsi="Times New Roman" w:cs="Times New Roman"/>
        </w:rPr>
        <w:br/>
      </w:r>
      <w:r>
        <w:rPr>
          <w:rFonts w:ascii="Times New Roman" w:hAnsi="Times New Roman" w:cs="Times New Roman"/>
        </w:rPr>
        <w:br/>
        <w:t>- Tu as un travail à faire ma sœur...</w:t>
      </w:r>
      <w:r>
        <w:rPr>
          <w:rFonts w:ascii="Times New Roman" w:hAnsi="Times New Roman" w:cs="Times New Roman"/>
        </w:rPr>
        <w:br/>
        <w:t xml:space="preserve">- Que veux-tu dire ? </w:t>
      </w:r>
      <w:r>
        <w:rPr>
          <w:rFonts w:ascii="Times New Roman" w:hAnsi="Times New Roman" w:cs="Times New Roman"/>
        </w:rPr>
        <w:br/>
        <w:t>- Tu le sauras bien assez tôt...</w:t>
      </w:r>
      <w:r>
        <w:rPr>
          <w:rFonts w:ascii="Times New Roman" w:hAnsi="Times New Roman" w:cs="Times New Roman"/>
        </w:rPr>
        <w:br/>
      </w:r>
      <w:r>
        <w:rPr>
          <w:rFonts w:ascii="Times New Roman" w:hAnsi="Times New Roman" w:cs="Times New Roman"/>
        </w:rPr>
        <w:br/>
        <w:t>*Il l'emmena dans les nuages puis s'arrêta et la regarda avec un sourire. Elle comprit aussitôt et ferma les yeux. L'ange se retrouva assise au même endroit où elle avait ramené Laury à la vie. Elle redressa la tête et se retrouva face à Léandre...*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sourit quand il vit arriver Ciria. Il savait qu’il faisait le bon choix. Il suivit les instructions de Ciria à la lettre et quelques minutes plus tard, il se trouvait au beau milieu du désert, le soleil réchauffait son visage et il sentait une légère brise chaude le parcourir. La capitale n’était pas loin, il se mit en marche, doucement, comment allait-on réagir à son retour ? Il ne tarda pas à arriver en vue du groupe, c’est Blitz qui le vit en premier. Il eut un visage incrédule et courut à sa rencontre.</w:t>
      </w:r>
      <w:r>
        <w:rPr>
          <w:rFonts w:ascii="Times New Roman" w:hAnsi="Times New Roman" w:cs="Times New Roman"/>
        </w:rPr>
        <w:br/>
        <w:t>« Blitz, dit-il, c’est une joie de te revoir. »</w:t>
      </w:r>
      <w:r>
        <w:rPr>
          <w:rFonts w:ascii="Times New Roman" w:hAnsi="Times New Roman" w:cs="Times New Roman"/>
        </w:rPr>
        <w:br/>
        <w:t>L’homme du froid ne savait pas quoi dire, mais il semblait plus qu’heureux. Il lui offrit une accolade virile et le guida vers le groupe. Léandre souriait mais quand son regard croisa celui de Laury, il se sentit mal. La jeune fille évitait de l’observer, elle s’éloigna doucement du groupe. Il coula un autre regard sur Vane et son cœur s’étreignit, il allait vers elle.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avait utilisé une bonne partie de ses pouvoirs et elle était exténuée... Léandre avait une grande puissance et le ressusciter n'était pas une mince affaire... Comme Ciria n'arriva pas à reprendre possession de son corps, Cirion en profita. Il garda son corps dans ses bras et vola jusqu'au groupe. Il mit pied a terre et s'avança l'air grave vers Laury.*</w:t>
      </w:r>
      <w:r>
        <w:rPr>
          <w:rFonts w:ascii="Times New Roman" w:hAnsi="Times New Roman" w:cs="Times New Roman"/>
        </w:rPr>
        <w:br/>
      </w:r>
      <w:r>
        <w:rPr>
          <w:rFonts w:ascii="Times New Roman" w:hAnsi="Times New Roman" w:cs="Times New Roman"/>
        </w:rPr>
        <w:br/>
        <w:t>- Je ne suis pas du genre à donner des conseils mais cette fois je fais exception... Revois ton jugement car tu as loupé une occasion d'être vraiment heureuse ! Regarde ce qu'a fait Vane !!</w:t>
      </w:r>
      <w:r>
        <w:rPr>
          <w:rFonts w:ascii="Times New Roman" w:hAnsi="Times New Roman" w:cs="Times New Roman"/>
        </w:rPr>
        <w:br/>
      </w:r>
      <w:r>
        <w:rPr>
          <w:rFonts w:ascii="Times New Roman" w:hAnsi="Times New Roman" w:cs="Times New Roman"/>
        </w:rPr>
        <w:br/>
        <w:t>*Il la laissa regarder le visage épuisé de Ciria puis s'en alla. Laska les suivit de près et Tatiana refit son apparition. Elle aida Cirion à soigner Ciria en attendant que Laury se rende compte de la trahison de Vane.*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n’avait absolument rien compris à ce qui se passait. Ciria semblait à bout de forces et Léandre était revenu, elle comprit que les deux évènements avaient un rapport mais où venait la place de Vane dans tout ça ? Elle soigna doucement Ciria et veilla sur elle, fuyant à chaque fois que Léandre s’approchait trop d’elle. Blitz vint la voir : </w:t>
      </w:r>
      <w:r>
        <w:rPr>
          <w:rFonts w:ascii="Times New Roman" w:hAnsi="Times New Roman" w:cs="Times New Roman"/>
        </w:rPr>
        <w:br/>
        <w:t>« Comment va-t-elle ?</w:t>
      </w:r>
      <w:r>
        <w:rPr>
          <w:rFonts w:ascii="Times New Roman" w:hAnsi="Times New Roman" w:cs="Times New Roman"/>
        </w:rPr>
        <w:br/>
        <w:t>- Elle est à bout de force mais ça a l’air d’aller.</w:t>
      </w:r>
      <w:r>
        <w:rPr>
          <w:rFonts w:ascii="Times New Roman" w:hAnsi="Times New Roman" w:cs="Times New Roman"/>
        </w:rPr>
        <w:br/>
        <w:t>- Pourquoi ne vas-tu pas voir Léandre ?</w:t>
      </w:r>
      <w:r>
        <w:rPr>
          <w:rFonts w:ascii="Times New Roman" w:hAnsi="Times New Roman" w:cs="Times New Roman"/>
        </w:rPr>
        <w:br/>
        <w:t>- Je n’ai plus rien à lui dire. »</w:t>
      </w:r>
      <w:r>
        <w:rPr>
          <w:rFonts w:ascii="Times New Roman" w:hAnsi="Times New Roman" w:cs="Times New Roman"/>
        </w:rPr>
        <w:br/>
        <w:t>Elle se leva, visiblement de mauvaise humeur et s’éloigna doucement. Elle s’assit sur le sable, dos au groupe. Trop de choses se bousculaient en même temps dans son esprit.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voyait que ses phrases n'avaient eu aucun impact sur elle. Il surveilla Ciria un moment et la confia à Tatiana et Ouragan puis s'approcha de Laury. Il se mit à ses côtés et regarda droit devant lui.*</w:t>
      </w:r>
      <w:r>
        <w:rPr>
          <w:rFonts w:ascii="Times New Roman" w:hAnsi="Times New Roman" w:cs="Times New Roman"/>
        </w:rPr>
        <w:br/>
      </w:r>
      <w:r>
        <w:rPr>
          <w:rFonts w:ascii="Times New Roman" w:hAnsi="Times New Roman" w:cs="Times New Roman"/>
        </w:rPr>
        <w:br/>
        <w:t>- Tu as pleins de chose à lui dire...</w:t>
      </w:r>
      <w:r>
        <w:rPr>
          <w:rFonts w:ascii="Times New Roman" w:hAnsi="Times New Roman" w:cs="Times New Roman"/>
        </w:rPr>
        <w:br/>
      </w:r>
      <w:r>
        <w:rPr>
          <w:rFonts w:ascii="Times New Roman" w:hAnsi="Times New Roman" w:cs="Times New Roman"/>
        </w:rPr>
        <w:br/>
        <w:t>*Après cette phrase il la regarda de ses deux yeux bicolores assez perçants.*</w:t>
      </w:r>
      <w:r>
        <w:rPr>
          <w:rFonts w:ascii="Times New Roman" w:hAnsi="Times New Roman" w:cs="Times New Roman"/>
        </w:rPr>
        <w:br/>
      </w:r>
      <w:r>
        <w:rPr>
          <w:rFonts w:ascii="Times New Roman" w:hAnsi="Times New Roman" w:cs="Times New Roman"/>
        </w:rPr>
        <w:br/>
        <w:t xml:space="preserve">- Ne me demande pas pourquoi, je ne te répondrai pas mais tu dois oublier Vane et ne plus renier Léandre. Lui, il t'aime toujours autant si pas plus alors que Vane n'est qu'un traître. C'est d'une manière pour t'éviter le malheur que Ciria s'est damné en appelant Shadow. Le groupe ne pourrait pas tuer Vane car il fait partie de nous alors que Shadow n'aurait eu aucun remords... S'il te plait, si tu veux éviter des souffrances à Ciria et aux autres, cherche au fond de toi les raisons de mon discours ennuyant... </w:t>
      </w:r>
      <w:r>
        <w:rPr>
          <w:rFonts w:ascii="Times New Roman" w:hAnsi="Times New Roman" w:cs="Times New Roman"/>
        </w:rPr>
        <w:br/>
      </w:r>
      <w:r>
        <w:rPr>
          <w:rFonts w:ascii="Times New Roman" w:hAnsi="Times New Roman" w:cs="Times New Roman"/>
        </w:rPr>
        <w:br/>
        <w:t>*Il lui sourit une deuxième fois puis s'éloigna en espérant qu'elle ne reniera pas Léandre...*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fulminait, mais personne n’allait la laisser tranquille pour réfléchir !!! Elle allait se diriger encore plus loin du groupe quand une main douce vint se poser sur son épaule.</w:t>
      </w:r>
      <w:r>
        <w:rPr>
          <w:rFonts w:ascii="Times New Roman" w:hAnsi="Times New Roman" w:cs="Times New Roman"/>
        </w:rPr>
        <w:br/>
        <w:t>« Ca te dirait un petit entraînement ? Proposa Léandre avec un grand sourire.</w:t>
      </w:r>
      <w:r>
        <w:rPr>
          <w:rFonts w:ascii="Times New Roman" w:hAnsi="Times New Roman" w:cs="Times New Roman"/>
        </w:rPr>
        <w:br/>
        <w:t>- Je n’ai pas envie, rétorqua froidement Laury.</w:t>
      </w:r>
      <w:r>
        <w:rPr>
          <w:rFonts w:ascii="Times New Roman" w:hAnsi="Times New Roman" w:cs="Times New Roman"/>
        </w:rPr>
        <w:br/>
        <w:t>- Tu as peur de perdre ? Je sais que ça fait plus de dix ans que je n’ai pas tenu une épée mais je vois que je te fais toujours aussi peur.</w:t>
      </w:r>
      <w:r>
        <w:rPr>
          <w:rFonts w:ascii="Times New Roman" w:hAnsi="Times New Roman" w:cs="Times New Roman"/>
        </w:rPr>
        <w:br/>
        <w:t>- Tu ne me fais pas peur.</w:t>
      </w:r>
      <w:r>
        <w:rPr>
          <w:rFonts w:ascii="Times New Roman" w:hAnsi="Times New Roman" w:cs="Times New Roman"/>
        </w:rPr>
        <w:br/>
        <w:t>- J’en doute, puisque tu ne veux pas te mesurer à moi.</w:t>
      </w:r>
      <w:r>
        <w:rPr>
          <w:rFonts w:ascii="Times New Roman" w:hAnsi="Times New Roman" w:cs="Times New Roman"/>
        </w:rPr>
        <w:br/>
        <w:t>- Il y a des tas de personnes dans le groupe qui serait ravis de le faire à ma place.</w:t>
      </w:r>
      <w:r>
        <w:rPr>
          <w:rFonts w:ascii="Times New Roman" w:hAnsi="Times New Roman" w:cs="Times New Roman"/>
        </w:rPr>
        <w:br/>
        <w:t>- Ils n’ont pas ton talent.</w:t>
      </w:r>
      <w:r>
        <w:rPr>
          <w:rFonts w:ascii="Times New Roman" w:hAnsi="Times New Roman" w:cs="Times New Roman"/>
        </w:rPr>
        <w:br/>
        <w:t>- Alors loin du groupe.</w:t>
      </w:r>
      <w:r>
        <w:rPr>
          <w:rFonts w:ascii="Times New Roman" w:hAnsi="Times New Roman" w:cs="Times New Roman"/>
        </w:rPr>
        <w:br/>
        <w:t>- Pourquoi ? »</w:t>
      </w:r>
      <w:r>
        <w:rPr>
          <w:rFonts w:ascii="Times New Roman" w:hAnsi="Times New Roman" w:cs="Times New Roman"/>
        </w:rPr>
        <w:br/>
        <w:t>Laury coula un regard triste à Léandre qui lui murmura :</w:t>
      </w:r>
      <w:r>
        <w:rPr>
          <w:rFonts w:ascii="Times New Roman" w:hAnsi="Times New Roman" w:cs="Times New Roman"/>
        </w:rPr>
        <w:br/>
        <w:t>« Je comprends. »</w:t>
      </w:r>
      <w:r>
        <w:rPr>
          <w:rFonts w:ascii="Times New Roman" w:hAnsi="Times New Roman" w:cs="Times New Roman"/>
        </w:rPr>
        <w:br/>
        <w:t>Il lui tendit la main et l’entraîna le plus loin possible du groupe. Là, ils s’entraînèrent comme des forcenés, suant sous la chaleur accablante du soleil. Aucun ne dominait l’autre, les gestes étaient techniques, purs, presque fascinants. Léandre parvint à bloquer la garde de Laury et l’approcha doucement de lui. Elle voulut lui dire quelque chose mais n’y parvint pas, Léandre lui vola le plus doux des baisers.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*Cirion avait fait ce qu'il pouvait... Il parla un moment avec Tatiana puis regarda du coin de l’œil Vane toujours loin du groupe. Il reprit sa sœur dans les bras et s'en alla avec elle. L'ange supportait de moins en moins la vie de groupe et aurait bien voulu pourvoir parler avec Ereb... Elle l'ignorait depuis un moment et ça le déprimait. Seulement, les évènements ne le laissaient pas tranquille et s'acharnait sur lui et sa sœur. Cela faisait un bon moment qu'ils n'avaient pas parlé seul à seul. </w:t>
      </w:r>
      <w:r>
        <w:rPr>
          <w:rFonts w:ascii="Times New Roman" w:hAnsi="Times New Roman" w:cs="Times New Roman"/>
        </w:rPr>
        <w:br/>
        <w:t>Ciria ouvrit les yeux lentement et découvrit un magnifique couché de soleil. Elle se blottit dans ses bras et le remercia.*</w:t>
      </w:r>
      <w:r>
        <w:rPr>
          <w:rFonts w:ascii="Times New Roman" w:hAnsi="Times New Roman" w:cs="Times New Roman"/>
        </w:rPr>
        <w:br/>
      </w:r>
      <w:r>
        <w:rPr>
          <w:rFonts w:ascii="Times New Roman" w:hAnsi="Times New Roman" w:cs="Times New Roman"/>
        </w:rPr>
        <w:br/>
        <w:t>- Où sommes-nous ?</w:t>
      </w:r>
      <w:r>
        <w:rPr>
          <w:rFonts w:ascii="Times New Roman" w:hAnsi="Times New Roman" w:cs="Times New Roman"/>
        </w:rPr>
        <w:br/>
        <w:t>- Quelque part... Cela fait longtemps que nous n'avons pas eu de discussion...</w:t>
      </w:r>
      <w:r>
        <w:rPr>
          <w:rFonts w:ascii="Times New Roman" w:hAnsi="Times New Roman" w:cs="Times New Roman"/>
        </w:rPr>
        <w:br/>
        <w:t xml:space="preserve">- Pourquoi, tu veux parler de quelque chose ? </w:t>
      </w:r>
      <w:r>
        <w:rPr>
          <w:rFonts w:ascii="Times New Roman" w:hAnsi="Times New Roman" w:cs="Times New Roman"/>
        </w:rPr>
        <w:br/>
        <w:t>- Tu n'aurais pas envie de rejoindre Blitz ?</w:t>
      </w:r>
      <w:r>
        <w:rPr>
          <w:rFonts w:ascii="Times New Roman" w:hAnsi="Times New Roman" w:cs="Times New Roman"/>
        </w:rPr>
        <w:br/>
        <w:t xml:space="preserve">- NON ! Enfin oui mais... les évènements sont si durs que nous ne pouvons rester plus de cinq minutes, tranquille... </w:t>
      </w:r>
      <w:r>
        <w:rPr>
          <w:rFonts w:ascii="Times New Roman" w:hAnsi="Times New Roman" w:cs="Times New Roman"/>
        </w:rPr>
        <w:br/>
        <w:t>- Tu es gourmande, dit-il en riant.</w:t>
      </w:r>
      <w:r>
        <w:rPr>
          <w:rFonts w:ascii="Times New Roman" w:hAnsi="Times New Roman" w:cs="Times New Roman"/>
        </w:rPr>
        <w:br/>
        <w:t>- En plus je crois qu'il m'aime moins...</w:t>
      </w:r>
      <w:r>
        <w:rPr>
          <w:rFonts w:ascii="Times New Roman" w:hAnsi="Times New Roman" w:cs="Times New Roman"/>
        </w:rPr>
        <w:br/>
        <w:t>- Comment ça ?</w:t>
      </w:r>
      <w:r>
        <w:rPr>
          <w:rFonts w:ascii="Times New Roman" w:hAnsi="Times New Roman" w:cs="Times New Roman"/>
        </w:rPr>
        <w:br/>
        <w:t>- Je crois qu'il préfère Laury et je suis un peu jalouse...</w:t>
      </w:r>
      <w:r>
        <w:rPr>
          <w:rFonts w:ascii="Times New Roman" w:hAnsi="Times New Roman" w:cs="Times New Roman"/>
        </w:rPr>
        <w:br/>
        <w:t xml:space="preserve">- Toi, jalouse ? </w:t>
      </w:r>
      <w:r>
        <w:rPr>
          <w:rFonts w:ascii="Times New Roman" w:hAnsi="Times New Roman" w:cs="Times New Roman"/>
        </w:rPr>
        <w:br/>
        <w:t>- Oui...</w:t>
      </w:r>
      <w:r>
        <w:rPr>
          <w:rFonts w:ascii="Times New Roman" w:hAnsi="Times New Roman" w:cs="Times New Roman"/>
        </w:rPr>
        <w:br/>
        <w:t>- Sache que je ne t'abandonnerai jamais Ciria, tu as ce que j'ai de plus précieux au monde...</w:t>
      </w:r>
      <w:r>
        <w:rPr>
          <w:rFonts w:ascii="Times New Roman" w:hAnsi="Times New Roman" w:cs="Times New Roman"/>
        </w:rPr>
        <w:br/>
      </w:r>
      <w:r>
        <w:rPr>
          <w:rFonts w:ascii="Times New Roman" w:hAnsi="Times New Roman" w:cs="Times New Roman"/>
        </w:rPr>
        <w:br/>
        <w:t>*Ils restèrent dans les bras l'un de l'autre pendant un long lapse de temps, ignorant le temps d'un court instant leurs problèmes.*</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laissa faire, elle n’eut presque plus de doute. Quand Léandre se recula doucement, elle le regarda droit dans les yeux et eut un grand sourire.</w:t>
      </w:r>
      <w:r>
        <w:rPr>
          <w:rFonts w:ascii="Times New Roman" w:hAnsi="Times New Roman" w:cs="Times New Roman"/>
        </w:rPr>
        <w:br/>
        <w:t>« Je suis désolé pour tout ce que j’ai pu te faire subir, sincèrement. »</w:t>
      </w:r>
      <w:r>
        <w:rPr>
          <w:rFonts w:ascii="Times New Roman" w:hAnsi="Times New Roman" w:cs="Times New Roman"/>
        </w:rPr>
        <w:br/>
        <w:t>Laury ne dit rien, elle sentait les larmes lui monter, elle voulut dire quelque chose mais Léandre l’en empêcha. Ils s’assirent sur le sable côte à côte. Léandre passa son bras sur l’épaule de Laury qui déposa sa tête sur son épaule. Elle était bien, elle ne voulait rien dire, juste rester là des années, des siècles, une éternité.</w:t>
      </w:r>
      <w:r>
        <w:rPr>
          <w:rFonts w:ascii="Times New Roman" w:hAnsi="Times New Roman" w:cs="Times New Roman"/>
        </w:rPr>
        <w:br/>
      </w:r>
      <w:r>
        <w:rPr>
          <w:rFonts w:ascii="Times New Roman" w:hAnsi="Times New Roman" w:cs="Times New Roman"/>
        </w:rPr>
        <w:br/>
        <w:t>Blitz observait les membres du groupe, Vane semblait vraiment étrange depuis le retour de Léandre. Il ne cessait de regarder les membres du groupe comme s’il attendait une réaction hostile de leur part. Il le vit se lever et quitter doucement le groupe. Mais où allait-il ? Blitz comprit qu’il était rongé par la jalousie quand il se rendit compte que Vane se dirigeait vers le lieu où Léandre et Laury étaient partis s’entraîner.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et Cirion se regardèrent un moment, il savait qu'elle n'allait pas bien.*</w:t>
      </w:r>
      <w:r>
        <w:rPr>
          <w:rFonts w:ascii="Times New Roman" w:hAnsi="Times New Roman" w:cs="Times New Roman"/>
        </w:rPr>
        <w:br/>
      </w:r>
      <w:r>
        <w:rPr>
          <w:rFonts w:ascii="Times New Roman" w:hAnsi="Times New Roman" w:cs="Times New Roman"/>
        </w:rPr>
        <w:br/>
        <w:t>- Qu'est ce que tu as ?</w:t>
      </w:r>
      <w:r>
        <w:rPr>
          <w:rFonts w:ascii="Times New Roman" w:hAnsi="Times New Roman" w:cs="Times New Roman"/>
        </w:rPr>
        <w:br/>
        <w:t>- Ramènes moi tout de suite près de Laury et Léandre, ils sont en danger!</w:t>
      </w:r>
      <w:r>
        <w:rPr>
          <w:rFonts w:ascii="Times New Roman" w:hAnsi="Times New Roman" w:cs="Times New Roman"/>
        </w:rPr>
        <w:br/>
      </w:r>
      <w:r>
        <w:rPr>
          <w:rFonts w:ascii="Times New Roman" w:hAnsi="Times New Roman" w:cs="Times New Roman"/>
        </w:rPr>
        <w:br/>
        <w:t>*Cirion ne posa pas d'autres questions et l'aida à voler...*</w:t>
      </w:r>
      <w:r>
        <w:rPr>
          <w:rFonts w:ascii="Times New Roman" w:hAnsi="Times New Roman" w:cs="Times New Roman"/>
        </w:rPr>
        <w:br/>
      </w:r>
      <w:r>
        <w:rPr>
          <w:rFonts w:ascii="Times New Roman" w:hAnsi="Times New Roman" w:cs="Times New Roman"/>
        </w:rPr>
        <w:br/>
        <w:t>*Vane quant à lui craignait de plus en plus pour sa vie mais voulait absolument Laury et il l'aurait. Il s'avança vers eux, l'épée à la main et courut dans un silence morbide pour embrocher Léandre. Il aurait pu y arriver mais Ciria s'interposa à temps et se retrouva entre Vane et le couple, une épée entre les deux omoplates. Du sang dégoulina de ses lèvres et une tache rouge se créa sur sa robe blanche. Elle réussit malgré tout à sourire au couple...*</w:t>
      </w:r>
      <w:r>
        <w:rPr>
          <w:rFonts w:ascii="Times New Roman" w:hAnsi="Times New Roman" w:cs="Times New Roman"/>
        </w:rPr>
        <w:br/>
      </w:r>
      <w:r>
        <w:rPr>
          <w:rFonts w:ascii="Times New Roman" w:hAnsi="Times New Roman" w:cs="Times New Roman"/>
        </w:rPr>
        <w:br/>
        <w:t>- J'espère... que vous... n'avez rien...</w:t>
      </w:r>
      <w:r>
        <w:rPr>
          <w:rFonts w:ascii="Times New Roman" w:hAnsi="Times New Roman" w:cs="Times New Roman"/>
        </w:rPr>
        <w:br/>
      </w:r>
      <w:r>
        <w:rPr>
          <w:rFonts w:ascii="Times New Roman" w:hAnsi="Times New Roman" w:cs="Times New Roman"/>
        </w:rPr>
        <w:br/>
        <w:t>*Vane, de colère, retira l'épée et regarda avec dédain le couple. Cirion était juste derrière lui, prêt à le tuer s’il faisait le moindre geste. Ciria tomba à terre et Vane s'approcha de Laury.*</w:t>
      </w:r>
      <w:r>
        <w:rPr>
          <w:rFonts w:ascii="Times New Roman" w:hAnsi="Times New Roman" w:cs="Times New Roman"/>
        </w:rPr>
        <w:br/>
      </w:r>
      <w:r>
        <w:rPr>
          <w:rFonts w:ascii="Times New Roman" w:hAnsi="Times New Roman" w:cs="Times New Roman"/>
        </w:rPr>
        <w:br/>
        <w:t>- Tu es à moi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 comprit pas tout de suite ce qu’il se passait. Elle vit arriver Ciria et Cirion et Vane qui les attaquaient. Elle comprenait de moins en moins mais la phrase de Vane eut l’effet d’un électrochoc.</w:t>
      </w:r>
      <w:r>
        <w:rPr>
          <w:rFonts w:ascii="Times New Roman" w:hAnsi="Times New Roman" w:cs="Times New Roman"/>
        </w:rPr>
        <w:br/>
        <w:t>« Tu es à moi. »</w:t>
      </w:r>
      <w:r>
        <w:rPr>
          <w:rFonts w:ascii="Times New Roman" w:hAnsi="Times New Roman" w:cs="Times New Roman"/>
        </w:rPr>
        <w:br/>
        <w:t>Cirion semblait prêt à l’attaquer mais Laury réagit plus rapidement. Elle se leva d’un bond, entraîné par une colère incommensurable, elle sortit son épée et sans crier garde, attaqua Vane, avec toute sa puissance. L’homme para comme il put mais il était devant une furie.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plans de Vane foiraient complètement. Comment avaient-ils su ? Il vit arriver Laury en très peu de temps et dût donner tout ce qu'il avait pour parer ses coups. Il avait déjà du mal à la battre en tant normal mais quand elle était en colère c'était encore pire... Il avait dur mais tenait le coup...</w:t>
      </w:r>
      <w:r>
        <w:rPr>
          <w:rFonts w:ascii="Times New Roman" w:hAnsi="Times New Roman" w:cs="Times New Roman"/>
        </w:rPr>
        <w:br/>
        <w:t>Lorsque Cirion vit Ciria sur le point de mourir, il s'énerva également et voulu la venger tout en tenant sa promesse qu'il avait faite à Léandre. William fit trembler la terre jusqu'à la morceler et s'ouvrir sous les pieds de Vane qui tomba. Ce dernier eu juste le temps de s'accrocher au bord. Lorsqu'il lâcha Céleste, l'épée vola et vint se placer dans la main de son véritable propriétaire... L'ange n'en croyait pas ses yeux.*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tremblait de fureur, rien ne pourrait étancher sa soif de vengeance, si ce n’est que la mort de Vane. Il était au bord du gouffre, elle n’avait qu’un geste à faire. Elle lui saisit violemment le poignet, le forçant à lâcher prise et s’approcha doucement de lui.</w:t>
      </w:r>
      <w:r>
        <w:rPr>
          <w:rFonts w:ascii="Times New Roman" w:hAnsi="Times New Roman" w:cs="Times New Roman"/>
        </w:rPr>
        <w:br/>
        <w:t>« Comment as-tu osé, te faire passer pour une victime alors que tu étais le bourreau ? »</w:t>
      </w:r>
      <w:r>
        <w:rPr>
          <w:rFonts w:ascii="Times New Roman" w:hAnsi="Times New Roman" w:cs="Times New Roman"/>
        </w:rPr>
        <w:br/>
        <w:t>Sa voix était haletante, emplint de haine, elle voulait une réponse, une raison à son geste.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Comment as-tu osé, te faire passer pour une victime alors que tu étais le bourreau ? </w:t>
      </w:r>
      <w:r>
        <w:rPr>
          <w:rFonts w:ascii="Times New Roman" w:hAnsi="Times New Roman" w:cs="Times New Roman"/>
        </w:rPr>
        <w:br/>
      </w:r>
      <w:r>
        <w:rPr>
          <w:rFonts w:ascii="Times New Roman" w:hAnsi="Times New Roman" w:cs="Times New Roman"/>
        </w:rPr>
        <w:br/>
        <w:t>*Vane n'arrivait pas à respirer car la pression était trop forte. La lave qui coulait à cent mètres sous lui était menaçante.*</w:t>
      </w:r>
      <w:r>
        <w:rPr>
          <w:rFonts w:ascii="Times New Roman" w:hAnsi="Times New Roman" w:cs="Times New Roman"/>
        </w:rPr>
        <w:br/>
      </w:r>
      <w:r>
        <w:rPr>
          <w:rFonts w:ascii="Times New Roman" w:hAnsi="Times New Roman" w:cs="Times New Roman"/>
        </w:rPr>
        <w:br/>
        <w:t>- Je te voulais toi et j'avais bien l'intention d'y arriver. Ensuite s’il t'arrivait malheur j'aurai pu avoir ton poste de commandant ! Les autres n'étaient que des pions et encore plus cette imbécile de Ciria. Elle est tombée dans le panneau dès qu'elle m'a vu.</w:t>
      </w:r>
      <w:r>
        <w:rPr>
          <w:rFonts w:ascii="Times New Roman" w:hAnsi="Times New Roman" w:cs="Times New Roman"/>
        </w:rPr>
        <w:br/>
      </w:r>
      <w:r>
        <w:rPr>
          <w:rFonts w:ascii="Times New Roman" w:hAnsi="Times New Roman" w:cs="Times New Roman"/>
        </w:rPr>
        <w:br/>
        <w:t>*S'en était trop pour Cirion il s'approcha de Laury et lui parla sur un ton menaçant mais surtout énervé.*</w:t>
      </w:r>
      <w:r>
        <w:rPr>
          <w:rFonts w:ascii="Times New Roman" w:hAnsi="Times New Roman" w:cs="Times New Roman"/>
        </w:rPr>
        <w:br/>
      </w:r>
      <w:r>
        <w:rPr>
          <w:rFonts w:ascii="Times New Roman" w:hAnsi="Times New Roman" w:cs="Times New Roman"/>
        </w:rPr>
        <w:br/>
        <w:t>- Si tu ne t'en débarrasses pas maintenant c'est moi qui m'en charge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avait sa réponse, Cirion semblait s’impatienter mais elle n’y fit pas attention. Elle s’approcha de lui, presque sadiquement : </w:t>
      </w:r>
      <w:r>
        <w:rPr>
          <w:rFonts w:ascii="Times New Roman" w:hAnsi="Times New Roman" w:cs="Times New Roman"/>
        </w:rPr>
        <w:br/>
        <w:t>« Si Ciria n’était pas au plus mal à l’heure qu’il est, crois-moi que je t’aurais fait souffrir, tu auras pleuré toutes les larmes de ton pauvre corps de traître, tu m’aurais supplié de t’achever mais tu n’en vaut même pas la peine. »</w:t>
      </w:r>
      <w:r>
        <w:rPr>
          <w:rFonts w:ascii="Times New Roman" w:hAnsi="Times New Roman" w:cs="Times New Roman"/>
        </w:rPr>
        <w:br/>
        <w:t>D’un geste théâtral, elle lâcha son poignet et ne regarda même pas ce qui allait se passer, elle courut voir comment allait Ciria.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yeux de Vane se remplirent de terreur à la phrase de Laury puis elle le lâcha et lentement il tomba dans les profondeurs des Ténèbres que Cirion avait ouverts. William referma le gouffre qu'il avait créé puis se dirigea vers Ciria. Il rangea son épée et s'agenouilla à ses cotés. L'ange avait ses deux mains au niveau de sa blessure et perdait beaucoup de sang. Il glissa sa main sous sa nuque pour relever un peu sa tête et tenta de lui sourire.*</w:t>
      </w:r>
      <w:r>
        <w:rPr>
          <w:rFonts w:ascii="Times New Roman" w:hAnsi="Times New Roman" w:cs="Times New Roman"/>
        </w:rPr>
        <w:br/>
      </w:r>
      <w:r>
        <w:rPr>
          <w:rFonts w:ascii="Times New Roman" w:hAnsi="Times New Roman" w:cs="Times New Roman"/>
        </w:rPr>
        <w:br/>
        <w:t>- Reste avec moi !</w:t>
      </w:r>
      <w:r>
        <w:rPr>
          <w:rFonts w:ascii="Times New Roman" w:hAnsi="Times New Roman" w:cs="Times New Roman"/>
        </w:rPr>
        <w:br/>
        <w:t xml:space="preserve">- Je... Cirion... La, l'épée. C'était la tienne... Une épée maléfique je ne... </w:t>
      </w:r>
      <w:r>
        <w:rPr>
          <w:rFonts w:ascii="Times New Roman" w:hAnsi="Times New Roman" w:cs="Times New Roman"/>
        </w:rPr>
        <w:br/>
      </w:r>
      <w:r>
        <w:rPr>
          <w:rFonts w:ascii="Times New Roman" w:hAnsi="Times New Roman" w:cs="Times New Roman"/>
        </w:rPr>
        <w:br/>
        <w:t>*Il sentit les larmes lui monter aux yeux. C'est comme s’il l'avait tué de ses propres mains. Elle caressa sa joue et se laissa aller, la tête en arrière. Elle posa un dernier regard sur Léandre et Laury.*</w:t>
      </w:r>
      <w:r>
        <w:rPr>
          <w:rFonts w:ascii="Times New Roman" w:hAnsi="Times New Roman" w:cs="Times New Roman"/>
        </w:rPr>
        <w:br/>
      </w:r>
      <w:r>
        <w:rPr>
          <w:rFonts w:ascii="Times New Roman" w:hAnsi="Times New Roman" w:cs="Times New Roman"/>
        </w:rPr>
        <w:br/>
        <w:t>- Vous êtes enfin réunis... Dit à Blitz... que je l'aime...</w:t>
      </w:r>
      <w:r>
        <w:rPr>
          <w:rFonts w:ascii="Times New Roman" w:hAnsi="Times New Roman" w:cs="Times New Roman"/>
        </w:rPr>
        <w:br/>
      </w:r>
      <w:r>
        <w:rPr>
          <w:rFonts w:ascii="Times New Roman" w:hAnsi="Times New Roman" w:cs="Times New Roman"/>
        </w:rPr>
        <w:br/>
        <w:t>*Ciria regarda ensuite les rayons du soleil et doucement l'aura de l'ange disparut. Il était temps pour elle d'abandonner ses forces. Cirion posa sa tête délicatement sur le sol et fit un signe au couple de s'éloigner... Il voulait laisser éclater sa peine, seul auprès du corps de sa sœur.*</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le visage grave et triste quand elle revint auprès du reste du groupe. Blitz vint immédiatement à elle, elle lui expliqua rapidement mais il le supporta mal, il s’énerva, s’isola du groupe, partit pleurer en silence. Laury le regarda l’âme en peine. Léandre vint lui poser une main compatissante sur l’épaule mais rien n’y fit. Elle voulait pleurer mais hélas, aucune larme ne lui venait.</w:t>
      </w:r>
      <w:r>
        <w:rPr>
          <w:rFonts w:ascii="Times New Roman" w:hAnsi="Times New Roman" w:cs="Times New Roman"/>
        </w:rPr>
        <w:br/>
        <w:t>« On ne peut rien faire ? Demanda Léandre. »</w:t>
      </w:r>
      <w:r>
        <w:rPr>
          <w:rFonts w:ascii="Times New Roman" w:hAnsi="Times New Roman" w:cs="Times New Roman"/>
        </w:rPr>
        <w:br/>
        <w:t>Laury le regarda mais ses yeux allaient dans le vide.</w:t>
      </w:r>
      <w:r>
        <w:rPr>
          <w:rFonts w:ascii="Times New Roman" w:hAnsi="Times New Roman" w:cs="Times New Roman"/>
        </w:rPr>
        <w:br/>
        <w:t>« Rien, j’en ai bien peur et à présent que tu es au moins aussi vulnérable que moi, je crois qu’on va mourir tous les deux durant cette guerre. »</w:t>
      </w:r>
      <w:r>
        <w:rPr>
          <w:rFonts w:ascii="Times New Roman" w:hAnsi="Times New Roman" w:cs="Times New Roman"/>
        </w:rPr>
        <w:br/>
        <w:t xml:space="preserve">Elle coula un regard vers Blitz et ajouta : </w:t>
      </w:r>
      <w:r>
        <w:rPr>
          <w:rFonts w:ascii="Times New Roman" w:hAnsi="Times New Roman" w:cs="Times New Roman"/>
        </w:rPr>
        <w:br/>
        <w:t>« Et même certainement tous les trois.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déchaîna sa colère et ses pouvoirs augmentèrent. Il hurlait à en perdre la voix. Il embrassa sa sœur une dernière fois et après deux heures d'absence, il revint vers le groupe avec le regard plus noir que jamais. Il regarda Léandre et se dirigea vers lui.*</w:t>
      </w:r>
      <w:r>
        <w:rPr>
          <w:rFonts w:ascii="Times New Roman" w:hAnsi="Times New Roman" w:cs="Times New Roman"/>
        </w:rPr>
        <w:br/>
      </w:r>
      <w:r>
        <w:rPr>
          <w:rFonts w:ascii="Times New Roman" w:hAnsi="Times New Roman" w:cs="Times New Roman"/>
        </w:rPr>
        <w:br/>
        <w:t>- Je t'avais dit que tu serais invulnérable en étant lié à Ciria... Avant de mourir, elle m'a transmit une partie de ses facultés et maintenant tu es rallié à moi. Quant à toi Laury, je tiendrai ma promesse et je te protègerai... En ce qui concerne Blitz, je lui conseille de se ressaisir.</w:t>
      </w:r>
      <w:r>
        <w:rPr>
          <w:rFonts w:ascii="Times New Roman" w:hAnsi="Times New Roman" w:cs="Times New Roman"/>
        </w:rPr>
        <w:br/>
      </w:r>
      <w:r>
        <w:rPr>
          <w:rFonts w:ascii="Times New Roman" w:hAnsi="Times New Roman" w:cs="Times New Roman"/>
        </w:rPr>
        <w:br/>
        <w:t>*Ses paroles étaient dites sur un ton dur alors qu'il ne voulait pas. Simplement, sa colère et sa tristesse étaient beaucoup trop présentes pour qu'il les cache.*</w:t>
      </w:r>
      <w:r>
        <w:rPr>
          <w:rFonts w:ascii="Times New Roman" w:hAnsi="Times New Roman" w:cs="Times New Roman"/>
        </w:rPr>
        <w:br/>
      </w:r>
      <w:r>
        <w:rPr>
          <w:rFonts w:ascii="Times New Roman" w:hAnsi="Times New Roman" w:cs="Times New Roman"/>
        </w:rPr>
        <w:br/>
        <w:t>- Allons-y nous avons perdu assez de temps.</w:t>
      </w:r>
      <w:r>
        <w:rPr>
          <w:rFonts w:ascii="Times New Roman" w:hAnsi="Times New Roman" w:cs="Times New Roman"/>
        </w:rPr>
        <w:br/>
      </w:r>
      <w:r>
        <w:rPr>
          <w:rFonts w:ascii="Times New Roman" w:hAnsi="Times New Roman" w:cs="Times New Roman"/>
        </w:rPr>
        <w:br/>
        <w:t xml:space="preserve">*Bizarrement, Cirion replia ses ailes et se dégota un cheval. Il le lança au galop vers le nord la ou les attendait une grande bataille. Il fut suivit de près par Tatiana et Ouragan qui gardait le silence... </w:t>
      </w:r>
      <w:r>
        <w:rPr>
          <w:rFonts w:ascii="Times New Roman" w:hAnsi="Times New Roman" w:cs="Times New Roman"/>
        </w:rPr>
        <w:br/>
        <w:t>Pendant ce temps, Shadow sortit de nul part et regarda Ciria avec un sourire. Il la prit dans ses bras et disparut comme il était venu en laissant une curieuse sensation de mort derrière lui.*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Tous chevauchaient depuis des heures, les chevaux tenaient le coup mais les visages étaient moroses et emplis de tristesse. Laury fit stopper son cheval.</w:t>
      </w:r>
      <w:r>
        <w:rPr>
          <w:rFonts w:ascii="Times New Roman" w:hAnsi="Times New Roman" w:cs="Times New Roman"/>
        </w:rPr>
        <w:br/>
        <w:t>« Mais qu’est ce qui nous arrive là, regardez-nous, on est pathétique. On va à la guerre, on va aller se battre, pourquoi ? Pour qu’on puisse continuer à voir le soleil se lever comme des hommes libres. Je ne dis pas que les larmes sont inutiles, je tiens seulement à signaler qu’il y a un moment pour pleurer et un moment pour se battre. Si nous arrivons déprimés nos ennemis auront d’ores et déjà gagné, alors reprennez-vous. »</w:t>
      </w:r>
      <w:r>
        <w:rPr>
          <w:rFonts w:ascii="Times New Roman" w:hAnsi="Times New Roman" w:cs="Times New Roman"/>
        </w:rPr>
        <w:br/>
        <w:t>Laury eut un sourire, son geste avait marché, elle vit Blitz essuyer ses larmes d’un violent revers de main. Puis elle talonna sa monture pour arriver à hauteur de Cirion.</w:t>
      </w:r>
      <w:r>
        <w:rPr>
          <w:rFonts w:ascii="Times New Roman" w:hAnsi="Times New Roman" w:cs="Times New Roman"/>
        </w:rPr>
        <w:br/>
        <w:t>« Une petite question, ils sont combien et avons-nous un plan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n'avait pas entendu le discours de Laury mais de toute façon il n'y aurait pas fait attention. Personne n'était aussi buté que lui et sa colère renforçait ses pouvoirs. Tatiana n'avait pas dit grand chose depuis sa bagarre avec Vane et elle se demandait où il pouvait bien être. Elle avait eu vent qu'il était un traître mais elle s'était occupé de Ciria pendant qu'ils parlaient. La guerrière se remit au niveau de l'ange.*</w:t>
      </w:r>
      <w:r>
        <w:rPr>
          <w:rFonts w:ascii="Times New Roman" w:hAnsi="Times New Roman" w:cs="Times New Roman"/>
        </w:rPr>
        <w:br/>
      </w:r>
      <w:r>
        <w:rPr>
          <w:rFonts w:ascii="Times New Roman" w:hAnsi="Times New Roman" w:cs="Times New Roman"/>
        </w:rPr>
        <w:br/>
        <w:t>- Cirion..., dit-elle d'une petite voix.</w:t>
      </w:r>
      <w:r>
        <w:rPr>
          <w:rFonts w:ascii="Times New Roman" w:hAnsi="Times New Roman" w:cs="Times New Roman"/>
        </w:rPr>
        <w:br/>
        <w:t>- Quoi ? Lui répondit-il sèchement.</w:t>
      </w:r>
      <w:r>
        <w:rPr>
          <w:rFonts w:ascii="Times New Roman" w:hAnsi="Times New Roman" w:cs="Times New Roman"/>
        </w:rPr>
        <w:br/>
        <w:t>- Je... je suis moins rassurée et je me sens moins forte sans la présence de Ciria.</w:t>
      </w:r>
      <w:r>
        <w:rPr>
          <w:rFonts w:ascii="Times New Roman" w:hAnsi="Times New Roman" w:cs="Times New Roman"/>
        </w:rPr>
        <w:br/>
        <w:t>- Moi aussi... mais on devra faire avec...</w:t>
      </w:r>
      <w:r>
        <w:rPr>
          <w:rFonts w:ascii="Times New Roman" w:hAnsi="Times New Roman" w:cs="Times New Roman"/>
        </w:rPr>
        <w:br/>
        <w:t xml:space="preserve">- Va-t-elle rester absence longtemps ? </w:t>
      </w:r>
      <w:r>
        <w:rPr>
          <w:rFonts w:ascii="Times New Roman" w:hAnsi="Times New Roman" w:cs="Times New Roman"/>
        </w:rPr>
        <w:br/>
        <w:t>- Pour l'éternité...</w:t>
      </w:r>
      <w:r>
        <w:rPr>
          <w:rFonts w:ascii="Times New Roman" w:hAnsi="Times New Roman" w:cs="Times New Roman"/>
        </w:rPr>
        <w:br/>
      </w:r>
      <w:r>
        <w:rPr>
          <w:rFonts w:ascii="Times New Roman" w:hAnsi="Times New Roman" w:cs="Times New Roman"/>
        </w:rPr>
        <w:br/>
        <w:t>*Tatiana reçut un électrochoc en entendant ces mots. Elle regarda le sol et semblait ailleurs mais Cirion attrapa sa main et la serra amicalement en s'excusant de son ton dur.*</w:t>
      </w:r>
      <w:r>
        <w:rPr>
          <w:rFonts w:ascii="Times New Roman" w:hAnsi="Times New Roman" w:cs="Times New Roman"/>
        </w:rPr>
        <w:br/>
      </w:r>
      <w:r>
        <w:rPr>
          <w:rFonts w:ascii="Times New Roman" w:hAnsi="Times New Roman" w:cs="Times New Roman"/>
        </w:rPr>
        <w:br/>
        <w:t>- Je pense qu'elle va revenir... Ma sœur ne nous a jamais laissé tomber, ce n'est pas maintenant qu'elle va commencer... Mais pour le moment il ne faut pas compter sur elle.</w:t>
      </w:r>
      <w:r>
        <w:rPr>
          <w:rFonts w:ascii="Times New Roman" w:hAnsi="Times New Roman" w:cs="Times New Roman"/>
        </w:rPr>
        <w:br/>
      </w:r>
      <w:r>
        <w:rPr>
          <w:rFonts w:ascii="Times New Roman" w:hAnsi="Times New Roman" w:cs="Times New Roman"/>
        </w:rPr>
        <w:br/>
        <w:t>*La guerrière serra également la main de Cirion et semblait ne pas vouloir la lâcher. Elle se sentait beaucoup plus en sécurité avec lui seulement elle ressentait la présence d'Ereb pas loin... Elle réfléchit un moment mais qui venait de lui parler ? C'était sûrement William car il avait un regard dur et c'est ce qu'elle aimait chez un homme. Et puis c'est Lucas dont Ereb est amoureuse pas William. Les deux jeunes gens restèrent silencieux jusqu’à ce que le reste du groupe les rattrape. Là, Tatiana lâcha la main vivement de William, de peur qu'on lui fasse des remarques. Laury se plaça au côté de l'ange et l'Amazone recula...*</w:t>
      </w:r>
      <w:r>
        <w:rPr>
          <w:rFonts w:ascii="Times New Roman" w:hAnsi="Times New Roman" w:cs="Times New Roman"/>
        </w:rPr>
        <w:br/>
      </w:r>
      <w:r>
        <w:rPr>
          <w:rFonts w:ascii="Times New Roman" w:hAnsi="Times New Roman" w:cs="Times New Roman"/>
        </w:rPr>
        <w:br/>
        <w:t>- Une petite question, ils sont combien et avons-nous un plan ?</w:t>
      </w:r>
      <w:r>
        <w:rPr>
          <w:rFonts w:ascii="Times New Roman" w:hAnsi="Times New Roman" w:cs="Times New Roman"/>
        </w:rPr>
        <w:br/>
      </w:r>
      <w:r>
        <w:rPr>
          <w:rFonts w:ascii="Times New Roman" w:hAnsi="Times New Roman" w:cs="Times New Roman"/>
        </w:rPr>
        <w:br/>
        <w:t>*William la regarda sans mot dire puis regarda droit devant lui l'air vengeur et bien décidé.*</w:t>
      </w:r>
      <w:r>
        <w:rPr>
          <w:rFonts w:ascii="Times New Roman" w:hAnsi="Times New Roman" w:cs="Times New Roman"/>
        </w:rPr>
        <w:br/>
      </w:r>
      <w:r>
        <w:rPr>
          <w:rFonts w:ascii="Times New Roman" w:hAnsi="Times New Roman" w:cs="Times New Roman"/>
        </w:rPr>
        <w:br/>
        <w:t>- Ils sont des centaines de milliers et le seul plan plausible, se battre jusqu'à notre dernier souffle s’il le faut en attendant son retour...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n’en croyait pas ses oreilles, aucun plan !!!!</w:t>
      </w:r>
      <w:r>
        <w:rPr>
          <w:rFonts w:ascii="Times New Roman" w:hAnsi="Times New Roman" w:cs="Times New Roman"/>
        </w:rPr>
        <w:br/>
        <w:t>« Cirion, avec tout le respect que je te dois, on n'a pas des milliers de vies nous et si on meure avant la fin on aura rien gagné, le sacrifice sera certes louable mais l’épilogue sera le même. On est 5 peut être 6 contre toute une armée, ça ne veut pas dire qu’on va perdre mais qu’on va devoir la jouer serré. Toi qui les a combattus, ont-ils un point faible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Cirion, avec tout le respect que je te dois, on n'a pas des milliers de vies nous et si on meure avant la fin on aura rien gagné, le sacrifice sera certes louable mais l’épilogue sera le même. On est 5 peut être 6 contre toute une armée, ça ne veut pas dire qu’on va perdre mais qu’on va devoir la jouer serré. Toi qui les a combattus, ont-ils un point faible ? »</w:t>
      </w:r>
      <w:r>
        <w:rPr>
          <w:rFonts w:ascii="Times New Roman" w:hAnsi="Times New Roman" w:cs="Times New Roman"/>
        </w:rPr>
        <w:br/>
      </w:r>
      <w:r>
        <w:rPr>
          <w:rFonts w:ascii="Times New Roman" w:hAnsi="Times New Roman" w:cs="Times New Roman"/>
        </w:rPr>
        <w:br/>
        <w:t>*Cirion regardait droit devant lui. Il soupira en sortant Céleste de son fourreau. Il admira sa lame blanche, éclatante.*</w:t>
      </w:r>
      <w:r>
        <w:rPr>
          <w:rFonts w:ascii="Times New Roman" w:hAnsi="Times New Roman" w:cs="Times New Roman"/>
        </w:rPr>
        <w:br/>
      </w:r>
      <w:r>
        <w:rPr>
          <w:rFonts w:ascii="Times New Roman" w:hAnsi="Times New Roman" w:cs="Times New Roman"/>
        </w:rPr>
        <w:br/>
        <w:t>- Tu n'as pas à avoir du respect pour moi, je suis un combattant comme toi... Pour ce qui est des vies tu sais que moi je ne peux mourir alors je peux très bien m'en occuper seul... Je n'ai plus rien à perdre vu que ma sœur n'est plus à mes côtés... Leurs points faibles ? Laury, tu crois sincèrement que le Mal garderait ses faiblesses ? Les Ténèbres sont en mouvements constants, en mutation constante et cette guerre sera différente de l'autre...</w:t>
      </w:r>
      <w:r>
        <w:rPr>
          <w:rFonts w:ascii="Times New Roman" w:hAnsi="Times New Roman" w:cs="Times New Roman"/>
        </w:rPr>
        <w:br/>
        <w:t>C'est pourquoi je ne dirai rien si vous ne vous battez pas à mes cotés...</w:t>
      </w:r>
      <w:r>
        <w:rPr>
          <w:rFonts w:ascii="Times New Roman" w:hAnsi="Times New Roman" w:cs="Times New Roman"/>
        </w:rPr>
        <w:br/>
      </w:r>
      <w:r>
        <w:rPr>
          <w:rFonts w:ascii="Times New Roman" w:hAnsi="Times New Roman" w:cs="Times New Roman"/>
        </w:rPr>
        <w:br/>
        <w:t>*Tatiana fut révoltée qu'il pense ça et se remit à ses cotés, l'épée en main.*</w:t>
      </w:r>
      <w:r>
        <w:rPr>
          <w:rFonts w:ascii="Times New Roman" w:hAnsi="Times New Roman" w:cs="Times New Roman"/>
        </w:rPr>
        <w:br/>
      </w:r>
      <w:r>
        <w:rPr>
          <w:rFonts w:ascii="Times New Roman" w:hAnsi="Times New Roman" w:cs="Times New Roman"/>
        </w:rPr>
        <w:br/>
        <w:t>- Je combattrai avec toi, même si je dois mourir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Mais bien sûr, rétorqua Laury en jouant la carte de l’ironie, on va vous laisser vous battre pour sauver le monde, on va regarder vos prouesses d’où nous sommes, il te reste du thé glacé ? »</w:t>
      </w:r>
      <w:r>
        <w:rPr>
          <w:rFonts w:ascii="Times New Roman" w:hAnsi="Times New Roman" w:cs="Times New Roman"/>
        </w:rPr>
        <w:br/>
        <w:t>Sa phrase eut au moins l’effet de faire rire Tatiana.</w:t>
      </w:r>
      <w:r>
        <w:rPr>
          <w:rFonts w:ascii="Times New Roman" w:hAnsi="Times New Roman" w:cs="Times New Roman"/>
        </w:rPr>
        <w:br/>
        <w:t>« Non, en fait, je demandais ça car ce combat ne va pas être une partie de plaisir, ce sera sans aucun doute le pire que nous aurons mené, j’aurais aimé compter sur autre chose que de la chance ou du talent mais si ce n’est pas le cas, ce n’est pas grave, on se battra, jusqu’à ce que la mort nous emporte ou qu’il n’y ait plus de guerrier dans l’autre camp.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ne broncha pas et soupira de plus bel.*</w:t>
      </w:r>
      <w:r>
        <w:rPr>
          <w:rFonts w:ascii="Times New Roman" w:hAnsi="Times New Roman" w:cs="Times New Roman"/>
        </w:rPr>
        <w:br/>
      </w:r>
      <w:r>
        <w:rPr>
          <w:rFonts w:ascii="Times New Roman" w:hAnsi="Times New Roman" w:cs="Times New Roman"/>
        </w:rPr>
        <w:br/>
        <w:t>- Pour une fille qui préfère rester solitaire, tu parles beaucoup !</w:t>
      </w:r>
      <w:r>
        <w:rPr>
          <w:rFonts w:ascii="Times New Roman" w:hAnsi="Times New Roman" w:cs="Times New Roman"/>
        </w:rPr>
        <w:br/>
      </w:r>
      <w:r>
        <w:rPr>
          <w:rFonts w:ascii="Times New Roman" w:hAnsi="Times New Roman" w:cs="Times New Roman"/>
        </w:rPr>
        <w:br/>
        <w:t>*Il lança son cheval au galop pour rejoindre plus vite son destin. Au fur et a mesure qu'il avançait, il gagnait en puissance. Tatiana regarda Laury et Léandre derrière puis fit un signe à Laska en panthère et Ouragan de suivre Cirion.*</w:t>
      </w:r>
      <w:r>
        <w:rPr>
          <w:rFonts w:ascii="Times New Roman" w:hAnsi="Times New Roman" w:cs="Times New Roman"/>
        </w:rPr>
        <w:br/>
      </w:r>
      <w:r>
        <w:rPr>
          <w:rFonts w:ascii="Times New Roman" w:hAnsi="Times New Roman" w:cs="Times New Roman"/>
        </w:rPr>
        <w:br/>
        <w:t>*Ciria se réveilla dans un étrange brouillard. Elle marchait sur de l'air et des nuages mais l'odeur n'était pas très agréable. Elle regarda autour d'elle et Shadow fit son apparition.*</w:t>
      </w:r>
      <w:r>
        <w:rPr>
          <w:rFonts w:ascii="Times New Roman" w:hAnsi="Times New Roman" w:cs="Times New Roman"/>
        </w:rPr>
        <w:br/>
      </w:r>
      <w:r>
        <w:rPr>
          <w:rFonts w:ascii="Times New Roman" w:hAnsi="Times New Roman" w:cs="Times New Roman"/>
        </w:rPr>
        <w:br/>
        <w:t>- Tu es enfin réveillée.</w:t>
      </w:r>
      <w:r>
        <w:rPr>
          <w:rFonts w:ascii="Times New Roman" w:hAnsi="Times New Roman" w:cs="Times New Roman"/>
        </w:rPr>
        <w:br/>
        <w:t>- Je suis morte, quel est cet endroit ?</w:t>
      </w:r>
      <w:r>
        <w:rPr>
          <w:rFonts w:ascii="Times New Roman" w:hAnsi="Times New Roman" w:cs="Times New Roman"/>
        </w:rPr>
        <w:br/>
        <w:t>- Non tu n'es pas morte enfin pas entièrement. Tu as fais appel à moi pour que je t'aide et je le ferai...</w:t>
      </w:r>
      <w:r>
        <w:rPr>
          <w:rFonts w:ascii="Times New Roman" w:hAnsi="Times New Roman" w:cs="Times New Roman"/>
        </w:rPr>
        <w:br/>
        <w:t>- Et en échange, je dois rester ta prisonnière c'est ça ?</w:t>
      </w:r>
      <w:r>
        <w:rPr>
          <w:rFonts w:ascii="Times New Roman" w:hAnsi="Times New Roman" w:cs="Times New Roman"/>
        </w:rPr>
        <w:br/>
        <w:t>- Non, tu seras la reine de mon royaume c'est tout ce que je veux.</w:t>
      </w:r>
      <w:r>
        <w:rPr>
          <w:rFonts w:ascii="Times New Roman" w:hAnsi="Times New Roman" w:cs="Times New Roman"/>
        </w:rPr>
        <w:br/>
        <w:t>- Laisse moi rejoindre Blitz.</w:t>
      </w:r>
      <w:r>
        <w:rPr>
          <w:rFonts w:ascii="Times New Roman" w:hAnsi="Times New Roman" w:cs="Times New Roman"/>
        </w:rPr>
        <w:br/>
        <w:t>- Il t'a déjà oublié et il va se battre pour le désespoir.</w:t>
      </w:r>
      <w:r>
        <w:rPr>
          <w:rFonts w:ascii="Times New Roman" w:hAnsi="Times New Roman" w:cs="Times New Roman"/>
        </w:rPr>
        <w:br/>
        <w:t xml:space="preserve">- Tu n'as pas changé Shadow... Comment as-tu fais pour ne pas devenir un démon ? </w:t>
      </w:r>
      <w:r>
        <w:rPr>
          <w:rFonts w:ascii="Times New Roman" w:hAnsi="Times New Roman" w:cs="Times New Roman"/>
        </w:rPr>
        <w:br/>
        <w:t>- J'ai mon petit secret voila tout. Maintenant, il est temps de te préparer pour la bataille !</w:t>
      </w:r>
      <w:r>
        <w:rPr>
          <w:rFonts w:ascii="Times New Roman" w:hAnsi="Times New Roman" w:cs="Times New Roman"/>
        </w:rPr>
        <w:br/>
      </w:r>
      <w:r>
        <w:rPr>
          <w:rFonts w:ascii="Times New Roman" w:hAnsi="Times New Roman" w:cs="Times New Roman"/>
        </w:rPr>
        <w:br/>
        <w:t>*Ciria se laissa entraîné et il s'occupa d'elle un long moment... Son âme se forgeait dans la lave du monde et elle gagnait en force...*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Sale gamin colérique, pensa Laury. »</w:t>
      </w:r>
      <w:r>
        <w:rPr>
          <w:rFonts w:ascii="Times New Roman" w:hAnsi="Times New Roman" w:cs="Times New Roman"/>
        </w:rPr>
        <w:br/>
        <w:t>Elle lança son cheval au galop pour ne pas se laisser distancer par le groupe, ils s’approchaient de la bataille, elle le sentait. Pour la première fois de sa vie, elle avait peur, peur de mourir. Il lui fallait se préparer, elle ne pourrait pas partir à la guerre comme ça. Elle stoppa son cheval pour que celui de Léandre arrive à sa hauteur.</w:t>
      </w:r>
      <w:r>
        <w:rPr>
          <w:rFonts w:ascii="Times New Roman" w:hAnsi="Times New Roman" w:cs="Times New Roman"/>
        </w:rPr>
        <w:br/>
        <w:t>« Je dois m’isoler un peu, de toute façon, on est proche, je ne serais pas longue. »</w:t>
      </w:r>
      <w:r>
        <w:rPr>
          <w:rFonts w:ascii="Times New Roman" w:hAnsi="Times New Roman" w:cs="Times New Roman"/>
        </w:rPr>
        <w:br/>
        <w:t>Elle en profita pour lui voler un baiser et fit galoper son cheval jusqu’à un point plus élevé. De là, elle avait une vue plongeante sur l’armée ennemie.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s'arrêta ainsi que les autres. En bas, il y avait une sorte de château noir et répugnant avec toutes sortes de monstres des Ténèbres. Il sourit en les voyant, ça grouillait plus que dans une fourmilière. Certains étaient immenses et la terre trembla sous leurs pas. Il regarda le ciel et tendit le bras vers lui avec son épée en main. Cirion ferma les yeux ressentit l'espace d'un instant le pouvoir de Ciria.*</w:t>
      </w:r>
      <w:r>
        <w:rPr>
          <w:rFonts w:ascii="Times New Roman" w:hAnsi="Times New Roman" w:cs="Times New Roman"/>
        </w:rPr>
        <w:br/>
      </w:r>
      <w:r>
        <w:rPr>
          <w:rFonts w:ascii="Times New Roman" w:hAnsi="Times New Roman" w:cs="Times New Roman"/>
        </w:rPr>
        <w:br/>
        <w:t>- Vas-y mon frère, lui murmurait-elle.</w:t>
      </w:r>
      <w:r>
        <w:rPr>
          <w:rFonts w:ascii="Times New Roman" w:hAnsi="Times New Roman" w:cs="Times New Roman"/>
        </w:rPr>
        <w:br/>
      </w:r>
      <w:r>
        <w:rPr>
          <w:rFonts w:ascii="Times New Roman" w:hAnsi="Times New Roman" w:cs="Times New Roman"/>
        </w:rPr>
        <w:br/>
        <w:t>*Il sentit son cœur se gonfler de joie et de courage. Il s'éleva alors dans les aires et s'élança vers la bataille. Il rasa le sol le temps de la pente puis ouvra les hostilités en décapitant les premiers monstres. Il se créa un chemin dans l'armée qui était alertée. Tous se rassemblèrent et crièrent afin de s'élancer dans la bataille. Tatiana eut un grand sourire, fit entendre un cri de guerre des Amazones et les deux félins l'accompagnèrent quand elle lança son cheval au galop vers leur but.*</w:t>
      </w:r>
      <w:r>
        <w:rPr>
          <w:rFonts w:ascii="Times New Roman" w:hAnsi="Times New Roman" w:cs="Times New Roman"/>
        </w:rPr>
        <w:br/>
      </w:r>
      <w:r>
        <w:rPr>
          <w:rFonts w:ascii="Times New Roman" w:hAnsi="Times New Roman" w:cs="Times New Roman"/>
        </w:rPr>
        <w:br/>
        <w:t>*Ciria d'où elle était voyait ce qu'il se passait et elle était impatiente d'aller aider ses ennemis au risque d'énerver Shadow avec son impatience...*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sur sa colline, en solitaire, la bataille avait déjà commencée. Les ennemis étaient nombreux et puissamment armés, elle les observa, les étudia quelques instants. Leurs points faibles lui sauta aux yeux. Les grands n’étaient pas agiles, les petits ne protégeaient pas leurs jambes. Elle resta encore quelques minutes, les moyens de tuer ses ennemis étaient décelables. Elle allait se lancer dans la bataille quand elle fut hélée.</w:t>
      </w:r>
      <w:r>
        <w:rPr>
          <w:rFonts w:ascii="Times New Roman" w:hAnsi="Times New Roman" w:cs="Times New Roman"/>
        </w:rPr>
        <w:br/>
        <w:t>« Laury, attends, j’amène du renfort. »</w:t>
      </w:r>
      <w:r>
        <w:rPr>
          <w:rFonts w:ascii="Times New Roman" w:hAnsi="Times New Roman" w:cs="Times New Roman"/>
        </w:rPr>
        <w:br/>
        <w:t>C’était Mara, visiblement, elle avait convaincu le roi et il y avait une centaine d’hommes avec elle. Laury sourit, tout n’allait pas si mal que ça. Les hommes vêtus des pieds à la tête aux couleurs du roi lui rappela ses anciennes batailles, du temps où elle était encore Général. Elle leur fit un petit discours qui de toute façon ne resterait pas dans l’histoire puis sortant son épée, elle se lança dans la bataille au son d’un horrible cri de guerre reprit par les hommes qui la suivait.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combat faisait rage. Il y avait de grandes pertes du coté ennemis. Cirion s'en donnait à cœur joie. Il les décapitait s'amusait à les faire souffrir et se délecta de leur sang... D'une certaine manière il tuait ses frères mais il s'en moquait. Lorsqu'il entendit les cris de guerre des humains il sourit. Il regarda autour de lui mais ne trouva pas Léandre et fronça les paupières... Avait-il changé d'avis ?*</w:t>
      </w:r>
      <w:r>
        <w:rPr>
          <w:rFonts w:ascii="Times New Roman" w:hAnsi="Times New Roman" w:cs="Times New Roman"/>
        </w:rPr>
        <w:br/>
      </w:r>
      <w:r>
        <w:rPr>
          <w:rFonts w:ascii="Times New Roman" w:hAnsi="Times New Roman" w:cs="Times New Roman"/>
        </w:rPr>
        <w:br/>
        <w:t>*Ciria fermait les yeux et elle accompagnait le bras vengeur de son frère pour lui donner plus de puissance. A eux deux ils exterminaient tous ceux qui se mettaient sur leur route. Les anges avaient beaucoup de pouvoirs mais heureusement que les humains étaient là. A un moment, une crevasse s'ouvrit dans un boucan monstre et des milliers d'autres créatures de la nuit ainsi que des dragons en sortirent. C'est à cet instant que Ciria fit son apparition au-dessus de leur tête. Elle avait les cheveux argentés, les yeux de même couleur et une armure très spéciale sur le dos. Elle avait des serpents en or qui entouraient ses bras et lui donnait plus de pouvoirs. Elle pointa du doigt une partie des monstres et créa un cercle autour d'eux qu'ils ne pouvaient pas traverser. Ensuite, elle le fit monter en lévitation et d'un éclat gigantesque, les déchiqueta d'un seul mouvement de la main. Cirion se précipita à ses cotés un grand sourire aux lèvres. Ensemble et côte à côte, ils continuèrent le combat aux côtés de leurs amis. Tatiana les regarda et sourit de plus belle en fonçant vers l'ennemi à nouveau.*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Quelle idée de lui avoir mis une armure d’argent, pensa Léandre. Il était couvert de sang, celui de ses ennemis, il se taillait vaillamment un passage aux côtés de Blitz quand Laury arriva. Comme d’habitude, elle arrivait avec l’espoir d’une victoire. Elle arriva à leur hauteur : </w:t>
      </w:r>
      <w:r>
        <w:rPr>
          <w:rFonts w:ascii="Times New Roman" w:hAnsi="Times New Roman" w:cs="Times New Roman"/>
        </w:rPr>
        <w:br/>
        <w:t>« Alors, Messieurs, besoin d’un petit coup de main pour éradiquer la vermine ? »</w:t>
      </w:r>
      <w:r>
        <w:rPr>
          <w:rFonts w:ascii="Times New Roman" w:hAnsi="Times New Roman" w:cs="Times New Roman"/>
        </w:rPr>
        <w:br/>
        <w:t xml:space="preserve">Elle bondit de son cheval et se lança dans la bataille. Soudain des milliers de monstres, dragons et autres créatures firent leur apparition. Ciria ne tarda pas à faire son apparition. Blitz en oublia la bataille, regardant le ciel avec mélancolie. Laury n’y tint plus elle lui envoya un violent coup de coude dans les côtes : </w:t>
      </w:r>
      <w:r>
        <w:rPr>
          <w:rFonts w:ascii="Times New Roman" w:hAnsi="Times New Roman" w:cs="Times New Roman"/>
        </w:rPr>
        <w:br/>
        <w:t>« Blitz, reprend toi, on est où ici ?</w:t>
      </w:r>
      <w:r>
        <w:rPr>
          <w:rFonts w:ascii="Times New Roman" w:hAnsi="Times New Roman" w:cs="Times New Roman"/>
        </w:rPr>
        <w:br/>
        <w:t>- En pleine guerre, répondit-il d’un ton hargneux en revenant à ses esprits. »</w:t>
      </w:r>
      <w:r>
        <w:rPr>
          <w:rFonts w:ascii="Times New Roman" w:hAnsi="Times New Roman" w:cs="Times New Roman"/>
        </w:rPr>
        <w:br/>
        <w:t>Elle allait retourner se battre quand la main de Léandre se posa sur son épaule. Il n’eut rien à dire, elle le comprit. Elle reprit rapidement son cheval, l’aidant à monter derrière elle et se lança le plus loin possible dans l’armée ennemie. Quand le cheval rendit son souffle, deux armes destructrices, dos à dos enchaînaient des arabesques mortelles comme si un lien étrange guidant leurs mouvements pour qu’ils soient identiques.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et Cirion faisaient un couple très destructeur tout comme Laury et Léandre. Mais Ciria eut le malheur de croiser le regard de Blitz et elle sentit son cœur s'arrêter. Cirion la fit détourner les yeux.*</w:t>
      </w:r>
      <w:r>
        <w:rPr>
          <w:rFonts w:ascii="Times New Roman" w:hAnsi="Times New Roman" w:cs="Times New Roman"/>
        </w:rPr>
        <w:br/>
      </w:r>
      <w:r>
        <w:rPr>
          <w:rFonts w:ascii="Times New Roman" w:hAnsi="Times New Roman" w:cs="Times New Roman"/>
        </w:rPr>
        <w:br/>
        <w:t>- Ne pense pas à lui maintenant...</w:t>
      </w:r>
      <w:r>
        <w:rPr>
          <w:rFonts w:ascii="Times New Roman" w:hAnsi="Times New Roman" w:cs="Times New Roman"/>
        </w:rPr>
        <w:br/>
      </w:r>
      <w:r>
        <w:rPr>
          <w:rFonts w:ascii="Times New Roman" w:hAnsi="Times New Roman" w:cs="Times New Roman"/>
        </w:rPr>
        <w:br/>
        <w:t>*Elle hocha la tête puis regarda autour d'elle et reprit le combat. Tatiana fut blessée par une flèche au niveau des cotes et Laska rendit son dernier souffle lorsqu'une lame se planta dans son cœur. Les deux anges redoublèrent de colère en voyant la scène... Les dragons faisaient de leur côté beaucoup de dégâts chez les humains. Mais Shadow entra en scène et fit sortir de la terre de nombreux cailloux noirs d'où il était sortit... Il contrôla le vent pendant quelques secondes pour attirer les monstres et certains dragons vers les cailloux qui les aspiraient un à un. Il avait toujours le visage dissimulé sous sa capuche mais à première vue il était bien du côté des bons...*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se leva et quitta la salle, furieuse. Ces imbéciles de vieillards séniles du conseil ! Se rendre et espérer conserver un minimum ! Et puis quoi encore, le thé, les gâteaux? Elle sauta sur son Wotve et se laissa tomber à hauteur navigable. L'Invoqueuse dirigea la machine vers un arbre un peu à l'écart...</w:t>
      </w:r>
      <w:r>
        <w:rPr>
          <w:rFonts w:ascii="Times New Roman" w:hAnsi="Times New Roman" w:cs="Times New Roman"/>
        </w:rPr>
        <w:br/>
        <w:t xml:space="preserve">Se posant sur la terrasse, elle fit sonner une clochette, pour signaler sa présence à sa sœur. Entrant dans la maison de bois, elle posa sa main sur l'épaule de Laya et frissonna une fois encore quand elle vit les yeux atrocement mutilés de sa sœur. La chair noircie ne s'était jamais cicatrisée et ses yeux autrefois d'un bleu pur s'étaient réduis à deux gouffres sombres. </w:t>
      </w:r>
      <w:r>
        <w:rPr>
          <w:rFonts w:ascii="Times New Roman" w:hAnsi="Times New Roman" w:cs="Times New Roman"/>
        </w:rPr>
        <w:br/>
        <w:t>- Ereb, quand vas-tu enfin cesser de culpabiliser pour cette histoire? Tu n'y es pour rien...C'était le destin...</w:t>
      </w:r>
      <w:r>
        <w:rPr>
          <w:rFonts w:ascii="Times New Roman" w:hAnsi="Times New Roman" w:cs="Times New Roman"/>
        </w:rPr>
        <w:br/>
        <w:t>- Je n'ai jamais cru au destin! Et je n'y croirais jamais!</w:t>
      </w:r>
      <w:r>
        <w:rPr>
          <w:rFonts w:ascii="Times New Roman" w:hAnsi="Times New Roman" w:cs="Times New Roman"/>
        </w:rPr>
        <w:br/>
        <w:t>- Petite sœur... Cesse de te faire du mal pour rien...</w:t>
      </w:r>
      <w:r>
        <w:rPr>
          <w:rFonts w:ascii="Times New Roman" w:hAnsi="Times New Roman" w:cs="Times New Roman"/>
        </w:rPr>
        <w:br/>
        <w:t>-Je trouverais! C'est pour ça que je suis devenue Invoqueur! Je ne serais plus jamais faible !</w:t>
      </w:r>
      <w:r>
        <w:rPr>
          <w:rFonts w:ascii="Times New Roman" w:hAnsi="Times New Roman" w:cs="Times New Roman"/>
        </w:rPr>
        <w:br/>
        <w:t>Laya se contenta de sourire.</w:t>
      </w:r>
      <w:r>
        <w:rPr>
          <w:rFonts w:ascii="Times New Roman" w:hAnsi="Times New Roman" w:cs="Times New Roman"/>
        </w:rPr>
        <w:br/>
        <w:t xml:space="preserve">Plus tard, quand Laya fut couchée, Ereb s'installa sur le balcon. D'ici, elle pouvait sentir les forces très diffuses de ses compagnons. </w:t>
      </w:r>
      <w:r>
        <w:rPr>
          <w:rFonts w:ascii="Times New Roman" w:hAnsi="Times New Roman" w:cs="Times New Roman"/>
        </w:rPr>
        <w:br/>
        <w:t>"Lucas..."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*Cirion et Ciria s'étaient séparé pour couvrir plus de terrain. A un moment, William fut sujet à plusieurs vertiges. Il volait bizarrement et voyait trouble. Ciria constata ses gestes mais elle était encerclée par des monstres. Cirion avait toujours ça lorsque ses deux parties se battait pour prendre le dessus.*</w:t>
      </w:r>
      <w:r>
        <w:rPr>
          <w:rFonts w:ascii="Times New Roman" w:hAnsi="Times New Roman" w:cs="Times New Roman"/>
        </w:rPr>
        <w:br/>
      </w:r>
      <w:r>
        <w:rPr>
          <w:rFonts w:ascii="Times New Roman" w:hAnsi="Times New Roman" w:cs="Times New Roman"/>
        </w:rPr>
        <w:br/>
        <w:t>- Mais qu'est ce que tu fais Lucas, on va finir en charpie !</w:t>
      </w:r>
      <w:r>
        <w:rPr>
          <w:rFonts w:ascii="Times New Roman" w:hAnsi="Times New Roman" w:cs="Times New Roman"/>
        </w:rPr>
        <w:br/>
        <w:t>- Laisse moi reprendre ce corps !</w:t>
      </w:r>
      <w:r>
        <w:rPr>
          <w:rFonts w:ascii="Times New Roman" w:hAnsi="Times New Roman" w:cs="Times New Roman"/>
        </w:rPr>
        <w:br/>
        <w:t>- Pourquoi ?</w:t>
      </w:r>
      <w:r>
        <w:rPr>
          <w:rFonts w:ascii="Times New Roman" w:hAnsi="Times New Roman" w:cs="Times New Roman"/>
        </w:rPr>
        <w:br/>
        <w:t>- Je dois voir Ereb tout de suite.</w:t>
      </w:r>
      <w:r>
        <w:rPr>
          <w:rFonts w:ascii="Times New Roman" w:hAnsi="Times New Roman" w:cs="Times New Roman"/>
        </w:rPr>
        <w:br/>
        <w:t>- Ce n'est absolument pas le moment !!!</w:t>
      </w:r>
      <w:r>
        <w:rPr>
          <w:rFonts w:ascii="Times New Roman" w:hAnsi="Times New Roman" w:cs="Times New Roman"/>
        </w:rPr>
        <w:br/>
      </w:r>
      <w:r>
        <w:rPr>
          <w:rFonts w:ascii="Times New Roman" w:hAnsi="Times New Roman" w:cs="Times New Roman"/>
        </w:rPr>
        <w:br/>
        <w:t>*Lucas finit par reprendre le contrôle de son corps et fit volte face pour se diriger vers la puissance d'Ereb. Mais n'ayant plus la concentration nécessaire, il reçut dans le bas du dos une flèche empoisonnée. Il sentit une douleur mais ne s'arrêta pas et fonça vers elle. C'est en titubant qu'il réussit à la trouver... Elle était sur le balcon d'une habitation.*</w:t>
      </w:r>
      <w:r>
        <w:rPr>
          <w:rFonts w:ascii="Times New Roman" w:hAnsi="Times New Roman" w:cs="Times New Roman"/>
        </w:rPr>
        <w:br/>
      </w:r>
      <w:r>
        <w:rPr>
          <w:rFonts w:ascii="Times New Roman" w:hAnsi="Times New Roman" w:cs="Times New Roman"/>
        </w:rPr>
        <w:br/>
        <w:t>- Ereb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surprise vit arriver Lucas devant elle. Il semblait très affaibli et tomba avant de l'atteindre. L'Invoqueuse eut juste le temps de le rattraper avec son Wotve avant qu'il n'atteigne les couches inférieures. Tant bien que mal, elle le ramena chez elle et s'aperçu qu'il avait une flèche dans le dos. </w:t>
      </w:r>
      <w:r>
        <w:rPr>
          <w:rFonts w:ascii="Times New Roman" w:hAnsi="Times New Roman" w:cs="Times New Roman"/>
        </w:rPr>
        <w:br/>
        <w:t xml:space="preserve">- Lucas? Mais... </w:t>
      </w:r>
      <w:r>
        <w:rPr>
          <w:rFonts w:ascii="Times New Roman" w:hAnsi="Times New Roman" w:cs="Times New Roman"/>
        </w:rPr>
        <w:br/>
        <w:t>Il sourit en relevant la tête, mais, très affaiblit, il chut aussitôt.</w:t>
      </w:r>
      <w:r>
        <w:rPr>
          <w:rFonts w:ascii="Times New Roman" w:hAnsi="Times New Roman" w:cs="Times New Roman"/>
        </w:rPr>
        <w:br/>
        <w:t xml:space="preserve">-Laya! Viens m'aider! </w:t>
      </w:r>
      <w:r>
        <w:rPr>
          <w:rFonts w:ascii="Times New Roman" w:hAnsi="Times New Roman" w:cs="Times New Roman"/>
        </w:rPr>
        <w:br/>
        <w:t>-Que se passe-t-il?</w:t>
      </w:r>
      <w:r>
        <w:rPr>
          <w:rFonts w:ascii="Times New Roman" w:hAnsi="Times New Roman" w:cs="Times New Roman"/>
        </w:rPr>
        <w:br/>
        <w:t>-Aide-moi à le soigner, il a reçu une flèche...</w:t>
      </w:r>
      <w:r>
        <w:rPr>
          <w:rFonts w:ascii="Times New Roman" w:hAnsi="Times New Roman" w:cs="Times New Roman"/>
        </w:rPr>
        <w:br/>
        <w:t>En avisant le liquide verdâtre coulant encore sur la pointe, elle ajouta:</w:t>
      </w:r>
      <w:r>
        <w:rPr>
          <w:rFonts w:ascii="Times New Roman" w:hAnsi="Times New Roman" w:cs="Times New Roman"/>
        </w:rPr>
        <w:br/>
        <w:t>-Empoisonnée.</w:t>
      </w:r>
      <w:r>
        <w:rPr>
          <w:rFonts w:ascii="Times New Roman" w:hAnsi="Times New Roman" w:cs="Times New Roman"/>
        </w:rPr>
        <w:br/>
        <w:t xml:space="preserve">A tâtons, Laya ôta l'armure du jeune homme et déchira sa tunique. </w:t>
      </w:r>
      <w:r>
        <w:rPr>
          <w:rFonts w:ascii="Times New Roman" w:hAnsi="Times New Roman" w:cs="Times New Roman"/>
        </w:rPr>
        <w:br/>
        <w:t>- Vas me chercher l'onguent sur la commode.</w:t>
      </w:r>
      <w:r>
        <w:rPr>
          <w:rFonts w:ascii="Times New Roman" w:hAnsi="Times New Roman" w:cs="Times New Roman"/>
        </w:rPr>
        <w:br/>
        <w:t xml:space="preserve">Les mains agiles de l'aveugle apposèrent la pâte sur la plaie, afin de neutraliser le poison. Déchirant ensuite un bout de la tunique de sa sœur, elle en fit un bandage de fortune. </w:t>
      </w:r>
      <w:r>
        <w:rPr>
          <w:rFonts w:ascii="Times New Roman" w:hAnsi="Times New Roman" w:cs="Times New Roman"/>
        </w:rPr>
        <w:br/>
        <w:t xml:space="preserve">- Il est tiré d'affaire s'il ne s'agite pas trop. Demain il faudra aller chercher des ingrédients nécessaires pour neutraliser le poison définitivement, mais sa vie n'est plus en danger. </w:t>
      </w:r>
      <w:r>
        <w:rPr>
          <w:rFonts w:ascii="Times New Roman" w:hAnsi="Times New Roman" w:cs="Times New Roman"/>
        </w:rPr>
        <w:br/>
        <w:t>L’Invoqueuse et Laya allèrent installer le blessé dans la chambre d'Ereb, et Laya retourna se coucher. La jeune femme s'assit près de Lucas, attendant qu'il reprenne connaissance.</w:t>
      </w:r>
    </w:p>
    <w:p w:rsidR="00767FD8" w:rsidRDefault="00767FD8"/>
    <w:p w:rsidR="00767FD8" w:rsidRDefault="00767FD8">
      <w:r>
        <w:t>***************************************************************************</w:t>
      </w:r>
    </w:p>
    <w:p w:rsidR="00767FD8" w:rsidRDefault="00767FD8"/>
    <w:p w:rsidR="00767FD8" w:rsidRDefault="00767FD8">
      <w:pPr>
        <w:pStyle w:val="Heading1"/>
      </w:pPr>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Lucas sentait la présence d'Ereb près de lui et il avait beau résister, il sombra dans l'inconscience. Ce qui lui faisait le plus mal c'était ses ailes qui sans son esprit conscient, restèrent déployée. Après un long rêve assez dur, il ouvrit doucement les yeux et observa ce qui l'entourait. Il était allongé sur un lit dans une pièce entièrement en bois. Il sentit une bonne odeur de pin et tourna la tête. C'est alors qu'il vit Ereb. Elle avait les bras croisés sur le lit et la tête posée sur ces derniers. Elle avait du s'endormir...</w:t>
      </w:r>
      <w:r>
        <w:rPr>
          <w:rFonts w:ascii="Times New Roman" w:hAnsi="Times New Roman" w:cs="Times New Roman"/>
        </w:rPr>
        <w:br/>
        <w:t>Il la regarda avec un sourire gracieux, leva doucement la main et caressa ses cheveux soyeux. Il lui murmura quelques mots et la fixa avec ses yeux bicolores.</w:t>
      </w:r>
      <w:r>
        <w:rPr>
          <w:rFonts w:ascii="Times New Roman" w:hAnsi="Times New Roman" w:cs="Times New Roman"/>
        </w:rPr>
        <w:br/>
        <w:t>Il pensa à ses amis et à sa sœur mais pour le moment il devait la voir, elle... Tout le monde avait eu son moment romantique et agréable avec sa tendre moitié alors que lui non. En plus ils devaient terminer une conversation...*</w:t>
      </w:r>
      <w:r>
        <w:rPr>
          <w:rFonts w:ascii="Times New Roman" w:hAnsi="Times New Roman" w:cs="Times New Roman"/>
        </w:rPr>
        <w:br/>
      </w:r>
      <w:r>
        <w:rPr>
          <w:rFonts w:ascii="Times New Roman" w:hAnsi="Times New Roman" w:cs="Times New Roman"/>
        </w:rPr>
        <w:br/>
        <w:t>- réveille-toi mon Invoqueuse..., lui murmura-t-il avec douceur.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et Léandre redoublaient d’effort comme si la fatigue ne pouvaient pas les atteindre. Les soldats tombaient par centaines sous leurs épées, soudain, le sol trembla près d’eux et il en sortit un gigantesque dragon qui les domina de toute sa hauteur. Le regard de Laury brilla devant cet adversaire impromptu, Léandre la rattrapa : </w:t>
      </w:r>
      <w:r>
        <w:rPr>
          <w:rFonts w:ascii="Times New Roman" w:hAnsi="Times New Roman" w:cs="Times New Roman"/>
        </w:rPr>
        <w:br/>
        <w:t>« Laury, c’est un dragon.</w:t>
      </w:r>
      <w:r>
        <w:rPr>
          <w:rFonts w:ascii="Times New Roman" w:hAnsi="Times New Roman" w:cs="Times New Roman"/>
        </w:rPr>
        <w:br/>
        <w:t>- Vise la tête, c’est le plus vulnérable, répondit la jeune fille comme si c’était tout à fait banal. »</w:t>
      </w:r>
      <w:r>
        <w:rPr>
          <w:rFonts w:ascii="Times New Roman" w:hAnsi="Times New Roman" w:cs="Times New Roman"/>
        </w:rPr>
        <w:br/>
        <w:t>Elle sortit alors son arc et visa les yeux du monstre. Quand sa flèche atteint sa cible, la créature hurla et baissa la tête au niveau du sol pour connaître l’origine de l’attaque. Laury attrapa son épée et sauta, atterrissant sur le crâne de l’animal. Le dragon s’ébrouait, tenant vainement de faire descendre ce parasite inconvenant. Laury tint bon, accroché à une de ses cornes, elle sortit Léonis et l’enfonça jusqu’à la garde dans la tête de l’animal, ce dernier hurla, bougea de plus en plus. Laury faillit être désarçonné mais parvint à se retenir de justesse. Elle enfonça une nouvelle fois son épée. Le combat fut rude, Léandre en bas, continuait de tenir tête à ses ennemis mais bien souvent lançait un regard vers Laury , il avait très peur de la voir mourir. La tête du monstre tomba soudain au sol et Laury en sauta, couverte de la tête au pied d’un horrible sang verdâtre. La créature poussa un ultime feulement avant de s’éteindre. Laury nullement impressionnée par l’exploit qu’elle venait de réaliser se replongea dans la bataille.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Réveille-toi mon Invoqueuse...</w:t>
      </w:r>
      <w:r>
        <w:rPr>
          <w:rFonts w:ascii="Times New Roman" w:hAnsi="Times New Roman" w:cs="Times New Roman"/>
        </w:rPr>
        <w:br/>
        <w:t xml:space="preserve">Ereb ouvrit lentement les yeux. Elle s'était assoupie. Se redressant, elle vit Lucas qui la regardait, souriant. </w:t>
      </w:r>
      <w:r>
        <w:rPr>
          <w:rFonts w:ascii="Times New Roman" w:hAnsi="Times New Roman" w:cs="Times New Roman"/>
        </w:rPr>
        <w:br/>
        <w:t xml:space="preserve">-Tu vas mieux? Quelle folie, s'aventurer dans Drania et ses vents traîtres alors que même les oiseaux ne s'en approchent pas! Enfin... je suis très heureuse de te revoir. </w:t>
      </w:r>
      <w:r>
        <w:rPr>
          <w:rFonts w:ascii="Times New Roman" w:hAnsi="Times New Roman" w:cs="Times New Roman"/>
        </w:rPr>
        <w:br/>
        <w:t>Elle lui prit la main avec son sourire le plus doux... Le Conseil se dégradait, elle ne savait pas où étaient ses amis, la santé de son maître alla en s'aggravant et ils avaient une guerre aérienne sur les bras, mais pour le moment l'Invoqueuse s'en fichait. Lucas... De plus, il ne lui avait toujours pas répondu.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Du haut de la montagne, Mathilda observait le combat. Elle s’amusait, les guerriers étaient prodigieux. Elle ne douta pas des capacités de Laury la première fois qu’elle l’a vu mais elle n’aurait jamais imaginé que la jeune femme soit capable de battre un dragon. Elle s’en émerveilla, il avait fait le meilleur des choix. L’arrivée de Shadow la gêna, ainsi donc il avait accepté de les aider mais à quel prix. Elle se doutait de la personne qui l’avait sollicité, il fallait qu’elle lui parle. Elle observa encore un peu la bataille et prit sa décision, de toute façon, Ciria ne serait absente que quelques minutes. Elle ferma les yeux et appela : </w:t>
      </w:r>
      <w:r>
        <w:rPr>
          <w:rFonts w:ascii="Times New Roman" w:hAnsi="Times New Roman" w:cs="Times New Roman"/>
        </w:rPr>
        <w:br/>
        <w:t>« Ciria, Princesse Céleste, pour tout ce que j’ai fait et ferais pour vous, je t’invoque. »</w:t>
      </w:r>
      <w:r>
        <w:rPr>
          <w:rFonts w:ascii="Times New Roman" w:hAnsi="Times New Roman" w:cs="Times New Roman"/>
        </w:rPr>
        <w:br/>
        <w:t>Elle attendit quelques instants puis Ciria se matérialisa devant elle. Mathilda lui lança un sourire amical, amusée par l’expression incrédule de l’ange.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Tu vas mieux? Quelle folie, s'aventurer dans Drania et ses vents traîtres alors que même les oiseaux ne s'en approchent pas! Enfin... je suis très heureuse de te revoir. </w:t>
      </w:r>
      <w:r>
        <w:rPr>
          <w:rFonts w:ascii="Times New Roman" w:hAnsi="Times New Roman" w:cs="Times New Roman"/>
        </w:rPr>
        <w:br/>
        <w:t>- Ca peut aller, je survivrai... Et ce n'est pas quelques vents qui vont m'empêcher de venir te voir !!</w:t>
      </w:r>
      <w:r>
        <w:rPr>
          <w:rFonts w:ascii="Times New Roman" w:hAnsi="Times New Roman" w:cs="Times New Roman"/>
        </w:rPr>
        <w:br/>
      </w:r>
      <w:r>
        <w:rPr>
          <w:rFonts w:ascii="Times New Roman" w:hAnsi="Times New Roman" w:cs="Times New Roman"/>
        </w:rPr>
        <w:br/>
        <w:t>*Lucas la regarda un moment et remarqua son regard anxieux. Il caressa son visage avant de lui sourire doucement.*</w:t>
      </w:r>
      <w:r>
        <w:rPr>
          <w:rFonts w:ascii="Times New Roman" w:hAnsi="Times New Roman" w:cs="Times New Roman"/>
        </w:rPr>
        <w:br/>
      </w:r>
      <w:r>
        <w:rPr>
          <w:rFonts w:ascii="Times New Roman" w:hAnsi="Times New Roman" w:cs="Times New Roman"/>
        </w:rPr>
        <w:br/>
        <w:t>- Si tu me disais ce qui te tracasse ?</w:t>
      </w:r>
      <w:r>
        <w:rPr>
          <w:rFonts w:ascii="Times New Roman" w:hAnsi="Times New Roman" w:cs="Times New Roman"/>
        </w:rPr>
        <w:br/>
      </w:r>
      <w:r>
        <w:rPr>
          <w:rFonts w:ascii="Times New Roman" w:hAnsi="Times New Roman" w:cs="Times New Roman"/>
        </w:rPr>
        <w:br/>
        <w:t>*Ciria se déchaînait sur ses ennemis. Elle allait en décapiter un lorsque tout autour d'elle devint blanc comme un flash. Elle fit plusieurs tours sur elle-même puisque son épée ne rencontra aucun obstacle lors de son attaque. Un peu perdue, elle chercha du regard un visage connu et tomba sur une vieille femme. Elle fronça les sourcils à la recherche de réponse.*</w:t>
      </w:r>
      <w:r>
        <w:rPr>
          <w:rFonts w:ascii="Times New Roman" w:hAnsi="Times New Roman" w:cs="Times New Roman"/>
        </w:rPr>
        <w:br/>
      </w:r>
      <w:r>
        <w:rPr>
          <w:rFonts w:ascii="Times New Roman" w:hAnsi="Times New Roman" w:cs="Times New Roman"/>
        </w:rPr>
        <w:br/>
        <w:t>- Qui es-tu ? As-tu besoin de mon aide ?, Demanda-t-elle d'une voix douce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vieille se mit à ricaner quand Ciria lui proposa de l’aider :</w:t>
      </w:r>
      <w:r>
        <w:rPr>
          <w:rFonts w:ascii="Times New Roman" w:hAnsi="Times New Roman" w:cs="Times New Roman"/>
        </w:rPr>
        <w:br/>
        <w:t>« Ce serait plutôt toi, jeune ange, qui aurait besoin de mon aide. Regardes-toi, tu te bats pour la paix et le bonheur et tu es incapable de l’offrir à tous ou tout du moins, à ceux qui en ont besoin. Tu pouvais avoir à tes côtés un guerrier puissant et redoutable, au lieu de ça, tu as préféré t’évader et obtenir un guerrier sans âme qui se bat parce qu’il ne veut pas décevoir sa sœur d’armes. »</w:t>
      </w:r>
      <w:r>
        <w:rPr>
          <w:rFonts w:ascii="Times New Roman" w:hAnsi="Times New Roman" w:cs="Times New Roman"/>
        </w:rPr>
        <w:br/>
        <w:t xml:space="preserve">Elle ne donna pas le temps à Ciria de répondre, elle lui lança un regard perçant sous ses yeux encore vivants et lui demanda sans préambule : </w:t>
      </w:r>
      <w:r>
        <w:rPr>
          <w:rFonts w:ascii="Times New Roman" w:hAnsi="Times New Roman" w:cs="Times New Roman"/>
        </w:rPr>
        <w:br/>
        <w:t>« Pourquoi as-tu demandé de l’aide à Shadow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*Les mots de la vieille femme lui crevèrent le cœur. Elle n'avait jamais entendu des paroles aussi dures et elle eut soudainement une vague de doutes dans son esprit. Elle ne savait plus pourquoi elle se battait et si elle n'arrivait pas à apporter le bonheur aux autres ? A quoi servait-elle ? </w:t>
      </w:r>
      <w:r>
        <w:rPr>
          <w:rFonts w:ascii="Times New Roman" w:hAnsi="Times New Roman" w:cs="Times New Roman"/>
        </w:rPr>
        <w:br/>
        <w:t>Ciria fut totalement perdue, et baissa les yeux...*</w:t>
      </w:r>
      <w:r>
        <w:rPr>
          <w:rFonts w:ascii="Times New Roman" w:hAnsi="Times New Roman" w:cs="Times New Roman"/>
        </w:rPr>
        <w:br/>
      </w:r>
      <w:r>
        <w:rPr>
          <w:rFonts w:ascii="Times New Roman" w:hAnsi="Times New Roman" w:cs="Times New Roman"/>
        </w:rPr>
        <w:br/>
        <w:t>- Pourquoi as-tu demandé de l’aide à Shadow ?</w:t>
      </w:r>
      <w:r>
        <w:rPr>
          <w:rFonts w:ascii="Times New Roman" w:hAnsi="Times New Roman" w:cs="Times New Roman"/>
        </w:rPr>
        <w:br/>
        <w:t>- Parce qu'à la dernière guerre son aide nous a été très utile. C'est un homme très puissant même si le prix est lourd pour moi...</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comprit qu’elle avait réussi à semer le doute dans l’esprit de Ciria.</w:t>
      </w:r>
      <w:r>
        <w:rPr>
          <w:rFonts w:ascii="Times New Roman" w:hAnsi="Times New Roman" w:cs="Times New Roman"/>
        </w:rPr>
        <w:br/>
        <w:t>« C’est louable de penser ça mais les circonstances sont autres, aujourd’hui. Sais-tu ce que cette erreur entraînera ? La mort d’innocents et le malheur. Blitz va défier Shadow pour lever ta malédiction et il perdra; Laury interviendra et elle mourra. Rien n’aurait pu plus mal se dérouler mais il n’est pas encore trop tard, jeune Ciria. As-tu une idée de qui je puis être ? J’ai une mission, que m’a confié tes parents : vous observer mais en aucun cas intervenir. Malheureusement pour moi, je ne puis rester à rien faire quand les choses vont aussi mal. Je peux intervenir mais il faut que tu me le demandes. Si tu avais la possibilité de choisir, que voudrais-tu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C’est louable de penser ça mais les circonstances sont autres, aujourd’hui. Sais-tu ce que cette erreur entraînera ? La mort d’innocents et le malheur. Blitz va défier Shadow pour lever ta malédiction et il perdra; Laury interviendra et elle mourra. Rien n’aurait pu plus mal se dérouler mais il n’est pas encore trop tard, jeune Ciria. As-tu une idée de qui je puis être ? J’ai une mission, que m’a confié tes parents : vous observer mais en aucun cas intervenir. Malheureusement pour moi, je ne puis rester à rien faire quand les choses vont aussi mal. Je peux intervenir mais il faut que tu me le demandes. Si tu avais la possibilité de choisir, que voudrais-tu ? »</w:t>
      </w:r>
      <w:r>
        <w:rPr>
          <w:rFonts w:ascii="Times New Roman" w:hAnsi="Times New Roman" w:cs="Times New Roman"/>
        </w:rPr>
        <w:br/>
      </w:r>
      <w:r>
        <w:rPr>
          <w:rFonts w:ascii="Times New Roman" w:hAnsi="Times New Roman" w:cs="Times New Roman"/>
        </w:rPr>
        <w:br/>
        <w:t>*Ciria écouta la vieille femme mais elle était de plus en plus en colère surtout contre elle-même. Lorsqu'elle regarda Mathilda, elle avait la même expression que son frère...*</w:t>
      </w:r>
      <w:r>
        <w:rPr>
          <w:rFonts w:ascii="Times New Roman" w:hAnsi="Times New Roman" w:cs="Times New Roman"/>
        </w:rPr>
        <w:br/>
      </w:r>
      <w:r>
        <w:rPr>
          <w:rFonts w:ascii="Times New Roman" w:hAnsi="Times New Roman" w:cs="Times New Roman"/>
        </w:rPr>
        <w:br/>
        <w:t xml:space="preserve">- Je ne laisserai personne attaquer Shadow ni laisser mourir quelqu'un pour moi ! Je partirai avec lui comme promis dès que la guerre sera terminée... </w:t>
      </w:r>
      <w:r>
        <w:rPr>
          <w:rFonts w:ascii="Times New Roman" w:hAnsi="Times New Roman" w:cs="Times New Roman"/>
        </w:rPr>
        <w:br/>
        <w:t>Je n'ai aucune idée de qui tu es mais si mes parents ont fait appel à toi, ce n'est pas pour rien... Tu me demandes ce que je veux ? Arrête la guerre ou laisse nous la gagner... Prie pour que tout ce passe bien et si tu as une idée pour tout arrêter, je préfère donner ma vie ou me lancer dans les Ténèbres pour cette victoire plutôt que vivre en me disant que je n'ai pas été capable d'accomplir mon rôle !!</w:t>
      </w:r>
      <w:r>
        <w:rPr>
          <w:rFonts w:ascii="Times New Roman" w:hAnsi="Times New Roman" w:cs="Times New Roman"/>
        </w:rPr>
        <w:br/>
      </w:r>
      <w:r>
        <w:rPr>
          <w:rFonts w:ascii="Times New Roman" w:hAnsi="Times New Roman" w:cs="Times New Roman"/>
        </w:rPr>
        <w:br/>
        <w:t>*Ciria tout comme son frère n'avait pas peur de mourir et comme tout ange, elle préférait donner sa vie pour la paix... Elle regarda la vieille femme même si elle n'avait pas beaucoup confiance...*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Mathilda  ricana à nouveau : </w:t>
      </w:r>
      <w:r>
        <w:rPr>
          <w:rFonts w:ascii="Times New Roman" w:hAnsi="Times New Roman" w:cs="Times New Roman"/>
        </w:rPr>
        <w:br/>
        <w:t>« Je sens la  même fougue que William dans tes paroles. Tu es liée aux membres de ton groupe plus que tu ne le crois. A la fin de cette guerre, ils ne te laisseront pas partir. A ce moment là, tu auras deux choix, partir avec Shadow et laisser derrière toi une tristesse infinie. Quelqu’un vivra mais ne sera plus jamais lui. Soit, tu laisses tes amis défier Shadow sachant que l’un d’entre eux va mourir mais qu’à nous deux, on peut le ramener. C’est un choix que tu devras faire mais si tu choisis la solution qui apportera le bonheur à tout le monde, j’interviendrai. »</w:t>
      </w:r>
      <w:r>
        <w:rPr>
          <w:rFonts w:ascii="Times New Roman" w:hAnsi="Times New Roman" w:cs="Times New Roman"/>
        </w:rPr>
        <w:br/>
        <w:t>Elle se tourna vers le champ de bataille où les guerriers étaient déchaînés et gagnaient du terrain sur l’ennemi.</w:t>
      </w:r>
      <w:r>
        <w:rPr>
          <w:rFonts w:ascii="Times New Roman" w:hAnsi="Times New Roman" w:cs="Times New Roman"/>
        </w:rPr>
        <w:br/>
        <w:t>« Regardes-les, ce sont des compagnons d’exception que tu as choisis. Gagner cette guerre, vu les prouesses que j’ai vues, ils en sont tout à fait capables mais une personne dans ce groupe est bien plus puissante qu’il n’y parait. Une seule personne, sous le coup de la colère ou de la tristesse pourrait aisément terrasser Shadow, non pas le tuer, si j’avais su comment faire, il ne serait déjà plus là, mais le blesser suffisamment pour le faire renoncer. »</w:t>
      </w:r>
      <w:r>
        <w:rPr>
          <w:rFonts w:ascii="Times New Roman" w:hAnsi="Times New Roman" w:cs="Times New Roman"/>
        </w:rPr>
        <w:br/>
        <w:t xml:space="preserve">Elle se tourna à nouveau devant l’ange : </w:t>
      </w:r>
      <w:r>
        <w:rPr>
          <w:rFonts w:ascii="Times New Roman" w:hAnsi="Times New Roman" w:cs="Times New Roman"/>
        </w:rPr>
        <w:br/>
        <w:t>« Alors dis-moi, jeune Ciria, si tu avais à choisir entre passer ta vie avec Shadow, te rendre malheureuse et faire mourir quelqu’un de chagrin ou alors le défier, voir un de tes compagnons mourir mais savoir que tu peux le faire revenir, que choisirais-tu ?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Si tu me disais ce qui te tracasse?</w:t>
      </w:r>
      <w:r>
        <w:rPr>
          <w:rFonts w:ascii="Times New Roman" w:hAnsi="Times New Roman" w:cs="Times New Roman"/>
        </w:rPr>
        <w:br/>
        <w:t>- Je...</w:t>
      </w:r>
      <w:r>
        <w:rPr>
          <w:rFonts w:ascii="Times New Roman" w:hAnsi="Times New Roman" w:cs="Times New Roman"/>
        </w:rPr>
        <w:br/>
        <w:t xml:space="preserve">Ereb hésitait. Ils n'avaient vraiment pas besoin d'une autre guerre sur le dos ! Mais sans eux et sans un bon stratège, elle pensait à Laury, ils n'avaient aucune chance. Et le conseil qui était rongé de traîtres! Elle en était sûre même si elle ne pouvait pas le prouver. Elle ne lui avait pas dit pour ne pas l'alarmer, mais elle avait déjà trouvé deux fois du poison dans le verre de son maître. </w:t>
      </w:r>
      <w:r>
        <w:rPr>
          <w:rFonts w:ascii="Times New Roman" w:hAnsi="Times New Roman" w:cs="Times New Roman"/>
        </w:rPr>
        <w:br/>
        <w:t>- Lucas, j'ai un énorme problème sur les bras. Le peuple Aurochien approche avec son armada de guerre, et notre armement est bien inférieur au leur. Nous sommes également bien moins nombreux qu'eux. Pour tout arranger, nous ne pouvons pas demander d'aide car les fantassins ne peuvent se battrent ici, et nous sommes la seule armée aérienne, exception faite des Aurochiens.</w:t>
      </w:r>
      <w:r>
        <w:rPr>
          <w:rFonts w:ascii="Times New Roman" w:hAnsi="Times New Roman" w:cs="Times New Roman"/>
        </w:rPr>
        <w:br/>
        <w:t xml:space="preserve">Et enfin, le Grand Conseil Druidique, qui dirige notre petite nation, est infesté de traîtres et d'alliés des Aurochiens, et Le Conseil va décider la reddition! Ah, et j'oubliais, Maase, mon maître, est constamment en danger de mort... </w:t>
      </w:r>
      <w:r>
        <w:rPr>
          <w:rFonts w:ascii="Times New Roman" w:hAnsi="Times New Roman" w:cs="Times New Roman"/>
        </w:rPr>
        <w:br/>
        <w:t xml:space="preserve">L'Invoqueuse soupira et ajouta: </w:t>
      </w:r>
      <w:r>
        <w:rPr>
          <w:rFonts w:ascii="Times New Roman" w:hAnsi="Times New Roman" w:cs="Times New Roman"/>
        </w:rPr>
        <w:br/>
        <w:t>- Je ne vais pas vous demander votre aide, c'est une guerre perdue d'avance, même si on survit à la première bataille, nous sommes fichus. Toi et Ciria avez bien assez de problèmes sans que j'ai besoin d'en ajouter.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réfléchit aux paroles de Mathilda et la détermination dans ses yeux était très visible. Elle regarda autour d'elle puis prit la parole.*</w:t>
      </w:r>
      <w:r>
        <w:rPr>
          <w:rFonts w:ascii="Times New Roman" w:hAnsi="Times New Roman" w:cs="Times New Roman"/>
        </w:rPr>
        <w:br/>
      </w:r>
      <w:r>
        <w:rPr>
          <w:rFonts w:ascii="Times New Roman" w:hAnsi="Times New Roman" w:cs="Times New Roman"/>
        </w:rPr>
        <w:br/>
        <w:t>- Personne ne mourra de ma faute je te le garantis... En ce qui concerne Shadow j'utiliserai le moyen le plus pacifique possible pour lui faire entendre raison. Et puisque tu dis qu'il y a une personne aussi puissante dans le groupe je n'ai qu'à me retirer et à la laisser faire...</w:t>
      </w:r>
      <w:r>
        <w:rPr>
          <w:rFonts w:ascii="Times New Roman" w:hAnsi="Times New Roman" w:cs="Times New Roman"/>
        </w:rPr>
        <w:br/>
        <w:t>Maintenant, s'il te plait, j'ai une guerre à terminer...</w:t>
      </w:r>
      <w:r>
        <w:rPr>
          <w:rFonts w:ascii="Times New Roman" w:hAnsi="Times New Roman" w:cs="Times New Roman"/>
        </w:rPr>
        <w:br/>
      </w:r>
      <w:r>
        <w:rPr>
          <w:rFonts w:ascii="Times New Roman" w:hAnsi="Times New Roman" w:cs="Times New Roman"/>
        </w:rPr>
        <w:br/>
        <w:t>*Ciria avait l'impression que la vieille la prenait pour une imbécile et elle avait horreur de ça... Elle avait de plus en plus d'impulsions ténébreuses ce qui lui valut une idée. Mais pour ça il fallait qu'elle retourne sur le terrain.*</w:t>
      </w:r>
      <w:r>
        <w:rPr>
          <w:rFonts w:ascii="Times New Roman" w:hAnsi="Times New Roman" w:cs="Times New Roman"/>
        </w:rPr>
        <w:br/>
      </w:r>
      <w:r>
        <w:rPr>
          <w:rFonts w:ascii="Times New Roman" w:hAnsi="Times New Roman" w:cs="Times New Roman"/>
        </w:rPr>
        <w:br/>
        <w:t>*Cirion par contre soupirait en sachant qu'une autre guerre se préparait. Il lui sourit et lui parla d'une voix convaincante.*</w:t>
      </w:r>
      <w:r>
        <w:rPr>
          <w:rFonts w:ascii="Times New Roman" w:hAnsi="Times New Roman" w:cs="Times New Roman"/>
        </w:rPr>
        <w:br/>
      </w:r>
      <w:r>
        <w:rPr>
          <w:rFonts w:ascii="Times New Roman" w:hAnsi="Times New Roman" w:cs="Times New Roman"/>
        </w:rPr>
        <w:br/>
        <w:t>- Je suis content que tu m'ais expliqué ta situation... Je vais commencer par ton maître. Si j'utilise la même méthode que Ciria, il ne risquera plus rien. Ensuite pour l'armée, vous pourrez compter sur cinq-cent personnes en plus et quelques autres trucs... Et pour le Conseil j'ai ma petite idée...</w:t>
      </w:r>
      <w:r>
        <w:rPr>
          <w:rFonts w:ascii="Times New Roman" w:hAnsi="Times New Roman" w:cs="Times New Roman"/>
        </w:rPr>
        <w:br/>
      </w:r>
      <w:r>
        <w:rPr>
          <w:rFonts w:ascii="Times New Roman" w:hAnsi="Times New Roman" w:cs="Times New Roman"/>
        </w:rPr>
        <w:br/>
        <w:t>*Il lui sourit à nouveau et tenta de se redresser en grimaçant.*</w:t>
      </w:r>
      <w:r>
        <w:rPr>
          <w:rFonts w:ascii="Times New Roman" w:hAnsi="Times New Roman" w:cs="Times New Roman"/>
        </w:rPr>
        <w:br/>
      </w:r>
      <w:r>
        <w:rPr>
          <w:rFonts w:ascii="Times New Roman" w:hAnsi="Times New Roman" w:cs="Times New Roman"/>
        </w:rPr>
        <w:br/>
        <w:t>- Je peux t'aider à gagner cette guerre mais il faut que je sache si tu es derrière moi...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éclata d’un rire franc.</w:t>
      </w:r>
      <w:r>
        <w:rPr>
          <w:rFonts w:ascii="Times New Roman" w:hAnsi="Times New Roman" w:cs="Times New Roman"/>
        </w:rPr>
        <w:br/>
        <w:t>« Faire entendre raison à Shadow, en voilà des divagations, tu aurais plus de chance de calmer un lion affamé. »</w:t>
      </w:r>
      <w:r>
        <w:rPr>
          <w:rFonts w:ascii="Times New Roman" w:hAnsi="Times New Roman" w:cs="Times New Roman"/>
        </w:rPr>
        <w:br/>
        <w:t xml:space="preserve">Elle la regarda d’un œil pétillant de malice et eut un étrange sourire : </w:t>
      </w:r>
      <w:r>
        <w:rPr>
          <w:rFonts w:ascii="Times New Roman" w:hAnsi="Times New Roman" w:cs="Times New Roman"/>
        </w:rPr>
        <w:br/>
        <w:t>« Tu ne me fais pas confiance, n’est-ce pas ? Et pourtant tu devrais, je suis Mathilda, l’épouse de Lethiel. »</w:t>
      </w:r>
      <w:r>
        <w:rPr>
          <w:rFonts w:ascii="Times New Roman" w:hAnsi="Times New Roman" w:cs="Times New Roman"/>
        </w:rPr>
        <w:br/>
        <w:t xml:space="preserve">Elle vit au regard de Ciria qu’elle ne le connaissait pas ou qu’elle ne s’en souvenait plus : </w:t>
      </w:r>
      <w:r>
        <w:rPr>
          <w:rFonts w:ascii="Times New Roman" w:hAnsi="Times New Roman" w:cs="Times New Roman"/>
        </w:rPr>
        <w:br/>
        <w:t>« Le cousin de Belrok, ajouta-t-elle. »</w:t>
      </w:r>
      <w:r>
        <w:rPr>
          <w:rFonts w:ascii="Times New Roman" w:hAnsi="Times New Roman" w:cs="Times New Roman"/>
        </w:rPr>
        <w:br/>
        <w:t>Elle eut un nouveau sourire quand elle vit le visage incrédule de Ciria la regarder. Une humaine qui avait épousé un ange, Ciria n’en avait encore jamais rencontré.</w:t>
      </w:r>
      <w:r>
        <w:rPr>
          <w:rFonts w:ascii="Times New Roman" w:hAnsi="Times New Roman" w:cs="Times New Roman"/>
        </w:rPr>
        <w:br/>
        <w:t>« A présent, si tu ne crois pas en moi, je ne vois pas ce que je pourrais faire de plus. Si tu crois que tu peux régler cette situation seule, je t’en prie retourne à la guerre. »</w:t>
      </w:r>
      <w:r>
        <w:rPr>
          <w:rFonts w:ascii="Times New Roman" w:hAnsi="Times New Roman" w:cs="Times New Roman"/>
        </w:rPr>
        <w:br/>
        <w:t>Dans les yeux de Mathilda, il y avait une étrange lueur qui semblait dire à Ciria que si elle refusait son aide, elle le paierait plus cher qu’elle ne le souhaitait.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Faire entendre raison à Shadow, en voilà des divagations, tu aurais plus de chance de calmer un lion affamé.</w:t>
      </w:r>
      <w:r>
        <w:rPr>
          <w:rFonts w:ascii="Times New Roman" w:hAnsi="Times New Roman" w:cs="Times New Roman"/>
        </w:rPr>
        <w:br/>
        <w:t>- J'ai déjà réussi à le faire...</w:t>
      </w:r>
      <w:r>
        <w:rPr>
          <w:rFonts w:ascii="Times New Roman" w:hAnsi="Times New Roman" w:cs="Times New Roman"/>
        </w:rPr>
        <w:br/>
      </w:r>
      <w:r>
        <w:rPr>
          <w:rFonts w:ascii="Times New Roman" w:hAnsi="Times New Roman" w:cs="Times New Roman"/>
        </w:rPr>
        <w:br/>
        <w:t>*Lorsque Mathilda lui dévoila son identité, elle sentit les larmes monter en elle... Sa mère, dès qu'elle entendit son nom elle eut un pincement au cœur.*</w:t>
      </w:r>
      <w:r>
        <w:rPr>
          <w:rFonts w:ascii="Times New Roman" w:hAnsi="Times New Roman" w:cs="Times New Roman"/>
        </w:rPr>
        <w:br/>
      </w:r>
      <w:r>
        <w:rPr>
          <w:rFonts w:ascii="Times New Roman" w:hAnsi="Times New Roman" w:cs="Times New Roman"/>
        </w:rPr>
        <w:br/>
        <w:t xml:space="preserve">- A présent, si tu ne crois pas en moi, je ne vois pas ce que je pourrais faire de plus. Si tu crois que tu peux régler cette situation seule, je t’en prie retourne à la guerre. </w:t>
      </w:r>
      <w:r>
        <w:rPr>
          <w:rFonts w:ascii="Times New Roman" w:hAnsi="Times New Roman" w:cs="Times New Roman"/>
        </w:rPr>
        <w:br/>
        <w:t>- Tu aimes me voir en difficulté... Mais mon frère et moi sommes là pour rétablir la paix. En ce qui me concerne,... Non rien... Je vais d'abord m'occuper d'un seul problème à la fois. Lorsqu'on arrivera à celui de Shadow, on verra ce qu'on pourra faire...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 vieille bloqua sur une phrase de Ciria : </w:t>
      </w:r>
      <w:r>
        <w:rPr>
          <w:rFonts w:ascii="Times New Roman" w:hAnsi="Times New Roman" w:cs="Times New Roman"/>
        </w:rPr>
        <w:br/>
        <w:t>« J’aime vous voir en difficultés ??? Demandes-toi qui a donné à ton frère l’idée géniale de faire revenir Léandre ? Il faut que tu comprennes, Ciria que je n’ai pas le droit d’intervenir. Un petit coup de main est toléré mais rien de plus, je ne peux pas aller prendre mon bâton et me battre avec vous. Et le problème de Shadow, il est inutile de le repousser éternellement, il mettra son plan à exécution dès la fin de la bataille. Souhaiterais-tu mon aide à ce moment-là ? Si tu veux une traduction, souhaiterais-tu rester esclave de Shadow ou vivre libre ? »</w:t>
      </w:r>
      <w:r>
        <w:rPr>
          <w:rFonts w:ascii="Times New Roman" w:hAnsi="Times New Roman" w:cs="Times New Roman"/>
        </w:rPr>
        <w:br/>
        <w:t>Elle ne semblait pas vouloir lâcher Ciria tant qu’elle n’aurait pas répondu à sa question.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Souhaiterais-tu mon aide à ce moment-là ? Si tu veux une traduction, souhaiterais-tu rester esclave de Shadow ou vivre libre ? </w:t>
      </w:r>
      <w:r>
        <w:rPr>
          <w:rFonts w:ascii="Times New Roman" w:hAnsi="Times New Roman" w:cs="Times New Roman"/>
        </w:rPr>
        <w:br/>
      </w:r>
      <w:r>
        <w:rPr>
          <w:rFonts w:ascii="Times New Roman" w:hAnsi="Times New Roman" w:cs="Times New Roman"/>
        </w:rPr>
        <w:br/>
        <w:t>*Cette phrase résonna comme un bruit sourd d'épées. Elle la fixa méchamment puis se calma et regarda ailleurs.*</w:t>
      </w:r>
      <w:r>
        <w:rPr>
          <w:rFonts w:ascii="Times New Roman" w:hAnsi="Times New Roman" w:cs="Times New Roman"/>
        </w:rPr>
        <w:br/>
      </w:r>
      <w:r>
        <w:rPr>
          <w:rFonts w:ascii="Times New Roman" w:hAnsi="Times New Roman" w:cs="Times New Roman"/>
        </w:rPr>
        <w:br/>
        <w:t>- On en a déjà discuté. On a besoin de toute l'aide possible et Shadow est très puissant. Il n'est pas méchant seulement il est resté beaucoup trop longtemps dans les Ténèbres... Et je veux le ramener à la lumière. Tout ce que je veux, c'est que les autres vivent, moi je passe bien après et encore plus mon bonheur. Je ne suis qu'un ange qui disparaîtra pour laisser la place à un autre...</w:t>
      </w:r>
      <w:r>
        <w:rPr>
          <w:rFonts w:ascii="Times New Roman" w:hAnsi="Times New Roman" w:cs="Times New Roman"/>
        </w:rPr>
        <w:br/>
      </w:r>
      <w:r>
        <w:rPr>
          <w:rFonts w:ascii="Times New Roman" w:hAnsi="Times New Roman" w:cs="Times New Roman"/>
        </w:rPr>
        <w:br/>
        <w:t>*La discussion avec la vieille la rendit morose et elle perdait de plus en plus espoir et la confiance en 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 vieille n’en démordait pas : </w:t>
      </w:r>
      <w:r>
        <w:rPr>
          <w:rFonts w:ascii="Times New Roman" w:hAnsi="Times New Roman" w:cs="Times New Roman"/>
        </w:rPr>
        <w:br/>
        <w:t>« Si j’avais pensé comme toi, j’aurais passé ma vie à pleurer. Aimer un ange qui ne vit que pour servir les autres au détriment de son propre bonheur. Sans se rendre compte que son bonheur influait sur celui d’un autre. »</w:t>
      </w:r>
      <w:r>
        <w:rPr>
          <w:rFonts w:ascii="Times New Roman" w:hAnsi="Times New Roman" w:cs="Times New Roman"/>
        </w:rPr>
        <w:br/>
        <w:t xml:space="preserve">Elle se tut quelques minutes laissant Ciria s’imprégner de ces paroles puis reprit avec une fougue étonnante : </w:t>
      </w:r>
      <w:r>
        <w:rPr>
          <w:rFonts w:ascii="Times New Roman" w:hAnsi="Times New Roman" w:cs="Times New Roman"/>
        </w:rPr>
        <w:br/>
        <w:t>« Est-ce que tu l’aimes ? Jusqu’où es-tu prête à aller pour Blitz ? Parce que lui irait jusqu’à la mort et même au-delà pour toi.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Est-ce que tu l’aimes ? Jusqu’où es-tu prête à aller pour Blitz ? Parce que lui irait jusqu’à la mort et même au delà pour toi.</w:t>
      </w:r>
      <w:r>
        <w:rPr>
          <w:rFonts w:ascii="Times New Roman" w:hAnsi="Times New Roman" w:cs="Times New Roman"/>
        </w:rPr>
        <w:br/>
      </w:r>
      <w:r>
        <w:rPr>
          <w:rFonts w:ascii="Times New Roman" w:hAnsi="Times New Roman" w:cs="Times New Roman"/>
        </w:rPr>
        <w:br/>
        <w:t>*Ce fut les paroles chocs ! Elle redressa immédiatement la tête et la regarda avec une lueur étrange.*</w:t>
      </w:r>
      <w:r>
        <w:rPr>
          <w:rFonts w:ascii="Times New Roman" w:hAnsi="Times New Roman" w:cs="Times New Roman"/>
        </w:rPr>
        <w:br/>
      </w:r>
      <w:r>
        <w:rPr>
          <w:rFonts w:ascii="Times New Roman" w:hAnsi="Times New Roman" w:cs="Times New Roman"/>
        </w:rPr>
        <w:br/>
        <w:t>- Je suis prête à tout, même à devenir un ange déchu ou une âme errante sans but. Je me laisserai mourir ou sacrifier ou bien encore torturer pour être sûre qu'il vivra... Même si c'est dans les bras d'une autre femme...</w:t>
      </w:r>
      <w:r>
        <w:rPr>
          <w:rFonts w:ascii="Times New Roman" w:hAnsi="Times New Roman" w:cs="Times New Roman"/>
        </w:rPr>
        <w:br/>
      </w:r>
      <w:r>
        <w:rPr>
          <w:rFonts w:ascii="Times New Roman" w:hAnsi="Times New Roman" w:cs="Times New Roman"/>
        </w:rPr>
        <w:br/>
        <w:t>*Ciria détourna le regard à cette idée. Elle l'envisagea car, pour le moment, tous les séparaient et ça lui faisait beaucoup trop mal.*</w:t>
      </w:r>
      <w:r>
        <w:rPr>
          <w:rFonts w:ascii="Times New Roman" w:hAnsi="Times New Roman" w:cs="Times New Roman"/>
        </w:rPr>
        <w:br/>
      </w:r>
      <w:r>
        <w:rPr>
          <w:rFonts w:ascii="Times New Roman" w:hAnsi="Times New Roman" w:cs="Times New Roman"/>
        </w:rPr>
        <w:br/>
        <w:t>- Par contre je refuse qu'il meure pour moi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eut un franc sourire quand Ciria lui dit tout ça.</w:t>
      </w:r>
      <w:r>
        <w:rPr>
          <w:rFonts w:ascii="Times New Roman" w:hAnsi="Times New Roman" w:cs="Times New Roman"/>
        </w:rPr>
        <w:br/>
        <w:t>« Ne désespère pas, Jeune Ciria, ne désespère jamais. Cet amour est possible, ne crois pas l’inverse, ne crois jamais l’inverse. Regardes moi, je n’ai jamais été aussi heureuse et pourtant tout nous séparait. »</w:t>
      </w:r>
      <w:r>
        <w:rPr>
          <w:rFonts w:ascii="Times New Roman" w:hAnsi="Times New Roman" w:cs="Times New Roman"/>
        </w:rPr>
        <w:br/>
        <w:t xml:space="preserve">Elle eut un sourire gêné et ajouta à mi-voix : </w:t>
      </w:r>
      <w:r>
        <w:rPr>
          <w:rFonts w:ascii="Times New Roman" w:hAnsi="Times New Roman" w:cs="Times New Roman"/>
        </w:rPr>
        <w:br/>
        <w:t>« C’était même encore plus désespéré qu’entre vous deux. »</w:t>
      </w:r>
      <w:r>
        <w:rPr>
          <w:rFonts w:ascii="Times New Roman" w:hAnsi="Times New Roman" w:cs="Times New Roman"/>
        </w:rPr>
        <w:br/>
        <w:t xml:space="preserve">Elle laissa une petit pause avant d’ajouter : </w:t>
      </w:r>
      <w:r>
        <w:rPr>
          <w:rFonts w:ascii="Times New Roman" w:hAnsi="Times New Roman" w:cs="Times New Roman"/>
        </w:rPr>
        <w:br/>
        <w:t>« Et puis moi, je n’avais pas une Mathilda pour m’aider. »</w:t>
      </w:r>
      <w:r>
        <w:rPr>
          <w:rFonts w:ascii="Times New Roman" w:hAnsi="Times New Roman" w:cs="Times New Roman"/>
        </w:rPr>
        <w:br/>
        <w:t xml:space="preserve">Sa phrase la fit pouffer. </w:t>
      </w:r>
      <w:r>
        <w:rPr>
          <w:rFonts w:ascii="Times New Roman" w:hAnsi="Times New Roman" w:cs="Times New Roman"/>
        </w:rPr>
        <w:br/>
        <w:t>« Jeune Princesse céleste, je pense qu’à présent, il faut rejeter le doute et ne vivre que pour l’amour, tu n’en seras que plus puissante. Retournes te battre, passes près de lui et dis-lui quelque chose, réchauffes-lui son cœur, tu auras alors un guerrier imbattable. Il si pas hasard, tu aurais besoin de moi, il suffira de m’appeler, de toute façon, je n’ai jamais aimé obéir aux ordres. »</w:t>
      </w:r>
      <w:r>
        <w:rPr>
          <w:rFonts w:ascii="Times New Roman" w:hAnsi="Times New Roman" w:cs="Times New Roman"/>
        </w:rPr>
        <w:br/>
        <w:t>Elle se remit alors à pouffer.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*Cette fois-ci les paroles de Mathilda la touchèrent au cœur comme une vague de chaleur douce. Elle se retourna comme si elle fixait la guerre des yeux et repéra Blitz qui semblait perdre ses forces. Ciria eut un sourire pour la vieille femme.*</w:t>
      </w:r>
      <w:r>
        <w:rPr>
          <w:rFonts w:ascii="Times New Roman" w:hAnsi="Times New Roman" w:cs="Times New Roman"/>
        </w:rPr>
        <w:br/>
      </w:r>
      <w:r>
        <w:rPr>
          <w:rFonts w:ascii="Times New Roman" w:hAnsi="Times New Roman" w:cs="Times New Roman"/>
        </w:rPr>
        <w:br/>
        <w:t>- Merci Mathilda...</w:t>
      </w:r>
      <w:r>
        <w:rPr>
          <w:rFonts w:ascii="Times New Roman" w:hAnsi="Times New Roman" w:cs="Times New Roman"/>
        </w:rPr>
        <w:br/>
      </w:r>
      <w:r>
        <w:rPr>
          <w:rFonts w:ascii="Times New Roman" w:hAnsi="Times New Roman" w:cs="Times New Roman"/>
        </w:rPr>
        <w:br/>
        <w:t>*Elle disparut et se rematérialisa au-dessus de la guerre qui faisait rage. Elle regarda Blitz qui ne voyait pas puis fonça vers lui en rangeant son épée et en repliant ses ailes. Ciria se mit devant lui, terrassa les quelques ennemis gênant puis s'envola avec lui un peu plus loin. Elle le regarda longuement puis soupira une grande fois.*</w:t>
      </w:r>
      <w:r>
        <w:rPr>
          <w:rFonts w:ascii="Times New Roman" w:hAnsi="Times New Roman" w:cs="Times New Roman"/>
        </w:rPr>
        <w:br/>
      </w:r>
      <w:r>
        <w:rPr>
          <w:rFonts w:ascii="Times New Roman" w:hAnsi="Times New Roman" w:cs="Times New Roman"/>
        </w:rPr>
        <w:br/>
        <w:t>- Blitz je... je voulais te dire que quoi qu'il se passe, quoi que je fasse... je n'ai aimé que toi aussi fort et il n'y aura que toi. Tu as été un ami, un père et un amant regorgeant d'amour, même trop pour un seul ange... Tu m'as apporté le bonheur alors que j'avais la conviction de ne servir à pas grand chose...</w:t>
      </w:r>
      <w:r>
        <w:rPr>
          <w:rFonts w:ascii="Times New Roman" w:hAnsi="Times New Roman" w:cs="Times New Roman"/>
        </w:rPr>
        <w:br/>
      </w:r>
      <w:r>
        <w:rPr>
          <w:rFonts w:ascii="Times New Roman" w:hAnsi="Times New Roman" w:cs="Times New Roman"/>
        </w:rPr>
        <w:br/>
        <w:t>*Elle voulut continuer mais devant le regard dubitatif de son amant, elle se contenta de se mordiller la lèvre supérieure comme si elle stressait puis lui vola un baiser tendre et passionné.*</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Une flamme étrange entoura le cœur de Blitz en écoutant les paroles de Ciria. Il la regarda avec une étrange détermination dans le regard.</w:t>
      </w:r>
      <w:r>
        <w:rPr>
          <w:rFonts w:ascii="Times New Roman" w:hAnsi="Times New Roman" w:cs="Times New Roman"/>
        </w:rPr>
        <w:br/>
        <w:t>« Quoi qu’il puisse se passer, je ne renierai pas ma promesse, ce sera ma vie avec toi… ou seul. »</w:t>
      </w:r>
      <w:r>
        <w:rPr>
          <w:rFonts w:ascii="Times New Roman" w:hAnsi="Times New Roman" w:cs="Times New Roman"/>
        </w:rPr>
        <w:br/>
        <w:t>Il se sentait galvanisé par la confession de la jeune femme. Il aurait pu tuer quiconque s’en prenait à elle, fusse-t-il un dragon. Après tout, si Laury avait réussi c’est que c’était plus ou moins faisable. Il baissa les yeux sur la bataille, elle semblait bien partie pour eux mais loin d’être terminée. Il regarda Ciria avec une passion débordante, ce que la jeune femme pouvait être belle.</w:t>
      </w:r>
      <w:r>
        <w:rPr>
          <w:rFonts w:ascii="Times New Roman" w:hAnsi="Times New Roman" w:cs="Times New Roman"/>
        </w:rPr>
        <w:br/>
        <w:t>« Il faut qu’on retourne les aider, non ? »</w:t>
      </w:r>
      <w:r>
        <w:rPr>
          <w:rFonts w:ascii="Times New Roman" w:hAnsi="Times New Roman" w:cs="Times New Roman"/>
        </w:rPr>
        <w:br/>
        <w:t xml:space="preserve">Puis il prit une profonde respiration et débita sa phrase à toute vitesse, sentant ses joues devenir écarlates : </w:t>
      </w:r>
      <w:r>
        <w:rPr>
          <w:rFonts w:ascii="Times New Roman" w:hAnsi="Times New Roman" w:cs="Times New Roman"/>
        </w:rPr>
        <w:br/>
        <w:t>« Et quoi qu’il arrive saches que je n’aime que toi.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ne se lasserait jamais de ses paroles. Heureusement que Mathilda était intervenue pour lui faire revivre ce moment. Elle était si heureuse et toutes les idées noires disparurent de son esprit. En plus qu'est ce qu'elle pouvait aimer le regard de ce guerrier qui se posait sur elle.*</w:t>
      </w:r>
      <w:r>
        <w:rPr>
          <w:rFonts w:ascii="Times New Roman" w:hAnsi="Times New Roman" w:cs="Times New Roman"/>
        </w:rPr>
        <w:br/>
      </w:r>
      <w:r>
        <w:rPr>
          <w:rFonts w:ascii="Times New Roman" w:hAnsi="Times New Roman" w:cs="Times New Roman"/>
        </w:rPr>
        <w:br/>
        <w:t xml:space="preserve">- Il faut qu’on retourne les aider, non ? Et quoi qu’il arrive saches que je n’aime que toi. </w:t>
      </w:r>
      <w:r>
        <w:rPr>
          <w:rFonts w:ascii="Times New Roman" w:hAnsi="Times New Roman" w:cs="Times New Roman"/>
        </w:rPr>
        <w:br/>
        <w:t>- Nous deux pour l'éternité...</w:t>
      </w:r>
      <w:r>
        <w:rPr>
          <w:rFonts w:ascii="Times New Roman" w:hAnsi="Times New Roman" w:cs="Times New Roman"/>
        </w:rPr>
        <w:br/>
      </w:r>
      <w:r>
        <w:rPr>
          <w:rFonts w:ascii="Times New Roman" w:hAnsi="Times New Roman" w:cs="Times New Roman"/>
        </w:rPr>
        <w:br/>
        <w:t>*Elle posa son front contre le sien, ses mains sur ses épaules et lui sourit puis s'envola dans les airs comme une fusée et attaqua un dragon. Elle se sentait invincible...*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n’était plus qu’un simple guerrier, on aurait dit un guerrier capable de combattre jusqu’à son dernier souffle et même encore plus. Laury avait observé du coin de l’œil la scène et elle fut galvanisée par la joie de son ami.</w:t>
      </w:r>
      <w:r>
        <w:rPr>
          <w:rFonts w:ascii="Times New Roman" w:hAnsi="Times New Roman" w:cs="Times New Roman"/>
        </w:rPr>
        <w:br/>
      </w:r>
      <w:r>
        <w:rPr>
          <w:rFonts w:ascii="Times New Roman" w:hAnsi="Times New Roman" w:cs="Times New Roman"/>
        </w:rPr>
        <w:br/>
        <w:t xml:space="preserve">Du haut de sa montagne, Mathilde observait la scène avec un œil amusé. Elle jeta un coup d’œil autour d’elle, comme une lycéenne qui s’apprête à commettre une faute et partit doucement vers la bataille. Une voix s’éleva soudain : </w:t>
      </w:r>
      <w:r>
        <w:rPr>
          <w:rFonts w:ascii="Times New Roman" w:hAnsi="Times New Roman" w:cs="Times New Roman"/>
        </w:rPr>
        <w:br/>
        <w:t>« Mathilda, tu ne peux pas intervenir. »</w:t>
      </w:r>
      <w:r>
        <w:rPr>
          <w:rFonts w:ascii="Times New Roman" w:hAnsi="Times New Roman" w:cs="Times New Roman"/>
        </w:rPr>
        <w:br/>
        <w:t>Un ange se matérialisé devant elle, il semblait très sympathique avec ses longs cheveux blonds et bouclés et ses magnifiques yeux verts. Mathilda rougit.</w:t>
      </w:r>
      <w:r>
        <w:rPr>
          <w:rFonts w:ascii="Times New Roman" w:hAnsi="Times New Roman" w:cs="Times New Roman"/>
        </w:rPr>
        <w:br/>
        <w:t>«  Je n’ai pas pu m’en empêcher, dit-elle d’un ton implorant. »</w:t>
      </w:r>
      <w:r>
        <w:rPr>
          <w:rFonts w:ascii="Times New Roman" w:hAnsi="Times New Roman" w:cs="Times New Roman"/>
        </w:rPr>
        <w:br/>
        <w:t>L’ange soupira.</w:t>
      </w:r>
      <w:r>
        <w:rPr>
          <w:rFonts w:ascii="Times New Roman" w:hAnsi="Times New Roman" w:cs="Times New Roman"/>
        </w:rPr>
        <w:br/>
        <w:t>« Il ne faut pas, tu as juré de ne pas intervenir, si ça parvient aux instances supérieures tu retournes immédiatement à la case départ.</w:t>
      </w:r>
      <w:r>
        <w:rPr>
          <w:rFonts w:ascii="Times New Roman" w:hAnsi="Times New Roman" w:cs="Times New Roman"/>
        </w:rPr>
        <w:br/>
        <w:t>- Je l’ai fait à cause de lui. »</w:t>
      </w:r>
      <w:r>
        <w:rPr>
          <w:rFonts w:ascii="Times New Roman" w:hAnsi="Times New Roman" w:cs="Times New Roman"/>
        </w:rPr>
        <w:br/>
        <w:t>Elle pointa son doigt vers la bataille, l’ange vit Shadow se battre.</w:t>
      </w:r>
      <w:r>
        <w:rPr>
          <w:rFonts w:ascii="Times New Roman" w:hAnsi="Times New Roman" w:cs="Times New Roman"/>
        </w:rPr>
        <w:br/>
        <w:t>« Qu’est ce qu’il fiche ici ?</w:t>
      </w:r>
      <w:r>
        <w:rPr>
          <w:rFonts w:ascii="Times New Roman" w:hAnsi="Times New Roman" w:cs="Times New Roman"/>
        </w:rPr>
        <w:br/>
        <w:t>- C’est pour ça que je suis intervenu, Lethiel et pour rien d’autre. »</w:t>
      </w:r>
      <w:r>
        <w:rPr>
          <w:rFonts w:ascii="Times New Roman" w:hAnsi="Times New Roman" w:cs="Times New Roman"/>
        </w:rPr>
        <w:br/>
        <w:t>L’ange continua à observer la bataille.</w:t>
      </w:r>
      <w:r>
        <w:rPr>
          <w:rFonts w:ascii="Times New Roman" w:hAnsi="Times New Roman" w:cs="Times New Roman"/>
        </w:rPr>
        <w:br/>
        <w:t>« Et tu l’as fait revenir, dit-il d’un ton brusque en se retournant. »</w:t>
      </w:r>
      <w:r>
        <w:rPr>
          <w:rFonts w:ascii="Times New Roman" w:hAnsi="Times New Roman" w:cs="Times New Roman"/>
        </w:rPr>
        <w:br/>
        <w:t>Mathilda prit un visage de petite fille.</w:t>
      </w:r>
      <w:r>
        <w:rPr>
          <w:rFonts w:ascii="Times New Roman" w:hAnsi="Times New Roman" w:cs="Times New Roman"/>
        </w:rPr>
        <w:br/>
        <w:t>« C’est l’ange qui l’a fait revenir, il se bat bien non ?</w:t>
      </w:r>
      <w:r>
        <w:rPr>
          <w:rFonts w:ascii="Times New Roman" w:hAnsi="Times New Roman" w:cs="Times New Roman"/>
        </w:rPr>
        <w:br/>
        <w:t>- Tu es incorrigible, n’interviens plus, je vais essayer de te couvrir. »</w:t>
      </w:r>
      <w:r>
        <w:rPr>
          <w:rFonts w:ascii="Times New Roman" w:hAnsi="Times New Roman" w:cs="Times New Roman"/>
        </w:rPr>
        <w:br/>
        <w:t>Il eut un sourire qui jurait avec ses conseils, comme s’il était heureux que sa femme intervienne ainsi puis disparut dans une lumière vive.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se demandait ou pouvait être Cirion car sa présence lui manquait terriblement... </w:t>
      </w:r>
      <w:r>
        <w:rPr>
          <w:rFonts w:ascii="Times New Roman" w:hAnsi="Times New Roman" w:cs="Times New Roman"/>
        </w:rPr>
        <w:br/>
        <w:t>Tatiana continua à se battre mais elle rendit son dernier souffle peu après Ouragan. Ciria remarqua la scène et se sentit mal. L'ange déplaça les deux corps avec celui de Laska dans un coin tranquille. Quand tout sera terminé, elle les ressusciterait.*</w:t>
      </w:r>
      <w:r>
        <w:rPr>
          <w:rFonts w:ascii="Times New Roman" w:hAnsi="Times New Roman" w:cs="Times New Roman"/>
        </w:rPr>
        <w:br/>
      </w:r>
      <w:r>
        <w:rPr>
          <w:rFonts w:ascii="Times New Roman" w:hAnsi="Times New Roman" w:cs="Times New Roman"/>
        </w:rPr>
        <w:br/>
        <w:t>*Shadow vit l'intervention de l'ange et de Mathilda. Il fronça les sourcils mais resta confiant car s’ils intervenaient contre lui, Ciria mourrait automatiquement. Il continua à se battre tout en gardant un oeil autour de lui.*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ricana en voyant que Shadow l’observait. Son plan était pernicieux mais l’ennui c’est qu’il risquait de fonctionner. Shadow voudrait emmener Ciria avec lui et cette dernière ne devait pas refuser. Blitz s’y opposerait et tenterait de le combattre. Laury viendrait à son aide, il n’y avait aucune doute là dessus. Elle aurait le combat qu’elle a toujours rêvé avoir, contre un ennemi beaucoup plus fort qu’elle. Elle mourrait à ce moment-là et serait emmenée dans le monde des âmes, celui qui gouverne Shadow. Il suffirait à Mathilda et à Ciria de la retrouver là bas. Pendant ce temps, Léandre, les forces décuplées par la douleur parviendrait à le vaincre. Elle n’en doutait pas une seule minute, il avait le potentiel de son père et la malice de sa mère. Le plan était simpliste mais il pouvait marcher. Elle jeta soudain un coup d’œil à Ciria, elle emmenait des corps lui de la bataille, des compagnons sans doute. Elle pria pour leurs âmes.</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embrassa symboliquement le front de ses amis puis s'envola et tenta de communiquer avec William.*</w:t>
      </w:r>
      <w:r>
        <w:rPr>
          <w:rFonts w:ascii="Times New Roman" w:hAnsi="Times New Roman" w:cs="Times New Roman"/>
        </w:rPr>
        <w:br/>
      </w:r>
      <w:r>
        <w:rPr>
          <w:rFonts w:ascii="Times New Roman" w:hAnsi="Times New Roman" w:cs="Times New Roman"/>
        </w:rPr>
        <w:br/>
        <w:t>- William où es-tu ?</w:t>
      </w:r>
      <w:r>
        <w:rPr>
          <w:rFonts w:ascii="Times New Roman" w:hAnsi="Times New Roman" w:cs="Times New Roman"/>
        </w:rPr>
        <w:br/>
        <w:t xml:space="preserve">- Je suis enfermé !!! </w:t>
      </w:r>
      <w:r>
        <w:rPr>
          <w:rFonts w:ascii="Times New Roman" w:hAnsi="Times New Roman" w:cs="Times New Roman"/>
        </w:rPr>
        <w:br/>
        <w:t>- Pardon ?</w:t>
      </w:r>
      <w:r>
        <w:rPr>
          <w:rFonts w:ascii="Times New Roman" w:hAnsi="Times New Roman" w:cs="Times New Roman"/>
        </w:rPr>
        <w:br/>
        <w:t>- Lucas parle à sa chère amie mais en attendant, il refuse que je reprenne le contrôle et je suis en train de rater une magnifique bataille !!!! Je le hais mais qu'est-ce que je le hais !!!</w:t>
      </w:r>
      <w:r>
        <w:rPr>
          <w:rFonts w:ascii="Times New Roman" w:hAnsi="Times New Roman" w:cs="Times New Roman"/>
        </w:rPr>
        <w:br/>
        <w:t>- Calme-toi mon frère... J'ai une idée pour remédier à tout ça...</w:t>
      </w:r>
      <w:r>
        <w:rPr>
          <w:rFonts w:ascii="Times New Roman" w:hAnsi="Times New Roman" w:cs="Times New Roman"/>
        </w:rPr>
        <w:br/>
        <w:t>- J'aimerai bien savoir laquelle !</w:t>
      </w:r>
      <w:r>
        <w:rPr>
          <w:rFonts w:ascii="Times New Roman" w:hAnsi="Times New Roman" w:cs="Times New Roman"/>
        </w:rPr>
        <w:br/>
        <w:t>- Tu sauras ça en temps et en heure.</w:t>
      </w:r>
      <w:r>
        <w:rPr>
          <w:rFonts w:ascii="Times New Roman" w:hAnsi="Times New Roman" w:cs="Times New Roman"/>
        </w:rPr>
        <w:br/>
      </w:r>
      <w:r>
        <w:rPr>
          <w:rFonts w:ascii="Times New Roman" w:hAnsi="Times New Roman" w:cs="Times New Roman"/>
        </w:rPr>
        <w:br/>
        <w:t>*Ciria rompit le contact et se dirigea rapidement vers Shadow qui découpait la tête de monstres maîtrisant l'électricité. Elle se battit à ses cotés puis le regarda.*</w:t>
      </w:r>
      <w:r>
        <w:rPr>
          <w:rFonts w:ascii="Times New Roman" w:hAnsi="Times New Roman" w:cs="Times New Roman"/>
        </w:rPr>
        <w:br/>
      </w:r>
      <w:r>
        <w:rPr>
          <w:rFonts w:ascii="Times New Roman" w:hAnsi="Times New Roman" w:cs="Times New Roman"/>
        </w:rPr>
        <w:br/>
        <w:t>- J'ai un service à te demander...</w:t>
      </w:r>
      <w:r>
        <w:rPr>
          <w:rFonts w:ascii="Times New Roman" w:hAnsi="Times New Roman" w:cs="Times New Roman"/>
        </w:rPr>
        <w:br/>
        <w:t>- C'est pour toi ou pour le monde ?</w:t>
      </w:r>
      <w:r>
        <w:rPr>
          <w:rFonts w:ascii="Times New Roman" w:hAnsi="Times New Roman" w:cs="Times New Roman"/>
        </w:rPr>
        <w:br/>
        <w:t>- Pour moi...</w:t>
      </w:r>
      <w:r>
        <w:rPr>
          <w:rFonts w:ascii="Times New Roman" w:hAnsi="Times New Roman" w:cs="Times New Roman"/>
        </w:rPr>
        <w:br/>
        <w:t>- Alors je ne peux rien te refuser... Et je ne te demanderai rien en échange... Enfin on verra.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continuait à sa battre avec de plus en plus de violence mais la fatigue se faisait sentir, elle pourrait encore tenir quelques dizaines de minutes mais pas une heure. Léandre aussi faiblissait et ça redonna du courage à leurs ennemis. Blitz semblait mu par une force surnaturelle, il frappait sans relâche sans montrer aucun signe de fatigue. Le cœur de Laury bondit quand elle vit Ciria se diriger vers Shadow, ce guerrier l’intriguait au plus haut point, il semblait incommensurablement fort, l’idée d’un affrontement germa dans son esprit, il la battait c’est certain mais au fond d’elle cette idée la séduisait. Elle a toujours été l’égale des plus puissants guerriers mais aucun d’eux ne l’a dominée par sa puissance. Elle suivit des yeux la discussion entre l’ange et le guerrier, elle se méfiait de lui, il semblait trop étrange. Elle revint brusquement à elle quand Léandre hurla son prénom avec inquiétude, elle eut juste le temps de faire un pas de côté pour éviter la mort. Enervée d’avoir été ainsi surprise, elle tailla son adversaire en deux.</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aimait se sentir indispensable aux yeux de Ciria... Il ferait tout pour l'avoir à lui tellement il l'aimait et lorsqu'elle lui parlait sa voix l'enchantait.*</w:t>
      </w:r>
      <w:r>
        <w:rPr>
          <w:rFonts w:ascii="Times New Roman" w:hAnsi="Times New Roman" w:cs="Times New Roman"/>
        </w:rPr>
        <w:br/>
      </w:r>
      <w:r>
        <w:rPr>
          <w:rFonts w:ascii="Times New Roman" w:hAnsi="Times New Roman" w:cs="Times New Roman"/>
        </w:rPr>
        <w:br/>
        <w:t>- Qu'est ce que je peux faire pour toi ?</w:t>
      </w:r>
      <w:r>
        <w:rPr>
          <w:rFonts w:ascii="Times New Roman" w:hAnsi="Times New Roman" w:cs="Times New Roman"/>
        </w:rPr>
        <w:br/>
        <w:t>- C'est très difficile ce que je vais te demander.</w:t>
      </w:r>
      <w:r>
        <w:rPr>
          <w:rFonts w:ascii="Times New Roman" w:hAnsi="Times New Roman" w:cs="Times New Roman"/>
        </w:rPr>
        <w:br/>
        <w:t>- Dis moi on verra ensuite.</w:t>
      </w:r>
      <w:r>
        <w:rPr>
          <w:rFonts w:ascii="Times New Roman" w:hAnsi="Times New Roman" w:cs="Times New Roman"/>
        </w:rPr>
        <w:br/>
        <w:t>- J'aimerais que les deux personnalités de mon frère ne fassent plus partie d'un seul corps.</w:t>
      </w:r>
      <w:r>
        <w:rPr>
          <w:rFonts w:ascii="Times New Roman" w:hAnsi="Times New Roman" w:cs="Times New Roman"/>
        </w:rPr>
        <w:br/>
        <w:t>- Et ?</w:t>
      </w:r>
      <w:r>
        <w:rPr>
          <w:rFonts w:ascii="Times New Roman" w:hAnsi="Times New Roman" w:cs="Times New Roman"/>
        </w:rPr>
        <w:br/>
        <w:t>- Il n'y a que moi pour réalisé ceci le seul problème c'est que...</w:t>
      </w:r>
      <w:r>
        <w:rPr>
          <w:rFonts w:ascii="Times New Roman" w:hAnsi="Times New Roman" w:cs="Times New Roman"/>
        </w:rPr>
        <w:br/>
        <w:t>- C'est que quoi ?</w:t>
      </w:r>
      <w:r>
        <w:rPr>
          <w:rFonts w:ascii="Times New Roman" w:hAnsi="Times New Roman" w:cs="Times New Roman"/>
        </w:rPr>
        <w:br/>
        <w:t>- Je dois le "tuer"... Mais je n'y arriverai pas je suis trop sensible... J'ai besoin que tu modifies mon esprit en guerrière le temps que j'accomplisse ce travail.</w:t>
      </w:r>
      <w:r>
        <w:rPr>
          <w:rFonts w:ascii="Times New Roman" w:hAnsi="Times New Roman" w:cs="Times New Roman"/>
        </w:rPr>
        <w:br/>
        <w:t>- Tu dois avoir beaucoup confiance pour me demander cela.</w:t>
      </w:r>
      <w:r>
        <w:rPr>
          <w:rFonts w:ascii="Times New Roman" w:hAnsi="Times New Roman" w:cs="Times New Roman"/>
        </w:rPr>
        <w:br/>
        <w:t>- Je le demande à toi car mon frère ne peut être battu que par moi... Acceptes-tu ?</w:t>
      </w:r>
      <w:r>
        <w:rPr>
          <w:rFonts w:ascii="Times New Roman" w:hAnsi="Times New Roman" w:cs="Times New Roman"/>
        </w:rPr>
        <w:br/>
        <w:t>- Oui j'accepte mais j'espère que les autres ne vont pas en profiter pour m'assassiner en voyant ça !</w:t>
      </w:r>
      <w:r>
        <w:rPr>
          <w:rFonts w:ascii="Times New Roman" w:hAnsi="Times New Roman" w:cs="Times New Roman"/>
        </w:rPr>
        <w:br/>
        <w:t>- C'est un risque à prendre surtout que j'ai besoin de William !!</w:t>
      </w:r>
      <w:r>
        <w:rPr>
          <w:rFonts w:ascii="Times New Roman" w:hAnsi="Times New Roman" w:cs="Times New Roman"/>
        </w:rPr>
        <w:br/>
        <w:t>- Très bien !</w:t>
      </w:r>
      <w:r>
        <w:rPr>
          <w:rFonts w:ascii="Times New Roman" w:hAnsi="Times New Roman" w:cs="Times New Roman"/>
        </w:rPr>
        <w:br/>
      </w:r>
      <w:r>
        <w:rPr>
          <w:rFonts w:ascii="Times New Roman" w:hAnsi="Times New Roman" w:cs="Times New Roman"/>
        </w:rPr>
        <w:br/>
        <w:t>*Shadow se recula et fit revenir Cirion grâce à son mental. D'un geste rapide et en silence Lucas quitta la maisonnette d'Ereb et se dirigea vers Ciria... Lorsque les deux anges se retrouvèrent face à face, Shadow s'arrangea pour qu'ils se détestent au point de se tuer...</w:t>
      </w:r>
      <w:r>
        <w:rPr>
          <w:rFonts w:ascii="Times New Roman" w:hAnsi="Times New Roman" w:cs="Times New Roman"/>
        </w:rPr>
        <w:br/>
        <w:t>Leur visage changèrent d'expression et s'élevèrent dans les cieux en hurlant des cris de guerre. C'est alors qu'un combat éprouvant commença entre 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vit qu’il se passait quelque chose, Shadow psalmodia et Ciria attaqua son frère. Son sang ne fit qu’un tour et elle se dirigea vers lui. Même si elle devait en mourir, elle allait l’attaquer, ils avaient besoin de deux anges se battant mais pas l’un contre l’autre. Une main se posa sur son épaule alors qu’elle n’était qu’à quelques mètres de Shadow.</w:t>
      </w:r>
      <w:r>
        <w:rPr>
          <w:rFonts w:ascii="Times New Roman" w:hAnsi="Times New Roman" w:cs="Times New Roman"/>
        </w:rPr>
        <w:br/>
        <w:t>« Non, Laury, laisse-le faire, dit Léandre, j’ai confiance.</w:t>
      </w:r>
      <w:r>
        <w:rPr>
          <w:rFonts w:ascii="Times New Roman" w:hAnsi="Times New Roman" w:cs="Times New Roman"/>
        </w:rPr>
        <w:br/>
        <w:t>- Tu as confiance ? S’étonna Laury en se retournant vers lui, tu fais confiance à un type qui n’a même pas la décence de montrer son visage. »</w:t>
      </w:r>
      <w:r>
        <w:rPr>
          <w:rFonts w:ascii="Times New Roman" w:hAnsi="Times New Roman" w:cs="Times New Roman"/>
        </w:rPr>
        <w:br/>
        <w:t>Le visage de Léandre ne trahissait aucune émotion, il tourna subrepticement les yeux vers la colline surplombant la bataille et reporta immédiatement son regard sur Laury.</w:t>
      </w:r>
      <w:r>
        <w:rPr>
          <w:rFonts w:ascii="Times New Roman" w:hAnsi="Times New Roman" w:cs="Times New Roman"/>
        </w:rPr>
        <w:br/>
        <w:t>« Je suis certain, répondit-il. »</w:t>
      </w:r>
      <w:r>
        <w:rPr>
          <w:rFonts w:ascii="Times New Roman" w:hAnsi="Times New Roman" w:cs="Times New Roman"/>
        </w:rPr>
        <w:br/>
        <w:t>Laury lança un regard assassin à Shadow, il avait suivit la conversation et connaissait à présent ses intentions. Elle retourna se battre avec un étrange pressentiment. Elle leva les yeux vers la colline, mais ne vit personne.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ressentit la présence de Laury qui fulminait derrière lui mais il ne se retourna pas. Malgré la distance qui les séparait, il entendait la conversation et heureusement, Léandre s'étaient interposé. Il leva les yeux vers les anges. Ils étaient si rapides dans leurs mouvements qu'il était difficile de les suivre. Malgré sa légère fatigue, Shadow retourna au combat après un petit sourire à Laury.*</w:t>
      </w:r>
      <w:r>
        <w:rPr>
          <w:rFonts w:ascii="Times New Roman" w:hAnsi="Times New Roman" w:cs="Times New Roman"/>
        </w:rPr>
        <w:br/>
      </w:r>
      <w:r>
        <w:rPr>
          <w:rFonts w:ascii="Times New Roman" w:hAnsi="Times New Roman" w:cs="Times New Roman"/>
        </w:rPr>
        <w:br/>
        <w:t>*Ciria et son frère donnaient tout ce qu'ils avaient. Leur pouvoir augmentait au fur et à mesure de leur rage. Du côté de Ciria, il y avait un grand cercle de lumière blanche alors que chez William, des flammes noires entouraient son corps. L'ange déchu frappait sa sœur avec toute sa hargne et la blessait souvent. Par contre elle, elle semblait retenir ses forces... Lorsqu'elle trouva un point faible au niveau de son cœur lors d'une attaque, elle créa une sphère lumineuse entre ses mains extrêmement puissante et la projeta sur lui. Une explosion de lumière éclaira le ciel et transperça tous les nuages noirs...*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fait quelques pas quand elle revint sur sa décision, elle fondit sur Shadow, son épée allait toucher sa cible quand elle fuit contrée. Elle jeta un regard étonné vers celui qui venait de sauver le guerrier. C’était Léandre, il semblait tenir à ce qu’on n'attaque pas Shadow.</w:t>
      </w:r>
      <w:r>
        <w:rPr>
          <w:rFonts w:ascii="Times New Roman" w:hAnsi="Times New Roman" w:cs="Times New Roman"/>
        </w:rPr>
        <w:br/>
        <w:t>« Non, Laury. »</w:t>
      </w:r>
      <w:r>
        <w:rPr>
          <w:rFonts w:ascii="Times New Roman" w:hAnsi="Times New Roman" w:cs="Times New Roman"/>
        </w:rPr>
        <w:br/>
        <w:t xml:space="preserve">Son visage était froid mais, paradoxalement, pas dénué de sentiments. Il lui fit comprendre d’un regard qu’elle devait se calmer, se reconcentrer sur la bataille au lieu de vouloir attaquer un allié aussi étrange soit-il. Il parvint à la renvoyer à la bataille mais sa rage ne faisait qu’amplifier sa puissance. Léandre en profita pour s’approcher doucement de Shadow : </w:t>
      </w:r>
      <w:r>
        <w:rPr>
          <w:rFonts w:ascii="Times New Roman" w:hAnsi="Times New Roman" w:cs="Times New Roman"/>
        </w:rPr>
        <w:br/>
        <w:t>« Puis-je savoir ce que tu fais ? »</w:t>
      </w:r>
      <w:r>
        <w:rPr>
          <w:rFonts w:ascii="Times New Roman" w:hAnsi="Times New Roman" w:cs="Times New Roman"/>
        </w:rPr>
        <w:br/>
        <w:t>Il n’y avait nulle menace dans sa voix, juste de la curiosité.</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cherchait et répétait les paroles de Ciria dans sa tête. Il n'arrivait pas à savoir certaine chose et cette distraction avait risqué de le tuer. Laury avait de nouveau attaqué et Léandre s'était remis entre lui et elle. Il la regarda partir en rage puis tourna son visage vers Léandre.*</w:t>
      </w:r>
      <w:r>
        <w:rPr>
          <w:rFonts w:ascii="Times New Roman" w:hAnsi="Times New Roman" w:cs="Times New Roman"/>
        </w:rPr>
        <w:br/>
      </w:r>
      <w:r>
        <w:rPr>
          <w:rFonts w:ascii="Times New Roman" w:hAnsi="Times New Roman" w:cs="Times New Roman"/>
        </w:rPr>
        <w:br/>
        <w:t>- Puis-je savoir ce que tu fais ?</w:t>
      </w:r>
      <w:r>
        <w:rPr>
          <w:rFonts w:ascii="Times New Roman" w:hAnsi="Times New Roman" w:cs="Times New Roman"/>
        </w:rPr>
        <w:br/>
        <w:t>- Je n'y suis pour rien c'est Ciria qui me l'a demandé... Et si elle l'a fait c'est qu'elle a de bonne raison...</w:t>
      </w:r>
      <w:r>
        <w:rPr>
          <w:rFonts w:ascii="Times New Roman" w:hAnsi="Times New Roman" w:cs="Times New Roman"/>
        </w:rPr>
        <w:br/>
      </w:r>
      <w:r>
        <w:rPr>
          <w:rFonts w:ascii="Times New Roman" w:hAnsi="Times New Roman" w:cs="Times New Roman"/>
        </w:rPr>
        <w:br/>
        <w:t>*Shadow fut aveuglé un certain moment à cause du choc entre les deux puissances angélique. Il se rapprocha de l'ange en lui parlant sur un ton de confidence.*</w:t>
      </w:r>
      <w:r>
        <w:rPr>
          <w:rFonts w:ascii="Times New Roman" w:hAnsi="Times New Roman" w:cs="Times New Roman"/>
        </w:rPr>
        <w:br/>
      </w:r>
      <w:r>
        <w:rPr>
          <w:rFonts w:ascii="Times New Roman" w:hAnsi="Times New Roman" w:cs="Times New Roman"/>
        </w:rPr>
        <w:br/>
        <w:t>- Si ton amie me tue... Ciria tuera son frère et ne retrouvera jamais son esprit. Tu sais ce que ça signifie.</w:t>
      </w:r>
      <w:r>
        <w:rPr>
          <w:rFonts w:ascii="Times New Roman" w:hAnsi="Times New Roman" w:cs="Times New Roman"/>
        </w:rPr>
        <w:br/>
      </w:r>
      <w:r>
        <w:rPr>
          <w:rFonts w:ascii="Times New Roman" w:hAnsi="Times New Roman" w:cs="Times New Roman"/>
        </w:rPr>
        <w:br/>
        <w:t>*Il se mit soudain à courir et se déchaîna sur les ennemis qui semblaient plus confiant tout en restant attentif aux attaques des Anges.*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resta en retrait, il se battait certes mais regardait les réactions de Laury prêt à bondir si elle tentait encore une attaque. Elle ne semblait pas comprendre pourquoi il lui faisait confiance. Elle comprendrait, un jour. La confiance qu’il avait envers Shadow était certes limitée mais le sang parlait. </w:t>
      </w:r>
      <w:r>
        <w:rPr>
          <w:rFonts w:ascii="Times New Roman" w:hAnsi="Times New Roman" w:cs="Times New Roman"/>
        </w:rPr>
        <w:br/>
        <w:t>Laury était folle de rage, passant ses nerfs sur quiconque passait à sa portée, rien ni personne ne semblait pouvoir l’arrêter. Elle jetait des coups d’œils à Léandre, il l’observait, il craignait qu’elle n’attaque Shadow, sa confiance était si étrange.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épuisée par sa dernière attaque... Elle regarda autour d'elle en cherchant une trace de vie de Cirion. Elle était encore très en colère mais sa puissance diminuait à vue d’œil. Lorsque les nuages se dissipèrent, elle regarda Cirion en très mauvais état et se laissa tomber pour s'écraser sur le sol. Ciria fonça vers lui et vérifia s’il était vivant. C'était le cas à son grand soulagement mais elle sentit son esprit lui dicter de l'achever et c'est alors qu'elle appela Shadow. Ce dernier était en pleine course et pour freiner, fit un dérapage sur la terre humide pour faire demi-tour et la rejoindre. Il s'appliqua immédiatement et rendit l'âme parfaitement intacte à Ciria qui se sentit mal en voyant son frère ainsi au sol. Elle appuya sur son torse et doucement il s'éleva dans les airs et un long voile bleu l'entoura... Après de longues minutes sous le regarda de l'Ange, deux corps apparurent sous ce voile. Il se retira enfin et elle put découvrir deux jumeaux. L'un aux cheveux mauves et l'autre aux cheveux blonds. Ils avaient les même yeux mais leurs expressions étaient bien différentes. Ciria les fit descendre et les réveilla lorsqu'il touchèrent le sol. Elle leur sourit...</w:t>
      </w:r>
      <w:r>
        <w:rPr>
          <w:rFonts w:ascii="Times New Roman" w:hAnsi="Times New Roman" w:cs="Times New Roman"/>
        </w:rPr>
        <w:br/>
        <w:t>Pour la première fois, William et Lucas se regardèrent...</w:t>
      </w:r>
      <w:r>
        <w:rPr>
          <w:rFonts w:ascii="Times New Roman" w:hAnsi="Times New Roman" w:cs="Times New Roman"/>
        </w:rPr>
        <w:br/>
      </w:r>
      <w:r>
        <w:rPr>
          <w:rFonts w:ascii="Times New Roman" w:hAnsi="Times New Roman" w:cs="Times New Roman"/>
        </w:rPr>
        <w:br/>
        <w:t>- Tu sais que tu as une sale tête ? Lui fit remarquer Will.</w:t>
      </w:r>
      <w:r>
        <w:rPr>
          <w:rFonts w:ascii="Times New Roman" w:hAnsi="Times New Roman" w:cs="Times New Roman"/>
        </w:rPr>
        <w:br/>
        <w:t>- Mais je ne te permets pas !!</w:t>
      </w:r>
      <w:r>
        <w:rPr>
          <w:rFonts w:ascii="Times New Roman" w:hAnsi="Times New Roman" w:cs="Times New Roman"/>
        </w:rPr>
        <w:br/>
      </w:r>
      <w:r>
        <w:rPr>
          <w:rFonts w:ascii="Times New Roman" w:hAnsi="Times New Roman" w:cs="Times New Roman"/>
        </w:rPr>
        <w:br/>
        <w:t>*Ciria ne put s'empêcher de rire en les voyant. Elle les serra tous les deux dans ses bras puis leur fit un petit sourire.*</w:t>
      </w:r>
      <w:r>
        <w:rPr>
          <w:rFonts w:ascii="Times New Roman" w:hAnsi="Times New Roman" w:cs="Times New Roman"/>
        </w:rPr>
        <w:br/>
      </w:r>
      <w:r>
        <w:rPr>
          <w:rFonts w:ascii="Times New Roman" w:hAnsi="Times New Roman" w:cs="Times New Roman"/>
        </w:rPr>
        <w:br/>
        <w:t>- Lucas, je crois que quelqu'un t'attend et elle sera ravie de te voir enfin sous ton vrai visage. Quant à toi William, j'ai besoin de toi ! La guerre n'est pas terminée !</w:t>
      </w:r>
      <w:r>
        <w:rPr>
          <w:rFonts w:ascii="Times New Roman" w:hAnsi="Times New Roman" w:cs="Times New Roman"/>
        </w:rPr>
        <w:br/>
      </w:r>
      <w:r>
        <w:rPr>
          <w:rFonts w:ascii="Times New Roman" w:hAnsi="Times New Roman" w:cs="Times New Roman"/>
        </w:rPr>
        <w:br/>
        <w:t>*Reprenant doucement leurs forces, les deux hommes se serrèrent la main avec une prise virile avant de s'éloigner. Ciria remercia Shadow avec un sourire et tous les trois plongèrent sur les ennemis tandis que Lucas rejoignait Ereb.*</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observa tout du coin de l’œil. Elle ne comprit que plus tard ce qu’il se passait quand elle vit les deux anges au sol. Sa colère ne diminuait pas pour autant, elle ne savait pas pourquoi elle ne faisait pas confiance à ce type. Son sixième sens lui soufflait qu’il était dangereux, mortellement dangereux. Léandre alla à la rencontre de Ciria, William et Shadow. Il glissa à ce dernier une parole étrange avant de repartir : </w:t>
      </w:r>
      <w:r>
        <w:rPr>
          <w:rFonts w:ascii="Times New Roman" w:hAnsi="Times New Roman" w:cs="Times New Roman"/>
        </w:rPr>
        <w:br/>
        <w:t>« Bien joué, mon frère. »</w:t>
      </w:r>
      <w:r>
        <w:rPr>
          <w:rFonts w:ascii="Times New Roman" w:hAnsi="Times New Roman" w:cs="Times New Roman"/>
        </w:rPr>
        <w:br/>
        <w:t>Puis, il reprit son combat, se frayant un chemin vers Laury.</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sourit lorsque Ciria les mena au combat à nouveau. Il la suivit jusqu'à ce qu'ils soient arrêté par Léandre. Il les regarda puis se tourna vers Shadow.*</w:t>
      </w:r>
      <w:r>
        <w:rPr>
          <w:rFonts w:ascii="Times New Roman" w:hAnsi="Times New Roman" w:cs="Times New Roman"/>
        </w:rPr>
        <w:br/>
      </w:r>
      <w:r>
        <w:rPr>
          <w:rFonts w:ascii="Times New Roman" w:hAnsi="Times New Roman" w:cs="Times New Roman"/>
        </w:rPr>
        <w:br/>
        <w:t>-  Bien joué, mon frère.</w:t>
      </w:r>
      <w:r>
        <w:rPr>
          <w:rFonts w:ascii="Times New Roman" w:hAnsi="Times New Roman" w:cs="Times New Roman"/>
        </w:rPr>
        <w:br/>
      </w:r>
      <w:r>
        <w:rPr>
          <w:rFonts w:ascii="Times New Roman" w:hAnsi="Times New Roman" w:cs="Times New Roman"/>
        </w:rPr>
        <w:br/>
        <w:t>*Shadow se contenta de lui sourire. Il avait retrouvé son frère et il avait eu de bonnes intuitions. Tout en s'éloignant, il le fixa et posa son poing au niveau de son cœur pour lui faire comprendre qu'il était heureux de l'avoir retrouvé. Le jeune homme sentit un étrange sentiment envahir son corps. Il était fier... Oui c'est ça, il ressentait de la fierté... Shadow avait terminé sa vie dans l'ombre car Léandre avait toujours eu ce qu'il voulait, c'était le chouchou de la famille et il ne l'avait jamais accepté. Léandre le comprenait et c'était bien le seul mais lorsqu'il prit une autre direction dans sa vie, Shadow se retrouva tout seul et se jura que jamais plus il ne se laisserait marcher dessus par les plus forts. Il ne savait pas trop à quoi il ressemblait maintenant mais lorsqu'il vit que Léandre le protégeait et que son aura lui était familière, il avait comprit...*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lança un regard étrange à Léandre quand il revint à sa hauteur mais ne dit rien, ils reprirent leurs arabesques mortelles sans se soucier de ce qui se passait autour d’eux. Blitz, quant à lui, avait repéré une étrange lueur dans les yeux de Shadow, il mit cette vision sur le compte de la bataille qui commençait à le fatiguer. Ce n’était qu’un humain et il avait des limites, il savait que Laury allait également finir par ne plus en pouvoir. Il espérait que ce soit après que la bataille soit finie mais les ennemis ne désemplissaient pas. Il fallait tenir, c’était impératif, il osa quand même un regard sur le fond de la plaine, deux corps y reposaient, ça lui redonna un peu de courage malgré la fatigue, il ne les rejoindrait pas.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et William se mirent ensemble. Ils se regardèrent un instant puis joignirent leurs mains. Une sphère se créa entre... Elle était chargée d'énergie du haut du ciel et des Ténèbres. Ciria ferma les yeux pour mieux se concentrer et William regarda en dessous de lui.*</w:t>
      </w:r>
      <w:r>
        <w:rPr>
          <w:rFonts w:ascii="Times New Roman" w:hAnsi="Times New Roman" w:cs="Times New Roman"/>
        </w:rPr>
        <w:br/>
      </w:r>
      <w:r>
        <w:rPr>
          <w:rFonts w:ascii="Times New Roman" w:hAnsi="Times New Roman" w:cs="Times New Roman"/>
        </w:rPr>
        <w:br/>
        <w:t>- Attention en bas !!! Ca va faire mal !!</w:t>
      </w:r>
      <w:r>
        <w:rPr>
          <w:rFonts w:ascii="Times New Roman" w:hAnsi="Times New Roman" w:cs="Times New Roman"/>
        </w:rPr>
        <w:br/>
      </w:r>
      <w:r>
        <w:rPr>
          <w:rFonts w:ascii="Times New Roman" w:hAnsi="Times New Roman" w:cs="Times New Roman"/>
        </w:rPr>
        <w:br/>
        <w:t>*Il voulait alerter ses amis pour ne pas qu'ils se fassent prendre dans la bataille. Lorsqu'ils s'éloignèrent, Les deux anges lâchèrent leur sphère d'énergie sur une bonne partie des ennemis pour les tuer lors de son passage et quant elle toucha le sol, une explosion de plusieurs méga tonne fit trembler la terre et carbonisa tous ceux touché par ses rayons. Le souffle fut considérable et même les anges furent projetés plus loin dans les airs. Shadow qui s'accrocher à ses cailloux pour éviter de finir en charpie. Il reçut ensuite une recommandation mentale de Ciria.*</w:t>
      </w:r>
      <w:r>
        <w:rPr>
          <w:rFonts w:ascii="Times New Roman" w:hAnsi="Times New Roman" w:cs="Times New Roman"/>
        </w:rPr>
        <w:br/>
      </w:r>
      <w:r>
        <w:rPr>
          <w:rFonts w:ascii="Times New Roman" w:hAnsi="Times New Roman" w:cs="Times New Roman"/>
        </w:rPr>
        <w:br/>
        <w:t>- A toi de fermer la crevasse qui relie notre monde à ses monstres !</w:t>
      </w:r>
      <w:r>
        <w:rPr>
          <w:rFonts w:ascii="Times New Roman" w:hAnsi="Times New Roman" w:cs="Times New Roman"/>
        </w:rPr>
        <w:br/>
        <w:t>- C'est comme si c'était fait !</w:t>
      </w:r>
      <w:r>
        <w:rPr>
          <w:rFonts w:ascii="Times New Roman" w:hAnsi="Times New Roman" w:cs="Times New Roman"/>
        </w:rPr>
        <w:br/>
      </w:r>
      <w:r>
        <w:rPr>
          <w:rFonts w:ascii="Times New Roman" w:hAnsi="Times New Roman" w:cs="Times New Roman"/>
        </w:rPr>
        <w:br/>
        <w:t>*Il créa plusieurs gros cailloux l'un en face de l'autre de part et d'autre de la crevasse. Lorsqu'il activa leur pouvoir, les pierres s'attirèrent comme des aimants en refermant le gouffre par la même occasion. Maintenant il ne restait plus qu'à achever les ennemis encore debout... Shadow s'occupa des derniers dragons restant alors que Ciria tentait désespérément de reprendre ses forces.*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continuait inlassablement son ballet mortel, les ennemis étaient de moins en moins hargneux, ils tombaient de plus en plus rapidement mais la fatigue était bien là. Ses réflexes n’étaient plus les mêmes, ses coups n’avaient plus la même force. Elle fit une arabesque qui tua son adversaire et soudain sentit le sol se dérober sous ses pieds. Elle tomba sans même s’y attendre mais continua à se battre. Elle posa un regard sur sa jambe, elle saignait abondamment, une épée s’y était profondément fichée. Elle jeta un regard à Léandre lui faisant comprendre qu’elle tiendrait jusqu’au bout. Ce dernier semblait terrifié par la blessure de son amie. Il ne cessait de regarder si elle allait bien ou non. Laury était comme un lion enchaîné qui continue à faire reculer ceux qui s’approchent de lui. Elle ne craignait plus pour sa vie, la bataille était quasiment gagnée.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fit un signe à William comme quoi elle était trop mal pour continuer et se mit un peu à l'écart pour respirer un peu mieux. Elle en profita alors pour vérifier l'état de ses alliés. Elle vit le regard inquiet de Léandre et se releva ensuite vers Laury. Elle était blessée à la jambe apparemment. Elle vola tant qu'elle put vers la guerrière puis l'emmena à l'écart. Elle vit bien la colère dans son regard et se contenta de sourire.*</w:t>
      </w:r>
      <w:r>
        <w:rPr>
          <w:rFonts w:ascii="Times New Roman" w:hAnsi="Times New Roman" w:cs="Times New Roman"/>
        </w:rPr>
        <w:br/>
      </w:r>
      <w:r>
        <w:rPr>
          <w:rFonts w:ascii="Times New Roman" w:hAnsi="Times New Roman" w:cs="Times New Roman"/>
        </w:rPr>
        <w:br/>
        <w:t>- Je ne veux pas intervenir dans ton combat mais laisse moi t'aider à mon tour...</w:t>
      </w:r>
      <w:r>
        <w:rPr>
          <w:rFonts w:ascii="Times New Roman" w:hAnsi="Times New Roman" w:cs="Times New Roman"/>
        </w:rPr>
        <w:br/>
      </w:r>
      <w:r>
        <w:rPr>
          <w:rFonts w:ascii="Times New Roman" w:hAnsi="Times New Roman" w:cs="Times New Roman"/>
        </w:rPr>
        <w:br/>
        <w:t>*Elle se mit à genoux et soigna la blessure de la jeune femme presque instantanément puis lui transmit ses dernières forces pour qu'elle évite la fatigue.*</w:t>
      </w:r>
      <w:r>
        <w:rPr>
          <w:rFonts w:ascii="Times New Roman" w:hAnsi="Times New Roman" w:cs="Times New Roman"/>
        </w:rPr>
        <w:br/>
      </w:r>
      <w:r>
        <w:rPr>
          <w:rFonts w:ascii="Times New Roman" w:hAnsi="Times New Roman" w:cs="Times New Roman"/>
        </w:rPr>
        <w:br/>
        <w:t>- Je ne suis pas très bonne à l'épée et mes pouvoirs me suffisent uniquement pour me maintenir en vie. Je t'ai transmis mes dernières forces, à toi de faire gagner cette guerre elle n'a que trop durée...</w:t>
      </w:r>
      <w:r>
        <w:rPr>
          <w:rFonts w:ascii="Times New Roman" w:hAnsi="Times New Roman" w:cs="Times New Roman"/>
        </w:rPr>
        <w:br/>
      </w:r>
      <w:r>
        <w:rPr>
          <w:rFonts w:ascii="Times New Roman" w:hAnsi="Times New Roman" w:cs="Times New Roman"/>
        </w:rPr>
        <w:br/>
        <w:t>*Elle lui sourit comme à une amie et la laissa retourner au combat. A ses cotés, elle avait Léandre et William. L'ange savait qu'elle les mènerait à la victoire.*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remercia l’ange et retourna au combat. Elle passa près de Blitz et lui dit :</w:t>
      </w:r>
      <w:r>
        <w:rPr>
          <w:rFonts w:ascii="Times New Roman" w:hAnsi="Times New Roman" w:cs="Times New Roman"/>
        </w:rPr>
        <w:br/>
        <w:t>« Blitz, va voir Ciria, elle est à l’écart, tu es trop fatigué pour continuer.</w:t>
      </w:r>
      <w:r>
        <w:rPr>
          <w:rFonts w:ascii="Times New Roman" w:hAnsi="Times New Roman" w:cs="Times New Roman"/>
        </w:rPr>
        <w:br/>
        <w:t>- Je dois continuer, s’entête l’homme.</w:t>
      </w:r>
      <w:r>
        <w:rPr>
          <w:rFonts w:ascii="Times New Roman" w:hAnsi="Times New Roman" w:cs="Times New Roman"/>
        </w:rPr>
        <w:br/>
        <w:t>- Vas la voir. »</w:t>
      </w:r>
      <w:r>
        <w:rPr>
          <w:rFonts w:ascii="Times New Roman" w:hAnsi="Times New Roman" w:cs="Times New Roman"/>
        </w:rPr>
        <w:br/>
        <w:t>Son ton était sans appel, Blitz taillada dans ses ennemis pour converger vers Ciria. Laury le regarda rapidement partir puis continua à lutter, elle s’était nourri d’un feu de rage qui lui permettait de frapper plus fort et avec plus de précision. Elle n’était plus qu’une arme, une arme de destruction, c’était pour ça qu’elle avait été créée.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la regarda progresser vers ses ennemis. C'était une femme remarquable et parfois elle souhaitait secrètement être comme elle... L'ange fut surprise de voir que Blitz se dirigeait dans sa direction. Il semblait épuisé et il s'assit à ses cotés. Elle le regarda et voulut tomber dans ses bras mais se retint et se contenta de poser sa main sur son torse pour lui insuffler le pouvoir de guérison...*</w:t>
      </w:r>
      <w:r>
        <w:rPr>
          <w:rFonts w:ascii="Times New Roman" w:hAnsi="Times New Roman" w:cs="Times New Roman"/>
        </w:rPr>
        <w:br/>
      </w:r>
      <w:r>
        <w:rPr>
          <w:rFonts w:ascii="Times New Roman" w:hAnsi="Times New Roman" w:cs="Times New Roman"/>
        </w:rPr>
        <w:br/>
        <w:t>*William se sentait un peu seul sans sa sœur mais quant il vit qu'elle était avec Blitz il sourit et suivit les mouvements de Léandre. Malgré le combat il trouva tout de même un moment pour discuter avec lui comme s’ils ne faisaient que s'entraîner.*</w:t>
      </w:r>
      <w:r>
        <w:rPr>
          <w:rFonts w:ascii="Times New Roman" w:hAnsi="Times New Roman" w:cs="Times New Roman"/>
        </w:rPr>
        <w:br/>
      </w:r>
      <w:r>
        <w:rPr>
          <w:rFonts w:ascii="Times New Roman" w:hAnsi="Times New Roman" w:cs="Times New Roman"/>
        </w:rPr>
        <w:br/>
        <w:t>- Tu crois qu'ils vont rester ensemble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vit Cirion se diriger vers lui avec un sourire non caché : </w:t>
      </w:r>
      <w:r>
        <w:rPr>
          <w:rFonts w:ascii="Times New Roman" w:hAnsi="Times New Roman" w:cs="Times New Roman"/>
        </w:rPr>
        <w:br/>
        <w:t>« Tu crois qu'ils vont rester ensemble ? »</w:t>
      </w:r>
      <w:r>
        <w:rPr>
          <w:rFonts w:ascii="Times New Roman" w:hAnsi="Times New Roman" w:cs="Times New Roman"/>
        </w:rPr>
        <w:br/>
        <w:t xml:space="preserve">Sa question le fit rire et il y répondit par une phrase énigmatique : </w:t>
      </w:r>
      <w:r>
        <w:rPr>
          <w:rFonts w:ascii="Times New Roman" w:hAnsi="Times New Roman" w:cs="Times New Roman"/>
        </w:rPr>
        <w:br/>
        <w:t>« Je pense bien que oui de toute façon, j’en connais une qui fera tout pour. »</w:t>
      </w:r>
      <w:r>
        <w:rPr>
          <w:rFonts w:ascii="Times New Roman" w:hAnsi="Times New Roman" w:cs="Times New Roman"/>
        </w:rPr>
        <w:br/>
        <w:t xml:space="preserve">Laury s’immisça dans la conversation comme s’ils étaient entrain de dîner autour d’un bon repas et pas au beau milieu d’une bataille : </w:t>
      </w:r>
      <w:r>
        <w:rPr>
          <w:rFonts w:ascii="Times New Roman" w:hAnsi="Times New Roman" w:cs="Times New Roman"/>
        </w:rPr>
        <w:br/>
        <w:t>« De quoi vous discutez ?</w:t>
      </w:r>
      <w:r>
        <w:rPr>
          <w:rFonts w:ascii="Times New Roman" w:hAnsi="Times New Roman" w:cs="Times New Roman"/>
        </w:rPr>
        <w:br/>
        <w:t>- De Blitz et Ciria, répondit Léandre.</w:t>
      </w:r>
      <w:r>
        <w:rPr>
          <w:rFonts w:ascii="Times New Roman" w:hAnsi="Times New Roman" w:cs="Times New Roman"/>
        </w:rPr>
        <w:br/>
        <w:t>- Ils sont adorables tous les deux et puis ça me rappelle quelqu’un. »</w:t>
      </w:r>
      <w:r>
        <w:rPr>
          <w:rFonts w:ascii="Times New Roman" w:hAnsi="Times New Roman" w:cs="Times New Roman"/>
        </w:rPr>
        <w:br/>
        <w:t>Elle lui coula un regard qui en dit long. La bataille était presque terminée et ils étaient heureux d’en voir la fin.</w:t>
      </w:r>
      <w:r>
        <w:rPr>
          <w:rFonts w:ascii="Times New Roman" w:hAnsi="Times New Roman" w:cs="Times New Roman"/>
        </w:rPr>
        <w:br/>
      </w:r>
      <w:r>
        <w:rPr>
          <w:rFonts w:ascii="Times New Roman" w:hAnsi="Times New Roman" w:cs="Times New Roman"/>
        </w:rPr>
        <w:br/>
        <w:t xml:space="preserve">Quand Ciria lui posa une main guérisseuse sur le torse, Blitz la prit délicatement : </w:t>
      </w:r>
      <w:r>
        <w:rPr>
          <w:rFonts w:ascii="Times New Roman" w:hAnsi="Times New Roman" w:cs="Times New Roman"/>
        </w:rPr>
        <w:br/>
        <w:t>« Je ne suis pas blessé, dit-il avec un sourire. »</w:t>
      </w:r>
      <w:r>
        <w:rPr>
          <w:rFonts w:ascii="Times New Roman" w:hAnsi="Times New Roman" w:cs="Times New Roman"/>
        </w:rPr>
        <w:br/>
        <w:t>Il prit la petite main de Ciria entre ses deux énormes paluches. Elle était si fraîche.</w:t>
      </w:r>
      <w:r>
        <w:rPr>
          <w:rFonts w:ascii="Times New Roman" w:hAnsi="Times New Roman" w:cs="Times New Roman"/>
        </w:rPr>
        <w:br/>
        <w:t>« Mais tu as froid, dit-il. »</w:t>
      </w:r>
      <w:r>
        <w:rPr>
          <w:rFonts w:ascii="Times New Roman" w:hAnsi="Times New Roman" w:cs="Times New Roman"/>
        </w:rPr>
        <w:br/>
        <w:t>Il se leva et couvrit la jeune fille de son manteau.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éclata de rire en voyant le regard de Laury... C'est vrai qu’eux deux aussi étaient mignons. Il continua sur ses phrases d'humour.*</w:t>
      </w:r>
      <w:r>
        <w:rPr>
          <w:rFonts w:ascii="Times New Roman" w:hAnsi="Times New Roman" w:cs="Times New Roman"/>
        </w:rPr>
        <w:br/>
      </w:r>
      <w:r>
        <w:rPr>
          <w:rFonts w:ascii="Times New Roman" w:hAnsi="Times New Roman" w:cs="Times New Roman"/>
        </w:rPr>
        <w:br/>
        <w:t>- Faudra peut-être penser à cloner Ciria pour que Shadow se calme, dit-il en riant.</w:t>
      </w:r>
      <w:r>
        <w:rPr>
          <w:rFonts w:ascii="Times New Roman" w:hAnsi="Times New Roman" w:cs="Times New Roman"/>
        </w:rPr>
        <w:br/>
      </w:r>
      <w:r>
        <w:rPr>
          <w:rFonts w:ascii="Times New Roman" w:hAnsi="Times New Roman" w:cs="Times New Roman"/>
        </w:rPr>
        <w:br/>
        <w:t>*Il fixa le guerrier sombre. Will devait bien reconnaître qu'il se battait très bien et ne semblait pas du tout affaiblit pourtant après tout ce qu'il avait dépensé comme énergie...*</w:t>
      </w:r>
      <w:r>
        <w:rPr>
          <w:rFonts w:ascii="Times New Roman" w:hAnsi="Times New Roman" w:cs="Times New Roman"/>
        </w:rPr>
        <w:br/>
      </w:r>
      <w:r>
        <w:rPr>
          <w:rFonts w:ascii="Times New Roman" w:hAnsi="Times New Roman" w:cs="Times New Roman"/>
        </w:rPr>
        <w:br/>
        <w:t>*Ciria sourit à son amant en amenant ses mains vers ses lèvres pour lui déposer un baiser. Elle n'avait pas vraiment froid mais elle accepta son manteau beaucoup trop large pour elle.*</w:t>
      </w:r>
      <w:r>
        <w:rPr>
          <w:rFonts w:ascii="Times New Roman" w:hAnsi="Times New Roman" w:cs="Times New Roman"/>
        </w:rPr>
        <w:br/>
      </w:r>
      <w:r>
        <w:rPr>
          <w:rFonts w:ascii="Times New Roman" w:hAnsi="Times New Roman" w:cs="Times New Roman"/>
        </w:rPr>
        <w:br/>
        <w:t>- Mais tu as froid, dit-il.</w:t>
      </w:r>
      <w:r>
        <w:rPr>
          <w:rFonts w:ascii="Times New Roman" w:hAnsi="Times New Roman" w:cs="Times New Roman"/>
        </w:rPr>
        <w:br/>
        <w:t>- Je suis juste en manque de toi, lui répondit-elle sur un ton amusé. Mais sérieusement, c'est juste mon corps qui se refroidit selon l'énergie que j'ai dépensée... Comment te sens-tu ? Tu t'es battu comme un lion.</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allait répondre à la question de Lucas lorsqu'elle le vit s'éloigner d'elle. </w:t>
      </w:r>
      <w:r>
        <w:rPr>
          <w:rFonts w:ascii="Times New Roman" w:hAnsi="Times New Roman" w:cs="Times New Roman"/>
        </w:rPr>
        <w:br/>
        <w:t xml:space="preserve">- Mais... Lucas, je t'ai dit de ne pas voler ici!!! </w:t>
      </w:r>
      <w:r>
        <w:rPr>
          <w:rFonts w:ascii="Times New Roman" w:hAnsi="Times New Roman" w:cs="Times New Roman"/>
        </w:rPr>
        <w:br/>
        <w:t xml:space="preserve">Il était déjà si loin qu'il ne l'entendit pas... </w:t>
      </w:r>
      <w:r>
        <w:rPr>
          <w:rFonts w:ascii="Times New Roman" w:hAnsi="Times New Roman" w:cs="Times New Roman"/>
        </w:rPr>
        <w:br/>
        <w:t>Un bon moment passa... Laya, couchée, se réveilla en sursaut au hurlement de sa sœur:</w:t>
      </w:r>
      <w:r>
        <w:rPr>
          <w:rFonts w:ascii="Times New Roman" w:hAnsi="Times New Roman" w:cs="Times New Roman"/>
        </w:rPr>
        <w:br/>
        <w:t>- LUUUUCAAAS!!!</w:t>
      </w:r>
      <w:r>
        <w:rPr>
          <w:rFonts w:ascii="Times New Roman" w:hAnsi="Times New Roman" w:cs="Times New Roman"/>
        </w:rPr>
        <w:br/>
        <w:t>Le temps de se précipiter dans sa chambre, les bruits et les odeurs n'étaient plus ceux de sa petite sœur. Sentant sous sa main une chaude chose pointue, elle s'y agrippa.</w:t>
      </w:r>
      <w:r>
        <w:rPr>
          <w:rFonts w:ascii="Times New Roman" w:hAnsi="Times New Roman" w:cs="Times New Roman"/>
        </w:rPr>
        <w:br/>
        <w:t>- Ereb ? Tu m'entends?</w:t>
      </w:r>
      <w:r>
        <w:rPr>
          <w:rFonts w:ascii="Times New Roman" w:hAnsi="Times New Roman" w:cs="Times New Roman"/>
        </w:rPr>
        <w:br/>
        <w:t>"Je... je ne le sens plus!!!"</w:t>
      </w:r>
      <w:r>
        <w:rPr>
          <w:rFonts w:ascii="Times New Roman" w:hAnsi="Times New Roman" w:cs="Times New Roman"/>
        </w:rPr>
        <w:br/>
        <w:t xml:space="preserve">- Quoi? </w:t>
      </w:r>
      <w:r>
        <w:rPr>
          <w:rFonts w:ascii="Times New Roman" w:hAnsi="Times New Roman" w:cs="Times New Roman"/>
        </w:rPr>
        <w:br/>
        <w:t>"Son aura! Je ne la sens plus! Il est mort!"</w:t>
      </w:r>
      <w:r>
        <w:rPr>
          <w:rFonts w:ascii="Times New Roman" w:hAnsi="Times New Roman" w:cs="Times New Roman"/>
        </w:rPr>
        <w:br/>
        <w:t>Brusquement, une forte secousse souleva Laya dans les airs. Se retenant de toutes ses forces, elle était ballottée de tous côtés, et sous ses bras déjà meurtris par de rudes écailles elle sentait d'autres épines comme celle à laquelle en se tenait. Pour la première fois depuis longtemps, elle ressentait une grande peur, sentant le vent souffler avec force, témoin de leur grande vitesse.</w:t>
      </w:r>
      <w:r>
        <w:rPr>
          <w:rFonts w:ascii="Times New Roman" w:hAnsi="Times New Roman" w:cs="Times New Roman"/>
        </w:rPr>
        <w:br/>
        <w:t>Le dragon, furieux, ne s'était même pas rendu compte que Laya était restée accrochée à sa queue. Se posant sur le lieu du combat, elle fit le ménage rapidement autour d'elle, en crachant des flammes gelées. Elle ne fut bientôt plus entourée que de statues de glaces.</w:t>
      </w:r>
      <w:r>
        <w:rPr>
          <w:rFonts w:ascii="Times New Roman" w:hAnsi="Times New Roman" w:cs="Times New Roman"/>
        </w:rPr>
        <w:br/>
        <w:t>Laya avait de plus en plus peur. Ses pieds avaient retrouvé le sol avec soulagement mais elle avait vite été blessée dans ce qu'elle ne savait pas être un champ de bataille. Une odeur nauséabonde submergeait ses narines sensibles. Sentant une présence près d'elle, elle cria.</w:t>
      </w:r>
      <w:r>
        <w:rPr>
          <w:rFonts w:ascii="Times New Roman" w:hAnsi="Times New Roman" w:cs="Times New Roman"/>
        </w:rPr>
        <w:br/>
        <w:t>Le dragon repris ses esprits en entendant le cri de Laya. Déchiquetant littéralement le monstre répugnant qui la menaçait, elle l'attrapa délicatement dans une de ses serres, sa sœur y serait en sécurité. Sa lucidité retrouvée, elle sentit l'aura de Lucas-William mais elle était étrange... comme dédoublée...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*Lucas se dirigeait vers Ereb quand une puissance destructrice balaya un monstre. Il reconnut Ereb mais elle semblait folle de rage et le vent qu'elle dégageait était très puissant. Il s'avança quand elle se calma puis caressa doucement la tête du dragon. Il réussit à la calmer et à l'endormir. Ereb reprit son apparence de jeune femme et Laya tomba à côté d'elle, inconsciente à cause de tant d'émotions. Il les regarda puis déploya ses ailes en transportant les deux jeunes filles vers leur maison. Il lutta contre les vents violents puis, arrivé à la maisonnette, il les plaça sur leur lit. Il s'occupa de l'aveugle puis d'Ereb et resta à ses cotés après l'avoir soigné. Il fixa ensuite le miroir, découvrant son nouveau visage et heureux d'être libre de ses mouvements... Après un instant qui lui semblait une éternité, il s'assit aux cotés d'Ereb puis s'endormit en attendant une réaction de sa part...*</w:t>
      </w:r>
      <w:r>
        <w:rPr>
          <w:rFonts w:ascii="Times New Roman" w:hAnsi="Times New Roman" w:cs="Times New Roman"/>
        </w:rPr>
        <w:br/>
      </w:r>
      <w:r>
        <w:rPr>
          <w:rFonts w:ascii="Times New Roman" w:hAnsi="Times New Roman" w:cs="Times New Roman"/>
        </w:rPr>
        <w:br/>
        <w:t>- reviens-moi, murmurait-il...</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repris ses esprits chez elle, un homme dormant à ses côtés. Son aura... </w:t>
      </w:r>
      <w:r>
        <w:rPr>
          <w:rFonts w:ascii="Times New Roman" w:hAnsi="Times New Roman" w:cs="Times New Roman"/>
        </w:rPr>
        <w:br/>
        <w:t>-Lucas? Dit-elle doucement. C'est toi ?</w:t>
      </w:r>
      <w:r>
        <w:rPr>
          <w:rFonts w:ascii="Times New Roman" w:hAnsi="Times New Roman" w:cs="Times New Roman"/>
        </w:rPr>
        <w:br/>
        <w:t>Il ouvrit lentement ses yeux dorés, et se tourna vers elle.</w:t>
      </w:r>
      <w:r>
        <w:rPr>
          <w:rFonts w:ascii="Times New Roman" w:hAnsi="Times New Roman" w:cs="Times New Roman"/>
        </w:rPr>
        <w:br/>
        <w:t>- Qu'es ce qui t'as pris de mourir? Tu m'as fait une peur bleue! Lucas... tu sais, je t'aime...</w:t>
      </w:r>
      <w:r>
        <w:rPr>
          <w:rFonts w:ascii="Times New Roman" w:hAnsi="Times New Roman" w:cs="Times New Roman"/>
        </w:rPr>
        <w:br/>
        <w:t>Il la regardait sans rien dire. Une larme coula le long de sa joue. Un Invoqueur, c'était un peu comme un prêtre... elle n'avait pas le droit d'être amoureuse, mais elle avait choisi cette voie de son plein grès, pensant que jamais...</w:t>
      </w:r>
      <w:r>
        <w:rPr>
          <w:rFonts w:ascii="Times New Roman" w:hAnsi="Times New Roman" w:cs="Times New Roman"/>
        </w:rPr>
        <w:br/>
        <w:t>Le vent s'engouffra dans la petite pièce, faisant s'envoler les longs cheveux or du jeune homme. Les pupilles verticales de l'Invoqueuse rencontrèrent celles de Lucas. Un monde de nacre rencontra un monde mordoré. Ereb se blottit dans les bras de celui qu'elle avait choisi.</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Lucas? Dit-elle doucement. C'est toi ?</w:t>
      </w:r>
      <w:r>
        <w:rPr>
          <w:rFonts w:ascii="Times New Roman" w:hAnsi="Times New Roman" w:cs="Times New Roman"/>
        </w:rPr>
        <w:br/>
      </w:r>
      <w:r>
        <w:rPr>
          <w:rFonts w:ascii="Times New Roman" w:hAnsi="Times New Roman" w:cs="Times New Roman"/>
        </w:rPr>
        <w:br/>
        <w:t>*Ereb se réveilla et lui aussi doucement en écoutant sa voix. Il lui sourit en s'étirant.*</w:t>
      </w:r>
      <w:r>
        <w:rPr>
          <w:rFonts w:ascii="Times New Roman" w:hAnsi="Times New Roman" w:cs="Times New Roman"/>
        </w:rPr>
        <w:br/>
      </w:r>
      <w:r>
        <w:rPr>
          <w:rFonts w:ascii="Times New Roman" w:hAnsi="Times New Roman" w:cs="Times New Roman"/>
        </w:rPr>
        <w:br/>
        <w:t>- Bien sur que c'est moi ! Qui crois-tu qui serait devant toi ?</w:t>
      </w:r>
      <w:r>
        <w:rPr>
          <w:rFonts w:ascii="Times New Roman" w:hAnsi="Times New Roman" w:cs="Times New Roman"/>
        </w:rPr>
        <w:br/>
        <w:t>- Qu'es ce qui t'as pris de mourir? Tu m'as fait une peur bleue! Lucas... tu sais, je t'aime...</w:t>
      </w:r>
      <w:r>
        <w:rPr>
          <w:rFonts w:ascii="Times New Roman" w:hAnsi="Times New Roman" w:cs="Times New Roman"/>
        </w:rPr>
        <w:br/>
        <w:t xml:space="preserve">- Bha... Je n'ai pas fait exprès, c'est une idée de Ciria pour que je puisse me séparer physiquement de William. </w:t>
      </w:r>
      <w:r>
        <w:rPr>
          <w:rFonts w:ascii="Times New Roman" w:hAnsi="Times New Roman" w:cs="Times New Roman"/>
        </w:rPr>
        <w:br/>
      </w:r>
      <w:r>
        <w:rPr>
          <w:rFonts w:ascii="Times New Roman" w:hAnsi="Times New Roman" w:cs="Times New Roman"/>
        </w:rPr>
        <w:br/>
        <w:t xml:space="preserve">*La déclaration d'Ereb étonna un peu Lucas qui redressa le haut de son corps. Il ne savait pas trop comment réagir et il vit une larme couler le long de sa joue. D'un revers de la main il la fit disparaître et après un moment de silence, elle se blottit dans ses bras. </w:t>
      </w:r>
      <w:r>
        <w:rPr>
          <w:rFonts w:ascii="Times New Roman" w:hAnsi="Times New Roman" w:cs="Times New Roman"/>
        </w:rPr>
        <w:br/>
        <w:t>Lucas ne dit rien et s'assit sur le lit pour qu'elle soit plus à l'aise... Dans un instant de tendresse, il caressa ses cheveux doux en regardant l'extérieur. Il rompit le silence par un murmure.*</w:t>
      </w:r>
      <w:r>
        <w:rPr>
          <w:rFonts w:ascii="Times New Roman" w:hAnsi="Times New Roman" w:cs="Times New Roman"/>
        </w:rPr>
        <w:br/>
      </w:r>
      <w:r>
        <w:rPr>
          <w:rFonts w:ascii="Times New Roman" w:hAnsi="Times New Roman" w:cs="Times New Roman"/>
        </w:rPr>
        <w:br/>
        <w:t>- Moi aussi je t'aime mon invoqueuse...</w:t>
      </w:r>
      <w:r>
        <w:rPr>
          <w:rFonts w:ascii="Times New Roman" w:hAnsi="Times New Roman" w:cs="Times New Roman"/>
        </w:rPr>
        <w:br/>
      </w:r>
      <w:r>
        <w:rPr>
          <w:rFonts w:ascii="Times New Roman" w:hAnsi="Times New Roman" w:cs="Times New Roman"/>
        </w:rPr>
        <w:br/>
        <w:t>*Il embrassa le haut de sa tête pour attirer son regard puis glissa doucement sur son visage pour lui déposer un baiser passionné. Lors de ce geste, ses ailes se déployèrent dans un mouvement gracieux et le vent agréable vint les entourer...*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sourit à la remarque de Ciria : </w:t>
      </w:r>
      <w:r>
        <w:rPr>
          <w:rFonts w:ascii="Times New Roman" w:hAnsi="Times New Roman" w:cs="Times New Roman"/>
        </w:rPr>
        <w:br/>
        <w:t>« Je me sens fatigué mais à ce que je vois, il y a des lions plus affamés que moi. »</w:t>
      </w:r>
      <w:r>
        <w:rPr>
          <w:rFonts w:ascii="Times New Roman" w:hAnsi="Times New Roman" w:cs="Times New Roman"/>
        </w:rPr>
        <w:br/>
        <w:t>Il regarda le reste du groupe achever les derniers démons.</w:t>
      </w:r>
      <w:r>
        <w:rPr>
          <w:rFonts w:ascii="Times New Roman" w:hAnsi="Times New Roman" w:cs="Times New Roman"/>
        </w:rPr>
        <w:br/>
        <w:t>« Qui aurait cru qu’on aurait pu gagner ? »</w:t>
      </w:r>
      <w:r>
        <w:rPr>
          <w:rFonts w:ascii="Times New Roman" w:hAnsi="Times New Roman" w:cs="Times New Roman"/>
        </w:rPr>
        <w:br/>
        <w:t>Il prit tendrement Ciria dans ses bras et la berça comme quand elle était enfant.</w:t>
      </w:r>
      <w:r>
        <w:rPr>
          <w:rFonts w:ascii="Times New Roman" w:hAnsi="Times New Roman" w:cs="Times New Roman"/>
        </w:rPr>
        <w:br/>
      </w:r>
      <w:r>
        <w:rPr>
          <w:rFonts w:ascii="Times New Roman" w:hAnsi="Times New Roman" w:cs="Times New Roman"/>
        </w:rPr>
        <w:br/>
        <w:t>La remarque de Will troubla Léandre mais il ne laissa rien paraître. Il observa quelques instants Shadow, c’est vrai qu’il ne lâchait pas le couple des yeux.  Il laissa à Laury et à William le soin d’achever les derniers résistants et convergea vers l’homme.</w:t>
      </w:r>
      <w:r>
        <w:rPr>
          <w:rFonts w:ascii="Times New Roman" w:hAnsi="Times New Roman" w:cs="Times New Roman"/>
        </w:rPr>
        <w:br/>
        <w:t>« Qu’est ce que tu te bats bien ! Admira-t-il. Je peux te parler… seul à seul ? »</w:t>
      </w:r>
      <w:r>
        <w:rPr>
          <w:rFonts w:ascii="Times New Roman" w:hAnsi="Times New Roman" w:cs="Times New Roman"/>
        </w:rPr>
        <w:br/>
        <w:t>Il espérait que Shadow ne refuse pas, il coula un regard à Laury pour voir ce qu’elle faisait. Elle avait laissé William s’amuser et était entrain de rendre hommage à ceux qui étaient tombés, Laska, Tatiana, Mara et le groupe qu’elle avait ramené, tous avaient péris. Il reporta son attention sur Shadow.</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Qui aurait cru qu’on aurait pu gagner ? »</w:t>
      </w:r>
      <w:r>
        <w:rPr>
          <w:rFonts w:ascii="Times New Roman" w:hAnsi="Times New Roman" w:cs="Times New Roman"/>
        </w:rPr>
        <w:br/>
        <w:t>- Le destin... nous ne devions pas tomber lors que cette bataille...</w:t>
      </w:r>
      <w:r>
        <w:rPr>
          <w:rFonts w:ascii="Times New Roman" w:hAnsi="Times New Roman" w:cs="Times New Roman"/>
        </w:rPr>
        <w:br/>
      </w:r>
      <w:r>
        <w:rPr>
          <w:rFonts w:ascii="Times New Roman" w:hAnsi="Times New Roman" w:cs="Times New Roman"/>
        </w:rPr>
        <w:br/>
        <w:t>*Ciria ferma les yeux en souriant lorsqu'il la prit dans ses bras. La guerre était presque finie et elle s'accorda un moment de détente aux côtés de son amant. Mais le projet de Shadow revenait sans cesse dans sa tête et elle tenta de savoir ce que ferait Blitz...*</w:t>
      </w:r>
      <w:r>
        <w:rPr>
          <w:rFonts w:ascii="Times New Roman" w:hAnsi="Times New Roman" w:cs="Times New Roman"/>
        </w:rPr>
        <w:br/>
      </w:r>
      <w:r>
        <w:rPr>
          <w:rFonts w:ascii="Times New Roman" w:hAnsi="Times New Roman" w:cs="Times New Roman"/>
        </w:rPr>
        <w:br/>
        <w:t>- Si... si je trouvais un moyen de sauver le monde mais qu'en échange, je dois faire quelque chose... Est ce que tu accepterais mon choix ?</w:t>
      </w:r>
      <w:r>
        <w:rPr>
          <w:rFonts w:ascii="Times New Roman" w:hAnsi="Times New Roman" w:cs="Times New Roman"/>
        </w:rPr>
        <w:br/>
      </w:r>
      <w:r>
        <w:rPr>
          <w:rFonts w:ascii="Times New Roman" w:hAnsi="Times New Roman" w:cs="Times New Roman"/>
        </w:rPr>
        <w:br/>
        <w:t>*Shadow ne supportait les voir ensemble... Ciria lui était promise et la voir dans les bras d'un humain le révoltait. Soudain Léandre le rejoignit pendant que William se donnait à cœur joie en tuant les derniers ennemis.*</w:t>
      </w:r>
      <w:r>
        <w:rPr>
          <w:rFonts w:ascii="Times New Roman" w:hAnsi="Times New Roman" w:cs="Times New Roman"/>
        </w:rPr>
        <w:br/>
      </w:r>
      <w:r>
        <w:rPr>
          <w:rFonts w:ascii="Times New Roman" w:hAnsi="Times New Roman" w:cs="Times New Roman"/>
        </w:rPr>
        <w:br/>
        <w:t>- Qu’est ce que tu te bats bien ! Admira-t-il. Je peux te parler… seul à seul ?</w:t>
      </w:r>
      <w:r>
        <w:rPr>
          <w:rFonts w:ascii="Times New Roman" w:hAnsi="Times New Roman" w:cs="Times New Roman"/>
        </w:rPr>
        <w:br/>
        <w:t>- Presque aussi bien que toi. D'ailleurs c'est normal tu as toujours été le meilleur...</w:t>
      </w:r>
      <w:r>
        <w:rPr>
          <w:rFonts w:ascii="Times New Roman" w:hAnsi="Times New Roman" w:cs="Times New Roman"/>
        </w:rPr>
        <w:br/>
        <w:t>Je te suis... Mais de quoi veux-tu qu'on parle ?</w:t>
      </w:r>
      <w:r>
        <w:rPr>
          <w:rFonts w:ascii="Times New Roman" w:hAnsi="Times New Roman" w:cs="Times New Roman"/>
        </w:rPr>
        <w:br/>
      </w:r>
      <w:r>
        <w:rPr>
          <w:rFonts w:ascii="Times New Roman" w:hAnsi="Times New Roman" w:cs="Times New Roman"/>
        </w:rPr>
        <w:br/>
        <w:t>*Shadow tua ses adversaires avant de s'éloigner avec lui... Sans pour autant retirer son oeil du couple... Il secoua légèrement la tête pour retirer la terre de ses cheveux argentés sans être obligé d'enlever sa capuche.*</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 question de Ciria embrassa Blitz, il lui répondit comme il put : </w:t>
      </w:r>
      <w:r>
        <w:rPr>
          <w:rFonts w:ascii="Times New Roman" w:hAnsi="Times New Roman" w:cs="Times New Roman"/>
        </w:rPr>
        <w:br/>
        <w:t>« Tout dépend de ce que tu as pu offrir en échange. »</w:t>
      </w:r>
      <w:r>
        <w:rPr>
          <w:rFonts w:ascii="Times New Roman" w:hAnsi="Times New Roman" w:cs="Times New Roman"/>
        </w:rPr>
        <w:br/>
        <w:t>Dans le regard de la jeune femme, il y avait une lueur étrange qui l’inquiéta au plus haut point, il avait peur de savoir ce qu’elle avait promis.</w:t>
      </w:r>
      <w:r>
        <w:rPr>
          <w:rFonts w:ascii="Times New Roman" w:hAnsi="Times New Roman" w:cs="Times New Roman"/>
        </w:rPr>
        <w:br/>
      </w:r>
      <w:r>
        <w:rPr>
          <w:rFonts w:ascii="Times New Roman" w:hAnsi="Times New Roman" w:cs="Times New Roman"/>
        </w:rPr>
        <w:br/>
        <w:t>Léandre grimaça quand Shadow lui offrit un maigre compliment.</w:t>
      </w:r>
      <w:r>
        <w:rPr>
          <w:rFonts w:ascii="Times New Roman" w:hAnsi="Times New Roman" w:cs="Times New Roman"/>
        </w:rPr>
        <w:br/>
        <w:t>« Laisse tomber tes compliments, mon frère, je sais que tu m’en as toujours voulu d’être le préféré. »</w:t>
      </w:r>
      <w:r>
        <w:rPr>
          <w:rFonts w:ascii="Times New Roman" w:hAnsi="Times New Roman" w:cs="Times New Roman"/>
        </w:rPr>
        <w:br/>
        <w:t>Il n’y avait aucune rancœur dans son ton, juste une simple constatation.</w:t>
      </w:r>
      <w:r>
        <w:rPr>
          <w:rFonts w:ascii="Times New Roman" w:hAnsi="Times New Roman" w:cs="Times New Roman"/>
        </w:rPr>
        <w:br/>
        <w:t>« Qu’est ce que t’a offert Ciria en échange de ton aide ? »</w:t>
      </w:r>
      <w:r>
        <w:rPr>
          <w:rFonts w:ascii="Times New Roman" w:hAnsi="Times New Roman" w:cs="Times New Roman"/>
        </w:rPr>
        <w:br/>
        <w:t>Il connaissait déjà la réponse, sa mère le lui avait dite mais il voulait l’entendre de la bouche de Shadow.</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Tout dépend de ce que tu as pu offrir en échange. »</w:t>
      </w:r>
      <w:r>
        <w:rPr>
          <w:rFonts w:ascii="Times New Roman" w:hAnsi="Times New Roman" w:cs="Times New Roman"/>
        </w:rPr>
        <w:br/>
      </w:r>
      <w:r>
        <w:rPr>
          <w:rFonts w:ascii="Times New Roman" w:hAnsi="Times New Roman" w:cs="Times New Roman"/>
        </w:rPr>
        <w:br/>
        <w:t>*Blitz semblait embarrassé et n'osa pas trop en dire sans savoir ce qu'elle avait en tête... A sa réponse, elle regarda le champ de ruine comme si elle voulait se rassurer de la décision qu'elle avait prise. Ne sachant pas comment lui avouer, elle sourit simplement...*</w:t>
      </w:r>
      <w:r>
        <w:rPr>
          <w:rFonts w:ascii="Times New Roman" w:hAnsi="Times New Roman" w:cs="Times New Roman"/>
        </w:rPr>
        <w:br/>
      </w:r>
      <w:r>
        <w:rPr>
          <w:rFonts w:ascii="Times New Roman" w:hAnsi="Times New Roman" w:cs="Times New Roman"/>
        </w:rPr>
        <w:br/>
        <w:t>*Shadow regarda son frère en détail de ses yeux dissimulé. Il ne voulait pas qu'il découvre son secret sinon il aurait pitié de lui et Shadow ne supportait pas cette idée.*</w:t>
      </w:r>
      <w:r>
        <w:rPr>
          <w:rFonts w:ascii="Times New Roman" w:hAnsi="Times New Roman" w:cs="Times New Roman"/>
        </w:rPr>
        <w:br/>
      </w:r>
      <w:r>
        <w:rPr>
          <w:rFonts w:ascii="Times New Roman" w:hAnsi="Times New Roman" w:cs="Times New Roman"/>
        </w:rPr>
        <w:br/>
        <w:t>- Laisse tomber tes compliments, mon frère, je sais que tu m’en as toujours voulu d’être le préféré.</w:t>
      </w:r>
      <w:r>
        <w:rPr>
          <w:rFonts w:ascii="Times New Roman" w:hAnsi="Times New Roman" w:cs="Times New Roman"/>
        </w:rPr>
        <w:br/>
        <w:t>- C'est faux !! C'est à nos parents que j'en voulais... Tu étais mon modèle et quand tu es parti, je me suis retrouvé seul... Enfin c'est le passé.</w:t>
      </w:r>
      <w:r>
        <w:rPr>
          <w:rFonts w:ascii="Times New Roman" w:hAnsi="Times New Roman" w:cs="Times New Roman"/>
        </w:rPr>
        <w:br/>
        <w:t>- Qu’est ce que t’a offert Ciria en échange de ton aide ?</w:t>
      </w:r>
      <w:r>
        <w:rPr>
          <w:rFonts w:ascii="Times New Roman" w:hAnsi="Times New Roman" w:cs="Times New Roman"/>
        </w:rPr>
        <w:br/>
        <w:t>- Pourquoi tu veux le savoir ? Qu'est ce que ça va t'apporter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avait le visage grave, il n’aimait pas la tournure que prenaient les choses : </w:t>
      </w:r>
      <w:r>
        <w:rPr>
          <w:rFonts w:ascii="Times New Roman" w:hAnsi="Times New Roman" w:cs="Times New Roman"/>
        </w:rPr>
        <w:br/>
        <w:t>« Ne me crains pas, mon frère, je suis du même côté que toi. On m’a dit ce que tu t’apprêtais à faire, je n’ose y croire, ça ne te ressemble pas… Enfin ça ne ressemble pas à celui que j’ai connu. »</w:t>
      </w:r>
      <w:r>
        <w:rPr>
          <w:rFonts w:ascii="Times New Roman" w:hAnsi="Times New Roman" w:cs="Times New Roman"/>
        </w:rPr>
        <w:br/>
        <w:t>Il marqua une pause avant de reprendre.</w:t>
      </w:r>
      <w:r>
        <w:rPr>
          <w:rFonts w:ascii="Times New Roman" w:hAnsi="Times New Roman" w:cs="Times New Roman"/>
        </w:rPr>
        <w:br/>
        <w:t>« J’ai appris que Ciria avait offert… son âme… en échange de ton aide. Tu vois l’homme qui est avec elle, il l’aime, d’un amour tellement fort qu’il n’hésitera à te défier.</w:t>
      </w:r>
      <w:r>
        <w:rPr>
          <w:rFonts w:ascii="Times New Roman" w:hAnsi="Times New Roman" w:cs="Times New Roman"/>
        </w:rPr>
        <w:br/>
        <w:t>- Il va…</w:t>
      </w:r>
      <w:r>
        <w:rPr>
          <w:rFonts w:ascii="Times New Roman" w:hAnsi="Times New Roman" w:cs="Times New Roman"/>
        </w:rPr>
        <w:br/>
        <w:t>- Perdre, c’est certain. Ce n’est pas ça qui m’inquiète. Laury cherche un moyen de te sauter dessus, de se mesurer à toi. Je tiens tellement à elle qui si elle venait à partir, il n’y aurait plus de frère entre nous, plus rien. »</w:t>
      </w:r>
      <w:r>
        <w:rPr>
          <w:rFonts w:ascii="Times New Roman" w:hAnsi="Times New Roman" w:cs="Times New Roman"/>
        </w:rPr>
        <w:br/>
        <w:t>Il osa plonger son regard azur dans celui de Shadow, lui faisant bien comprendre qu’un combat entre eux deux ne mènerait à rien.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ne le craignait pas loin de là mais il ne comprenait pas son intérêt pour ces personnes. Il se tourna vers le couple et il ressentit de la jalousie au fond de lui.*</w:t>
      </w:r>
      <w:r>
        <w:rPr>
          <w:rFonts w:ascii="Times New Roman" w:hAnsi="Times New Roman" w:cs="Times New Roman"/>
        </w:rPr>
        <w:br/>
      </w:r>
      <w:r>
        <w:rPr>
          <w:rFonts w:ascii="Times New Roman" w:hAnsi="Times New Roman" w:cs="Times New Roman"/>
        </w:rPr>
        <w:br/>
        <w:t xml:space="preserve">- Tu veux vraiment savoir ? </w:t>
      </w:r>
      <w:r>
        <w:rPr>
          <w:rFonts w:ascii="Times New Roman" w:hAnsi="Times New Roman" w:cs="Times New Roman"/>
        </w:rPr>
        <w:br/>
      </w:r>
      <w:r>
        <w:rPr>
          <w:rFonts w:ascii="Times New Roman" w:hAnsi="Times New Roman" w:cs="Times New Roman"/>
        </w:rPr>
        <w:br/>
        <w:t>*Il hésita à en lui parler mais de toute manière il exécuterait son plan.*</w:t>
      </w:r>
      <w:r>
        <w:rPr>
          <w:rFonts w:ascii="Times New Roman" w:hAnsi="Times New Roman" w:cs="Times New Roman"/>
        </w:rPr>
        <w:br/>
      </w:r>
      <w:r>
        <w:rPr>
          <w:rFonts w:ascii="Times New Roman" w:hAnsi="Times New Roman" w:cs="Times New Roman"/>
        </w:rPr>
        <w:br/>
        <w:t>- Je le fais parce que Ciria me la demandé et parce que... Non elle ne m'a pas donné son âme je la veux entière pour moi tout seul. Je l'aime énormément mais à la dernière guerre, je n'ai pas eu le courage de lui dire quoi que ce soit... Mais aujourd'hui c'est différent.</w:t>
      </w:r>
      <w:r>
        <w:rPr>
          <w:rFonts w:ascii="Times New Roman" w:hAnsi="Times New Roman" w:cs="Times New Roman"/>
        </w:rPr>
        <w:br/>
      </w:r>
      <w:r>
        <w:rPr>
          <w:rFonts w:ascii="Times New Roman" w:hAnsi="Times New Roman" w:cs="Times New Roman"/>
        </w:rPr>
        <w:br/>
        <w:t>*Il s'éloigna légèrement mais tout en regardant son frère.*</w:t>
      </w:r>
      <w:r>
        <w:rPr>
          <w:rFonts w:ascii="Times New Roman" w:hAnsi="Times New Roman" w:cs="Times New Roman"/>
        </w:rPr>
        <w:br/>
      </w:r>
      <w:r>
        <w:rPr>
          <w:rFonts w:ascii="Times New Roman" w:hAnsi="Times New Roman" w:cs="Times New Roman"/>
        </w:rPr>
        <w:br/>
        <w:t>- Je respecterai le contrat à elle de le faire également. Je disparaîtrais avant que Laury ou Blitz ne tentent quoi que ce soit...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vit que Shadow allait partir, il fallait le retenir, lui faire comprendre.</w:t>
      </w:r>
      <w:r>
        <w:rPr>
          <w:rFonts w:ascii="Times New Roman" w:hAnsi="Times New Roman" w:cs="Times New Roman"/>
        </w:rPr>
        <w:br/>
        <w:t>« Raphaël. »</w:t>
      </w:r>
      <w:r>
        <w:rPr>
          <w:rFonts w:ascii="Times New Roman" w:hAnsi="Times New Roman" w:cs="Times New Roman"/>
        </w:rPr>
        <w:br/>
        <w:t>Le véritable nom de son frère lui échappa mais il parvint à capter son attention ou plutôt son malaise à l’écoute de ce nom.</w:t>
      </w:r>
      <w:r>
        <w:rPr>
          <w:rFonts w:ascii="Times New Roman" w:hAnsi="Times New Roman" w:cs="Times New Roman"/>
        </w:rPr>
        <w:br/>
        <w:t>« Je sais ce que dit ton cœur, mon frère, mais ce n’est pas ça l’amour. Ce n’est pas forcer celle qu’on aime à rester toute sa vie avec quelqu’un qu’elle n’aime pas. S’habituer à ta présence, peut être, elle ne t’aimera jamais comme elle l’aime lui et tu ne peux rien contre ça. »</w:t>
      </w:r>
      <w:r>
        <w:rPr>
          <w:rFonts w:ascii="Times New Roman" w:hAnsi="Times New Roman" w:cs="Times New Roman"/>
        </w:rPr>
        <w:br/>
        <w:t>Il peinait à lui dire des paroles aussi dures mais il devait aller jusqu’au bout.</w:t>
      </w:r>
      <w:r>
        <w:rPr>
          <w:rFonts w:ascii="Times New Roman" w:hAnsi="Times New Roman" w:cs="Times New Roman"/>
        </w:rPr>
        <w:br/>
        <w:t>« Si tu arraches Ciria des bras de Blitz, il te traquera, il te chercha jusqu’à son dernier souffle. Il sera prêt à tout, même vendre son âme pour la retrouver.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Raphaël. »</w:t>
      </w:r>
      <w:r>
        <w:rPr>
          <w:rFonts w:ascii="Times New Roman" w:hAnsi="Times New Roman" w:cs="Times New Roman"/>
        </w:rPr>
        <w:br/>
      </w:r>
      <w:r>
        <w:rPr>
          <w:rFonts w:ascii="Times New Roman" w:hAnsi="Times New Roman" w:cs="Times New Roman"/>
        </w:rPr>
        <w:br/>
        <w:t>*Ce prénom... Ce prénom resurgit avec tous ses souvenirs et lorsqu'il se retourna, regarda à nouveau son frère en colère.*</w:t>
      </w:r>
      <w:r>
        <w:rPr>
          <w:rFonts w:ascii="Times New Roman" w:hAnsi="Times New Roman" w:cs="Times New Roman"/>
        </w:rPr>
        <w:br/>
      </w:r>
      <w:r>
        <w:rPr>
          <w:rFonts w:ascii="Times New Roman" w:hAnsi="Times New Roman" w:cs="Times New Roman"/>
        </w:rPr>
        <w:br/>
        <w:t>- Ne prononce plus jamais ce nom !! (Il serra les poings très fort). Raphaël est mort !</w:t>
      </w:r>
      <w:r>
        <w:rPr>
          <w:rFonts w:ascii="Times New Roman" w:hAnsi="Times New Roman" w:cs="Times New Roman"/>
        </w:rPr>
        <w:br/>
        <w:t>- Si tu arraches Ciria des bras de Blitz, il te traquera, il te chercha jusqu’à son dernier souffle. Il sera prêt à tout, même vendre son âme pour la retrouver.</w:t>
      </w:r>
      <w:r>
        <w:rPr>
          <w:rFonts w:ascii="Times New Roman" w:hAnsi="Times New Roman" w:cs="Times New Roman"/>
        </w:rPr>
        <w:br/>
        <w:t>- Il ne pourra me retrouver. J'ai un royaume à moi seul et je connais les moindres trappes secrètes. Il devra se faire une idée !! Je n'ai pas l'intention de reculer !!</w:t>
      </w:r>
      <w:r>
        <w:rPr>
          <w:rFonts w:ascii="Times New Roman" w:hAnsi="Times New Roman" w:cs="Times New Roman"/>
        </w:rPr>
        <w:br/>
      </w:r>
      <w:r>
        <w:rPr>
          <w:rFonts w:ascii="Times New Roman" w:hAnsi="Times New Roman" w:cs="Times New Roman"/>
        </w:rPr>
        <w:br/>
        <w:t>*Léandre n'avait réussi qu'à le mettre en colère et renforcer ainsi sa détermination. Ciria qui, plus loin, avait écouté la conversation, se leva brusquement et courut vers Shadow. Quand ce dernier se retourna il fit un bond en reculant à la vue de l'ange. Elle souriait mais son visage était sombre et triste.*</w:t>
      </w:r>
      <w:r>
        <w:rPr>
          <w:rFonts w:ascii="Times New Roman" w:hAnsi="Times New Roman" w:cs="Times New Roman"/>
        </w:rPr>
        <w:br/>
      </w:r>
      <w:r>
        <w:rPr>
          <w:rFonts w:ascii="Times New Roman" w:hAnsi="Times New Roman" w:cs="Times New Roman"/>
        </w:rPr>
        <w:br/>
        <w:t>- Ciria ?</w:t>
      </w:r>
      <w:r>
        <w:rPr>
          <w:rFonts w:ascii="Times New Roman" w:hAnsi="Times New Roman" w:cs="Times New Roman"/>
        </w:rPr>
        <w:br/>
        <w:t>- Tu as rempli la part de notre accord. Je suis une femme de paroles et je tiendrai la mienne...</w:t>
      </w:r>
      <w:r>
        <w:rPr>
          <w:rFonts w:ascii="Times New Roman" w:hAnsi="Times New Roman" w:cs="Times New Roman"/>
        </w:rPr>
        <w:br/>
      </w:r>
      <w:r>
        <w:rPr>
          <w:rFonts w:ascii="Times New Roman" w:hAnsi="Times New Roman" w:cs="Times New Roman"/>
        </w:rPr>
        <w:br/>
        <w:t>*Elle s'apprêta à venir vers lui quand son cœur se brisa et la rendit fiévreuse. Elle cacha son mal être et envoya un baiser à Blitz puis ferma les yeux pour éviter de s'effondrer.*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avait bien vu que Ciria n’allait pas bien, il sentit la peine l’envahir. Il avait du mal à contenir ses larmes, il connaissait l’issue, son frère allait mourir. Les puissances célestes ne le laisseraient pas prendre Ciria et s’il y parvenait, cette dernière mourrait de chagrin.</w:t>
      </w:r>
      <w:r>
        <w:rPr>
          <w:rFonts w:ascii="Times New Roman" w:hAnsi="Times New Roman" w:cs="Times New Roman"/>
        </w:rPr>
        <w:br/>
        <w:t>« Tu n’apporteras que la mort si tu fais ça, murmura-t-il assez fort pour qu’on puisse l’entendre. Moi qui avais toujours cru en toi qui avais ignoré ce qu’on pouvait dire sur toi, je suis déçu de voir qu’ils avaient raison. »</w:t>
      </w:r>
      <w:r>
        <w:rPr>
          <w:rFonts w:ascii="Times New Roman" w:hAnsi="Times New Roman" w:cs="Times New Roman"/>
        </w:rPr>
        <w:br/>
        <w:t>Il se détourna, l’âme en peine, il avait bien prit soin de ne pas dévoilé son lien avec Shadow. Il lui jeta un ultime regard et lui dit adieu.</w:t>
      </w:r>
      <w:r>
        <w:rPr>
          <w:rFonts w:ascii="Times New Roman" w:hAnsi="Times New Roman" w:cs="Times New Roman"/>
        </w:rPr>
        <w:br/>
      </w:r>
      <w:r>
        <w:rPr>
          <w:rFonts w:ascii="Times New Roman" w:hAnsi="Times New Roman" w:cs="Times New Roman"/>
        </w:rPr>
        <w:br/>
        <w:t>Blitz vit Ciria se lever sans explication et se diriger vers Shadow. Il comprit alors et son sang se glaça. Il sortit son épée et courut vers l’homme, il ne le battrait peut être pas mais il ne le laisserait pas emporter celle qu’il aime tant. Laury le voyant passer posa la main sur la garde de son épée et s’approcha du groupe. Blitz était déjà arrivé, il tremblait de rage.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 moquait de ce que disait son frère mais quand il vit la maladie s'inscrire sur le visage de celle qu'il aimait ainsi que ses larmes, cela en fut trop... Shadow ne pensait pas que ce serait aussi dur. Il vit Blitz arriver en courant, l'arme à la main mais ne bougea pas...</w:t>
      </w:r>
      <w:r>
        <w:rPr>
          <w:rFonts w:ascii="Times New Roman" w:hAnsi="Times New Roman" w:cs="Times New Roman"/>
        </w:rPr>
        <w:br/>
        <w:t>Ciria posa sa main sur le torse de Blitz et tenta de lui sourire.*</w:t>
      </w:r>
      <w:r>
        <w:rPr>
          <w:rFonts w:ascii="Times New Roman" w:hAnsi="Times New Roman" w:cs="Times New Roman"/>
        </w:rPr>
        <w:br/>
      </w:r>
      <w:r>
        <w:rPr>
          <w:rFonts w:ascii="Times New Roman" w:hAnsi="Times New Roman" w:cs="Times New Roman"/>
        </w:rPr>
        <w:br/>
        <w:t>- C'est pour votre bien à tous, mon amour...</w:t>
      </w:r>
      <w:r>
        <w:rPr>
          <w:rFonts w:ascii="Times New Roman" w:hAnsi="Times New Roman" w:cs="Times New Roman"/>
        </w:rPr>
        <w:br/>
      </w:r>
      <w:r>
        <w:rPr>
          <w:rFonts w:ascii="Times New Roman" w:hAnsi="Times New Roman" w:cs="Times New Roman"/>
        </w:rPr>
        <w:br/>
        <w:t>*Elle avait dit ses paroles pour les convaincre mais elle n'en était pas convaincue. Le groupe fut également rejoint par Laury. Shadow se décida alors après plusieurs minutes de silence...*</w:t>
      </w:r>
      <w:r>
        <w:rPr>
          <w:rFonts w:ascii="Times New Roman" w:hAnsi="Times New Roman" w:cs="Times New Roman"/>
        </w:rPr>
        <w:br/>
      </w:r>
      <w:r>
        <w:rPr>
          <w:rFonts w:ascii="Times New Roman" w:hAnsi="Times New Roman" w:cs="Times New Roman"/>
        </w:rPr>
        <w:br/>
        <w:t>- Léandre ne pars pas... Je ne peux pas ! J'étais bien décidé à t'avoir pour moi Ciria. Parce que tu respires la joie de vivre, tu es très belle et tu possèdes une âme pure. Je pensais qu'en t'ayant à mes cotés, ma vie ne serait plus noire et tu apporterais la lumière mais je me trompais... Si tu viens avec moi je serais malheureux aussi car tu n'aurais plus le même visage...</w:t>
      </w:r>
      <w:r>
        <w:rPr>
          <w:rFonts w:ascii="Times New Roman" w:hAnsi="Times New Roman" w:cs="Times New Roman"/>
        </w:rPr>
        <w:br/>
      </w:r>
      <w:r>
        <w:rPr>
          <w:rFonts w:ascii="Times New Roman" w:hAnsi="Times New Roman" w:cs="Times New Roman"/>
        </w:rPr>
        <w:br/>
        <w:t>*Shadow leva les bras en reculant et des pierres noires sortirent du sol.*</w:t>
      </w:r>
      <w:r>
        <w:rPr>
          <w:rFonts w:ascii="Times New Roman" w:hAnsi="Times New Roman" w:cs="Times New Roman"/>
        </w:rPr>
        <w:br/>
      </w:r>
      <w:r>
        <w:rPr>
          <w:rFonts w:ascii="Times New Roman" w:hAnsi="Times New Roman" w:cs="Times New Roman"/>
        </w:rPr>
        <w:br/>
        <w:t>- Ciria, je t'aime toujours mais si je dois mourir en te perdant, je préfère te laisser ici avec cet humain que tu sembles aimer tant... Au fond de moi je crois que je recherchais surtout la lumière et... la confiance de mon frère...</w:t>
      </w:r>
      <w:r>
        <w:rPr>
          <w:rFonts w:ascii="Times New Roman" w:hAnsi="Times New Roman" w:cs="Times New Roman"/>
        </w:rPr>
        <w:br/>
      </w:r>
      <w:r>
        <w:rPr>
          <w:rFonts w:ascii="Times New Roman" w:hAnsi="Times New Roman" w:cs="Times New Roman"/>
        </w:rPr>
        <w:br/>
        <w:t>*Il tourna son regard vers Léandre et attira ainsi son attention. Il ne savait pas pourquoi il disait tout ça mais apparemment la magie de Ciria était immensément grande. Shadow se plaça dos au miroir pour regarder une dernière fois le groupe...*</w:t>
      </w:r>
      <w:r>
        <w:rPr>
          <w:rFonts w:ascii="Times New Roman" w:hAnsi="Times New Roman" w:cs="Times New Roman"/>
        </w:rPr>
        <w:br/>
      </w:r>
      <w:r>
        <w:rPr>
          <w:rFonts w:ascii="Times New Roman" w:hAnsi="Times New Roman" w:cs="Times New Roman"/>
        </w:rPr>
        <w:br/>
        <w:t>- Tu diras à Mathilda que j'ai fait échouer ses plans, dit il à Léandre sur un ton ironique.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le regarda partir sans rien dire.</w:t>
      </w:r>
      <w:r>
        <w:rPr>
          <w:rFonts w:ascii="Times New Roman" w:hAnsi="Times New Roman" w:cs="Times New Roman"/>
        </w:rPr>
        <w:br/>
        <w:t>« Tu diras à Mathilda que j'ai fait échouer ses plans, dit il à Léandre sur un ton ironique. »</w:t>
      </w:r>
      <w:r>
        <w:rPr>
          <w:rFonts w:ascii="Times New Roman" w:hAnsi="Times New Roman" w:cs="Times New Roman"/>
        </w:rPr>
        <w:br/>
        <w:t xml:space="preserve">Il eut un sourire amer, Mathilda voulait la paix, et elle l’a eue. Il ne voulait pas que Shadow parte ainsi, pas comme ça. Il aurait voulu le rattraper mais au milieu de ses amis, ça aurait eu l’air étrange. Il le regarda encore une fois et prit d’un coup de folie lui retint le poignet. Il se plaça devant lui pour que les autres ne puissent pas saisir ce qu’il disait : </w:t>
      </w:r>
      <w:r>
        <w:rPr>
          <w:rFonts w:ascii="Times New Roman" w:hAnsi="Times New Roman" w:cs="Times New Roman"/>
        </w:rPr>
        <w:br/>
        <w:t>« Ne pars pas, mon frère, la lumière, le bonheur, tu peux le trouver ici.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allait repartir dans son univers, dans ses Ténèbres quotidiennes... Il se retourna mais fut retenu par une main puissante mais sans menace. Il se retourna alors...*</w:t>
      </w:r>
      <w:r>
        <w:rPr>
          <w:rFonts w:ascii="Times New Roman" w:hAnsi="Times New Roman" w:cs="Times New Roman"/>
        </w:rPr>
        <w:br/>
      </w:r>
      <w:r>
        <w:rPr>
          <w:rFonts w:ascii="Times New Roman" w:hAnsi="Times New Roman" w:cs="Times New Roman"/>
        </w:rPr>
        <w:br/>
        <w:t xml:space="preserve">- Ne pars pas, mon frère, la lumière, le bonheur, tu peux le trouver ici. </w:t>
      </w:r>
      <w:r>
        <w:rPr>
          <w:rFonts w:ascii="Times New Roman" w:hAnsi="Times New Roman" w:cs="Times New Roman"/>
        </w:rPr>
        <w:br/>
        <w:t>- Non Léandre... J'ai de nouveau tout perdu et je commence à avoir l'habitude... Je ne verrai jamais la lumière et le bonheur... La femme que j'aimais m'a été enlevée et jamais non plus je ne l'aurai...</w:t>
      </w:r>
      <w:r>
        <w:rPr>
          <w:rFonts w:ascii="Times New Roman" w:hAnsi="Times New Roman" w:cs="Times New Roman"/>
        </w:rPr>
        <w:br/>
      </w:r>
      <w:r>
        <w:rPr>
          <w:rFonts w:ascii="Times New Roman" w:hAnsi="Times New Roman" w:cs="Times New Roman"/>
        </w:rPr>
        <w:br/>
        <w:t>*Il se défit de son étreinte lentement puis baissa la tête un instant et versa une larme. Il l'essuya bien vite mais contre tout attente, il enleva doucement sa capuche. Il avait des courts cheveux argentés avec un tatouage tout autour du cou. Sa peau au niveau de ses yeux était plus brunie que le reste du visage et ses yeux étaient ouverts... Mais sans pupille... Il n'y avait qu'un néant bleu azur fixant l'horizon pour l'éternité. Shadow ne voyait pas mais il ressentait la chaleur des corps ce qui l'aidait à repérer les gens...*</w:t>
      </w:r>
      <w:r>
        <w:rPr>
          <w:rFonts w:ascii="Times New Roman" w:hAnsi="Times New Roman" w:cs="Times New Roman"/>
        </w:rPr>
        <w:br/>
      </w:r>
      <w:r>
        <w:rPr>
          <w:rFonts w:ascii="Times New Roman" w:hAnsi="Times New Roman" w:cs="Times New Roman"/>
        </w:rPr>
        <w:br/>
        <w:t>- Je me suis damné pour elle... Maintenant je ne suis plus rien mon frère...</w:t>
      </w:r>
      <w:r>
        <w:rPr>
          <w:rFonts w:ascii="Times New Roman" w:hAnsi="Times New Roman" w:cs="Times New Roman"/>
        </w:rPr>
        <w:br/>
      </w:r>
      <w:r>
        <w:rPr>
          <w:rFonts w:ascii="Times New Roman" w:hAnsi="Times New Roman" w:cs="Times New Roman"/>
        </w:rPr>
        <w:br/>
        <w:t>*Ciria aurait voulut éclater sa joie en constatant que Shadow avait renoncé à son plan... Mais elle se retrouva vite au sol quand il retira sa capuche, comme si tout son coté noir était visible à tous et vint la toucher. Elle ferma les yeux, la main sur le cœur, priant pour son âme...*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il enleva sa capuche, Léandre voulut intervenir mais c’est étonnement Laury qui le fit. Elle s’approcha de lui doucement et posa une main compatissante sur son épaule. Elle s’approcha doucement de son oreille, il n’y aurait que lui qui entendrait ce qu’elle dirait.</w:t>
      </w:r>
      <w:r>
        <w:rPr>
          <w:rFonts w:ascii="Times New Roman" w:hAnsi="Times New Roman" w:cs="Times New Roman"/>
        </w:rPr>
        <w:br/>
        <w:t>« Damnés, nous le sommes tous ici, je ne prétends pas pouvoir te comprendre ni même parvenir à lever le poids qui visiblement s’abat sur ton cœur. Un amour à sens unique est, à mon sens, le pire des châtiments qu’on puisse imposer à un homme. Redonne la liberté à ton cœur et tu pourras voir comme le bonheur est simple à obtenir. »</w:t>
      </w:r>
      <w:r>
        <w:rPr>
          <w:rFonts w:ascii="Times New Roman" w:hAnsi="Times New Roman" w:cs="Times New Roman"/>
        </w:rPr>
        <w:br/>
        <w:t>Elle ferma les yeux se souvenant de ce qui s’est passé, sa trahison envers Léandre quand elle est tombée dans les bras de Vane, la façon dont elle l’a tué, il y a dix ans. Elle vit le visage de Shadow se lever vers elle. Il semblait avoir eu les mêmes visions qu’elle.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 sentit mal un instant lorsque Laury s'approcha de lui. Elle posa sur son épaule une main étrangement compatissante...</w:t>
      </w:r>
      <w:r>
        <w:rPr>
          <w:rFonts w:ascii="Times New Roman" w:hAnsi="Times New Roman" w:cs="Times New Roman"/>
        </w:rPr>
        <w:br/>
      </w:r>
      <w:r>
        <w:rPr>
          <w:rFonts w:ascii="Times New Roman" w:hAnsi="Times New Roman" w:cs="Times New Roman"/>
        </w:rPr>
        <w:br/>
        <w:t>- Damnés, nous le sommes tous ici, je ne prétends pas pouvoir te comprendre ni même parvenir à lever le poids qui visiblement s’abat sur ton cœur. Un amour à sens unique est, à mon sens, le pire des châtiments qu’on puisse imposer à un homme. Redonne la liberté à ton cœur et tu pourras voir comme le bonheur est simple à obtenir.</w:t>
      </w:r>
      <w:r>
        <w:rPr>
          <w:rFonts w:ascii="Times New Roman" w:hAnsi="Times New Roman" w:cs="Times New Roman"/>
        </w:rPr>
        <w:br/>
        <w:t>- Mon cœur ne peut être réparé... Cependant je peux racheter mes fautes en quittant mes Ténèbres éternelles pour me rattraper le temps perdu avec mon frère et renouer le contact avec les gens... C'est toujours un début... Je ne promets pas que je vais y arriver mais quand je vous regarde... Vous êtes tous liés par un secret, un sentiment ou autre chose ce qui vous réconcilie à chaque fois que votre équipe vole en éclat...</w:t>
      </w:r>
      <w:r>
        <w:rPr>
          <w:rFonts w:ascii="Times New Roman" w:hAnsi="Times New Roman" w:cs="Times New Roman"/>
        </w:rPr>
        <w:br/>
      </w:r>
      <w:r>
        <w:rPr>
          <w:rFonts w:ascii="Times New Roman" w:hAnsi="Times New Roman" w:cs="Times New Roman"/>
        </w:rPr>
        <w:br/>
        <w:t>*Il regarda Ciria et réussit à sourire pour la première fois de toute son existence. Si on lui avait dit un jour que c'était une de ses ennemies qui lui délivrait de sa peine par quelques paroles, il ne l'aurait jamais cru... Il voulut remettre sa capuche puis décida qu'il était temps de mettre en arrière le passé...*</w:t>
      </w:r>
      <w:r>
        <w:rPr>
          <w:rFonts w:ascii="Times New Roman" w:hAnsi="Times New Roman" w:cs="Times New Roman"/>
        </w:rPr>
        <w:br/>
      </w:r>
      <w:r>
        <w:rPr>
          <w:rFonts w:ascii="Times New Roman" w:hAnsi="Times New Roman" w:cs="Times New Roman"/>
        </w:rPr>
        <w:br/>
        <w:t>*Ciria releva la tête et lui rendit son sourire, se sentant mieux au fur et à mesure de l'état mental de Shadow.*</w:t>
      </w:r>
      <w:r>
        <w:rPr>
          <w:rFonts w:ascii="Times New Roman" w:hAnsi="Times New Roman" w:cs="Times New Roman"/>
        </w:rPr>
        <w:br/>
      </w:r>
      <w:r>
        <w:rPr>
          <w:rFonts w:ascii="Times New Roman" w:hAnsi="Times New Roman" w:cs="Times New Roman"/>
        </w:rPr>
        <w:br/>
        <w:t>- Ton frère, je suis sure, doit être fier de toi !, dit elle doucement, en jetant un oeil à Léandre.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observait la scène et pensant. Il réfléchissait et l’idée s’imposa d’elle-même. Il fit un pas en avant et hurla au ciel : </w:t>
      </w:r>
      <w:r>
        <w:rPr>
          <w:rFonts w:ascii="Times New Roman" w:hAnsi="Times New Roman" w:cs="Times New Roman"/>
        </w:rPr>
        <w:br/>
        <w:t>« Mathilda, apparaît devant moi. »</w:t>
      </w:r>
      <w:r>
        <w:rPr>
          <w:rFonts w:ascii="Times New Roman" w:hAnsi="Times New Roman" w:cs="Times New Roman"/>
        </w:rPr>
        <w:br/>
        <w:t>A peine eut-il prononcé ces mots qu’une vieille femme se matérialisa, elle semblait beaucoup plus inquiète que d’habitude.</w:t>
      </w:r>
      <w:r>
        <w:rPr>
          <w:rFonts w:ascii="Times New Roman" w:hAnsi="Times New Roman" w:cs="Times New Roman"/>
        </w:rPr>
        <w:br/>
        <w:t>« Léandre, je te l’ai dit, je ne peux pas intervenir, dit-elle d’une voix fluette.</w:t>
      </w:r>
      <w:r>
        <w:rPr>
          <w:rFonts w:ascii="Times New Roman" w:hAnsi="Times New Roman" w:cs="Times New Roman"/>
        </w:rPr>
        <w:br/>
        <w:t>- Garde ces remarques pour les autres anges, la rabroua-t-il avec cependant un certain respect dans la voix, qui a détruit le mage qui ennuyait le groupe ? Qui a modifié les pensées de roi pour qu’il nous envoie des renforts ? Qui a mis dans la tête de Cirion l’idée que je pourrais être utile ? Ne me dis pas que tu n’es jamais intervenue !!!</w:t>
      </w:r>
      <w:r>
        <w:rPr>
          <w:rFonts w:ascii="Times New Roman" w:hAnsi="Times New Roman" w:cs="Times New Roman"/>
        </w:rPr>
        <w:br/>
        <w:t>- Léandre, je ne peux pas, j’ai promis à ton…</w:t>
      </w:r>
      <w:r>
        <w:rPr>
          <w:rFonts w:ascii="Times New Roman" w:hAnsi="Times New Roman" w:cs="Times New Roman"/>
        </w:rPr>
        <w:br/>
        <w:t>- Qu’il fasse preuve d’un peu de miséricorde !!!</w:t>
      </w:r>
      <w:r>
        <w:rPr>
          <w:rFonts w:ascii="Times New Roman" w:hAnsi="Times New Roman" w:cs="Times New Roman"/>
        </w:rPr>
        <w:br/>
        <w:t>- Seigneur, ne dis pas ça, ne le renie pas.</w:t>
      </w:r>
      <w:r>
        <w:rPr>
          <w:rFonts w:ascii="Times New Roman" w:hAnsi="Times New Roman" w:cs="Times New Roman"/>
        </w:rPr>
        <w:br/>
        <w:t>- Je le renierai autant de fois qu’il le faudra, il peut faire quelque chose, il peut intervenir. »</w:t>
      </w:r>
      <w:r>
        <w:rPr>
          <w:rFonts w:ascii="Times New Roman" w:hAnsi="Times New Roman" w:cs="Times New Roman"/>
        </w:rPr>
        <w:br/>
        <w:t xml:space="preserve">Le regard de Léandre était étrange, Laury ne comprenait pas ce qu’il faisait mais voyant une expression au moins aussi bizarre sur le visage de Shadow, elle se dit que les choses s’annonçaient mal. Elle voulut dire quelque chose dans une grande lumière emplit l’espace quand elle put voir à nouveau, il y avait un homme debout devant Léandre, il avait le visage dur mais pourtant dans ses yeux, un éclat de bonheur était pourtant présent. Léandre ne lâcha pas l’homme du regard, Mathilda semblait se tasser sur elle-même. Le jeune homme reprit son ton fougueux : </w:t>
      </w:r>
      <w:r>
        <w:rPr>
          <w:rFonts w:ascii="Times New Roman" w:hAnsi="Times New Roman" w:cs="Times New Roman"/>
        </w:rPr>
        <w:br/>
        <w:t>« Faites preuve de miséricorde, père, vous pouvez faire quelque chose. »</w:t>
      </w:r>
      <w:r>
        <w:rPr>
          <w:rFonts w:ascii="Times New Roman" w:hAnsi="Times New Roman" w:cs="Times New Roman"/>
        </w:rPr>
        <w:br/>
        <w:t>Lethiel regarda son fils comme s’il avait un étranger devant lui, son regard tomba ensuite sur Shadow et on put y lire un profond dégoût.</w:t>
      </w:r>
      <w:r>
        <w:rPr>
          <w:rFonts w:ascii="Times New Roman" w:hAnsi="Times New Roman" w:cs="Times New Roman"/>
        </w:rPr>
        <w:br/>
        <w:t>« Tu oses me renier, dit-il à Léandre.</w:t>
      </w:r>
      <w:r>
        <w:rPr>
          <w:rFonts w:ascii="Times New Roman" w:hAnsi="Times New Roman" w:cs="Times New Roman"/>
        </w:rPr>
        <w:br/>
        <w:t>- Autant de fois qu’il le faudra, je ne pourrais jamais vivre heureux en sachant ce qu’il vit.</w:t>
      </w:r>
      <w:r>
        <w:rPr>
          <w:rFonts w:ascii="Times New Roman" w:hAnsi="Times New Roman" w:cs="Times New Roman"/>
        </w:rPr>
        <w:br/>
        <w:t>- Et qu’es-tu prêt à sacrifier pour ça ?</w:t>
      </w:r>
      <w:r>
        <w:rPr>
          <w:rFonts w:ascii="Times New Roman" w:hAnsi="Times New Roman" w:cs="Times New Roman"/>
        </w:rPr>
        <w:br/>
        <w:t>- Tout, tout ce qui me rend heureux. »</w:t>
      </w:r>
      <w:r>
        <w:rPr>
          <w:rFonts w:ascii="Times New Roman" w:hAnsi="Times New Roman" w:cs="Times New Roman"/>
        </w:rPr>
        <w:br/>
        <w:t>Il avait pesé ses paroles et les savait lourdes de sens. Lethiel le regarda une dernière fois.</w:t>
      </w:r>
      <w:r>
        <w:rPr>
          <w:rFonts w:ascii="Times New Roman" w:hAnsi="Times New Roman" w:cs="Times New Roman"/>
        </w:rPr>
        <w:br/>
        <w:t>« Qu’il en soit ainsi ! »</w:t>
      </w:r>
      <w:r>
        <w:rPr>
          <w:rFonts w:ascii="Times New Roman" w:hAnsi="Times New Roman" w:cs="Times New Roman"/>
        </w:rPr>
        <w:br/>
        <w:t>Il y eut à nouveau une lumière aveuglante et quand elle revint à la normale, Shadow avait retrouvé son visage d’antan. Léandre eut un sourire heureux en le voyant, mais il fondit soudain comme neige au soleil. Laury était au sol, elle ne bougeait plus. Il resta quelques secondes à observer la scène sans la comprendre puis se précipita vers son corps.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ne savait pas ce qu'il se passait. Il eut un mouvement de panique quand il entendit la voix étrange de Léandre et ressentit la présence de son père... Il ne voulait pas non car il savait ce qu'allait faire Léandre. Il recula rapidement comme s’il voulait s'échapper mais rien à faire... Les paroles de son frère étaient lourdes et Shadow ne put ouvrir la bouche. Apres ça, Laury s'écroula au sol...</w:t>
      </w:r>
      <w:r>
        <w:rPr>
          <w:rFonts w:ascii="Times New Roman" w:hAnsi="Times New Roman" w:cs="Times New Roman"/>
        </w:rPr>
        <w:br/>
        <w:t>Et cette vision, il pouvait la voir ! Il porta ses mains à ses yeux, sa peau ne lui faisait plus mal et il voyait les autres... Mais il voyait surtout le corps de Laury... Il s'approcha de Léandre lentement en colère et triste.*</w:t>
      </w:r>
      <w:r>
        <w:rPr>
          <w:rFonts w:ascii="Times New Roman" w:hAnsi="Times New Roman" w:cs="Times New Roman"/>
        </w:rPr>
        <w:br/>
      </w:r>
      <w:r>
        <w:rPr>
          <w:rFonts w:ascii="Times New Roman" w:hAnsi="Times New Roman" w:cs="Times New Roman"/>
        </w:rPr>
        <w:br/>
        <w:t>- Pourquoi tu as fais ça ? !!!! Pourquoi elle ?? Je ne voulais pas... Tu n'avais pas le droit de faire ça !!!</w:t>
      </w:r>
      <w:r>
        <w:rPr>
          <w:rFonts w:ascii="Times New Roman" w:hAnsi="Times New Roman" w:cs="Times New Roman"/>
        </w:rPr>
        <w:br/>
      </w:r>
      <w:r>
        <w:rPr>
          <w:rFonts w:ascii="Times New Roman" w:hAnsi="Times New Roman" w:cs="Times New Roman"/>
        </w:rPr>
        <w:br/>
        <w:t>*Shadow se sentait énormément coupable de ce qui arrivait à Laury... Il ne pouvait plus se contrôler et fonça à toute allure vers ses cailloux pour retourner dans les Ténèbres. Là, il hurla à genoux le nom de son père.*</w:t>
      </w:r>
      <w:r>
        <w:rPr>
          <w:rFonts w:ascii="Times New Roman" w:hAnsi="Times New Roman" w:cs="Times New Roman"/>
        </w:rPr>
        <w:br/>
      </w:r>
      <w:r>
        <w:rPr>
          <w:rFonts w:ascii="Times New Roman" w:hAnsi="Times New Roman" w:cs="Times New Roman"/>
        </w:rPr>
        <w:br/>
        <w:t>- LETHIEL !!!! Reviens je dois te parler tout de suite !!!</w:t>
      </w:r>
      <w:r>
        <w:rPr>
          <w:rFonts w:ascii="Times New Roman" w:hAnsi="Times New Roman" w:cs="Times New Roman"/>
        </w:rPr>
        <w:br/>
      </w:r>
      <w:r>
        <w:rPr>
          <w:rFonts w:ascii="Times New Roman" w:hAnsi="Times New Roman" w:cs="Times New Roman"/>
        </w:rPr>
        <w:br/>
        <w:t>*Il fallait qu'il répare l'idée complètement idiote de son frère. Il ne méritait pas d'avoir la vie de Laury sur la conscience et de continuer à vivre comme si de rien était.*</w:t>
      </w:r>
      <w:r>
        <w:rPr>
          <w:rFonts w:ascii="Times New Roman" w:hAnsi="Times New Roman" w:cs="Times New Roman"/>
        </w:rPr>
        <w:br/>
      </w:r>
      <w:r>
        <w:rPr>
          <w:rFonts w:ascii="Times New Roman" w:hAnsi="Times New Roman" w:cs="Times New Roman"/>
        </w:rPr>
        <w:br/>
        <w:t>*Ciria de son coté n'en revenait pas. Elle affichait un regard très inquiet et surtout terrorisé... Elle tourna de l’œil et sombra dans l'inconscience. William qui regardait si personne n'avait survécu chez les ennemis, ressentit son aura disparaître et se précipita vers le groupe. Il constata les deux femmes au sol et Shadow qui avait disparut. Il comprit immédiatement.*</w:t>
      </w:r>
      <w:r>
        <w:rPr>
          <w:rFonts w:ascii="Times New Roman" w:hAnsi="Times New Roman" w:cs="Times New Roman"/>
        </w:rPr>
        <w:br/>
      </w:r>
      <w:r>
        <w:rPr>
          <w:rFonts w:ascii="Times New Roman" w:hAnsi="Times New Roman" w:cs="Times New Roman"/>
        </w:rPr>
        <w:br/>
        <w:t>- Bravo ! Ciria se démène pour la sauver et fait tout pour que vous restiez ensemble et toi, tu la tues. Bien joué...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était restée là, à observer la scène, un sourire au coin des lèvres. Quand elle vit tout le monde partir, elle s’approcha. Léandre était près du corps de Laury, il ne disait rien, il subissait les reproches de Cirion. Mathilda convergea vers eux.</w:t>
      </w:r>
      <w:r>
        <w:rPr>
          <w:rFonts w:ascii="Times New Roman" w:hAnsi="Times New Roman" w:cs="Times New Roman"/>
        </w:rPr>
        <w:br/>
        <w:t>« Je n’aurais jamais cru que tu sois aussi astucieux, dit-elle en posant la main sur son épaule. Je n’aurais jamais cru que tu aurais le cran de lui tenir tête ainsi. »</w:t>
      </w:r>
      <w:r>
        <w:rPr>
          <w:rFonts w:ascii="Times New Roman" w:hAnsi="Times New Roman" w:cs="Times New Roman"/>
        </w:rPr>
        <w:br/>
        <w:t xml:space="preserve">Il y avait une profonde admiration dans sa voix, elle regarda autour d’elle et dit d’une voix amusée : </w:t>
      </w:r>
      <w:r>
        <w:rPr>
          <w:rFonts w:ascii="Times New Roman" w:hAnsi="Times New Roman" w:cs="Times New Roman"/>
        </w:rPr>
        <w:br/>
        <w:t>« Ils sont tous fous de colère mais sans même savoir pourquoi. »</w:t>
      </w:r>
      <w:r>
        <w:rPr>
          <w:rFonts w:ascii="Times New Roman" w:hAnsi="Times New Roman" w:cs="Times New Roman"/>
        </w:rPr>
        <w:br/>
        <w:t>Elle éclata de rire et alla voir Ciria. Elle lui posa la main sur le front et lui murmura doucement quelque chose qui la fit revenir doucement à elle puis elle fit de même avec Laury. La jeune fille se mit à nouveau à respirer au grand soulagement de Léandre.</w:t>
      </w:r>
      <w:r>
        <w:rPr>
          <w:rFonts w:ascii="Times New Roman" w:hAnsi="Times New Roman" w:cs="Times New Roman"/>
        </w:rPr>
        <w:br/>
        <w:t>« Soyez heureux, dit-elle avant de disparaître. »</w:t>
      </w:r>
      <w:r>
        <w:rPr>
          <w:rFonts w:ascii="Times New Roman" w:hAnsi="Times New Roman" w:cs="Times New Roman"/>
        </w:rPr>
        <w:br/>
        <w:t>Elle eut un petit rire jovial et partit dans le monde des ténèbres, elle ne tarda pas à trouver Shadow en proie à une crise d’énervement.</w:t>
      </w:r>
      <w:r>
        <w:rPr>
          <w:rFonts w:ascii="Times New Roman" w:hAnsi="Times New Roman" w:cs="Times New Roman"/>
        </w:rPr>
        <w:br/>
        <w:t>« Calmes-toi un peu, mon enfant, dit-elle, Léandre savait ce qu’il faisait, retournes les voir, vois par toit même ce qu’est le bonheur. »</w:t>
      </w:r>
      <w:r>
        <w:rPr>
          <w:rFonts w:ascii="Times New Roman" w:hAnsi="Times New Roman" w:cs="Times New Roman"/>
        </w:rPr>
        <w:br/>
        <w:t xml:space="preserve">Son visage était très amical et elle osa ajouter, non sans une pointe de crainte : </w:t>
      </w:r>
      <w:r>
        <w:rPr>
          <w:rFonts w:ascii="Times New Roman" w:hAnsi="Times New Roman" w:cs="Times New Roman"/>
        </w:rPr>
        <w:br/>
        <w:t>« Mon fils.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perdit un moment le fil de l'histoire mais quand il vit Laury et Ciria revenir à elle, il éclata de rire en s'éloignant.*</w:t>
      </w:r>
      <w:r>
        <w:rPr>
          <w:rFonts w:ascii="Times New Roman" w:hAnsi="Times New Roman" w:cs="Times New Roman"/>
        </w:rPr>
        <w:br/>
      </w:r>
      <w:r>
        <w:rPr>
          <w:rFonts w:ascii="Times New Roman" w:hAnsi="Times New Roman" w:cs="Times New Roman"/>
        </w:rPr>
        <w:br/>
        <w:t>- Ce groupe va finir par me tuer !</w:t>
      </w:r>
      <w:r>
        <w:rPr>
          <w:rFonts w:ascii="Times New Roman" w:hAnsi="Times New Roman" w:cs="Times New Roman"/>
        </w:rPr>
        <w:br/>
      </w:r>
      <w:r>
        <w:rPr>
          <w:rFonts w:ascii="Times New Roman" w:hAnsi="Times New Roman" w:cs="Times New Roman"/>
        </w:rPr>
        <w:br/>
        <w:t>*Ciria ouvrit doucement les yeux et vit Blitz. Quand elle ressentit l'aura de Laury elle soupira puis se blottit dans ses bras.*</w:t>
      </w:r>
      <w:r>
        <w:rPr>
          <w:rFonts w:ascii="Times New Roman" w:hAnsi="Times New Roman" w:cs="Times New Roman"/>
        </w:rPr>
        <w:br/>
      </w:r>
      <w:r>
        <w:rPr>
          <w:rFonts w:ascii="Times New Roman" w:hAnsi="Times New Roman" w:cs="Times New Roman"/>
        </w:rPr>
        <w:br/>
        <w:t>- Trop de douleur... C'est tellement épuisant..., lui murmura-t-elle.</w:t>
      </w:r>
      <w:r>
        <w:rPr>
          <w:rFonts w:ascii="Times New Roman" w:hAnsi="Times New Roman" w:cs="Times New Roman"/>
        </w:rPr>
        <w:br/>
      </w:r>
      <w:r>
        <w:rPr>
          <w:rFonts w:ascii="Times New Roman" w:hAnsi="Times New Roman" w:cs="Times New Roman"/>
        </w:rPr>
        <w:br/>
        <w:t>*Shadow s'impatientait car son père semblait ne pas vouloir venir... Il vit un bond gigantesque en voyant apparaître Mathilda devant lui.*</w:t>
      </w:r>
      <w:r>
        <w:rPr>
          <w:rFonts w:ascii="Times New Roman" w:hAnsi="Times New Roman" w:cs="Times New Roman"/>
        </w:rPr>
        <w:br/>
      </w:r>
      <w:r>
        <w:rPr>
          <w:rFonts w:ascii="Times New Roman" w:hAnsi="Times New Roman" w:cs="Times New Roman"/>
        </w:rPr>
        <w:br/>
        <w:t>- Calmes-toi un peu, mon enfant, dit-elle, Léandre savait ce qu’il faisait, retournes les voir, vois par toi-même ce qu’est le bonheur.</w:t>
      </w:r>
      <w:r>
        <w:rPr>
          <w:rFonts w:ascii="Times New Roman" w:hAnsi="Times New Roman" w:cs="Times New Roman"/>
        </w:rPr>
        <w:br/>
        <w:t>- Le bonheur ? Tu veux que je me calme ? Aller les voir ? Mais ça va pas je vais même plus pouvoir regarder mon frère entre les deux yeux !!! Et les autres ils vont me trucider après ça !!! Et je ne saurais jamais...</w:t>
      </w:r>
      <w:r>
        <w:rPr>
          <w:rFonts w:ascii="Times New Roman" w:hAnsi="Times New Roman" w:cs="Times New Roman"/>
        </w:rPr>
        <w:br/>
        <w:t xml:space="preserve">- Mon fils. </w:t>
      </w:r>
      <w:r>
        <w:rPr>
          <w:rFonts w:ascii="Times New Roman" w:hAnsi="Times New Roman" w:cs="Times New Roman"/>
        </w:rPr>
        <w:br/>
      </w:r>
      <w:r>
        <w:rPr>
          <w:rFonts w:ascii="Times New Roman" w:hAnsi="Times New Roman" w:cs="Times New Roman"/>
        </w:rPr>
        <w:br/>
        <w:t>*Ce fut le mot choc qui lui cloua le bec et son sang ne fit qu'un tour. Il la regarda complètement dubitatif et en tomba même à la renverse. Pour un guerrier, c'était plutôt gênant quand même... Son père lui avait dit qu'elle était morte sur un champ de bataille et il vivait en reclus mais jamais il n'avait su la vérité... Alors comme ça c'était elle et elle était en vie. Ne sachant pas quoi faire, il se contenta de lever les yeux vers 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sourit quand elle vit son fils si bouleversé.</w:t>
      </w:r>
      <w:r>
        <w:rPr>
          <w:rFonts w:ascii="Times New Roman" w:hAnsi="Times New Roman" w:cs="Times New Roman"/>
        </w:rPr>
        <w:br/>
        <w:t>« Crois-moi, va les voir, tu ne risques absolument rien. Laury va bien, je n’aurais quand même pas laissé Lethiel tuer sa bru et la mienne par la même occasion. »</w:t>
      </w:r>
      <w:r>
        <w:rPr>
          <w:rFonts w:ascii="Times New Roman" w:hAnsi="Times New Roman" w:cs="Times New Roman"/>
        </w:rPr>
        <w:br/>
        <w:t>Elle se remit à rire, elle était heureuse que tout s’arrangeait.</w:t>
      </w:r>
      <w:r>
        <w:rPr>
          <w:rFonts w:ascii="Times New Roman" w:hAnsi="Times New Roman" w:cs="Times New Roman"/>
        </w:rPr>
        <w:br/>
        <w:t>« J’aurais pas du intervenir et lui non plus, on va nous gronder… »</w:t>
      </w:r>
      <w:r>
        <w:rPr>
          <w:rFonts w:ascii="Times New Roman" w:hAnsi="Times New Roman" w:cs="Times New Roman"/>
        </w:rPr>
        <w:br/>
        <w:t xml:space="preserve">Elle reprit son rire de vieille femme en ajoutant : </w:t>
      </w:r>
      <w:r>
        <w:rPr>
          <w:rFonts w:ascii="Times New Roman" w:hAnsi="Times New Roman" w:cs="Times New Roman"/>
        </w:rPr>
        <w:br/>
        <w:t>« Mais je m’en moque !!! »</w:t>
      </w:r>
      <w:r>
        <w:rPr>
          <w:rFonts w:ascii="Times New Roman" w:hAnsi="Times New Roman" w:cs="Times New Roman"/>
        </w:rPr>
        <w:br/>
        <w:t>Elle partit à nouveau dans un éclat de rire et disparut soudain laissant Shadow à ses pensées.</w:t>
      </w:r>
      <w:r>
        <w:rPr>
          <w:rFonts w:ascii="Times New Roman" w:hAnsi="Times New Roman" w:cs="Times New Roman"/>
        </w:rPr>
        <w:br/>
      </w:r>
      <w:r>
        <w:rPr>
          <w:rFonts w:ascii="Times New Roman" w:hAnsi="Times New Roman" w:cs="Times New Roman"/>
        </w:rPr>
        <w:br/>
        <w:t xml:space="preserve">Blitz avait Ciria dans ses bras, il la berçait doucement : </w:t>
      </w:r>
      <w:r>
        <w:rPr>
          <w:rFonts w:ascii="Times New Roman" w:hAnsi="Times New Roman" w:cs="Times New Roman"/>
        </w:rPr>
        <w:br/>
        <w:t>« De la douleur, il n’y en aura plus maintenant. »</w:t>
      </w:r>
      <w:r>
        <w:rPr>
          <w:rFonts w:ascii="Times New Roman" w:hAnsi="Times New Roman" w:cs="Times New Roman"/>
        </w:rPr>
        <w:br/>
        <w:t>Il lui apposa un doux baiser sur le front.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*Ca faisait beaucoup pour Shadow. Alors comme ça tout allait bien de l'autre coté ? Sa vie avait été bouleversée en si peu de temps... Il se releva lorsque Mathilda disparut dans un éclat de rire. Il avait retrouvé la vue, son frère et sa mère en quelques minutes. C'était incroyable et ça ressemblait étrangement à un rêve... Il regarda son immense royaume qui n'était composé que de terre noire, déserte et brûlée par le temps en les péchés... Il regarda la porte qui le séparait du groupe... C'était à lui de décider. Il pouvait voir le monde d'un autre point de vue ou se terrer à jamais loin de tous. Le passage commença à se refermer doucement sous le doute de Shadow. Il fallait faire vite et il regarda ses terres... Au dernier moment, il traversa en plongeant dans le passage et atterrit de l'autre coté en culbute. Il secoua la tête pour retirer la poussière sur lui puis regarda d'un air gêné son frère et Laury...*</w:t>
      </w:r>
      <w:r>
        <w:rPr>
          <w:rFonts w:ascii="Times New Roman" w:hAnsi="Times New Roman" w:cs="Times New Roman"/>
        </w:rPr>
        <w:br/>
      </w:r>
      <w:r>
        <w:rPr>
          <w:rFonts w:ascii="Times New Roman" w:hAnsi="Times New Roman" w:cs="Times New Roman"/>
        </w:rPr>
        <w:br/>
        <w:t>*Ciria sourit à la phrase de Blitz mais elle savait parfaitement que c'était faux... Il n'avait gagné qu'une misérable bataille comparée à ce qui les attendaient. Mais pour le moment elle s'accorda un instant dans ses bras surtout qu'elle aurait pu les passer dans les Ténèbres. Cette idée lui glaça le sang.*</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Léandre eut un franc sourire quand il vit son frère revenir. Il reporta son attention sur Laury et eut un sourire amer. Il l’entraîna à l’écart, il voulait lui parler en privé.</w:t>
      </w:r>
      <w:r>
        <w:rPr>
          <w:rFonts w:ascii="Times New Roman" w:hAnsi="Times New Roman" w:cs="Times New Roman"/>
        </w:rPr>
        <w:br/>
        <w:t>« Laury, ma douce, commença-t-il un peu ennuyé, les anges ont demandé ma présence pour cette bataille. Le fait que je sois ici est contre nature, ils ne vont pas tarder à venir me rechercher. Je vais devoir repartir. »</w:t>
      </w:r>
      <w:r>
        <w:rPr>
          <w:rFonts w:ascii="Times New Roman" w:hAnsi="Times New Roman" w:cs="Times New Roman"/>
        </w:rPr>
        <w:br/>
        <w:t>Laury fut abasourdie par l’annonce.</w:t>
      </w:r>
      <w:r>
        <w:rPr>
          <w:rFonts w:ascii="Times New Roman" w:hAnsi="Times New Roman" w:cs="Times New Roman"/>
        </w:rPr>
        <w:br/>
        <w:t>« Mais Ciria, commença-t-elle. »</w:t>
      </w:r>
      <w:r>
        <w:rPr>
          <w:rFonts w:ascii="Times New Roman" w:hAnsi="Times New Roman" w:cs="Times New Roman"/>
        </w:rPr>
        <w:br/>
        <w:t>Léandre lui posa un doigt sur la bouche.</w:t>
      </w:r>
      <w:r>
        <w:rPr>
          <w:rFonts w:ascii="Times New Roman" w:hAnsi="Times New Roman" w:cs="Times New Roman"/>
        </w:rPr>
        <w:br/>
        <w:t>« Je dois m’en aller, retrouver ma vie. Quand tu m’as rejetée, j’ai été aidé par quelqu’un et je me suis engagé auprès de cette personne. »</w:t>
      </w:r>
      <w:r>
        <w:rPr>
          <w:rFonts w:ascii="Times New Roman" w:hAnsi="Times New Roman" w:cs="Times New Roman"/>
        </w:rPr>
        <w:br/>
        <w:t>Laury sentit les larmes lui venir mais ne fit rien pour les arrêter, elle regarda Léandre une dernière fois avant de se retourner, elle ignora le groupe et partit sur le champ de bataille, entasser les cadavres ennemis pour les brûler. Léandre la regarda partir, le visage fermé et déçu puis il tourna son regard vers le groupe et disparut.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*Shadow vit la scène entre Léandre et Laury et il se doutait de ce qui se passait. Il se releva et tapota sur ses habits avant de se mettre à l'écart. </w:t>
      </w:r>
      <w:r>
        <w:rPr>
          <w:rFonts w:ascii="Times New Roman" w:hAnsi="Times New Roman" w:cs="Times New Roman"/>
        </w:rPr>
        <w:br/>
        <w:t>Ciria aussi l'avait vu et elle ressentit la douleur de la jeune femme. L'ange regarda Blitz puis se leva et s'écarta de lui.*</w:t>
      </w:r>
      <w:r>
        <w:rPr>
          <w:rFonts w:ascii="Times New Roman" w:hAnsi="Times New Roman" w:cs="Times New Roman"/>
        </w:rPr>
        <w:br/>
      </w:r>
      <w:r>
        <w:rPr>
          <w:rFonts w:ascii="Times New Roman" w:hAnsi="Times New Roman" w:cs="Times New Roman"/>
        </w:rPr>
        <w:br/>
        <w:t>- Il faut que je m'éloigne..., dit-elle d'une voix peinée.</w:t>
      </w:r>
      <w:r>
        <w:rPr>
          <w:rFonts w:ascii="Times New Roman" w:hAnsi="Times New Roman" w:cs="Times New Roman"/>
        </w:rPr>
        <w:br/>
      </w:r>
      <w:r>
        <w:rPr>
          <w:rFonts w:ascii="Times New Roman" w:hAnsi="Times New Roman" w:cs="Times New Roman"/>
        </w:rPr>
        <w:br/>
        <w:t xml:space="preserve">*Ciria s'éloigna le regard frôlant le sol avec les quatre corps autour d'elle... Elle marcha un long moment, seule. Lorsqu'elle fut fatiguée, elle posa les corps délicatement sur l'herbe puis posa son dos contre un arbre avant de s'asseoir. Elle se recroquevilla sur elle-même et se laissa aller. Pour la première fois, Ciria ferma son esprit... C'est pourquoi elle ne ressentit pas la présence d'une personne qui surveillait. </w:t>
      </w:r>
      <w:r>
        <w:rPr>
          <w:rFonts w:ascii="Times New Roman" w:hAnsi="Times New Roman" w:cs="Times New Roman"/>
        </w:rPr>
        <w:br/>
        <w:t>Sans savoir le pourquoi du comment, le corps de l'ange commença à disparaître comme si c'était un songe qui doucement disparaissait dans l'infini du monde...*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pestait, non seulement contre elle-même mais contre Vane aussi, c’était lui le coupable de ses maux, elle entassait ses ennemis pour juste penser à autre chose. En tirant l’un d’entre eux un peu trop lourd, elle trébucha et s’étala de tout son long. Elle se releva et se retourna, elle comprit qu’elle avait trébuché sur Shadow qui se tenait derrière elle. Elle s’excusa, l’aida à se relever et reprit son travail sans dire un mot.</w:t>
      </w:r>
      <w:r>
        <w:rPr>
          <w:rFonts w:ascii="Times New Roman" w:hAnsi="Times New Roman" w:cs="Times New Roman"/>
        </w:rPr>
        <w:br/>
      </w:r>
      <w:r>
        <w:rPr>
          <w:rFonts w:ascii="Times New Roman" w:hAnsi="Times New Roman" w:cs="Times New Roman"/>
        </w:rPr>
        <w:br/>
        <w:t>Blitz vit Ciria s’éloigner, quelque chose le mettait mal à l’aise. Il resta quelques instants à penser et quand il réouvrit les yeux, il chercha du regard après Ciria, quelque chose l’alarma, il ne la voyait nulle part.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trébucha sur Shadow et ce dernier se retrouva lui aussi face contre terre. Lorsqu'elle se releva, elle l'aida à se lever en silence. Il joua alors avec ses doigts se demandant s’il pouvait faire quelque chose. Il l'observa un long moment car c'était la première fois qu'il pouvait la contempler de ses yeux azur. Il s'approcha en tirant lui aussi un cadavre et lui parla d'une manière maladroite.*</w:t>
      </w:r>
      <w:r>
        <w:rPr>
          <w:rFonts w:ascii="Times New Roman" w:hAnsi="Times New Roman" w:cs="Times New Roman"/>
        </w:rPr>
        <w:br/>
      </w:r>
      <w:r>
        <w:rPr>
          <w:rFonts w:ascii="Times New Roman" w:hAnsi="Times New Roman" w:cs="Times New Roman"/>
        </w:rPr>
        <w:br/>
        <w:t>- Je sais que tu me déteste et que je ne peux remplacer mon fr... (il se reprit) Léandre mais est ce que je peux faire quelque chose ?</w:t>
      </w:r>
      <w:r>
        <w:rPr>
          <w:rFonts w:ascii="Times New Roman" w:hAnsi="Times New Roman" w:cs="Times New Roman"/>
        </w:rPr>
        <w:br/>
      </w:r>
      <w:r>
        <w:rPr>
          <w:rFonts w:ascii="Times New Roman" w:hAnsi="Times New Roman" w:cs="Times New Roman"/>
        </w:rPr>
        <w:br/>
        <w:t>*Ciria était loin du groupe et elle semblait être dans une sorte de rêve... Elle voyait où elle était en réalité mais quelque chose était bizarre. Il y avait beaucoup de lumière autour d'elle mais un voile noir inquiétant entourait cette luminosité qui au fil du temps diminuait d'intensité. Elle voyait les ténèbres s'approcher lentement avec la forme d'une personne plus loin. Elle voulait crier mais rien ne se fit entendre. Les corps de ses amis se relevèrent en squelette et se fut alors la panique. Elle se redressa et chercha par tous les moyens de s'échapper.*</w:t>
      </w:r>
      <w:r>
        <w:rPr>
          <w:rFonts w:ascii="Times New Roman" w:hAnsi="Times New Roman" w:cs="Times New Roman"/>
        </w:rPr>
        <w:br/>
      </w:r>
      <w:r>
        <w:rPr>
          <w:rFonts w:ascii="Times New Roman" w:hAnsi="Times New Roman" w:cs="Times New Roman"/>
        </w:rPr>
        <w:br/>
        <w:t>*William avait ressentit sa détresse comme à chaque fois mais avec son esprit fermé, il ne la voyait pas. Il fixa Blitz qui semblait chercher quelque chose du regard mais pas de Ciria. Il remit ses ailes bien dans son dos lorsqu'il toucha la terre pour chercher sa sœur à la manière des humains en silence avec une légère inquiétude dans le regard.*</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en rage contre elle-même. Ses cheveux qui lui retombaient à chaque fois sur le visage finirent par l’exaspérer. Elle arracha violemment un morceau d’armure à un soldat et se servit de la tige en métal pour faire tenir une sorte de chignon. Elle ignora royalement Shadow, elle se moquait de tout, jusqu’au moment où ce dernier lui dit :</w:t>
      </w:r>
      <w:r>
        <w:rPr>
          <w:rFonts w:ascii="Times New Roman" w:hAnsi="Times New Roman" w:cs="Times New Roman"/>
        </w:rPr>
        <w:br/>
        <w:t>« Je sais que tu me déteste et que je ne peux remplacer mon fr... (il se reprit) Léandre mais est ce que je peux faire quelque chose ? »</w:t>
      </w:r>
      <w:r>
        <w:rPr>
          <w:rFonts w:ascii="Times New Roman" w:hAnsi="Times New Roman" w:cs="Times New Roman"/>
        </w:rPr>
        <w:br/>
        <w:t>Elle leva silencieusement les yeux vers lui, ses cils étaient bordés de larmes comme si ces dernières n’arrivaient pas à couler. Puis elle ferma les yeux et d’un revers de main violent les effaça laissant un visage froid et inexpressif.</w:t>
      </w:r>
      <w:r>
        <w:rPr>
          <w:rFonts w:ascii="Times New Roman" w:hAnsi="Times New Roman" w:cs="Times New Roman"/>
        </w:rPr>
        <w:br/>
        <w:t>« Personne ne peut faire quelque chose pour moi, le bonheur n’est interdit, comme si j’étais maudite. »</w:t>
      </w:r>
      <w:r>
        <w:rPr>
          <w:rFonts w:ascii="Times New Roman" w:hAnsi="Times New Roman" w:cs="Times New Roman"/>
        </w:rPr>
        <w:br/>
        <w:t>Elle retourna à son labeur comme si c’était la seule chose au monde susceptible de la calmer.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*Devant la froideur de Laury, Shadow préféra s'effacer. Il s'éloigna lentement comme un enfant venant de recevoir une punition.*</w:t>
      </w:r>
      <w:r>
        <w:rPr>
          <w:rFonts w:ascii="Times New Roman" w:hAnsi="Times New Roman" w:cs="Times New Roman"/>
        </w:rPr>
        <w:br/>
      </w:r>
      <w:r>
        <w:rPr>
          <w:rFonts w:ascii="Times New Roman" w:hAnsi="Times New Roman" w:cs="Times New Roman"/>
        </w:rPr>
        <w:br/>
        <w:t>- Tu es maudite tout comme moi... murmura-t-il en marchant.</w:t>
      </w:r>
      <w:r>
        <w:rPr>
          <w:rFonts w:ascii="Times New Roman" w:hAnsi="Times New Roman" w:cs="Times New Roman"/>
        </w:rPr>
        <w:br/>
      </w:r>
      <w:r>
        <w:rPr>
          <w:rFonts w:ascii="Times New Roman" w:hAnsi="Times New Roman" w:cs="Times New Roman"/>
        </w:rPr>
        <w:br/>
        <w:t>*Le jeune homme disparut dans les ombres des bois. Une sorte de ténèbres mais moins vaste...*</w:t>
      </w:r>
      <w:r>
        <w:rPr>
          <w:rFonts w:ascii="Times New Roman" w:hAnsi="Times New Roman" w:cs="Times New Roman"/>
        </w:rPr>
        <w:br/>
      </w:r>
      <w:r>
        <w:rPr>
          <w:rFonts w:ascii="Times New Roman" w:hAnsi="Times New Roman" w:cs="Times New Roman"/>
        </w:rPr>
        <w:br/>
        <w:t>*William chercha sur le champ de bataille mais rien. Les corps des défunts avaient disparus. Il en conclut donc que sa sœur voulait les ramener à la vie. Ne sachant pas où elle était, il chercha encore mais ça l'énervait plus qu'autre chose et frappa violemment le sol avec son point ce qui créa une onde au niveau de la terre et déracina plusieurs arbres centenaires. Il se redressa pour mieux respirer mais ne percevait toujours rien.*</w:t>
      </w:r>
      <w:r>
        <w:rPr>
          <w:rFonts w:ascii="Times New Roman" w:hAnsi="Times New Roman" w:cs="Times New Roman"/>
        </w:rPr>
        <w:br/>
      </w:r>
      <w:r>
        <w:rPr>
          <w:rFonts w:ascii="Times New Roman" w:hAnsi="Times New Roman" w:cs="Times New Roman"/>
        </w:rPr>
        <w:br/>
        <w:t>*Ciria elle ne sortait pas de son rêve et elle ne se rendit plus compte que son esprit était fermé. Elle cherchait une issue mais rien le néant et les noirceurs de l'enfer. Quand elle ferma les yeux et hurla, ce fut le silence. Elle les rouvrit doucement et tout avait disparut... L'ange soupira de soulagement puis courut vers Blitz. Elle sourit mais quelque chose clochait ! Il regardait dans sa direction... sans la voir.*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terminé son travail, elle regardait à présent les corps se consumer à mesure que les flammes venaient les lécher. Elle était plongée dans ses pensées et ne vit pas le cavalier qui convergeait vers le groupe. Il stoppa sa monture à quelques mètres de Laury et en descendit. Il mit un genou au sol en tendant à Laury une missive.</w:t>
      </w:r>
      <w:r>
        <w:rPr>
          <w:rFonts w:ascii="Times New Roman" w:hAnsi="Times New Roman" w:cs="Times New Roman"/>
        </w:rPr>
        <w:br/>
        <w:t>« Général, dit-il d’un ton plein de dévotion, le roi vous fait mander. »</w:t>
      </w:r>
      <w:r>
        <w:rPr>
          <w:rFonts w:ascii="Times New Roman" w:hAnsi="Times New Roman" w:cs="Times New Roman"/>
        </w:rPr>
        <w:br/>
        <w:t>Laury lut la lettre et éclata de colère, elle lança la missive au feu et sortit son épée en menaçant le mandataire.</w:t>
      </w:r>
      <w:r>
        <w:rPr>
          <w:rFonts w:ascii="Times New Roman" w:hAnsi="Times New Roman" w:cs="Times New Roman"/>
        </w:rPr>
        <w:br/>
        <w:t>« Dis au roi qu’il ne m’aura pas, dis lui que je ferais partie de ses ennemis, à présent, hors de ma vue. »</w:t>
      </w:r>
      <w:r>
        <w:rPr>
          <w:rFonts w:ascii="Times New Roman" w:hAnsi="Times New Roman" w:cs="Times New Roman"/>
        </w:rPr>
        <w:br/>
        <w:t xml:space="preserve">La haine coulait dans ses veines comme un poison amer. Elle regarda le messager partir et rangea son arme. Elle se tourna vers ses compagnons et hurla pour que tout le monde entende : </w:t>
      </w:r>
      <w:r>
        <w:rPr>
          <w:rFonts w:ascii="Times New Roman" w:hAnsi="Times New Roman" w:cs="Times New Roman"/>
        </w:rPr>
        <w:br/>
        <w:t>« On lève le camp, sur-le-champ. »</w:t>
      </w:r>
      <w:r>
        <w:rPr>
          <w:rFonts w:ascii="Times New Roman" w:hAnsi="Times New Roman" w:cs="Times New Roman"/>
        </w:rPr>
        <w:br/>
        <w:t>Elle regarda les autres la dévisager sans comprendre ce qu’il se passe.</w:t>
      </w:r>
      <w:r>
        <w:rPr>
          <w:rFonts w:ascii="Times New Roman" w:hAnsi="Times New Roman" w:cs="Times New Roman"/>
        </w:rPr>
        <w:br/>
      </w:r>
      <w:r>
        <w:rPr>
          <w:rFonts w:ascii="Times New Roman" w:hAnsi="Times New Roman" w:cs="Times New Roman"/>
        </w:rPr>
        <w:br/>
        <w:t>Blitz regardait dans le vide, Ciria avait disparut, il ne comprenait pas ce qu’il se passait, la tristesse l’envahissait. Il vit Laury piquer une colère et déclarer qu’ils lèveraient le camp de suite. Il la regarda sans comprendre et puis de toute façon, il ne partirait pas sans Ciria.</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rageait terriblement ! Il entendit la colère de Laury et se précipita vers eux.*</w:t>
      </w:r>
      <w:r>
        <w:rPr>
          <w:rFonts w:ascii="Times New Roman" w:hAnsi="Times New Roman" w:cs="Times New Roman"/>
        </w:rPr>
        <w:br/>
      </w:r>
      <w:r>
        <w:rPr>
          <w:rFonts w:ascii="Times New Roman" w:hAnsi="Times New Roman" w:cs="Times New Roman"/>
        </w:rPr>
        <w:br/>
        <w:t xml:space="preserve">- Pourquoi on lève le camp ? </w:t>
      </w:r>
      <w:r>
        <w:rPr>
          <w:rFonts w:ascii="Times New Roman" w:hAnsi="Times New Roman" w:cs="Times New Roman"/>
        </w:rPr>
        <w:br/>
      </w:r>
      <w:r>
        <w:rPr>
          <w:rFonts w:ascii="Times New Roman" w:hAnsi="Times New Roman" w:cs="Times New Roman"/>
        </w:rPr>
        <w:br/>
        <w:t>*Il regarda le visage de Blitz attristé et il fallait absolument qu'il sache ce qu'il se passait. Il ne fit pas attention aux gestes enragés de la jeune femme et se dirigea vers le guerrier.*</w:t>
      </w:r>
      <w:r>
        <w:rPr>
          <w:rFonts w:ascii="Times New Roman" w:hAnsi="Times New Roman" w:cs="Times New Roman"/>
        </w:rPr>
        <w:br/>
      </w:r>
      <w:r>
        <w:rPr>
          <w:rFonts w:ascii="Times New Roman" w:hAnsi="Times New Roman" w:cs="Times New Roman"/>
        </w:rPr>
        <w:br/>
        <w:t>- A ta tête, j'en déduis que tu ne sais pas non plus où est Ciria ! Je la cherche depuis des heures !!</w:t>
      </w:r>
      <w:r>
        <w:rPr>
          <w:rFonts w:ascii="Times New Roman" w:hAnsi="Times New Roman" w:cs="Times New Roman"/>
        </w:rPr>
        <w:br/>
      </w:r>
      <w:r>
        <w:rPr>
          <w:rFonts w:ascii="Times New Roman" w:hAnsi="Times New Roman" w:cs="Times New Roman"/>
        </w:rPr>
        <w:br/>
        <w:t>*Ciria était près d'eux et elle hurlait pour se faire entendre mais à première vue elle n'était pas visible. Elle voulut toucher Blitz mais sa main le traversa. Elle se sentit alors bien seule et n'avait aucune idée pour se sortir de là. William semblait être réceptif à certaine chose mais sans la communication, elle serait abandonnée...*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tenta de se calmer pour expliquer la situation mais en rageait de plus en plus.</w:t>
      </w:r>
      <w:r>
        <w:rPr>
          <w:rFonts w:ascii="Times New Roman" w:hAnsi="Times New Roman" w:cs="Times New Roman"/>
        </w:rPr>
        <w:br/>
        <w:t>« Le roi a décidé d’attaquer les Forestiers. Il leur reproche de ne pas être intervenu quand les choses ont mal tournées. Ce sera une attaque pernicieuse, sans prévenir, il voulait que je la mène, il faut aller prévenir les Forestiers et les aider. »</w:t>
      </w:r>
      <w:r>
        <w:rPr>
          <w:rFonts w:ascii="Times New Roman" w:hAnsi="Times New Roman" w:cs="Times New Roman"/>
        </w:rPr>
        <w:br/>
      </w:r>
      <w:r>
        <w:rPr>
          <w:rFonts w:ascii="Times New Roman" w:hAnsi="Times New Roman" w:cs="Times New Roman"/>
        </w:rPr>
        <w:br/>
        <w:t>Blitz leva les yeux vers Cirion, ils étaient emplis d’une profonde tristesse. Il voulut dire quelque chose quand soudain, il frissonna, il eut une étrange sensation sur la main, comme si elle venait d’être plongée dans un lac gelé. L’impression ne dura que quelques instants mais c’était étrange.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sur le balcon, armait son Wotve quand Lucas vint la rejoindre en s'étirant. Elle lui sourit tout en vissant une longue pointe d'acier sur l'avant de son engin. Ceres, qui participait aux travaux, sortit de sous le Wotve pour saluer le jeune homme d'un bref feulement. Sa queue rampante disparut dans un tuyau noir. </w:t>
      </w:r>
      <w:r>
        <w:rPr>
          <w:rFonts w:ascii="Times New Roman" w:hAnsi="Times New Roman" w:cs="Times New Roman"/>
        </w:rPr>
        <w:br/>
        <w:t xml:space="preserve">Un grand bruit résonna dans la forêt. </w:t>
      </w:r>
      <w:r>
        <w:rPr>
          <w:rFonts w:ascii="Times New Roman" w:hAnsi="Times New Roman" w:cs="Times New Roman"/>
        </w:rPr>
        <w:br/>
        <w:t>-La tour de guet ! Mais... les aurochiens sont encore loin...</w:t>
      </w:r>
      <w:r>
        <w:rPr>
          <w:rFonts w:ascii="Times New Roman" w:hAnsi="Times New Roman" w:cs="Times New Roman"/>
        </w:rPr>
        <w:br/>
        <w:t>Laya apparu alors.</w:t>
      </w:r>
      <w:r>
        <w:rPr>
          <w:rFonts w:ascii="Times New Roman" w:hAnsi="Times New Roman" w:cs="Times New Roman"/>
        </w:rPr>
        <w:br/>
        <w:t xml:space="preserve">-Bonjour, monsieur. Maase dit qu'une grande armée est aux lisières de Drania, et pas seulement des aurochiens ! L'armée des pays du sud est là ! </w:t>
      </w:r>
      <w:r>
        <w:rPr>
          <w:rFonts w:ascii="Times New Roman" w:hAnsi="Times New Roman" w:cs="Times New Roman"/>
        </w:rPr>
        <w:br/>
        <w:t>- Quoi?  mais... on vient de les aider ! Pourquoi sont-ils là ? Des fantassins ?</w:t>
      </w:r>
      <w:r>
        <w:rPr>
          <w:rFonts w:ascii="Times New Roman" w:hAnsi="Times New Roman" w:cs="Times New Roman"/>
        </w:rPr>
        <w:br/>
        <w:t>-Non, pas uniquement. Il y a aussi une grande machine inconnue, même Maase ne sait pas de quoi il s'agit.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était dans un espace étranger à sa mémoire. Elle n'y avait jamais mit les pieds. Comment s'était elle retrouvé là ? Bonne question... L'ange se mit à tousser car la poussière s'éleva vers elle comme si quelqu'un était tombé lourdement sur le sol en soulevant une couche de poussière importante. Par instinct, elle se recula. Ses yeux doux argentés se posèrent sur le visage de Blitz. Il semblait accablé par la tristesse. En y repensant, il lui manquait énormément... Il fallait qu'elle sorte à tout prix ! Elle repensa aux légendes et aux superstitions des humains. Ciria s'approcha de Blitz et le frôla avec sa main à nouveau. Le guerrier eut un long frisson mais le mit sur le coup de la tristesse et de la fatigue. Encore une tentative vaine... Qu'allait elle pouvoir faire ? </w:t>
      </w:r>
      <w:r>
        <w:rPr>
          <w:rFonts w:ascii="Times New Roman" w:hAnsi="Times New Roman" w:cs="Times New Roman"/>
        </w:rPr>
        <w:br/>
        <w:t>Ciria se mit à genoux, les yeux rivés vers le soleil.*</w:t>
      </w:r>
      <w:r>
        <w:rPr>
          <w:rFonts w:ascii="Times New Roman" w:hAnsi="Times New Roman" w:cs="Times New Roman"/>
        </w:rPr>
        <w:br/>
      </w:r>
      <w:r>
        <w:rPr>
          <w:rFonts w:ascii="Times New Roman" w:hAnsi="Times New Roman" w:cs="Times New Roman"/>
        </w:rPr>
        <w:br/>
        <w:t>- Mon père, entend mon appel ! Je suis perdue, j'ai une faveur à te demander...</w:t>
      </w:r>
      <w:r>
        <w:rPr>
          <w:rFonts w:ascii="Times New Roman" w:hAnsi="Times New Roman" w:cs="Times New Roman"/>
        </w:rPr>
        <w:br/>
      </w:r>
      <w:r>
        <w:rPr>
          <w:rFonts w:ascii="Times New Roman" w:hAnsi="Times New Roman" w:cs="Times New Roman"/>
        </w:rPr>
        <w:br/>
        <w:t>*Le père des deux anges apparurent devant-elle, un sourire aux lèvres.*</w:t>
      </w:r>
      <w:r>
        <w:rPr>
          <w:rFonts w:ascii="Times New Roman" w:hAnsi="Times New Roman" w:cs="Times New Roman"/>
        </w:rPr>
        <w:br/>
      </w:r>
      <w:r>
        <w:rPr>
          <w:rFonts w:ascii="Times New Roman" w:hAnsi="Times New Roman" w:cs="Times New Roman"/>
        </w:rPr>
        <w:br/>
        <w:t>- Cela fait la deuxième fois que nous nous retrouvons.</w:t>
      </w:r>
      <w:r>
        <w:rPr>
          <w:rFonts w:ascii="Times New Roman" w:hAnsi="Times New Roman" w:cs="Times New Roman"/>
        </w:rPr>
        <w:br/>
        <w:t>- Mais j'aurais préféré vivre ces retrouvailles en d'autres circonstances...</w:t>
      </w:r>
      <w:r>
        <w:rPr>
          <w:rFonts w:ascii="Times New Roman" w:hAnsi="Times New Roman" w:cs="Times New Roman"/>
        </w:rPr>
        <w:br/>
        <w:t>- Qu'attend-tu de moi ?</w:t>
      </w:r>
      <w:r>
        <w:rPr>
          <w:rFonts w:ascii="Times New Roman" w:hAnsi="Times New Roman" w:cs="Times New Roman"/>
        </w:rPr>
        <w:br/>
        <w:t>- Pourquoi nous avoir enlevé Léandre ?</w:t>
      </w:r>
      <w:r>
        <w:rPr>
          <w:rFonts w:ascii="Times New Roman" w:hAnsi="Times New Roman" w:cs="Times New Roman"/>
        </w:rPr>
        <w:br/>
        <w:t>- Je supposais que la faveur te concernait...</w:t>
      </w:r>
      <w:r>
        <w:rPr>
          <w:rFonts w:ascii="Times New Roman" w:hAnsi="Times New Roman" w:cs="Times New Roman"/>
        </w:rPr>
        <w:br/>
        <w:t>- Répondez-moi j'ai besoin de savoir.</w:t>
      </w:r>
      <w:r>
        <w:rPr>
          <w:rFonts w:ascii="Times New Roman" w:hAnsi="Times New Roman" w:cs="Times New Roman"/>
        </w:rPr>
        <w:br/>
        <w:t>- Lorsque Laury eut la bêtise de tomber dans les bras d'un démon, une personne l'aida à ne pas sombrer dans les ténèbres.</w:t>
      </w:r>
      <w:r>
        <w:rPr>
          <w:rFonts w:ascii="Times New Roman" w:hAnsi="Times New Roman" w:cs="Times New Roman"/>
        </w:rPr>
        <w:br/>
        <w:t>- Mais, père, puis-je le ramener parmi nous ?</w:t>
      </w:r>
      <w:r>
        <w:rPr>
          <w:rFonts w:ascii="Times New Roman" w:hAnsi="Times New Roman" w:cs="Times New Roman"/>
        </w:rPr>
        <w:br/>
        <w:t>- Non je m'y opposerai ! Léandre doit accomplir quelque chose avant de vous rejoindre.</w:t>
      </w:r>
      <w:r>
        <w:rPr>
          <w:rFonts w:ascii="Times New Roman" w:hAnsi="Times New Roman" w:cs="Times New Roman"/>
        </w:rPr>
        <w:br/>
        <w:t>- Alors permet moi de te rejoindre...</w:t>
      </w:r>
      <w:r>
        <w:rPr>
          <w:rFonts w:ascii="Times New Roman" w:hAnsi="Times New Roman" w:cs="Times New Roman"/>
        </w:rPr>
        <w:br/>
        <w:t>- Enfin ! Ciria... Tu me parles comme une fille à son père...</w:t>
      </w:r>
      <w:r>
        <w:rPr>
          <w:rFonts w:ascii="Times New Roman" w:hAnsi="Times New Roman" w:cs="Times New Roman"/>
        </w:rPr>
        <w:br/>
      </w:r>
      <w:r>
        <w:rPr>
          <w:rFonts w:ascii="Times New Roman" w:hAnsi="Times New Roman" w:cs="Times New Roman"/>
        </w:rPr>
        <w:br/>
        <w:t>*Ciria fut gênée. Elle l'avait tutoyé et elle baissa les yeux. Son père leva les mains et ils se retrouvèrent dans son royaume. Elle regarda autour d'elle, impressionnée...</w:t>
      </w:r>
      <w:r>
        <w:rPr>
          <w:rFonts w:ascii="Times New Roman" w:hAnsi="Times New Roman" w:cs="Times New Roman"/>
        </w:rPr>
        <w:br/>
      </w:r>
      <w:r>
        <w:rPr>
          <w:rFonts w:ascii="Times New Roman" w:hAnsi="Times New Roman" w:cs="Times New Roman"/>
        </w:rPr>
        <w:br/>
        <w:t>- Il y a bien longtemps que tu n'es venue ici.</w:t>
      </w:r>
      <w:r>
        <w:rPr>
          <w:rFonts w:ascii="Times New Roman" w:hAnsi="Times New Roman" w:cs="Times New Roman"/>
        </w:rPr>
        <w:br/>
        <w:t>- Père... Pardonne moi mais ce n'est pas le moment... Je suis inquiète...</w:t>
      </w:r>
      <w:r>
        <w:rPr>
          <w:rFonts w:ascii="Times New Roman" w:hAnsi="Times New Roman" w:cs="Times New Roman"/>
        </w:rPr>
        <w:br/>
        <w:t>- Et à bout de force comme à chaque fois que le mal te touche.</w:t>
      </w:r>
      <w:r>
        <w:rPr>
          <w:rFonts w:ascii="Times New Roman" w:hAnsi="Times New Roman" w:cs="Times New Roman"/>
        </w:rPr>
        <w:br/>
        <w:t>- Si Léandre ne revient pas, laisse moi rejoindre ton royaume et y rester.</w:t>
      </w:r>
      <w:r>
        <w:rPr>
          <w:rFonts w:ascii="Times New Roman" w:hAnsi="Times New Roman" w:cs="Times New Roman"/>
        </w:rPr>
        <w:br/>
        <w:t>- Tu renies ta mission ?</w:t>
      </w:r>
      <w:r>
        <w:rPr>
          <w:rFonts w:ascii="Times New Roman" w:hAnsi="Times New Roman" w:cs="Times New Roman"/>
        </w:rPr>
        <w:br/>
        <w:t>- Je ne sers à rien sur terre à part m'évanouir pour un rien...</w:t>
      </w:r>
      <w:r>
        <w:rPr>
          <w:rFonts w:ascii="Times New Roman" w:hAnsi="Times New Roman" w:cs="Times New Roman"/>
        </w:rPr>
        <w:br/>
        <w:t>- C'est faux et tu le sais parfaitement. Chaque personne de ton groupe à un rôle bien précis.</w:t>
      </w:r>
      <w:r>
        <w:rPr>
          <w:rFonts w:ascii="Times New Roman" w:hAnsi="Times New Roman" w:cs="Times New Roman"/>
        </w:rPr>
        <w:br/>
        <w:t>- Que m'arrive-t-il alors ? Je suis invisible aux yeux des autres.</w:t>
      </w:r>
      <w:r>
        <w:rPr>
          <w:rFonts w:ascii="Times New Roman" w:hAnsi="Times New Roman" w:cs="Times New Roman"/>
        </w:rPr>
        <w:br/>
        <w:t>- Tu viens de comprendre ce qui vous attend.</w:t>
      </w:r>
      <w:r>
        <w:rPr>
          <w:rFonts w:ascii="Times New Roman" w:hAnsi="Times New Roman" w:cs="Times New Roman"/>
        </w:rPr>
        <w:br/>
        <w:t>- Une bataille horrible...</w:t>
      </w:r>
      <w:r>
        <w:rPr>
          <w:rFonts w:ascii="Times New Roman" w:hAnsi="Times New Roman" w:cs="Times New Roman"/>
        </w:rPr>
        <w:br/>
        <w:t>- Exactement. Le plus dur reste à faire. Tu apporteras une aide considérable avec ton frère.</w:t>
      </w:r>
      <w:r>
        <w:rPr>
          <w:rFonts w:ascii="Times New Roman" w:hAnsi="Times New Roman" w:cs="Times New Roman"/>
        </w:rPr>
        <w:br/>
        <w:t>- Avec William ? A propos, pourquoi ne pas m'avoir dit qu'il existait avec Lucas dans un seul corps ?</w:t>
      </w:r>
      <w:r>
        <w:rPr>
          <w:rFonts w:ascii="Times New Roman" w:hAnsi="Times New Roman" w:cs="Times New Roman"/>
        </w:rPr>
        <w:br/>
        <w:t>- Car c'était à toi de le découvrir... William sera avec toi. Lucas a un combat à mener avec l'invoqueuse, celle pour qui son cœur vacille.</w:t>
      </w:r>
      <w:r>
        <w:rPr>
          <w:rFonts w:ascii="Times New Roman" w:hAnsi="Times New Roman" w:cs="Times New Roman"/>
        </w:rPr>
        <w:br/>
        <w:t>- Alors c'est donc elle...</w:t>
      </w:r>
      <w:r>
        <w:rPr>
          <w:rFonts w:ascii="Times New Roman" w:hAnsi="Times New Roman" w:cs="Times New Roman"/>
        </w:rPr>
        <w:br/>
        <w:t>- Oui ! Et je suis fier de toi ! Tu t'es donné à fond et tu as risqué gros pour les libérer.</w:t>
      </w:r>
      <w:r>
        <w:rPr>
          <w:rFonts w:ascii="Times New Roman" w:hAnsi="Times New Roman" w:cs="Times New Roman"/>
        </w:rPr>
        <w:br/>
        <w:t>- J'ai faillit les tuer.</w:t>
      </w:r>
      <w:r>
        <w:rPr>
          <w:rFonts w:ascii="Times New Roman" w:hAnsi="Times New Roman" w:cs="Times New Roman"/>
        </w:rPr>
        <w:br/>
        <w:t>- Seulement faillit...</w:t>
      </w:r>
      <w:r>
        <w:rPr>
          <w:rFonts w:ascii="Times New Roman" w:hAnsi="Times New Roman" w:cs="Times New Roman"/>
        </w:rPr>
        <w:br/>
        <w:t>- Que dois je faire à présent ?</w:t>
      </w:r>
      <w:r>
        <w:rPr>
          <w:rFonts w:ascii="Times New Roman" w:hAnsi="Times New Roman" w:cs="Times New Roman"/>
        </w:rPr>
        <w:br/>
        <w:t>- Tu auras le but ultime et pendant le trajet, tu devras veiller à ce que le groupe reste soudé. Malgré le désespoir, il te faudra être forte.</w:t>
      </w:r>
      <w:r>
        <w:rPr>
          <w:rFonts w:ascii="Times New Roman" w:hAnsi="Times New Roman" w:cs="Times New Roman"/>
        </w:rPr>
        <w:br/>
        <w:t>- Je ne m'en sens pas capable.</w:t>
      </w:r>
      <w:r>
        <w:rPr>
          <w:rFonts w:ascii="Times New Roman" w:hAnsi="Times New Roman" w:cs="Times New Roman"/>
        </w:rPr>
        <w:br/>
        <w:t>- Tu le seras ! Mais avant...</w:t>
      </w:r>
      <w:r>
        <w:rPr>
          <w:rFonts w:ascii="Times New Roman" w:hAnsi="Times New Roman" w:cs="Times New Roman"/>
        </w:rPr>
        <w:br/>
      </w:r>
      <w:r>
        <w:rPr>
          <w:rFonts w:ascii="Times New Roman" w:hAnsi="Times New Roman" w:cs="Times New Roman"/>
        </w:rPr>
        <w:br/>
        <w:t>*Le dieu se leva et devant sa fille, il semblait être gigantesque. Il fit appel à trois angelots qui emmenèrent Ciria. Le père fit un signe à son enfant avant de se rasseoir sur son trône et disparaître... La princesse se laissa faire, et les petits anges lui préparèrent un onguent puissant aux arômes tropicaux puis la déshabillèrent pour en enduire son corps. Ils la revêtirent ensuite d'une tunique courte légèrement mauve, s'arrêtant vingt centimètres au-dessus du genou. Ses longs cheveux blonds poussèrent d'une trentaine de centimètres et ils bouclèrent. Ses grandes boucles d'orées ressemblaient à des anneaux d'or... Un des angelots plaça son insigne au niveau du front... Une chaîne avec un pendentif en forme d'étoile posée sur le front de la jeune fille lui redonnerait courage et retiendrait le mal à une certaine distance. Un sceptre plus imposant que l'autre se matérialisa entre ses doigts fins. Elle sentit un poids immense se poser sur ses épaules. Cette fois-ci, interdiction de se laisser aller... Ciria n'aimait pas être chouchoutée. Elle regarda devant elle mais en imaginant Blitz. Lorsqu'ils terminèrent enfin, elle ferma les yeux et apparut au-dessus de la colline dans un éclair aveuglant.*</w:t>
      </w:r>
      <w:r>
        <w:rPr>
          <w:rFonts w:ascii="Times New Roman" w:hAnsi="Times New Roman" w:cs="Times New Roman"/>
        </w:rPr>
        <w:br/>
      </w:r>
      <w:r>
        <w:rPr>
          <w:rFonts w:ascii="Times New Roman" w:hAnsi="Times New Roman" w:cs="Times New Roman"/>
        </w:rPr>
        <w:br/>
        <w:t>*William dut fermer les yeux sur le coup. Il tourna son regard vers Blitz qui ne savait pas plus ce qui se passait. Son attention fut attirée sur la colline et ne put n'empêcher de sourire à la vue de sa sœur avec ses six ailes déployées... Elle avait passé le cap de l'enfance et de l'innocence pour un destin plus grand. Elle faisait maintenant partie des trois anges ultimes aux cotés des dieux. Il se retint de parler de ça au reste du groupe et se contenta d'étouffer un rire en voyant l'air énervé de Laury. Il lança un dernier regard a Blitz.*</w:t>
      </w:r>
      <w:r>
        <w:rPr>
          <w:rFonts w:ascii="Times New Roman" w:hAnsi="Times New Roman" w:cs="Times New Roman"/>
        </w:rPr>
        <w:br/>
      </w:r>
      <w:r>
        <w:rPr>
          <w:rFonts w:ascii="Times New Roman" w:hAnsi="Times New Roman" w:cs="Times New Roman"/>
        </w:rPr>
        <w:br/>
        <w:t>- Tu devrais aller la voir, mais je te conseille de faire attention, elle a changé quelque peu..., lui dit il sur un ton amusé.</w:t>
      </w:r>
      <w:r>
        <w:rPr>
          <w:rFonts w:ascii="Times New Roman" w:hAnsi="Times New Roman" w:cs="Times New Roman"/>
        </w:rPr>
        <w:br/>
      </w:r>
      <w:r>
        <w:rPr>
          <w:rFonts w:ascii="Times New Roman" w:hAnsi="Times New Roman" w:cs="Times New Roman"/>
        </w:rPr>
        <w:br/>
        <w:t>*William redevint un peu sérieux à l'annonce de Laury puis haussa les épaules.*</w:t>
      </w:r>
      <w:r>
        <w:rPr>
          <w:rFonts w:ascii="Times New Roman" w:hAnsi="Times New Roman" w:cs="Times New Roman"/>
        </w:rPr>
        <w:br/>
      </w:r>
      <w:r>
        <w:rPr>
          <w:rFonts w:ascii="Times New Roman" w:hAnsi="Times New Roman" w:cs="Times New Roman"/>
        </w:rPr>
        <w:br/>
        <w:t>- Ne t'en fait pas pour ça, Lucas est sur le coup ! Nous, nous avons un autre combat à mener...</w:t>
      </w:r>
      <w:r>
        <w:rPr>
          <w:rFonts w:ascii="Times New Roman" w:hAnsi="Times New Roman" w:cs="Times New Roman"/>
        </w:rPr>
        <w:br/>
      </w:r>
      <w:r>
        <w:rPr>
          <w:rFonts w:ascii="Times New Roman" w:hAnsi="Times New Roman" w:cs="Times New Roman"/>
        </w:rPr>
        <w:br/>
        <w:t>*Il savait parfaitement qu'elle ne l'écouterait pas comme à son habitude mais continua de sourire avec ses deux yeux bicolores...*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se leva quand il vit Ciria revenir, son visage s’illumina et il courut la rejoindre. Il resta à quelques pas d’elle l’observant comme s’il n’y croyait pas.</w:t>
      </w:r>
      <w:r>
        <w:rPr>
          <w:rFonts w:ascii="Times New Roman" w:hAnsi="Times New Roman" w:cs="Times New Roman"/>
        </w:rPr>
        <w:br/>
        <w:t>« Je croyais t’avoir perdu à jamais, parvint-il à articuler. »</w:t>
      </w:r>
      <w:r>
        <w:rPr>
          <w:rFonts w:ascii="Times New Roman" w:hAnsi="Times New Roman" w:cs="Times New Roman"/>
        </w:rPr>
        <w:br/>
      </w:r>
      <w:r>
        <w:rPr>
          <w:rFonts w:ascii="Times New Roman" w:hAnsi="Times New Roman" w:cs="Times New Roman"/>
        </w:rPr>
        <w:br/>
        <w:t>Laury rageait, Cirion prenait visiblement son annonce par-dessus la tête.  Elle se retourna vivement, énervée. D’autres combats, les Forestiers ne s’attendaient pas à une telle attaque et ils ignoraient la manière de se battre et les tactiques des hommes du Sud. Il lui fallait un allié, quelqu’un d’assez puissant pour l’amener à bon port et se batte à ses côtés. Elle avisa Shadow dans un coin d’ombre et convergea directement vers lui.</w:t>
      </w:r>
      <w:r>
        <w:rPr>
          <w:rFonts w:ascii="Times New Roman" w:hAnsi="Times New Roman" w:cs="Times New Roman"/>
        </w:rPr>
        <w:br/>
        <w:t>« Je voulais m’excuser pour mon comportement de tout à l’heure. Je croyais que le bonheur existait mais tout à été mis à bas en quelques minutes. J’ai fait une regrettable erreur et j’en paie le prix fort. Je ne sais pas pourquoi je te raconte ça peut être pour que tu comprennes que je n’ai rien à perdre. J’aimerai obtenir tes services, pour aider une amie, un compagnon qui va être attaqué par les miens. Je crois être la seule personne capable de les aider mais je ne peux pas y aller seule, j’arriverai trop tard. »</w:t>
      </w:r>
      <w:r>
        <w:rPr>
          <w:rFonts w:ascii="Times New Roman" w:hAnsi="Times New Roman" w:cs="Times New Roman"/>
        </w:rPr>
        <w:br/>
        <w:t>Elle ne quittait pas l’homme du regard, elle n’avait plus rien à perdre, elle voulait aider Ereb.</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 Blitz courir dans sa direction mais sans aucun sourire avec un visage illuminé mais plutôt froid pour son amant...*</w:t>
      </w:r>
      <w:r>
        <w:rPr>
          <w:rFonts w:ascii="Times New Roman" w:hAnsi="Times New Roman" w:cs="Times New Roman"/>
        </w:rPr>
        <w:br/>
      </w:r>
      <w:r>
        <w:rPr>
          <w:rFonts w:ascii="Times New Roman" w:hAnsi="Times New Roman" w:cs="Times New Roman"/>
        </w:rPr>
        <w:br/>
        <w:t>- Je croyais t’avoir perdu à jamais, parvint-il à articuler.</w:t>
      </w:r>
      <w:r>
        <w:rPr>
          <w:rFonts w:ascii="Times New Roman" w:hAnsi="Times New Roman" w:cs="Times New Roman"/>
        </w:rPr>
        <w:br/>
        <w:t>- Blitz, je...</w:t>
      </w:r>
      <w:r>
        <w:rPr>
          <w:rFonts w:ascii="Times New Roman" w:hAnsi="Times New Roman" w:cs="Times New Roman"/>
        </w:rPr>
        <w:br/>
      </w:r>
      <w:r>
        <w:rPr>
          <w:rFonts w:ascii="Times New Roman" w:hAnsi="Times New Roman" w:cs="Times New Roman"/>
        </w:rPr>
        <w:br/>
        <w:t>*Elle regarda autour d'elle comme si c'était la première fois puis respira un grand bol d'air frais, lâcha son sceptre qui tomba sur le sol et courut pour se jeter dans ses bras, les jambes au niveau de ses hanches.*</w:t>
      </w:r>
      <w:r>
        <w:rPr>
          <w:rFonts w:ascii="Times New Roman" w:hAnsi="Times New Roman" w:cs="Times New Roman"/>
        </w:rPr>
        <w:br/>
      </w:r>
      <w:r>
        <w:rPr>
          <w:rFonts w:ascii="Times New Roman" w:hAnsi="Times New Roman" w:cs="Times New Roman"/>
        </w:rPr>
        <w:br/>
        <w:t>- Et moi donc !! Comme j'ai eu peur !! J'étais près de moi mais tu ne me voyais pas...</w:t>
      </w:r>
      <w:r>
        <w:rPr>
          <w:rFonts w:ascii="Times New Roman" w:hAnsi="Times New Roman" w:cs="Times New Roman"/>
        </w:rPr>
        <w:br/>
      </w:r>
      <w:r>
        <w:rPr>
          <w:rFonts w:ascii="Times New Roman" w:hAnsi="Times New Roman" w:cs="Times New Roman"/>
        </w:rPr>
        <w:br/>
        <w:t>*Ciria respira son odeur avec envie comme si c'était la première fois qu'elle se retrouva dans ses bras puissants et caressa doucement son cou avant de le serrer très fort.*</w:t>
      </w:r>
      <w:r>
        <w:rPr>
          <w:rFonts w:ascii="Times New Roman" w:hAnsi="Times New Roman" w:cs="Times New Roman"/>
        </w:rPr>
        <w:br/>
      </w:r>
      <w:r>
        <w:rPr>
          <w:rFonts w:ascii="Times New Roman" w:hAnsi="Times New Roman" w:cs="Times New Roman"/>
        </w:rPr>
        <w:br/>
        <w:t>*Shadow regardait ce qui se passait s'en se mêler de leurs affaires... C'est alors qu'il vit Laury converger vers lui.*</w:t>
      </w:r>
      <w:r>
        <w:rPr>
          <w:rFonts w:ascii="Times New Roman" w:hAnsi="Times New Roman" w:cs="Times New Roman"/>
        </w:rPr>
        <w:br/>
      </w:r>
      <w:r>
        <w:rPr>
          <w:rFonts w:ascii="Times New Roman" w:hAnsi="Times New Roman" w:cs="Times New Roman"/>
        </w:rPr>
        <w:br/>
        <w:t>- Je voulais m’excuser pour mon comportement de tout à l’heure. Je croyais que le bonheur existait mais tout à été mis à bas en quelques minutes. J’ai fait une regrettable erreur et j’en paie le prix fort. Je ne sais pas pourquoi je te raconte ça peut être pour que tu comprennes que je n’ai rien à perdre. J’aimerai obtenir tes services, pour aider une amie, un compagnon qui va être attaqué par les miens. Je crois être la seule personne capable de les aider mais je ne peux pas y aller seule, j’arriverai trop tard.</w:t>
      </w:r>
      <w:r>
        <w:rPr>
          <w:rFonts w:ascii="Times New Roman" w:hAnsi="Times New Roman" w:cs="Times New Roman"/>
        </w:rPr>
        <w:br/>
        <w:t>- Tu ne t'es pas trompé... Léandre va te revenir comme à chaque fois. Tu n'es pas seule non plus Laury ! Tes amis sont là autour de toi. Tu en as toi alors sache les garder... (Il baissa la tête un instant et se releva pour s'approcher d'elle.) Ereb peut compter sur l'aide de son ange Lucas... Toi... Tu peux compter sur l'aide d'un ange démoniaque. Mes pouvoirs seront les tiens...</w:t>
      </w:r>
      <w:r>
        <w:rPr>
          <w:rFonts w:ascii="Times New Roman" w:hAnsi="Times New Roman" w:cs="Times New Roman"/>
        </w:rPr>
        <w:br/>
      </w:r>
      <w:r>
        <w:rPr>
          <w:rFonts w:ascii="Times New Roman" w:hAnsi="Times New Roman" w:cs="Times New Roman"/>
        </w:rPr>
        <w:br/>
        <w:t>*Il mit un bandeau sur ses yeux et replaça sa capuche sombre sur la tête. Il retrouverait ainsi ses facultés de combat d'antan. Il vérifia qu'il était toujours aussi fort puis marcha en silence vers l'une des pierres qui se plaça sous le soleil quelques secondes, le temps de faire sortir son cheval. Shadow monta sur son dos et attendit une réaction de Laury.*</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regarda Shadow monter son cheval puis elle observa ses compagnons. Blitz semblait plus heureux que jamais. Elle eut un sourire, elle sortit un morceau de papier de nulle part et laissa un petit mot à l’attention de ses compagnons puis elle s’avança vers cet étrange qu’elle voulait encore tuer il y a quelques temps. Elle trouva rapidement un cheval encore plus ou moins vivant et le monta : </w:t>
      </w:r>
      <w:r>
        <w:rPr>
          <w:rFonts w:ascii="Times New Roman" w:hAnsi="Times New Roman" w:cs="Times New Roman"/>
        </w:rPr>
        <w:br/>
        <w:t>« Il faut qu’on arrive avant le messager sinon ce sera perdu. »</w:t>
      </w:r>
      <w:r>
        <w:rPr>
          <w:rFonts w:ascii="Times New Roman" w:hAnsi="Times New Roman" w:cs="Times New Roman"/>
        </w:rPr>
        <w:br/>
        <w:t>Son cheval bougea un peu, elle resserra sa bride.</w:t>
      </w:r>
      <w:r>
        <w:rPr>
          <w:rFonts w:ascii="Times New Roman" w:hAnsi="Times New Roman" w:cs="Times New Roman"/>
        </w:rPr>
        <w:br/>
        <w:t>« En route. »</w:t>
      </w:r>
      <w:r>
        <w:rPr>
          <w:rFonts w:ascii="Times New Roman" w:hAnsi="Times New Roman" w:cs="Times New Roman"/>
        </w:rPr>
        <w:br/>
        <w:t>Elle lança sa bête au galop et pendant le voyage, elle en profita pour se confier un peu à cet homme.</w:t>
      </w:r>
      <w:r>
        <w:rPr>
          <w:rFonts w:ascii="Times New Roman" w:hAnsi="Times New Roman" w:cs="Times New Roman"/>
        </w:rPr>
        <w:br/>
        <w:t>« Léandre ne reviendra pas… Il ne reviendra jamais… Je n’ai plus personne qui m’attend de l’autre côté. Je suis tombée dans le piège de son assassin, il m’a forcé à le renier. Léandre vit à présent heureux avec quelqu’un… mais ce ne sera jamais moi.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la suivit en silence comme il en avait l'habitude. Les ténèbres... Ils les haïssaient mais en fin de compte ce sont elles qui l'ont accueillit et protégé... La jeune femme semblait perturbée et contre toute attente, elle se confia à lui. Il regarda vers l'horizon mais lui porta une oreille attentive.*</w:t>
      </w:r>
      <w:r>
        <w:rPr>
          <w:rFonts w:ascii="Times New Roman" w:hAnsi="Times New Roman" w:cs="Times New Roman"/>
        </w:rPr>
        <w:br/>
      </w:r>
      <w:r>
        <w:rPr>
          <w:rFonts w:ascii="Times New Roman" w:hAnsi="Times New Roman" w:cs="Times New Roman"/>
        </w:rPr>
        <w:br/>
        <w:t xml:space="preserve">- Léandre ne reviendra pas… Il ne reviendra jamais… Je n’ai plus personne qui m’attend de l’autre côté. Je suis tombée dans le piège de son assassin, il m’a forcé à le renier. Léandre vit à présent heureux avec quelqu’un… mais ce ne sera jamais moi. </w:t>
      </w:r>
      <w:r>
        <w:rPr>
          <w:rFonts w:ascii="Times New Roman" w:hAnsi="Times New Roman" w:cs="Times New Roman"/>
        </w:rPr>
        <w:br/>
        <w:t>- Laury... Si tu acceptes d'écouter l'avis d'un homme damné, personnellement je suis sûre et certain que tu te trompes sur Léandre encore une fois.</w:t>
      </w:r>
      <w:r>
        <w:rPr>
          <w:rFonts w:ascii="Times New Roman" w:hAnsi="Times New Roman" w:cs="Times New Roman"/>
        </w:rPr>
        <w:br/>
      </w:r>
      <w:r>
        <w:rPr>
          <w:rFonts w:ascii="Times New Roman" w:hAnsi="Times New Roman" w:cs="Times New Roman"/>
        </w:rPr>
        <w:br/>
        <w:t>*Il marqua une pause car il ne voulait en aucun cas lui sembler impérieux ou indiscret ou bien encore moralisateur. Il grimaça un peu en baissa la tête mais se décida à se confier à elle.*</w:t>
      </w:r>
      <w:r>
        <w:rPr>
          <w:rFonts w:ascii="Times New Roman" w:hAnsi="Times New Roman" w:cs="Times New Roman"/>
        </w:rPr>
        <w:br/>
      </w:r>
      <w:r>
        <w:rPr>
          <w:rFonts w:ascii="Times New Roman" w:hAnsi="Times New Roman" w:cs="Times New Roman"/>
        </w:rPr>
        <w:br/>
        <w:t>- Je ne sais pas s’il t'a expliqué le lien qui nous unis... Mais je pense que je parle à travers ma propre expérience. J'ai vécu dans l'ombre de mon frère toute mon enfance. C'était lui le plus beau, le plus fort, le plus doué... Il avait tout. Pour tout te dire, j'avais peur du noir comme tout enfant normal mais plus tard je m'y suis enfoncé poussé par le désespoir. Ensuite je m'y suis habitué et ce sont les Ténèbres qui m'ont accueillies. Elles sont devenues ma famille et mon but... Je ne suis jamais allé dans le pays de la lumière mais une chose est sûre, je suis un être maléfique, pécheur, sanguinaire et... ignoble. Je te dis ça parce qu'en faisant partie des ténèbres tu vois plus facilement le bien chez quelqu'un. Et une lumière rouge brille tout autour de Léandre dès qu'il est avec toi. Le signe d'un amour infini qu'il n'a donné à personne et ne donnera jamais à personne d'autre que toi ! J'en donnerai mon âme !</w:t>
      </w:r>
      <w:r>
        <w:rPr>
          <w:rFonts w:ascii="Times New Roman" w:hAnsi="Times New Roman" w:cs="Times New Roman"/>
        </w:rPr>
        <w:br/>
      </w:r>
      <w:r>
        <w:rPr>
          <w:rFonts w:ascii="Times New Roman" w:hAnsi="Times New Roman" w:cs="Times New Roman"/>
        </w:rPr>
        <w:br/>
        <w:t>*Il se tut enfin pour respirer et tourna son visage vers elle qui semblait surprise d'entendre ces mots. Il finit par s'excuser et il n'était pas habitué à un discours de plus de deux phrases... Se sentant mal de s'être dévoilé autant, il lança son cheval au galop dans une direction que lui seul connaissait. Une sorte de raccourci.*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Voyant Shadow se lancer au galop loin d’elle, elle talonna son cheval pour revenir à hauteur.</w:t>
      </w:r>
      <w:r>
        <w:rPr>
          <w:rFonts w:ascii="Times New Roman" w:hAnsi="Times New Roman" w:cs="Times New Roman"/>
        </w:rPr>
        <w:br/>
        <w:t>« Il m’a dit qu’il s’était engagé auprès de quelqu’un et je crois savoir qui est-ce. Elle a assez souffert, elle a bien le droit d’être heureuse à présent. »</w:t>
      </w:r>
      <w:r>
        <w:rPr>
          <w:rFonts w:ascii="Times New Roman" w:hAnsi="Times New Roman" w:cs="Times New Roman"/>
        </w:rPr>
        <w:br/>
        <w:t>Elle marqua une pause un peu gênée.</w:t>
      </w:r>
      <w:r>
        <w:rPr>
          <w:rFonts w:ascii="Times New Roman" w:hAnsi="Times New Roman" w:cs="Times New Roman"/>
        </w:rPr>
        <w:br/>
        <w:t>« Mais parlons d’autre chose, à la bataille, il y aura trois lignes. La ligne de front avec des jeunes inexpérimentés, le but de cette ligne et s’affaiblir la défense adverse. Une ligne médiane avec pas mal de grands guerriers et une ligne de retrait où normalement sont les généraux. Nous allons arriver à l’envers, c’est à dire que notre première ligne sera celle des généraux. Ils vont nous acclamer en nous voyant arriver. Si on est parvenu à devancer le messager, ils ne savent pas que nous sommes dans le camp adverse. Dès les premières passes, ils comprendront. Certains vont fuir, surtout dans la première ligne, il n’y a pas de mal à les laisser partir. »</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Il m’a dit qu’il s’était engagé auprès de quelqu’un et je crois savoir qui est-ce. Elle a assez souffert, elle a bien le droit d’être heureuse à présent.</w:t>
      </w:r>
      <w:r>
        <w:rPr>
          <w:rFonts w:ascii="Times New Roman" w:hAnsi="Times New Roman" w:cs="Times New Roman"/>
        </w:rPr>
        <w:br/>
      </w:r>
      <w:r>
        <w:rPr>
          <w:rFonts w:ascii="Times New Roman" w:hAnsi="Times New Roman" w:cs="Times New Roman"/>
        </w:rPr>
        <w:br/>
        <w:t>*Shadow n'essaya même pas de la raisonner... Ce n'était pas à lui de régler ça cela ne le concernait en rien... Il avait bien assez de problème comme ça sans en rajouter chez les autres. Il regarda tout autour de lui. Laury lui expliqua un peu la situation de la bataille à venir.*</w:t>
      </w:r>
      <w:r>
        <w:rPr>
          <w:rFonts w:ascii="Times New Roman" w:hAnsi="Times New Roman" w:cs="Times New Roman"/>
        </w:rPr>
        <w:br/>
      </w:r>
      <w:r>
        <w:rPr>
          <w:rFonts w:ascii="Times New Roman" w:hAnsi="Times New Roman" w:cs="Times New Roman"/>
        </w:rPr>
        <w:br/>
        <w:t xml:space="preserve">- Il me semblait que les Forestiers étaient protégés par un courant d'air très puissant... Je sais ce que j'ai à faire en ce qui concerne les généraux et les inexpérimentés. Il me suffira de faire sortir mes pierres pour aspirer ses derniers, vite fait. Les généraux je les encerclerai par un sort de pierres magiques et si tu les veux je te les laisse... </w:t>
      </w:r>
      <w:r>
        <w:rPr>
          <w:rFonts w:ascii="Times New Roman" w:hAnsi="Times New Roman" w:cs="Times New Roman"/>
        </w:rPr>
        <w:br/>
      </w:r>
      <w:r>
        <w:rPr>
          <w:rFonts w:ascii="Times New Roman" w:hAnsi="Times New Roman" w:cs="Times New Roman"/>
        </w:rPr>
        <w:br/>
        <w:t>*Shadow tira soudainement sur les rênes pour arrêter la course folle de son cheval et regarda autour de lui en se mettant debout sur les étriers.*</w:t>
      </w:r>
      <w:r>
        <w:rPr>
          <w:rFonts w:ascii="Times New Roman" w:hAnsi="Times New Roman" w:cs="Times New Roman"/>
        </w:rPr>
        <w:br/>
      </w:r>
      <w:r>
        <w:rPr>
          <w:rFonts w:ascii="Times New Roman" w:hAnsi="Times New Roman" w:cs="Times New Roman"/>
        </w:rPr>
        <w:br/>
        <w:t>- Eimi thila skem...</w:t>
      </w:r>
      <w:r>
        <w:rPr>
          <w:rFonts w:ascii="Times New Roman" w:hAnsi="Times New Roman" w:cs="Times New Roman"/>
        </w:rPr>
        <w:br/>
      </w:r>
      <w:r>
        <w:rPr>
          <w:rFonts w:ascii="Times New Roman" w:hAnsi="Times New Roman" w:cs="Times New Roman"/>
        </w:rPr>
        <w:br/>
        <w:t>*Un rocher de plus de cinquante mètres apparut devant eux, la surface lisse et miroitante. Il regarda alors Laury.*</w:t>
      </w:r>
      <w:r>
        <w:rPr>
          <w:rFonts w:ascii="Times New Roman" w:hAnsi="Times New Roman" w:cs="Times New Roman"/>
        </w:rPr>
        <w:br/>
      </w:r>
      <w:r>
        <w:rPr>
          <w:rFonts w:ascii="Times New Roman" w:hAnsi="Times New Roman" w:cs="Times New Roman"/>
        </w:rPr>
        <w:br/>
        <w:t>- Si tu me fais confiance et qu'on traverse cette pierre, nous nous retrouverons immédiatement derrière les généraux et on aura le temps pour tuer le messager qui arrivera bien après nous...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Les généraux je les encerclerai par un sort de pierres magiques et si tu les veux je te les laisse... »</w:t>
      </w:r>
      <w:r>
        <w:rPr>
          <w:rFonts w:ascii="Times New Roman" w:hAnsi="Times New Roman" w:cs="Times New Roman"/>
        </w:rPr>
        <w:br/>
        <w:t xml:space="preserve">Laury se mit à rire doucement : </w:t>
      </w:r>
      <w:r>
        <w:rPr>
          <w:rFonts w:ascii="Times New Roman" w:hAnsi="Times New Roman" w:cs="Times New Roman"/>
        </w:rPr>
        <w:br/>
        <w:t>« Oh mais quel grand Seigneur, plaisanta-t-elle ! Encore une petite chose, j’ai des amis là-bas que je vais combattre, à moins que ce ne soit un gradé, n’essaie pas de rattraper ceux qui vont fuir. »</w:t>
      </w:r>
      <w:r>
        <w:rPr>
          <w:rFonts w:ascii="Times New Roman" w:hAnsi="Times New Roman" w:cs="Times New Roman"/>
        </w:rPr>
        <w:br/>
        <w:t>Il y avait une étrange lueur dans ses yeux, elle savait pour qui elle se battait mais cette idée la mettait mal à l’aise. Shadow s’arrêta soudain et fit apparaître un passage.</w:t>
      </w:r>
      <w:r>
        <w:rPr>
          <w:rFonts w:ascii="Times New Roman" w:hAnsi="Times New Roman" w:cs="Times New Roman"/>
        </w:rPr>
        <w:br/>
        <w:t>« Si tu me fais confiance et qu'on traverse cette pierre, nous nous retrouverons immédiatement derrière les généraux et on aura le temps pour tuer le messager qui arrivera bien après nous... »</w:t>
      </w:r>
      <w:r>
        <w:rPr>
          <w:rFonts w:ascii="Times New Roman" w:hAnsi="Times New Roman" w:cs="Times New Roman"/>
        </w:rPr>
        <w:br/>
        <w:t>Laury ne dit rien mais lui fit un signe de la tête. Ils traversèrent la roche et se retrouvèrent, comme Shadow l’avait dit juste derrière les généraux. Les soldats se retournèrent sur les nouveaux arrivants, les visages s’éclairèrent, les sourires arrivèrent. Un soldat hurla de joie, reprit bientôt par ses amis, ils semblaient galvanisés par l’apparition de Laury. Cette dernière ferma les yeux et sortit Léonis du fourreau.</w:t>
      </w:r>
      <w:r>
        <w:rPr>
          <w:rFonts w:ascii="Times New Roman" w:hAnsi="Times New Roman" w:cs="Times New Roman"/>
        </w:rPr>
        <w:br/>
        <w:t>« Les Forestiers ont toujours été nos amis, je ne vous soutiendrai pas dans votre action, pire, si vous les attaquez, vous compterez deux ennemis de plus. »</w:t>
      </w:r>
      <w:r>
        <w:rPr>
          <w:rFonts w:ascii="Times New Roman" w:hAnsi="Times New Roman" w:cs="Times New Roman"/>
        </w:rPr>
        <w:br/>
        <w:t>Sa voix était froide, cependant, un arrière goût d’amertume transparaissait. Les généraux en rirent, Laury regarda Shadow comme si elle s’en voulait de ne pas pouvoir modifier la situation puis elle talonna son cheval et se lança à l’assaut des généraux.</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décida de choisir le chemin du silence. Il la regarda parler aux généraux même s’il savait très bien que ça ne fonctionnerait pas... Après un éclat de rire des généraux, elle dégaina Léonis et chargea sur ses ennemis. Shadow fit également galoper son cheval mais pour retraverser la pierre. Il apparut plus haut, une sorte de bute qui surplombait le futur champ de bataille. Il fit appel aux pouvoirs de l'enfer pour faire apparaître les pierres noires antiques. Elles encerclèrent les inexpérimentées qui paniquèrent quand la terre trembla. Ils furent enfermés par un champ de force très puissant. S’ils le traversaient, ils périraient sur-le-champ ! Shadow en fit de même avec les généraux pour qu'ils n'échappent pas à Laury en veillant à ce que si elle traverse le champ de force, elle soit épargnée tout comme lui...</w:t>
      </w:r>
      <w:r>
        <w:rPr>
          <w:rFonts w:ascii="Times New Roman" w:hAnsi="Times New Roman" w:cs="Times New Roman"/>
        </w:rPr>
        <w:br/>
        <w:t>Après un cri de guerre terrible, il lança son cheval au galop pour rejoindre les guerriers. Les sabots de la créature maudite foulaient le sol d'une puissance incroyable avec une telle vitesse, qu'il levait des nuages de poussière derrière lui... Shadow fondit sur ses adversaires, deux épées nourries par les flammes du purgatoire en mains, une technique très appréciée par Shadow.*</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battait avec la force d’un lion mais au fond d’elle une voix étrange résonnait. Elle combattait ses amis, des gens qui auraient tué pour la sauver, des gens qui la voyaient comme une héroïne, comme une légende vivante. Ce qu’elle voyait aujourd’hui étaient des personnes incrédules, ne comprenant pas le brusque virement de situation, la traitant à nouveau de traîtresse. Elle va devoir fuir, toujours et encore. Le moindre de ses alliés deviendra ennemi du roi. Alors qu’elle aurait pu se poser et vivre heureuse et libre, il a fallu qu’elle choisisse une autre voix, celle du combat et de la fuite. A présent, qu’elle connaissait des noms, elle savait les généraux opportunistes mais pour les autres, ses passes étaient sans âme comme si ses coups l’entraînaient directement en enfer.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élimina vite fait les guerriers les plus menaçant et enferma les autres. Il n'avait pas quitté le dos de sa monture et en profita pour se diriger vers les inexpérimentés.*</w:t>
      </w:r>
      <w:r>
        <w:rPr>
          <w:rFonts w:ascii="Times New Roman" w:hAnsi="Times New Roman" w:cs="Times New Roman"/>
        </w:rPr>
        <w:br/>
      </w:r>
      <w:r>
        <w:rPr>
          <w:rFonts w:ascii="Times New Roman" w:hAnsi="Times New Roman" w:cs="Times New Roman"/>
        </w:rPr>
        <w:br/>
        <w:t>- Si vous voulez vivre, restez où vous êtes. Nous ne sommes pas vos ennemis bien au contraire alors restez tranquille...</w:t>
      </w:r>
      <w:r>
        <w:rPr>
          <w:rFonts w:ascii="Times New Roman" w:hAnsi="Times New Roman" w:cs="Times New Roman"/>
        </w:rPr>
        <w:br/>
      </w:r>
      <w:r>
        <w:rPr>
          <w:rFonts w:ascii="Times New Roman" w:hAnsi="Times New Roman" w:cs="Times New Roman"/>
        </w:rPr>
        <w:br/>
        <w:t>*Il se demandait pourquoi il leur faisait peur mais sourit quand il repensa à son aspect. Il soupira profondément avant d'aller rejoindre Laury. Elle se battait bien mais semblait retenir ses coups... Il se contenta de la regarder, attendant un signal de sa part si elle avait besoin d'aide.*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voyait le nombre de ses ennemis disparaître à vue d’œil. Elle continuait cependant à se battre. Elle allait frapper le dernier général quand soudain, quelque chose retint son bras. L’homme était à genoux, visiblement terrifié à l’idée de mourir, elle le connaissait, c’était un petit jeune qu’elle avait pris un peu sous son aile pensant qu’il deviendrait un grand commandant. Elle eut un sourire amer et rangea son épée. Elle lui tendit la main pour l’aider à se relever. Le coup partit tout seul, le jeune homme sortit de nulle part un poignard et visa le visage de Laury lui offrant une superbe cicatrice barrant son œil. Elle le regarda sans comprendre tandis que Shadow l’achevait. Le sang lui troublait partiellement la vue, elle tomba au sol et se mit à pleurer tout son désespoir.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avait dans l'idée de tous les massacrer mais Laury voulait absolument en sauver... Idée stupide mais il la respecta... Quand elle aida le commandant à se relever, il utilisa son poignard et Shadow eut le temps de le tuer, la lame de son épée entre les omoplates. Il regarda ensuite Laury s'écrouler au sol en pleurs, le regard plein de sang. Il s'agenouilla auprès d'elle... D'un geste presque doux, il lui releva le visage et lui essuya le sang.*</w:t>
      </w:r>
      <w:r>
        <w:rPr>
          <w:rFonts w:ascii="Times New Roman" w:hAnsi="Times New Roman" w:cs="Times New Roman"/>
        </w:rPr>
        <w:br/>
      </w:r>
      <w:r>
        <w:rPr>
          <w:rFonts w:ascii="Times New Roman" w:hAnsi="Times New Roman" w:cs="Times New Roman"/>
        </w:rPr>
        <w:br/>
        <w:t>- Ca va aller Laury... Heureusement que tu as reculé... Ca cicatrisera vite mais... Pourquoi pleures-tu ?</w:t>
      </w:r>
      <w:r>
        <w:rPr>
          <w:rFonts w:ascii="Times New Roman" w:hAnsi="Times New Roman" w:cs="Times New Roman"/>
        </w:rPr>
        <w:br/>
      </w:r>
      <w:r>
        <w:rPr>
          <w:rFonts w:ascii="Times New Roman" w:hAnsi="Times New Roman" w:cs="Times New Roman"/>
        </w:rPr>
        <w:br/>
        <w:t>*Le jeune homme hésita puis s'approcha lentement et posa une main sur son épaule, peut être pour lui faire ressentir un peu de réconfort...*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pleurait sans pouvoir s’arrêter, cette marque signifiait plus qu’une simple cicatrice, c’était la marque des traîtres. Ce qu’elle a fait ne sera jamais compris, elle serait une fois de plus traquée jusqu’à ce qu’elle succombe. Elle regarda Shadow sans même le voir, une pensée la tourmentait : cette marque scelle également son destin à jamais. Quand elle partira, ce sera l’enfer qui l’attendra et elle comprit qu’elle avait perdu à jamais son amour. Rien de ce qu’elle pourra faire à l’avenir ne pourra éviter cette condamnation. Elle ne voulait pas en parler, elle ne voulait pas non plus qu’on la voit pleurer mais c’était trop fort pour elle. Shadow lui posa une main compatissante sur l’épaule, elle ne fit même pas attention à ce qu’elle faisait, elle se blottit contre lui comme si c’était Blitz.</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avait l'impression de se voir étant plus jeune un peu avant qu'il ne sombre dans son royaume maudit... Il ferma les yeux et détourna le regard pour essayer de penser à quelque chose. Quand il vit la cicatrice sur son visage, il soupira mais épongea encore le sang qui coulait de moins en moins. Laury semblait perdue dans ses pensées et il avait une petite idée du sujet... Il allait se reculer quand elle se blottit dans ses bras. Il se sentit mal à l'aise mais c'était trop tard pour la repousser et posa doucement ses bras dans son dos...</w:t>
      </w:r>
      <w:r>
        <w:rPr>
          <w:rFonts w:ascii="Times New Roman" w:hAnsi="Times New Roman" w:cs="Times New Roman"/>
        </w:rPr>
        <w:br/>
        <w:t>Après quelques minutes, il la regarda mais elle était plongée dans une sorte de monde parallèle. Shadow l'aida à monter sur son cheval à la crinière enflammée puis libéra les prisonniers en leur faisant promettre que s’ils les attaquaient, il les tuerait de ses propres mains...</w:t>
      </w:r>
      <w:r>
        <w:rPr>
          <w:rFonts w:ascii="Times New Roman" w:hAnsi="Times New Roman" w:cs="Times New Roman"/>
        </w:rPr>
        <w:br/>
        <w:t>Shadow monta ensuite derrière Laury et traversa sa pierre avant de disparaître. Ils se retrouvèrent de l'autre coté d'une montagne, où les terres étaient noirs recouvertes d'une couche imposante de cendre. Le ciel était mêlé entre le rouge et le bleu foncé. Il laissa son cheval galoper assez loin pour arriver à un manoir trop grand pour une seule personne. Le jeune homme y installa Laury et fit cicatriser sa plaie plus rapidement grâce à une de ses préparations.*</w:t>
      </w:r>
      <w:r>
        <w:rPr>
          <w:rFonts w:ascii="Times New Roman" w:hAnsi="Times New Roman" w:cs="Times New Roman"/>
        </w:rPr>
        <w:br/>
      </w:r>
      <w:r>
        <w:rPr>
          <w:rFonts w:ascii="Times New Roman" w:hAnsi="Times New Roman" w:cs="Times New Roman"/>
        </w:rPr>
        <w:br/>
        <w:t>- Veux tu que je te laisse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laissa emporter, elle ne disait rien, ne faisait rien, comme si son âme venait de mourir. Elle arriva dans un monde étrange et sombre. Shadow la soigna et fit ce qu’il put pour l’aider.</w:t>
      </w:r>
      <w:r>
        <w:rPr>
          <w:rFonts w:ascii="Times New Roman" w:hAnsi="Times New Roman" w:cs="Times New Roman"/>
        </w:rPr>
        <w:br/>
        <w:t>« Veux tu que je te laisse ? »</w:t>
      </w:r>
      <w:r>
        <w:rPr>
          <w:rFonts w:ascii="Times New Roman" w:hAnsi="Times New Roman" w:cs="Times New Roman"/>
        </w:rPr>
        <w:br/>
        <w:t>Cette phrase suffit à la faire revenir. Elle cligna des yeux comme si elle s’éveillait d’un cauchemar. Elle essuya rapidement les larmes qui coulaient encore sur ses joues. La détermination revint dans ses yeux.</w:t>
      </w:r>
      <w:r>
        <w:rPr>
          <w:rFonts w:ascii="Times New Roman" w:hAnsi="Times New Roman" w:cs="Times New Roman"/>
        </w:rPr>
        <w:br/>
        <w:t>« Je te remercie pour ton aide, dit-elle. »</w:t>
      </w:r>
      <w:r>
        <w:rPr>
          <w:rFonts w:ascii="Times New Roman" w:hAnsi="Times New Roman" w:cs="Times New Roman"/>
        </w:rPr>
        <w:br/>
        <w:t>Elle eut un maigre sourire.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 redressa lorsqu'elle le remercia. Il semblait gêné mais aussi énervé...*</w:t>
      </w:r>
      <w:r>
        <w:rPr>
          <w:rFonts w:ascii="Times New Roman" w:hAnsi="Times New Roman" w:cs="Times New Roman"/>
        </w:rPr>
        <w:br/>
      </w:r>
      <w:r>
        <w:rPr>
          <w:rFonts w:ascii="Times New Roman" w:hAnsi="Times New Roman" w:cs="Times New Roman"/>
        </w:rPr>
        <w:br/>
        <w:t>- Tu n'as pas à me remercier ! Si tu veux vraiment le faire, redresse toi Laury et arrête de te lamenter sur ton sort. Tu vois tout en noir alors qu'il te suffirait d'avoir un peu d'espoir. De faire reculer par ta résistance, la porte des enfers. Je sais ce que ça fait quand on y entre et il est très rare d'en sortir indemne. La cicatrice que tu portes ne devrait pas te ralentir justement, elle devrait de pousser à vouloir gagner ton dû ! Ta liberté et ton bonheur...</w:t>
      </w:r>
      <w:r>
        <w:rPr>
          <w:rFonts w:ascii="Times New Roman" w:hAnsi="Times New Roman" w:cs="Times New Roman"/>
        </w:rPr>
        <w:br/>
      </w:r>
      <w:r>
        <w:rPr>
          <w:rFonts w:ascii="Times New Roman" w:hAnsi="Times New Roman" w:cs="Times New Roman"/>
        </w:rPr>
        <w:br/>
        <w:t>*Il fit une pause pour respirer et en profita pour reprendre un visage plus calme, il retira sa capuche pour la regarder droit dans les yeux.*</w:t>
      </w:r>
      <w:r>
        <w:rPr>
          <w:rFonts w:ascii="Times New Roman" w:hAnsi="Times New Roman" w:cs="Times New Roman"/>
        </w:rPr>
        <w:br/>
      </w:r>
      <w:r>
        <w:rPr>
          <w:rFonts w:ascii="Times New Roman" w:hAnsi="Times New Roman" w:cs="Times New Roman"/>
        </w:rPr>
        <w:br/>
        <w:t>- Un jour, une jeune guerrière m'a dit... "Redonne la liberté à ton cœur et tu pourras voir comme le bonheur est simple à obtenir. " Et c'est par ces paroles que j'ai pu sauver mon enveloppe charnelle. C'est un début... Songes y ! Quand tu auras réfléchi, tu me trouveras au premier étage...</w:t>
      </w:r>
      <w:r>
        <w:rPr>
          <w:rFonts w:ascii="Times New Roman" w:hAnsi="Times New Roman" w:cs="Times New Roman"/>
        </w:rPr>
        <w:br/>
      </w:r>
      <w:r>
        <w:rPr>
          <w:rFonts w:ascii="Times New Roman" w:hAnsi="Times New Roman" w:cs="Times New Roman"/>
        </w:rPr>
        <w:br/>
        <w:t>*Shadow quitta la pièce et monta à l'étage supérieur. Il y avait une sorte de bassine avec de l'eau claire a l'intérieur. Il défit la tirette de son manteau et l'enleva. Il se regarda dans un morceau de miroir qu'il avait brisé quelques années auparavant puis se mit torse nu pour se rafraîchir. Son dos était couvert de marques de tout genre, preuve d'une longue vie dans le noir avec les démons. Il n'avait aucune intention de blesser Laury mais il ne voulait absolument pas qu'elle se retrouve dans la même situation que lui... La peur lui tiraillait l'estomac et il posa ses deux mains sur le bord de la bassine. Le dos courbé, la tête penchée vers l'avant et les deux bras tendus, il soupira en espérant qu'elle prenne la bonne décision...*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 peine Shadow parti que Laury se mit à sourire un peu plus sincèrement. Elle se mit à réfléchir, de toute façon, elle avait déjà vécu cette situation et ça ne l’a jamais empêché de vivre. Son optimisme légendaire revint au galop. Elle attendit encore quelques minutes puis décida de monter à l’étage. Elle n’eut pas le temps de voir ce qu’il faisait, il se redressa à son arrivée. Elle eut un sourire amusé.</w:t>
      </w:r>
      <w:r>
        <w:rPr>
          <w:rFonts w:ascii="Times New Roman" w:hAnsi="Times New Roman" w:cs="Times New Roman"/>
        </w:rPr>
        <w:br/>
        <w:t>« Et puis de toute façon, dit-elle, au pire, je pourrais me venger de Vane. »</w:t>
      </w:r>
      <w:r>
        <w:rPr>
          <w:rFonts w:ascii="Times New Roman" w:hAnsi="Times New Roman" w:cs="Times New Roman"/>
        </w:rPr>
        <w:br/>
        <w:t>Elle se mit à rire.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plongé dans ses pensées, n'entendit pas monter Laury. Il se redressa immédiatement quand elle arriva derrière lui. Elle avait un sourire au coin des lèvres...*</w:t>
      </w:r>
      <w:r>
        <w:rPr>
          <w:rFonts w:ascii="Times New Roman" w:hAnsi="Times New Roman" w:cs="Times New Roman"/>
        </w:rPr>
        <w:br/>
      </w:r>
      <w:r>
        <w:rPr>
          <w:rFonts w:ascii="Times New Roman" w:hAnsi="Times New Roman" w:cs="Times New Roman"/>
        </w:rPr>
        <w:br/>
        <w:t xml:space="preserve">- Et puis de toute façon, au pire, je pourrais me venger de Vane. </w:t>
      </w:r>
      <w:r>
        <w:rPr>
          <w:rFonts w:ascii="Times New Roman" w:hAnsi="Times New Roman" w:cs="Times New Roman"/>
        </w:rPr>
        <w:br/>
        <w:t>- Heureux de te revoir parmi nous Laury...</w:t>
      </w:r>
      <w:r>
        <w:rPr>
          <w:rFonts w:ascii="Times New Roman" w:hAnsi="Times New Roman" w:cs="Times New Roman"/>
        </w:rPr>
        <w:br/>
      </w:r>
      <w:r>
        <w:rPr>
          <w:rFonts w:ascii="Times New Roman" w:hAnsi="Times New Roman" w:cs="Times New Roman"/>
        </w:rPr>
        <w:br/>
        <w:t>*A ces mots, il sourit de bon cœur en voyant qu'elle avait reprit ses esprits. Il la regarda rire.*</w:t>
      </w:r>
      <w:r>
        <w:rPr>
          <w:rFonts w:ascii="Times New Roman" w:hAnsi="Times New Roman" w:cs="Times New Roman"/>
        </w:rPr>
        <w:br/>
      </w:r>
      <w:r>
        <w:rPr>
          <w:rFonts w:ascii="Times New Roman" w:hAnsi="Times New Roman" w:cs="Times New Roman"/>
        </w:rPr>
        <w:br/>
        <w:t>- Mais je suis navré de t'apprendre que la seule personne sur qui tu pourras passer tes nerfs dans ce royaume se sera moi ! Car Vane n'est plus qu'un nom maintenant... Ni son corps ni son âme a gardé une trace. Console toi, je suis un bon résistant.</w:t>
      </w:r>
      <w:r>
        <w:rPr>
          <w:rFonts w:ascii="Times New Roman" w:hAnsi="Times New Roman" w:cs="Times New Roman"/>
        </w:rPr>
        <w:br/>
      </w:r>
      <w:r>
        <w:rPr>
          <w:rFonts w:ascii="Times New Roman" w:hAnsi="Times New Roman" w:cs="Times New Roman"/>
        </w:rPr>
        <w:br/>
        <w:t>*Il hésita à lui dire sa dernière phrase mais quand il le fit, il rit à son tour. Il remit ensuite son pull et descendit à la salle qui servait de cuisine.*</w:t>
      </w:r>
      <w:r>
        <w:rPr>
          <w:rFonts w:ascii="Times New Roman" w:hAnsi="Times New Roman" w:cs="Times New Roman"/>
        </w:rPr>
        <w:br/>
      </w:r>
      <w:r>
        <w:rPr>
          <w:rFonts w:ascii="Times New Roman" w:hAnsi="Times New Roman" w:cs="Times New Roman"/>
        </w:rPr>
        <w:br/>
        <w:t>- Tu as le choix. Soit je te fais repasser tout de suite auprès de tes amis, soit tu m'accompagnes à une chasse amusante... Mon estomac crie famine depuis tout à l'heure, lui dit il avec un grand sourire.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le suivit en cuisine, elle commençait un peu à l’apprécier, elle repensa qu’elle avait bien voulu le tuer et cette idée la fit sourire, ce qu’elle pouvait juger vite. Il lui parla d’une chasse et son instinct prit la balle au bond.</w:t>
      </w:r>
      <w:r>
        <w:rPr>
          <w:rFonts w:ascii="Times New Roman" w:hAnsi="Times New Roman" w:cs="Times New Roman"/>
        </w:rPr>
        <w:br/>
        <w:t>« Une chasse, dit-elle intéressée, et on chasse quoi ??? Je te préviens tout de suite, si c’est plus petit d’un cerf, je suis une nullité. »</w:t>
      </w:r>
      <w:r>
        <w:rPr>
          <w:rFonts w:ascii="Times New Roman" w:hAnsi="Times New Roman" w:cs="Times New Roman"/>
        </w:rPr>
        <w:br/>
        <w:t>Elle mit à rire franchement.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Une chasse, dit-elle intéressée, et on chasse quoi ??? Je te préviens tout de suite, si c’est plus petit d’un cerf, je suis une nullité.</w:t>
      </w:r>
      <w:r>
        <w:rPr>
          <w:rFonts w:ascii="Times New Roman" w:hAnsi="Times New Roman" w:cs="Times New Roman"/>
        </w:rPr>
        <w:br/>
      </w:r>
      <w:r>
        <w:rPr>
          <w:rFonts w:ascii="Times New Roman" w:hAnsi="Times New Roman" w:cs="Times New Roman"/>
        </w:rPr>
        <w:br/>
        <w:t>*Shadow se retourna automatiquement pour la regarder, étonné... Puis il éclata de rire en l'imaginant courir difficilement derrière un lapin. Leurs rires durèrent un bon moment et il dut même essuyer une larme tellement il riait. Lorsqu'il se reprit enfin, il lui sourit.*</w:t>
      </w:r>
      <w:r>
        <w:rPr>
          <w:rFonts w:ascii="Times New Roman" w:hAnsi="Times New Roman" w:cs="Times New Roman"/>
        </w:rPr>
        <w:br/>
      </w:r>
      <w:r>
        <w:rPr>
          <w:rFonts w:ascii="Times New Roman" w:hAnsi="Times New Roman" w:cs="Times New Roman"/>
        </w:rPr>
        <w:br/>
        <w:t>- On va chasser le démon noir. C'est une espèce de grenouille noire à taille d'homme mais beaucoup plus agile car elle sait se battre. Ses yeux sont jaunes et elle a deux antennes sur la tête en forme d'éclair. Car avant, il pouvait utiliser l'électricité garce à elles. Ou il y a les lapins qui courent très vite, lui dit il en se retenant de rire à nouveau.</w:t>
      </w:r>
      <w:r>
        <w:rPr>
          <w:rFonts w:ascii="Times New Roman" w:hAnsi="Times New Roman" w:cs="Times New Roman"/>
        </w:rPr>
        <w:br/>
      </w:r>
      <w:r>
        <w:rPr>
          <w:rFonts w:ascii="Times New Roman" w:hAnsi="Times New Roman" w:cs="Times New Roman"/>
        </w:rPr>
        <w:br/>
        <w:t>*Shadow la regarda. Et dire qu'ils avaient le destin de se battre et lui de la tuer... Quelle regrettable erreur aurait-il fait. Ce qu'il ne regrette pas c'est de s'être laissé aller à ses sentiments... Il eut un sourire pour lui-même et peut être aussi pour 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ne se retint pas de rire, ce n’était pas plus amusant que ça mais ça lui retirait le poids qui pesait sur sa poitrine. Shadow lui expliqua l’objet de la chasse et en profita également pour gentiment la railler. Elle lui lança un regard noir qui ne collait pas du tout avec le superbe sourire qui éclairait son visage. </w:t>
      </w:r>
      <w:r>
        <w:rPr>
          <w:rFonts w:ascii="Times New Roman" w:hAnsi="Times New Roman" w:cs="Times New Roman"/>
        </w:rPr>
        <w:br/>
        <w:t>« Continues à rire, dit-elle soudain, essaies et tu verras que c’est presque impossible de repérer un lapin blanc dans la neige !!!! »</w:t>
      </w:r>
      <w:r>
        <w:rPr>
          <w:rFonts w:ascii="Times New Roman" w:hAnsi="Times New Roman" w:cs="Times New Roman"/>
        </w:rPr>
        <w:br/>
        <w:t xml:space="preserve">Et elle rit à nouveau quelques secondes. Soudain, son visage se figea, il y avait un moment pour tout. Elle sortit son arme et lui dit d’un ton à nouveau froid : </w:t>
      </w:r>
      <w:r>
        <w:rPr>
          <w:rFonts w:ascii="Times New Roman" w:hAnsi="Times New Roman" w:cs="Times New Roman"/>
        </w:rPr>
        <w:br/>
        <w:t>« Allons chasser le démon. »</w:t>
      </w:r>
    </w:p>
    <w:p w:rsidR="00767FD8" w:rsidRDefault="00767FD8">
      <w:pPr>
        <w:pStyle w:val="NormalWeb"/>
        <w:spacing w:before="0" w:beforeAutospacing="0" w:after="0" w:afterAutospacing="0"/>
        <w:rPr>
          <w:rFonts w:ascii="Times New Roman" w:hAnsi="Times New Roman" w:cs="Times New Roman"/>
        </w:rPr>
      </w:pP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Continues à rire, dit-elle soudain, essaies et tu verras que c’est presque impossible de repérer un lapin blanc dans la neige !!!! </w:t>
      </w:r>
      <w:r>
        <w:rPr>
          <w:rFonts w:ascii="Times New Roman" w:hAnsi="Times New Roman" w:cs="Times New Roman"/>
        </w:rPr>
        <w:br/>
      </w:r>
      <w:r>
        <w:rPr>
          <w:rFonts w:ascii="Times New Roman" w:hAnsi="Times New Roman" w:cs="Times New Roman"/>
        </w:rPr>
        <w:br/>
        <w:t>*Shadow s'amusa alors à se redresser et à la regarder de haut pour l'embêter...*</w:t>
      </w:r>
      <w:r>
        <w:rPr>
          <w:rFonts w:ascii="Times New Roman" w:hAnsi="Times New Roman" w:cs="Times New Roman"/>
        </w:rPr>
        <w:br/>
      </w:r>
      <w:r>
        <w:rPr>
          <w:rFonts w:ascii="Times New Roman" w:hAnsi="Times New Roman" w:cs="Times New Roman"/>
        </w:rPr>
        <w:br/>
        <w:t xml:space="preserve">- Sachez ma chère Laury qu'il n'y a pas de neige en ces terres et sur mon royaume les lapins blancs sont gris !! </w:t>
      </w:r>
      <w:r>
        <w:rPr>
          <w:rFonts w:ascii="Times New Roman" w:hAnsi="Times New Roman" w:cs="Times New Roman"/>
        </w:rPr>
        <w:br/>
      </w:r>
      <w:r>
        <w:rPr>
          <w:rFonts w:ascii="Times New Roman" w:hAnsi="Times New Roman" w:cs="Times New Roman"/>
        </w:rPr>
        <w:br/>
        <w:t>*Il rit puis s'arrêta net, blanc comme un linge devant le regard sadique de la jeune femme. Lorsqu'elle sortit son épée il prit enfin son regard de diablotin.*</w:t>
      </w:r>
      <w:r>
        <w:rPr>
          <w:rFonts w:ascii="Times New Roman" w:hAnsi="Times New Roman" w:cs="Times New Roman"/>
        </w:rPr>
        <w:br/>
      </w:r>
      <w:r>
        <w:rPr>
          <w:rFonts w:ascii="Times New Roman" w:hAnsi="Times New Roman" w:cs="Times New Roman"/>
        </w:rPr>
        <w:br/>
        <w:t xml:space="preserve">- Allons chasser le démon. </w:t>
      </w:r>
      <w:r>
        <w:rPr>
          <w:rFonts w:ascii="Times New Roman" w:hAnsi="Times New Roman" w:cs="Times New Roman"/>
        </w:rPr>
        <w:br/>
      </w:r>
      <w:r>
        <w:rPr>
          <w:rFonts w:ascii="Times New Roman" w:hAnsi="Times New Roman" w:cs="Times New Roman"/>
        </w:rPr>
        <w:br/>
        <w:t>*Il sortit avec la même élégance et le même sérieux son arme qui n'était pas plus longue... Qu'un poignard... Il éclata de rire en la faisant passer devant lui et quand il lui permit de choisir parmi ses nombreux chevaux maudit, il monta sur le sien et partit au galop vers leur souper.*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n’avait pas trop l’habitude de s’attacher à un cheval puisqu’ils ne tenaient pas longtemps pendant les batailles, pourtant ce destrier infernal avait quelque chose d’étrange. Elle avait choisi ce dernier car peinait de le voir un peu à l’écart des autres. Elle se retourna pour constater que Shadow avait déjà disparut. Elle jura et sauta en selle. Elle ne mit que quelques secondes à le rejoindre.</w:t>
      </w:r>
      <w:r>
        <w:rPr>
          <w:rFonts w:ascii="Times New Roman" w:hAnsi="Times New Roman" w:cs="Times New Roman"/>
        </w:rPr>
        <w:br/>
        <w:t>« Alors, on le chasse comment ton démon ? Y-a-t-il un truc pas sympa que tu omis de me dire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aimait se mettre carrément debout sur la selle avec les rênes en bout de doigts pour observer les alentours. Il fronça un peu les yeux pour mieux voir les mouvements plus loin devant lui. Il écarta un peu les jambes pour atterrir sur la selle quand il entendit des pas rapides de cheval. Laury le rejoignit un peu après.*</w:t>
      </w:r>
      <w:r>
        <w:rPr>
          <w:rFonts w:ascii="Times New Roman" w:hAnsi="Times New Roman" w:cs="Times New Roman"/>
        </w:rPr>
        <w:br/>
      </w:r>
      <w:r>
        <w:rPr>
          <w:rFonts w:ascii="Times New Roman" w:hAnsi="Times New Roman" w:cs="Times New Roman"/>
        </w:rPr>
        <w:br/>
        <w:t>- Alors, on le chasse comment ton démon ? Y-a-t-il un truc pas sympa que tu omis de me dire ??</w:t>
      </w:r>
      <w:r>
        <w:rPr>
          <w:rFonts w:ascii="Times New Roman" w:hAnsi="Times New Roman" w:cs="Times New Roman"/>
        </w:rPr>
        <w:br/>
        <w:t>- Euh... Non rien mis à part qu'il sont très rapides donc on ne peut les voir convenablement qu'à deux ou quatre mètres environ. Ce qui nous donne un très petit champ de tir.</w:t>
      </w:r>
      <w:r>
        <w:rPr>
          <w:rFonts w:ascii="Times New Roman" w:hAnsi="Times New Roman" w:cs="Times New Roman"/>
        </w:rPr>
        <w:br/>
      </w:r>
      <w:r>
        <w:rPr>
          <w:rFonts w:ascii="Times New Roman" w:hAnsi="Times New Roman" w:cs="Times New Roman"/>
        </w:rPr>
        <w:br/>
        <w:t>*Il serra la garde de son épée et lui sourit.*</w:t>
      </w:r>
      <w:r>
        <w:rPr>
          <w:rFonts w:ascii="Times New Roman" w:hAnsi="Times New Roman" w:cs="Times New Roman"/>
        </w:rPr>
        <w:br/>
      </w:r>
      <w:r>
        <w:rPr>
          <w:rFonts w:ascii="Times New Roman" w:hAnsi="Times New Roman" w:cs="Times New Roman"/>
        </w:rPr>
        <w:br/>
        <w:t>- Prête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Cette petite partie de chasse l’amusait, Laury avait l’épée à la main et un superbe sourire aux lèvres. Le paysage était dantesque mais étonnement, le mélange de couleurs rouge, bleu et noir était par moment superbe. Elle écouta attentivement les conseils de Shadow et quand il lui demanda si elle était prête, sa détermination explosa dans son aura.</w:t>
      </w:r>
      <w:r>
        <w:rPr>
          <w:rFonts w:ascii="Times New Roman" w:hAnsi="Times New Roman" w:cs="Times New Roman"/>
        </w:rPr>
        <w:br/>
        <w:t>« Je crois que je n’ai jamais été aussi prête de ma vie.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avait toujours vécu seul ici... Sur ces terres infinies et rongées par les péchés de tous... Il n'y avait jamais de soleil et pourtant les couleurs du ciel lui donnait parfois espoir.</w:t>
      </w:r>
      <w:r>
        <w:rPr>
          <w:rFonts w:ascii="Times New Roman" w:hAnsi="Times New Roman" w:cs="Times New Roman"/>
        </w:rPr>
        <w:br/>
        <w:t>Laury apportait de la joie dans sa vie... Il se sentait vraiment vivre et il avait une infime impression qu'il comptait pour quelqu'un. Lorsqu'il vit son aura exploser, il ne savait pas s’il était émerveillé, impressionné, gêné ou encore autre chose... Il se contente de lui sourire et de partir à la chasse vers les démons-nourriture.*</w:t>
      </w:r>
      <w:r>
        <w:rPr>
          <w:rFonts w:ascii="Times New Roman" w:hAnsi="Times New Roman" w:cs="Times New Roman"/>
        </w:rPr>
        <w:br/>
      </w:r>
      <w:r>
        <w:rPr>
          <w:rFonts w:ascii="Times New Roman" w:hAnsi="Times New Roman" w:cs="Times New Roman"/>
        </w:rPr>
        <w:br/>
        <w:t>- Ah une dernière chose, il y a une manière de les repéré plus rapidement, regarde le sol, cette terre noire est composée d'argile alors tu repéreras leurs traces pendant quelques secondes...</w:t>
      </w:r>
      <w:r>
        <w:rPr>
          <w:rFonts w:ascii="Times New Roman" w:hAnsi="Times New Roman" w:cs="Times New Roman"/>
        </w:rPr>
        <w:br/>
      </w:r>
      <w:r>
        <w:rPr>
          <w:rFonts w:ascii="Times New Roman" w:hAnsi="Times New Roman" w:cs="Times New Roman"/>
        </w:rPr>
        <w:br/>
        <w:t>*Après ce dernier petit conseil, il s'appliqua afin de ne pas rater leur souper....*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écouta bien ses conseils mais laissa son instinct guider ses gestes. Elle sentait quelque chose d’étrange près d’elle mais il est vrai que ses points de repère étaient troublés pas les lieux. Elle suivit quand même son pressentiment. Elle prit son arc, plaça une flèche et la décocha avec une précision quasi chirurgicale. La flèche vint se fichier dans un démon qui hurla de douleur. Shadow semblait réellement étonné, il se retourna vers elle. Elle eut un sourire d’excuse en disant : </w:t>
      </w:r>
      <w:r>
        <w:rPr>
          <w:rFonts w:ascii="Times New Roman" w:hAnsi="Times New Roman" w:cs="Times New Roman"/>
        </w:rPr>
        <w:br/>
        <w:t>« Je sais, je suis pas une pro à l’arc.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Je sais, je suis pas une pro à l’arc. </w:t>
      </w:r>
      <w:r>
        <w:rPr>
          <w:rFonts w:ascii="Times New Roman" w:hAnsi="Times New Roman" w:cs="Times New Roman"/>
        </w:rPr>
        <w:br/>
        <w:t xml:space="preserve">- Tu rigoles tu es très douée ! </w:t>
      </w:r>
      <w:r>
        <w:rPr>
          <w:rFonts w:ascii="Times New Roman" w:hAnsi="Times New Roman" w:cs="Times New Roman"/>
        </w:rPr>
        <w:br/>
      </w:r>
      <w:r>
        <w:rPr>
          <w:rFonts w:ascii="Times New Roman" w:hAnsi="Times New Roman" w:cs="Times New Roman"/>
        </w:rPr>
        <w:br/>
        <w:t>*Il posa sa main sur la sienne pour la féliciter puis se rendit compte de son geste et simula une toux pour échapper à son regard.*</w:t>
      </w:r>
      <w:r>
        <w:rPr>
          <w:rFonts w:ascii="Times New Roman" w:hAnsi="Times New Roman" w:cs="Times New Roman"/>
        </w:rPr>
        <w:br/>
      </w:r>
      <w:r>
        <w:rPr>
          <w:rFonts w:ascii="Times New Roman" w:hAnsi="Times New Roman" w:cs="Times New Roman"/>
        </w:rPr>
        <w:br/>
        <w:t>- Je... crois que c'est à mon tour..., bafouilla-t-il.</w:t>
      </w:r>
      <w:r>
        <w:rPr>
          <w:rFonts w:ascii="Times New Roman" w:hAnsi="Times New Roman" w:cs="Times New Roman"/>
        </w:rPr>
        <w:br/>
      </w:r>
      <w:r>
        <w:rPr>
          <w:rFonts w:ascii="Times New Roman" w:hAnsi="Times New Roman" w:cs="Times New Roman"/>
        </w:rPr>
        <w:br/>
        <w:t>*Shadow se força à se concentrer sur les bruits qui l'entouraient en fermant les yeux. Il était beaucoup plus fort, en tant qu'infirme. Il se lança à la poursuite de l'un d'eux qui se montra et tenta de se défendre. Une lutte se fit entre Shadow et sa nourriture. Après quelques minutes, il sauta de son cheval pour lui donner le coup fatal et posa un pied sur le corps gisant au sol. Il posa ensuite ses mains sur ses hanches et afficha un grand sourire à Laury toujours les yeux fermés, par habitude.*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le regarda œuvrer avec plaisir, la puissance de Shadow l’intimidait en réalité mais comme à son habitude, elle ne le montrait pas. Quand il eut finit son travail, il se retourna vers elle visiblement satisfait de son travail. Elle ne put s’empêcher de la railler : </w:t>
      </w:r>
      <w:r>
        <w:rPr>
          <w:rFonts w:ascii="Times New Roman" w:hAnsi="Times New Roman" w:cs="Times New Roman"/>
        </w:rPr>
        <w:br/>
        <w:t>« Pas mal, dit-elle mais tu sais qu’à l’arc tu l’aurais eu encore plus rapidement et sans descendre de ton cheval. »</w:t>
      </w:r>
      <w:r>
        <w:rPr>
          <w:rFonts w:ascii="Times New Roman" w:hAnsi="Times New Roman" w:cs="Times New Roman"/>
        </w:rPr>
        <w:br/>
        <w:t>Elle s’approcha de la créature qu’elle avait tuée et la retourna, elle eut une grimace de dégoût.</w:t>
      </w:r>
      <w:r>
        <w:rPr>
          <w:rFonts w:ascii="Times New Roman" w:hAnsi="Times New Roman" w:cs="Times New Roman"/>
        </w:rPr>
        <w:br/>
        <w:t>« Je te fais confiance, dit-elle, mais ça a pas l’air très ragoûtant. C’est moche, c’est noir, ça saigne vert mais bon !!! Je n'ai jamais rechigné à goûter les plats locaux. »</w:t>
      </w:r>
      <w:r>
        <w:rPr>
          <w:rFonts w:ascii="Times New Roman" w:hAnsi="Times New Roman" w:cs="Times New Roman"/>
        </w:rPr>
        <w:br/>
        <w:t>Elle se tourna vers lui et éclata de rire.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baissa les bras en courbant un peu le dos quand elle railla...*</w:t>
      </w:r>
      <w:r>
        <w:rPr>
          <w:rFonts w:ascii="Times New Roman" w:hAnsi="Times New Roman" w:cs="Times New Roman"/>
        </w:rPr>
        <w:br/>
      </w:r>
      <w:r>
        <w:rPr>
          <w:rFonts w:ascii="Times New Roman" w:hAnsi="Times New Roman" w:cs="Times New Roman"/>
        </w:rPr>
        <w:br/>
        <w:t>- Oui bon hum... Zut, lui dit il en sortant la langue.</w:t>
      </w:r>
      <w:r>
        <w:rPr>
          <w:rFonts w:ascii="Times New Roman" w:hAnsi="Times New Roman" w:cs="Times New Roman"/>
        </w:rPr>
        <w:br/>
      </w:r>
      <w:r>
        <w:rPr>
          <w:rFonts w:ascii="Times New Roman" w:hAnsi="Times New Roman" w:cs="Times New Roman"/>
        </w:rPr>
        <w:br/>
        <w:t>*Il l'écouta inspecter et critiquer sa nourriture tout sérieux puis éclata de rire et se retrouva au sol tellement il avait mal au ventre à force de se bidonner. Lorsqu'il réussit enfin à retrouver un peu son calme, il voulut mettre le cadavre de son souper sur le dos de son cheval qui recula automatiquement. Visiblement, le cheval n'avait pas l'intention de se salir avec le sang de cette créature. Shadow lui lança un regard noir.*</w:t>
      </w:r>
      <w:r>
        <w:rPr>
          <w:rFonts w:ascii="Times New Roman" w:hAnsi="Times New Roman" w:cs="Times New Roman"/>
        </w:rPr>
        <w:br/>
      </w:r>
      <w:r>
        <w:rPr>
          <w:rFonts w:ascii="Times New Roman" w:hAnsi="Times New Roman" w:cs="Times New Roman"/>
        </w:rPr>
        <w:br/>
        <w:t>- Rahhh ça va !! Tu sais que les chevaux sur terre on les mange quand ils n'obéissent pas !!, Lui dit il en le pointant du doigt en avançant vers lui.</w:t>
      </w:r>
      <w:r>
        <w:rPr>
          <w:rFonts w:ascii="Times New Roman" w:hAnsi="Times New Roman" w:cs="Times New Roman"/>
        </w:rPr>
        <w:br/>
      </w:r>
      <w:r>
        <w:rPr>
          <w:rFonts w:ascii="Times New Roman" w:hAnsi="Times New Roman" w:cs="Times New Roman"/>
        </w:rPr>
        <w:br/>
        <w:t>*Le cheval reculait au fur et à mesure que Shadow avançait mais quand ce dernier le toucha aux naseaux, il fit comme s’il éternuait et Shadow fut légèrement recouvert d'une substance plutôt glauque.*</w:t>
      </w:r>
      <w:r>
        <w:rPr>
          <w:rFonts w:ascii="Times New Roman" w:hAnsi="Times New Roman" w:cs="Times New Roman"/>
        </w:rPr>
        <w:br/>
      </w:r>
      <w:r>
        <w:rPr>
          <w:rFonts w:ascii="Times New Roman" w:hAnsi="Times New Roman" w:cs="Times New Roman"/>
        </w:rPr>
        <w:br/>
        <w:t>- Merci bien, rajouta-t-il ironiquement en frottant son visage.</w:t>
      </w:r>
      <w:r>
        <w:rPr>
          <w:rFonts w:ascii="Times New Roman" w:hAnsi="Times New Roman" w:cs="Times New Roman"/>
        </w:rPr>
        <w:br/>
      </w:r>
      <w:r>
        <w:rPr>
          <w:rFonts w:ascii="Times New Roman" w:hAnsi="Times New Roman" w:cs="Times New Roman"/>
        </w:rPr>
        <w:br/>
        <w:t>*Il râla contre son cheval en tirant la créature derrière lui...*</w:t>
      </w:r>
      <w:r>
        <w:rPr>
          <w:rFonts w:ascii="Times New Roman" w:hAnsi="Times New Roman" w:cs="Times New Roman"/>
        </w:rPr>
        <w:br/>
      </w:r>
      <w:r>
        <w:rPr>
          <w:rFonts w:ascii="Times New Roman" w:hAnsi="Times New Roman" w:cs="Times New Roman"/>
        </w:rPr>
        <w:br/>
        <w:t>- Non mais t'a vu ça !!!, dit il à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en avait les larmes aux yeux tellement elle riait. Elle s’essuya les yeux et le regardant :</w:t>
      </w:r>
      <w:r>
        <w:rPr>
          <w:rFonts w:ascii="Times New Roman" w:hAnsi="Times New Roman" w:cs="Times New Roman"/>
        </w:rPr>
        <w:br/>
        <w:t>« Bah quoi, ce cheval a raison, regardes un peu à quoi ça ressemble ce truc, il est loin de gagner un concours de beauté ! »</w:t>
      </w:r>
      <w:r>
        <w:rPr>
          <w:rFonts w:ascii="Times New Roman" w:hAnsi="Times New Roman" w:cs="Times New Roman"/>
        </w:rPr>
        <w:br/>
        <w:t xml:space="preserve">Elle se mit de plus belle à rire. Elle fit partir son cheval à l’avant mais eut un rire sournois quand elle se retourna vers Shadow : </w:t>
      </w:r>
      <w:r>
        <w:rPr>
          <w:rFonts w:ascii="Times New Roman" w:hAnsi="Times New Roman" w:cs="Times New Roman"/>
        </w:rPr>
        <w:br/>
        <w:t>« Au fait, n’oublies pas de passer aux ablutions avant de manger.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devait fournir un effort considérable pour ne pas repartir dans une suite de rires interminables. Lorsqu'elle le nargua un peu, il se contenta de marmonner entre ses dents comme un enfant. Il lui tira la langue puis se pouvant plus se retenir, rit de bon cœur pendant plusieurs minutes, tirant de plus en plus difficilement la charge derrière lui...</w:t>
      </w:r>
      <w:r>
        <w:rPr>
          <w:rFonts w:ascii="Times New Roman" w:hAnsi="Times New Roman" w:cs="Times New Roman"/>
        </w:rPr>
        <w:br/>
      </w:r>
      <w:r>
        <w:rPr>
          <w:rFonts w:ascii="Times New Roman" w:hAnsi="Times New Roman" w:cs="Times New Roman"/>
        </w:rPr>
        <w:br/>
        <w:t>Enfin arrivé au manoir, il envoya son cheval avec les autres, lâcha la créature puis s'écroula sur le sol. Il reprit plus ou moins sa respiration.*</w:t>
      </w:r>
      <w:r>
        <w:rPr>
          <w:rFonts w:ascii="Times New Roman" w:hAnsi="Times New Roman" w:cs="Times New Roman"/>
        </w:rPr>
        <w:br/>
      </w:r>
      <w:r>
        <w:rPr>
          <w:rFonts w:ascii="Times New Roman" w:hAnsi="Times New Roman" w:cs="Times New Roman"/>
        </w:rPr>
        <w:br/>
        <w:t>- Je vais... d’abord... me passer... de l'eau... avant... de faire... à manger...</w:t>
      </w:r>
      <w:r>
        <w:rPr>
          <w:rFonts w:ascii="Times New Roman" w:hAnsi="Times New Roman" w:cs="Times New Roman"/>
        </w:rPr>
        <w:br/>
      </w:r>
      <w:r>
        <w:rPr>
          <w:rFonts w:ascii="Times New Roman" w:hAnsi="Times New Roman" w:cs="Times New Roman"/>
        </w:rPr>
        <w:br/>
        <w:t>*Il se releva dans un dernier effort, une main sur son estomac puis se servit un verre d'un breuvage lui aussi plutôt suspect mais qui semblait être un bon remontant. Il lança la bouteille en monta les escaliers.*</w:t>
      </w:r>
      <w:r>
        <w:rPr>
          <w:rFonts w:ascii="Times New Roman" w:hAnsi="Times New Roman" w:cs="Times New Roman"/>
        </w:rPr>
        <w:br/>
      </w:r>
      <w:r>
        <w:rPr>
          <w:rFonts w:ascii="Times New Roman" w:hAnsi="Times New Roman" w:cs="Times New Roman"/>
        </w:rPr>
        <w:br/>
        <w:t>- Goûte-moi ça, tu m'en diras des nouvelles.</w:t>
      </w:r>
      <w:r>
        <w:rPr>
          <w:rFonts w:ascii="Times New Roman" w:hAnsi="Times New Roman" w:cs="Times New Roman"/>
        </w:rPr>
        <w:br/>
      </w:r>
      <w:r>
        <w:rPr>
          <w:rFonts w:ascii="Times New Roman" w:hAnsi="Times New Roman" w:cs="Times New Roman"/>
        </w:rPr>
        <w:br/>
        <w:t>*Et Shadow monta se changer....*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bouteille atterrit dans les mains de Laury, elle la regarda avec un drôle d’air.</w:t>
      </w:r>
      <w:r>
        <w:rPr>
          <w:rFonts w:ascii="Times New Roman" w:hAnsi="Times New Roman" w:cs="Times New Roman"/>
        </w:rPr>
        <w:br/>
        <w:t>« Ca a l’air au moins aussi appétissant que le repas de ce soir, lança-t-elle. »</w:t>
      </w:r>
      <w:r>
        <w:rPr>
          <w:rFonts w:ascii="Times New Roman" w:hAnsi="Times New Roman" w:cs="Times New Roman"/>
        </w:rPr>
        <w:br/>
        <w:t>Elle ouvrit la bouteille et vérifia quand même à l’odeur ce que ça pouvait être. Cette dernière ressemblait bel et bien à l’aspect, ça semblait fort et pas très bon. Elle ferma les yeux en se disant que finalement, il fallait bien goûter pour se faire une opinion. Elle fut étonnée de la douceur de l’alcool, on aurait dit un nectar sucré et rafraîchissant. Cependant une note plus sévère à la fin lui fit comprendre qu’il ne fallait pas trop en abuser. Elle convergea vers un petit salon et s’installa confortablement sur un sofa, elle l’attendit en sirotant consciencieusement l’alcool.</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était tout propre et il respirait d'aise. Il descendit à moitié les escaliers puis sauta sur le plancher. Il convergea vers Laury en lui reprenant la bouteille. Après en avoir bu plusieurs gorgées d'affilée, il émit un bruit da ahhh qui venait du cœur.*</w:t>
      </w:r>
      <w:r>
        <w:rPr>
          <w:rFonts w:ascii="Times New Roman" w:hAnsi="Times New Roman" w:cs="Times New Roman"/>
        </w:rPr>
        <w:br/>
      </w:r>
      <w:r>
        <w:rPr>
          <w:rFonts w:ascii="Times New Roman" w:hAnsi="Times New Roman" w:cs="Times New Roman"/>
        </w:rPr>
        <w:br/>
        <w:t>- Si ça ne te dérange pas je vais t'abandonner un moment pour préparer notre souper si appétissant que tu as pu voir tout à l'heure, lui dit il sur un ton amusé.</w:t>
      </w:r>
      <w:r>
        <w:rPr>
          <w:rFonts w:ascii="Times New Roman" w:hAnsi="Times New Roman" w:cs="Times New Roman"/>
        </w:rPr>
        <w:br/>
      </w:r>
      <w:r>
        <w:rPr>
          <w:rFonts w:ascii="Times New Roman" w:hAnsi="Times New Roman" w:cs="Times New Roman"/>
        </w:rPr>
        <w:br/>
        <w:t>*Il se dirigea vers la cuisine, la pièce juste en face après lui avoir passé la bouteille.*</w:t>
      </w:r>
      <w:r>
        <w:rPr>
          <w:rFonts w:ascii="Times New Roman" w:hAnsi="Times New Roman" w:cs="Times New Roman"/>
        </w:rPr>
        <w:br/>
      </w:r>
      <w:r>
        <w:rPr>
          <w:rFonts w:ascii="Times New Roman" w:hAnsi="Times New Roman" w:cs="Times New Roman"/>
        </w:rPr>
        <w:br/>
        <w:t>- Pendant qu'on prépare... Ca te dirait qu'on joue à un jeu ? Comme chez les humains ?</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dubitative, un jeu ??? Elle s’étonna soudain, c’était étrange.</w:t>
      </w:r>
      <w:r>
        <w:rPr>
          <w:rFonts w:ascii="Times New Roman" w:hAnsi="Times New Roman" w:cs="Times New Roman"/>
        </w:rPr>
        <w:br/>
        <w:t>« Et qu’est ce que tu proposes ? Je te préviens de suite, je n’ai plus fait de jeux depuis des années et là encore, j’affrontais des garçons avec une épée en bois. »</w:t>
      </w:r>
      <w:r>
        <w:rPr>
          <w:rFonts w:ascii="Times New Roman" w:hAnsi="Times New Roman" w:cs="Times New Roman"/>
        </w:rPr>
        <w:br/>
        <w:t>Elle eut un sourire ravi. Son esprit vagabonda soudain des années en arrière. Elle eut un sourire coquin.</w:t>
      </w:r>
      <w:r>
        <w:rPr>
          <w:rFonts w:ascii="Times New Roman" w:hAnsi="Times New Roman" w:cs="Times New Roman"/>
        </w:rPr>
        <w:br/>
        <w:t>« Une petite question, dit-elle, tu peux réellement te matérialiser partout, je veux dire, même dans les endroits les plus inaccessibles ? »</w:t>
      </w:r>
      <w:r>
        <w:rPr>
          <w:rFonts w:ascii="Times New Roman" w:hAnsi="Times New Roman" w:cs="Times New Roman"/>
        </w:rPr>
        <w:br/>
        <w:t>Shadow fut étonné de la question mais acquiesça.</w:t>
      </w:r>
      <w:r>
        <w:rPr>
          <w:rFonts w:ascii="Times New Roman" w:hAnsi="Times New Roman" w:cs="Times New Roman"/>
        </w:rPr>
        <w:br/>
        <w:t>« Alors, d’accord pour le jeu mais si je gagne, on dîne où je l’aurais choisi.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Et qu’est ce que tu proposes ? Je te préviens de suite, je n’ai plus fait de jeux depuis des années et là encore, j’affrontais des garçons avec une épée en bois. </w:t>
      </w:r>
      <w:r>
        <w:rPr>
          <w:rFonts w:ascii="Times New Roman" w:hAnsi="Times New Roman" w:cs="Times New Roman"/>
        </w:rPr>
        <w:br/>
        <w:t>- Chez vous c'est une sorte de questions réponses sur notre passé, nos passions, nos rêves et bien d'autre chose...</w:t>
      </w:r>
      <w:r>
        <w:rPr>
          <w:rFonts w:ascii="Times New Roman" w:hAnsi="Times New Roman" w:cs="Times New Roman"/>
        </w:rPr>
        <w:br/>
      </w:r>
      <w:r>
        <w:rPr>
          <w:rFonts w:ascii="Times New Roman" w:hAnsi="Times New Roman" w:cs="Times New Roman"/>
        </w:rPr>
        <w:br/>
        <w:t>*Il parlait un peu plus fort pour qu'elle puisse l'entendre convenablement.*</w:t>
      </w:r>
      <w:r>
        <w:rPr>
          <w:rFonts w:ascii="Times New Roman" w:hAnsi="Times New Roman" w:cs="Times New Roman"/>
        </w:rPr>
        <w:br/>
      </w:r>
      <w:r>
        <w:rPr>
          <w:rFonts w:ascii="Times New Roman" w:hAnsi="Times New Roman" w:cs="Times New Roman"/>
        </w:rPr>
        <w:br/>
        <w:t>- Une petite question, dit-elle, tu peux réellement te matérialiser partout, je veux dire, même dans les endroits les plus inaccessibles ?</w:t>
      </w:r>
      <w:r>
        <w:rPr>
          <w:rFonts w:ascii="Times New Roman" w:hAnsi="Times New Roman" w:cs="Times New Roman"/>
        </w:rPr>
        <w:br/>
        <w:t>- Oui pourquoi ?</w:t>
      </w:r>
      <w:r>
        <w:rPr>
          <w:rFonts w:ascii="Times New Roman" w:hAnsi="Times New Roman" w:cs="Times New Roman"/>
        </w:rPr>
        <w:br/>
        <w:t xml:space="preserve">- Alors, d’accord pour le jeu mais si je gagne, on dîne où je l’aurais choisi. </w:t>
      </w:r>
      <w:r>
        <w:rPr>
          <w:rFonts w:ascii="Times New Roman" w:hAnsi="Times New Roman" w:cs="Times New Roman"/>
        </w:rPr>
        <w:br/>
        <w:t>- Si tu veux ! Tu commences ?</w:t>
      </w:r>
      <w:r>
        <w:rPr>
          <w:rFonts w:ascii="Times New Roman" w:hAnsi="Times New Roman" w:cs="Times New Roman"/>
        </w:rPr>
        <w:br/>
      </w:r>
      <w:r>
        <w:rPr>
          <w:rFonts w:ascii="Times New Roman" w:hAnsi="Times New Roman" w:cs="Times New Roman"/>
        </w:rPr>
        <w:br/>
        <w:t>*Shadow n'avait joué qu'une seule fois à ce jeu et ça lui avait ouvert les yeux sur plusieurs choses importantes. En plus ça faisait passer le temps d'une manière agréable. Il alla chercher son épée pour découper le corps posé sur la table. Il le découpa en bons morceaux en attendant la réponse de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Shadow lui demanda de commencer, elle se sentit un peu gênée, elle ne savait pas jusqu’où elle pouvait aller. Elle préféra retourner la gêne à son avantage. Elle se leva doucement et convergea vers la cuisine, elle s’adossa au chambranle de la porte.</w:t>
      </w:r>
      <w:r>
        <w:rPr>
          <w:rFonts w:ascii="Times New Roman" w:hAnsi="Times New Roman" w:cs="Times New Roman"/>
        </w:rPr>
        <w:br/>
        <w:t>« Tu connais ce jeu mieux que moi, je t’en prie, commence, dit-elle. »</w:t>
      </w:r>
      <w:r>
        <w:rPr>
          <w:rFonts w:ascii="Times New Roman" w:hAnsi="Times New Roman" w:cs="Times New Roman"/>
        </w:rPr>
        <w:br/>
        <w:t>L’alcool commençait déjà à la griser mais son goût l’empêchait de s’arrêter tant que la bouteille serait encore pleine. Décidément, elle n’avait aucune bonne volonté.</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arrêta ce qu'il faisait pour regarder Laury qui s'était rapproché. Il la regarda un bon moment puis sentant son regard gênant, il détourna les yeux.*</w:t>
      </w:r>
      <w:r>
        <w:rPr>
          <w:rFonts w:ascii="Times New Roman" w:hAnsi="Times New Roman" w:cs="Times New Roman"/>
        </w:rPr>
        <w:br/>
      </w:r>
      <w:r>
        <w:rPr>
          <w:rFonts w:ascii="Times New Roman" w:hAnsi="Times New Roman" w:cs="Times New Roman"/>
        </w:rPr>
        <w:br/>
        <w:t>- Tu connais ce jeu mieux que moi, je t’en prie, commence.</w:t>
      </w:r>
      <w:r>
        <w:rPr>
          <w:rFonts w:ascii="Times New Roman" w:hAnsi="Times New Roman" w:cs="Times New Roman"/>
        </w:rPr>
        <w:br/>
        <w:t xml:space="preserve">- Ok, alors... Au cours du jeu, tu peux très bien refuser de réponse mais bon ce n'est pas toujours l'idéal. Avec l'histoire de Vane... Est ce que tu as une haine contre tous les démons suite à ça ? </w:t>
      </w:r>
      <w:r>
        <w:rPr>
          <w:rFonts w:ascii="Times New Roman" w:hAnsi="Times New Roman" w:cs="Times New Roman"/>
        </w:rPr>
        <w:br/>
      </w:r>
      <w:r>
        <w:rPr>
          <w:rFonts w:ascii="Times New Roman" w:hAnsi="Times New Roman" w:cs="Times New Roman"/>
        </w:rPr>
        <w:br/>
        <w:t>*Il l'avait regardé pendant qu'il formulait sa question sans trop s'en rendre compte. Il se remit ensuite à préparer leur repas...*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première question était un piège, elle l’avait bien sentie, elle prit quelques instants pour formuler sa réponse consciencieusement.</w:t>
      </w:r>
      <w:r>
        <w:rPr>
          <w:rFonts w:ascii="Times New Roman" w:hAnsi="Times New Roman" w:cs="Times New Roman"/>
        </w:rPr>
        <w:br/>
        <w:t>« Je n’ai aucune haine visible contre les démons, Vane n’était qu’un humain pathétique et misérable. »</w:t>
      </w:r>
      <w:r>
        <w:rPr>
          <w:rFonts w:ascii="Times New Roman" w:hAnsi="Times New Roman" w:cs="Times New Roman"/>
        </w:rPr>
        <w:br/>
        <w:t>Alors qu’elle parlait, elle sentit déjà les larmes lui monter, elle les refoula avec rage et s’arrêta pour se calmer un peu.</w:t>
      </w:r>
      <w:r>
        <w:rPr>
          <w:rFonts w:ascii="Times New Roman" w:hAnsi="Times New Roman" w:cs="Times New Roman"/>
        </w:rPr>
        <w:br/>
        <w:t>« Un démon peut très bien mener tranquillement sa vie sans que je l’attaque, il faut juste qu’il respecte le monde qui l’entoure et ses habitants. »</w:t>
      </w:r>
      <w:r>
        <w:rPr>
          <w:rFonts w:ascii="Times New Roman" w:hAnsi="Times New Roman" w:cs="Times New Roman"/>
        </w:rPr>
        <w:br/>
        <w:t xml:space="preserve">Elle eut un sourire satisfait, elle avait bien exposé son point de vue mais c’était à son tour de poser une question, elle ne savait pas trop laquelle, elle se hasarda quand même : </w:t>
      </w:r>
      <w:r>
        <w:rPr>
          <w:rFonts w:ascii="Times New Roman" w:hAnsi="Times New Roman" w:cs="Times New Roman"/>
        </w:rPr>
        <w:br/>
        <w:t>« Pourquoi se réfugier ici ? Je veux dire pourquoi ce monde-ci et pas un coin sur Terre à l’abri de tout regard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sourit à la dérobée. Laury avait bien comprit le jeu et elle n'avait pas répondu à la légère. Il écouta sa réponse, d'un côté satisfait et de l'autre rassuré... C'était à son tour de poser une question et elle semblait un peu perdue, ne sachant pas quoi lui dire. Soudain elle lui posa enfin sa demande... Celle qu'il craignait parmi d'autre...*</w:t>
      </w:r>
      <w:r>
        <w:rPr>
          <w:rFonts w:ascii="Times New Roman" w:hAnsi="Times New Roman" w:cs="Times New Roman"/>
        </w:rPr>
        <w:br/>
      </w:r>
      <w:r>
        <w:rPr>
          <w:rFonts w:ascii="Times New Roman" w:hAnsi="Times New Roman" w:cs="Times New Roman"/>
        </w:rPr>
        <w:br/>
        <w:t>- Pourquoi se réfugier ici ? Je veux dire pourquoi ce monde-ci et pas un coin sur Terre à l’abri de tout regard ?</w:t>
      </w:r>
      <w:r>
        <w:rPr>
          <w:rFonts w:ascii="Times New Roman" w:hAnsi="Times New Roman" w:cs="Times New Roman"/>
        </w:rPr>
        <w:br/>
      </w:r>
      <w:r>
        <w:rPr>
          <w:rFonts w:ascii="Times New Roman" w:hAnsi="Times New Roman" w:cs="Times New Roman"/>
        </w:rPr>
        <w:br/>
        <w:t>*Il hésita un moment à répondre mais après tout elle lui avait répondu franchement, il devait le faire aussi. C'était la moindre des choses... Quitte à s'ouvrir à elle.*</w:t>
      </w:r>
      <w:r>
        <w:rPr>
          <w:rFonts w:ascii="Times New Roman" w:hAnsi="Times New Roman" w:cs="Times New Roman"/>
        </w:rPr>
        <w:br/>
      </w:r>
      <w:r>
        <w:rPr>
          <w:rFonts w:ascii="Times New Roman" w:hAnsi="Times New Roman" w:cs="Times New Roman"/>
        </w:rPr>
        <w:br/>
        <w:t>- Je n'ai pas choisi cet endroit... Bien sûr comme tout être humain que j'étais j'aurai pu aller sur une île avec un superbe soleil pour vivre avec plénitude mon chagrin mais... Le destin en décida autrement. J'avais touché le fond. Notre famille devait être parmi les anges mais moi j'ai sombré... Même les enfers n'ont pas voulu de moi tellement mon cœur était irrécupérable et pour d'autres raisons... Je n'étais ni ange ni diable, ni mort ni vivant, ni noirceur ni lumière... Quand j'ai juré que je tuerai tous les habitants de cette terre, un gouffre s'est ouvert sous mes pieds et j'ai atterri ici... Ca fait seize siècles que je l'habite et je dois te dire que les cinq premiers ont été très durs. J'ai du m'imposer parmi tous les démons qui peuplent ce royaume... J'y ai gagné le respect mais il me manquait encore quelque chose de plus important...</w:t>
      </w:r>
      <w:r>
        <w:rPr>
          <w:rFonts w:ascii="Times New Roman" w:hAnsi="Times New Roman" w:cs="Times New Roman"/>
        </w:rPr>
        <w:br/>
      </w:r>
      <w:r>
        <w:rPr>
          <w:rFonts w:ascii="Times New Roman" w:hAnsi="Times New Roman" w:cs="Times New Roman"/>
        </w:rPr>
        <w:br/>
        <w:t>*Il lui avait compté son récit avec un regard ferme dirigé vers la fenêtre qui donnait sur l'extérieur. Il secoua enfin la tête pour afficher un sourire.*</w:t>
      </w:r>
      <w:r>
        <w:rPr>
          <w:rFonts w:ascii="Times New Roman" w:hAnsi="Times New Roman" w:cs="Times New Roman"/>
        </w:rPr>
        <w:br/>
      </w:r>
      <w:r>
        <w:rPr>
          <w:rFonts w:ascii="Times New Roman" w:hAnsi="Times New Roman" w:cs="Times New Roman"/>
        </w:rPr>
        <w:br/>
        <w:t>- Pourquoi n'arrêtes tu pas de choisir le chemin de la fuite et des combats ?</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Pourquoi n'arrêtes tu pas de choisir le chemin de la fuite et des combats ? »</w:t>
      </w:r>
      <w:r>
        <w:rPr>
          <w:rFonts w:ascii="Times New Roman" w:hAnsi="Times New Roman" w:cs="Times New Roman"/>
        </w:rPr>
        <w:br/>
        <w:t>La question de Shadow la fit éclater de rire.</w:t>
      </w:r>
      <w:r>
        <w:rPr>
          <w:rFonts w:ascii="Times New Roman" w:hAnsi="Times New Roman" w:cs="Times New Roman"/>
        </w:rPr>
        <w:br/>
        <w:t>« Le sang, répondit-elle avec simplicité. Je n’ai jamais connu ma mère, c’est mon père qui m’a élevée, il était Grand Amiral, capitaine des armées, je suis née avec une épée à la main, je savais à peine marcher que je me battais déjà. »</w:t>
      </w:r>
      <w:r>
        <w:rPr>
          <w:rFonts w:ascii="Times New Roman" w:hAnsi="Times New Roman" w:cs="Times New Roman"/>
        </w:rPr>
        <w:br/>
        <w:t>Elle éclata une nouvelle fois de rire.</w:t>
      </w:r>
      <w:r>
        <w:rPr>
          <w:rFonts w:ascii="Times New Roman" w:hAnsi="Times New Roman" w:cs="Times New Roman"/>
        </w:rPr>
        <w:br/>
        <w:t>« Les fillettes de mon âge jouaient à la poupée, moi je me battais avec les garçons… enfin, jusqu’à ce que j’arrive à les battre, là, ils ne voulaient plus jouer avec moi. »</w:t>
      </w:r>
      <w:r>
        <w:rPr>
          <w:rFonts w:ascii="Times New Roman" w:hAnsi="Times New Roman" w:cs="Times New Roman"/>
        </w:rPr>
        <w:br/>
        <w:t>Elle eut un rire supplémentaire puis redevint sérieuse, Shadow lui avait tendu une perche à la réponse précédente, et comme une bonne guerrière, il lui suffit de trouver une faille pour vouloir irrémédiablement s’y immiscer.</w:t>
      </w:r>
      <w:r>
        <w:rPr>
          <w:rFonts w:ascii="Times New Roman" w:hAnsi="Times New Roman" w:cs="Times New Roman"/>
        </w:rPr>
        <w:br/>
        <w:t>« Tu dis qu’il te manque quelque chose de plus important. Je suis intriguée là, qu’est ce que c’est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rigola avec elle lorsqu'elle lui expliqua ses activités en tant qu'enfant. Il l'imaginait en train d'écraser les petits garçons sous ses coups précis et robuste. Il leva la tête et hocha la tête, c'était une question un peu facile mais qui avait le mérite de l'avoir fait rire.*</w:t>
      </w:r>
      <w:r>
        <w:rPr>
          <w:rFonts w:ascii="Times New Roman" w:hAnsi="Times New Roman" w:cs="Times New Roman"/>
        </w:rPr>
        <w:br/>
      </w:r>
      <w:r>
        <w:rPr>
          <w:rFonts w:ascii="Times New Roman" w:hAnsi="Times New Roman" w:cs="Times New Roman"/>
        </w:rPr>
        <w:br/>
        <w:t>- Tu dis qu’il te manque quelque chose de plus important. Je suis intriguée là, qu’est ce que c’est ?</w:t>
      </w:r>
      <w:r>
        <w:rPr>
          <w:rFonts w:ascii="Times New Roman" w:hAnsi="Times New Roman" w:cs="Times New Roman"/>
        </w:rPr>
        <w:br/>
        <w:t>- Un sentiment que je n'ai ressentis qu'une fois... J'ai beau être un démon, il me reste des faiblesses d'humain. Beaucoup de guerrières démenées sont passées par ici mais... Soit elles étaient trop possessives soit elles ne pensaient qu'à me cuisiner pour me manger ensuite !</w:t>
      </w:r>
      <w:r>
        <w:rPr>
          <w:rFonts w:ascii="Times New Roman" w:hAnsi="Times New Roman" w:cs="Times New Roman"/>
        </w:rPr>
        <w:br/>
      </w:r>
      <w:r>
        <w:rPr>
          <w:rFonts w:ascii="Times New Roman" w:hAnsi="Times New Roman" w:cs="Times New Roman"/>
        </w:rPr>
        <w:br/>
        <w:t>*Il éclata de rire en racontant ces anecdotes plutôt étranges de sa vie.*</w:t>
      </w:r>
      <w:r>
        <w:rPr>
          <w:rFonts w:ascii="Times New Roman" w:hAnsi="Times New Roman" w:cs="Times New Roman"/>
        </w:rPr>
        <w:br/>
      </w:r>
      <w:r>
        <w:rPr>
          <w:rFonts w:ascii="Times New Roman" w:hAnsi="Times New Roman" w:cs="Times New Roman"/>
        </w:rPr>
        <w:br/>
        <w:t>- Je n'ai jamais trouvé celle qui pourrait m'aimer simplement tel que je suis malgré mes fautes et mes péchés, celle qui n'hésiterait pas à se battre avec moi quand quelque chose la tracasse ou l'énerve pour se sentir mieux après... Cette créature, il me semble, n'existe que dans mes rêves et pour l'éternité... D'ailleurs je ne peux être tué et je ne peux vivre... Cruel destin...</w:t>
      </w:r>
      <w:r>
        <w:rPr>
          <w:rFonts w:ascii="Times New Roman" w:hAnsi="Times New Roman" w:cs="Times New Roman"/>
        </w:rPr>
        <w:br/>
      </w:r>
      <w:r>
        <w:rPr>
          <w:rFonts w:ascii="Times New Roman" w:hAnsi="Times New Roman" w:cs="Times New Roman"/>
        </w:rPr>
        <w:br/>
        <w:t>*Il lui fit un sourire en coin. Cherchant une nouvelle question, il plaça tous les morceaux de la créature dans une grande marmite avec un étrange liquide bleu à l'intérieur puis se dirigea avec dans le salon pour le poser sur le feu ouvert. Il se laissa tomber dans une sorte de fauteuil improvisé et regarda Laury de ses deux yeux azur...*</w:t>
      </w:r>
      <w:r>
        <w:rPr>
          <w:rFonts w:ascii="Times New Roman" w:hAnsi="Times New Roman" w:cs="Times New Roman"/>
        </w:rPr>
        <w:br/>
      </w:r>
      <w:r>
        <w:rPr>
          <w:rFonts w:ascii="Times New Roman" w:hAnsi="Times New Roman" w:cs="Times New Roman"/>
        </w:rPr>
        <w:br/>
        <w:t>- Qu'as-tu ressentie la première fois que tu m'as vue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question la désarma, elle rougit légèrement et détourna rapidement le regard.</w:t>
      </w:r>
      <w:r>
        <w:rPr>
          <w:rFonts w:ascii="Times New Roman" w:hAnsi="Times New Roman" w:cs="Times New Roman"/>
        </w:rPr>
        <w:br/>
        <w:t>« Un mélange de sentiments, trop mystérieux pour avoir ma confiance absolue, il est vrai que j’ai pensé à t’attaquer… et plus d’une fois. »</w:t>
      </w:r>
      <w:r>
        <w:rPr>
          <w:rFonts w:ascii="Times New Roman" w:hAnsi="Times New Roman" w:cs="Times New Roman"/>
        </w:rPr>
        <w:br/>
        <w:t xml:space="preserve">Elle marqua une pause, devait-elle lui dire, elle éluda le reste de sa réponse, elle lui lança un nouveau regard perçant et partit également sur un terrain glissant : </w:t>
      </w:r>
      <w:r>
        <w:rPr>
          <w:rFonts w:ascii="Times New Roman" w:hAnsi="Times New Roman" w:cs="Times New Roman"/>
        </w:rPr>
        <w:br/>
        <w:t>« Et toi, tu as pensé à quoi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ne s'attendait pas à une réponse pareille... En vérité il ne savait pas trop à quoi s'attendre. Il la regarda longuement, elle semblait réfléchir, faire attention à ce qu'elle allait dire. Et vint ensuite la question à laquelle il s'était un peu préparé...*</w:t>
      </w:r>
      <w:r>
        <w:rPr>
          <w:rFonts w:ascii="Times New Roman" w:hAnsi="Times New Roman" w:cs="Times New Roman"/>
        </w:rPr>
        <w:br/>
      </w:r>
      <w:r>
        <w:rPr>
          <w:rFonts w:ascii="Times New Roman" w:hAnsi="Times New Roman" w:cs="Times New Roman"/>
        </w:rPr>
        <w:br/>
        <w:t>- Et toi, tu as pensé à quoi ?</w:t>
      </w:r>
      <w:r>
        <w:rPr>
          <w:rFonts w:ascii="Times New Roman" w:hAnsi="Times New Roman" w:cs="Times New Roman"/>
        </w:rPr>
        <w:br/>
        <w:t>- Franchement ? Au premier regard à une furie, dit il en riant. Mais après c'était différent... C'était comme... Comment t'expliquer... Il y avait une lueur d'espoir, une sorte de gêne d'être face à toi et une pointe de timidité lorsque tu m'as parlé au creux de l'oreille... Je dois dire je ne m'y attendait pas du tout !</w:t>
      </w:r>
      <w:r>
        <w:rPr>
          <w:rFonts w:ascii="Times New Roman" w:hAnsi="Times New Roman" w:cs="Times New Roman"/>
        </w:rPr>
        <w:br/>
      </w:r>
      <w:r>
        <w:rPr>
          <w:rFonts w:ascii="Times New Roman" w:hAnsi="Times New Roman" w:cs="Times New Roman"/>
        </w:rPr>
        <w:br/>
        <w:t>*Il laissa un peu le silence s'installer car il voulait voir la réaction qu'elle aurait après cette réponse et presque une confession.*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masquait son étonnement après une telle réponse. Elle lui lança un regard énigmatique, ne laissant rien transparaître de ses pensées. Elle eut un sourire gêné et ajouta en rougissant : </w:t>
      </w:r>
      <w:r>
        <w:rPr>
          <w:rFonts w:ascii="Times New Roman" w:hAnsi="Times New Roman" w:cs="Times New Roman"/>
        </w:rPr>
        <w:br/>
        <w:t xml:space="preserve">« J’aurais voulu te combattre. »Elle eut un rire amusé et ajouta : </w:t>
      </w:r>
      <w:r>
        <w:rPr>
          <w:rFonts w:ascii="Times New Roman" w:hAnsi="Times New Roman" w:cs="Times New Roman"/>
        </w:rPr>
        <w:br/>
        <w:t>« Cela fait des années, que je n’ai pas rencontré quelqu’un capable de me battre… aisément. »</w:t>
      </w:r>
      <w:r>
        <w:rPr>
          <w:rFonts w:ascii="Times New Roman" w:hAnsi="Times New Roman" w:cs="Times New Roman"/>
        </w:rPr>
        <w:br/>
        <w:t xml:space="preserve">Elle rougit à nouveau mais Shadow semblait gêné, elle en profita pour obtenir une réponse de plus : </w:t>
      </w:r>
      <w:r>
        <w:rPr>
          <w:rFonts w:ascii="Times New Roman" w:hAnsi="Times New Roman" w:cs="Times New Roman"/>
        </w:rPr>
        <w:br/>
        <w:t>« Est-ce que tu t’attendais à la réaction de Lé… »</w:t>
      </w:r>
      <w:r>
        <w:rPr>
          <w:rFonts w:ascii="Times New Roman" w:hAnsi="Times New Roman" w:cs="Times New Roman"/>
        </w:rPr>
        <w:br/>
        <w:t>Elle marqua une pause visiblement troublée.</w:t>
      </w:r>
      <w:r>
        <w:rPr>
          <w:rFonts w:ascii="Times New Roman" w:hAnsi="Times New Roman" w:cs="Times New Roman"/>
        </w:rPr>
        <w:br/>
        <w:t>« Enfin, sa réaction envers toi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 sentit fier d'entendre un tel compliment. Même si au fond de lui et en plus maintenant il ne savait pas s’il pourrait la battre... La combattre peut être oui mais la tuer hors de question... Elle changea quelque peu le sujet pour ne pas parler d'elle.*</w:t>
      </w:r>
      <w:r>
        <w:rPr>
          <w:rFonts w:ascii="Times New Roman" w:hAnsi="Times New Roman" w:cs="Times New Roman"/>
        </w:rPr>
        <w:br/>
      </w:r>
      <w:r>
        <w:rPr>
          <w:rFonts w:ascii="Times New Roman" w:hAnsi="Times New Roman" w:cs="Times New Roman"/>
        </w:rPr>
        <w:br/>
        <w:t>- Est-ce que tu t’attendais à la réaction de Lé… Enfin, sa réaction envers toi ?</w:t>
      </w:r>
      <w:r>
        <w:rPr>
          <w:rFonts w:ascii="Times New Roman" w:hAnsi="Times New Roman" w:cs="Times New Roman"/>
        </w:rPr>
        <w:br/>
        <w:t>- Au début non car je ne savais pas qui c'était mais après beaucoup de chose ont changé et ma vie a été bouleversée en si peu de temps... Mes projets, mes croyances, mes idéaux... mes sentiments...</w:t>
      </w:r>
      <w:r>
        <w:rPr>
          <w:rFonts w:ascii="Times New Roman" w:hAnsi="Times New Roman" w:cs="Times New Roman"/>
        </w:rPr>
        <w:br/>
      </w:r>
      <w:r>
        <w:rPr>
          <w:rFonts w:ascii="Times New Roman" w:hAnsi="Times New Roman" w:cs="Times New Roman"/>
        </w:rPr>
        <w:br/>
        <w:t>*Il ne la lâcha pas du regard.*</w:t>
      </w:r>
    </w:p>
    <w:p w:rsidR="00767FD8" w:rsidRDefault="00767FD8">
      <w:pPr>
        <w:pStyle w:val="NormalWeb"/>
        <w:spacing w:before="0" w:beforeAutospacing="0" w:after="0" w:afterAutospacing="0"/>
        <w:rPr>
          <w:rFonts w:ascii="Times New Roman" w:hAnsi="Times New Roman" w:cs="Times New Roman"/>
        </w:rPr>
      </w:pP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se sentit soudain mal à l’aise. Elle fuit son regard, quelque chose la gênait mais elle ne savait pas quoi. Elle chercha une porte de sortie mais aucune ne se présentait à elle. Elle but une nouvelle gorgée de vin et releva les yeux vers Shadow : </w:t>
      </w:r>
      <w:r>
        <w:rPr>
          <w:rFonts w:ascii="Times New Roman" w:hAnsi="Times New Roman" w:cs="Times New Roman"/>
        </w:rPr>
        <w:br/>
        <w:t>« On mange bientôt, demanda-t-elle ? »</w:t>
      </w:r>
      <w:r>
        <w:rPr>
          <w:rFonts w:ascii="Times New Roman" w:hAnsi="Times New Roman" w:cs="Times New Roman"/>
        </w:rPr>
        <w:br/>
        <w:t>Puis elle quitta la cuisine pour retourner s’asseoir dans le salon.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regretta de l'avoir regardé ainsi... Elle semblait gênée... Il lui sourit lorsqu'elle parla de nourriture et comme il était dans le salon, il se leva et fit deux mètres pour ouvrir le couvercle de la marmite. Il huma l'odeur.*</w:t>
      </w:r>
      <w:r>
        <w:rPr>
          <w:rFonts w:ascii="Times New Roman" w:hAnsi="Times New Roman" w:cs="Times New Roman"/>
        </w:rPr>
        <w:br/>
      </w:r>
      <w:r>
        <w:rPr>
          <w:rFonts w:ascii="Times New Roman" w:hAnsi="Times New Roman" w:cs="Times New Roman"/>
        </w:rPr>
        <w:br/>
        <w:t>- mmmmmh qu'est ce que ça sent bon...</w:t>
      </w:r>
      <w:r>
        <w:rPr>
          <w:rFonts w:ascii="Times New Roman" w:hAnsi="Times New Roman" w:cs="Times New Roman"/>
        </w:rPr>
        <w:br/>
      </w:r>
      <w:r>
        <w:rPr>
          <w:rFonts w:ascii="Times New Roman" w:hAnsi="Times New Roman" w:cs="Times New Roman"/>
        </w:rPr>
        <w:br/>
        <w:t>*Il alla dans la cuisine chercher deux baguettes en bois, deux assiettes et deux verres avec une autre bouteille. Il posa tout ça sur une mini table près du "fauteuil" et piqua la viande avec les bouts de bois. Il s'assit et lui en tend une.*</w:t>
      </w:r>
      <w:r>
        <w:rPr>
          <w:rFonts w:ascii="Times New Roman" w:hAnsi="Times New Roman" w:cs="Times New Roman"/>
        </w:rPr>
        <w:br/>
      </w:r>
      <w:r>
        <w:rPr>
          <w:rFonts w:ascii="Times New Roman" w:hAnsi="Times New Roman" w:cs="Times New Roman"/>
        </w:rPr>
        <w:br/>
        <w:t>- Goûte moi ça !!</w:t>
      </w:r>
      <w:r>
        <w:rPr>
          <w:rFonts w:ascii="Times New Roman" w:hAnsi="Times New Roman" w:cs="Times New Roman"/>
        </w:rPr>
        <w:br/>
      </w:r>
      <w:r>
        <w:rPr>
          <w:rFonts w:ascii="Times New Roman" w:hAnsi="Times New Roman" w:cs="Times New Roman"/>
        </w:rPr>
        <w:br/>
        <w:t>*Il en mangea quelques bouchées. Ca avait le goût du poulet avec la peau légèrement croustillante... L'arrière goût était agréable comme si on y avait mit des épices.*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sentait de plus en plus mal sans même savoir pourquoi. Il avait oublié sa requête d’aller manger ailleurs et elle s’en félicitait. Ses souvenirs la reprirent, elle se sentit défaillir. Elle se mit à respirer longuement pour chasser ses idées mais n’y parvint pas. Elle s’excusa et monta à l’étage se passer un peu d’eau sur le visage. A peine fut-elle dans la salle de bains qu’elle verrouilla la porte et s’y adossa, ses larmes lui venaient toutes seules et elle ne savait même pas quelle pouvait en être la raison.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*Shadow la vit devenir aussi blanche que la neige et elle quitta la pièce pour monter. Il soupira de déception en déposant la nourriture sur les assiettes. Elle avait sûrement besoin de rester seule. Mais le pourquoi resta un mystère... Il se leva et remit son long manteau noir mais sans fermer la tirette. Il prit ses deux épées et créa des cailloux qui bougeaient comme des cibles réelles. Il se mit alors à faire des gestes précis et antiques sans être dénué de grâce. Il serait là si elle avait besoin de lui... Toujours... </w:t>
      </w:r>
      <w:r>
        <w:rPr>
          <w:rFonts w:ascii="Times New Roman" w:hAnsi="Times New Roman" w:cs="Times New Roman"/>
        </w:rPr>
        <w:br/>
        <w:t>Il poussait quelques cris de frustration par moment et se concentrait sur ses mouvements...*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larmes de Laury cessèrent soudain, était-ce le vin qui lui avait fait ça ? Peut être. Elle se leva doucement et convergea vers le bac d’eau. Elle s’aspergea le visage et se regarda dans le miroir brisé. Elle eut un sourire, il n’y avait pas qu’elle qui avait d’étranges démons. Elle se contempla longuement et passa ses doigts sur sa cicatrice, quand cette dernière sera partie, il ne restera qu’un trait blanc qui lui barrerait son œil bleu. Elle se mit à sourire, au moins, elle ressemblait encore plus à un général. Elle réajusta sa tunique et se mira à nouveau, elle releva doucement ses cheveux et conclu qu’elle était mieux comme ça. S’en suit une recherche désespérée pour trouver quelques chose pour les maintenir en l’air. Elle dénicha une vieille baguette. Elle se recoiffa avec beaucoup de goût, ses cheveux rouge et or allaient dans tous les sens mais avec une étrange harmonie. Ils semblaient tenir par miracle. Elle fut satisfaite du résultat et observa bien que ses yeux ne soient pas trop rougis. Elle constata que comme d’habitude, elle ne laissait paraître aucune trace de ses pleurs. Elle afficha un sourire aimable et redescendit.</w:t>
      </w:r>
      <w:r>
        <w:rPr>
          <w:rFonts w:ascii="Times New Roman" w:hAnsi="Times New Roman" w:cs="Times New Roman"/>
        </w:rPr>
        <w:br/>
        <w:t>« Il faut m’excuser, je… »</w:t>
      </w:r>
      <w:r>
        <w:rPr>
          <w:rFonts w:ascii="Times New Roman" w:hAnsi="Times New Roman" w:cs="Times New Roman"/>
        </w:rPr>
        <w:br/>
        <w:t>Elle fut dépitée de ne trouver personne en bas. Elle se laissa tomber dans un fauteuil et se servit un verre de vin.</w:t>
      </w:r>
      <w:r>
        <w:rPr>
          <w:rFonts w:ascii="Times New Roman" w:hAnsi="Times New Roman" w:cs="Times New Roman"/>
        </w:rPr>
        <w:br/>
        <w:t>« On avait pas dit qu’on mangerait ailleurs, dit-elle pour elle-même.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réfléchissait à la situation... Il ne savait plus vraiment comment réagir... Mais une chose est sûre, il était mort de fatigue à force de s'entraîner... Et puis son estomac criait encore famine ! Il cessa le combat mais il oublia d'ordonner aux pierres de faire la même chose et fut projeté bien loin par un coup sec dans les côtes. Il se releva de colère, lança son épée en hurlant et brisa ainsi son "ennemi". Toutes les autres pierres disparurent. Shadow posa ses mains sur ses côtes en rentrant après avoir ramassé son arme. Lorsqu'il vit Laury, coiffée d'une manière élégante mais en même temps sauvage, il resta la bouche bée en la regardant... Même son épée se retrouva sur le sol, sa main ne pouvant plus la tenir. Se sentant un peu bête après ça, il cligna des yeux et regarda la marmite.*</w:t>
      </w:r>
      <w:r>
        <w:rPr>
          <w:rFonts w:ascii="Times New Roman" w:hAnsi="Times New Roman" w:cs="Times New Roman"/>
        </w:rPr>
        <w:br/>
      </w:r>
      <w:r>
        <w:rPr>
          <w:rFonts w:ascii="Times New Roman" w:hAnsi="Times New Roman" w:cs="Times New Roman"/>
        </w:rPr>
        <w:br/>
        <w:t>- Je pense que tu as gagné le jeu... Où veux tu aller manger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 put s’empêcher de sourire en voyant Shadow arriver.</w:t>
      </w:r>
      <w:r>
        <w:rPr>
          <w:rFonts w:ascii="Times New Roman" w:hAnsi="Times New Roman" w:cs="Times New Roman"/>
        </w:rPr>
        <w:br/>
        <w:t xml:space="preserve">« Je pense que tu as gagné le jeu... Où veux tu aller manger ? Demanda-t-il pour cacher un trouble pourtant visible. </w:t>
      </w:r>
      <w:r>
        <w:rPr>
          <w:rFonts w:ascii="Times New Roman" w:hAnsi="Times New Roman" w:cs="Times New Roman"/>
        </w:rPr>
        <w:br/>
        <w:t>- Il y a une minuscule île au Sud de la capitale, près du champ d’Altaya, je pense que ce sera un endroit parfait pour notre petite collation. »</w:t>
      </w:r>
      <w:r>
        <w:rPr>
          <w:rFonts w:ascii="Times New Roman" w:hAnsi="Times New Roman" w:cs="Times New Roman"/>
        </w:rPr>
        <w:br/>
        <w:t>Elle s’empressa de prendre la bouteille de vin et deux verres elle lui fit un clin d’œil en ajoutant.</w:t>
      </w:r>
      <w:r>
        <w:rPr>
          <w:rFonts w:ascii="Times New Roman" w:hAnsi="Times New Roman" w:cs="Times New Roman"/>
        </w:rPr>
        <w:br/>
        <w:t>« Je te laisse prendre le plat.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Je te laisse prendre le plat. </w:t>
      </w:r>
      <w:r>
        <w:rPr>
          <w:rFonts w:ascii="Times New Roman" w:hAnsi="Times New Roman" w:cs="Times New Roman"/>
        </w:rPr>
        <w:br/>
      </w:r>
      <w:r>
        <w:rPr>
          <w:rFonts w:ascii="Times New Roman" w:hAnsi="Times New Roman" w:cs="Times New Roman"/>
        </w:rPr>
        <w:br/>
        <w:t>*Shadow sourit et retira ses affaires de guerre puis se dirigea vers la marmite afin de la prendre et de sortir avec elle dans les mains. Il récita une nouvelle formule en donnant le nom de l'endroit et un caillou sortit de la terre. Les deux jeunes gens le traversèrent et se retrouvèrent sur une île, un endroit très agréable et baigné de lumière... Autre chose que son royaume pensa-t-il. Shadow ne savait pas très bien où il était alors il se plaça derrière Laury et la suivit.*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s’assit directement sur le sable, elle adorait cet endroit. Shadow allait se mettre à côté d’elle quand elle se leva brusquement. Elle l’entraîna de l’autre côté de l’îlot et montra du doigt la plage.</w:t>
      </w:r>
      <w:r>
        <w:rPr>
          <w:rFonts w:ascii="Times New Roman" w:hAnsi="Times New Roman" w:cs="Times New Roman"/>
        </w:rPr>
        <w:br/>
        <w:t>« Là bas, commença-t-elle, il y avait ma maison, juste sur la plage, on avait l’habitude de nager jusqu’ici. Je me suis toujours dit qu’un dîner ici devait être le paradis. »</w:t>
      </w:r>
      <w:r>
        <w:rPr>
          <w:rFonts w:ascii="Times New Roman" w:hAnsi="Times New Roman" w:cs="Times New Roman"/>
        </w:rPr>
        <w:br/>
        <w:t>Elle se mit à décrire la plage, la plaine d’Altaya et au loin, la silhouette de la capitale. Elle était vraiment enthousiasmée par cet endroit, comme si elle vivait à nouveau.</w:t>
      </w:r>
      <w:r>
        <w:rPr>
          <w:rFonts w:ascii="Times New Roman" w:hAnsi="Times New Roman" w:cs="Times New Roman"/>
        </w:rPr>
        <w:br/>
        <w:t>« Et là bas, à la capitale, continua-t-elle inlassablement, il y a une immense statue, juste devant le palais. Si tu la vois un jour, tu trouveras un petit air de famille. »</w:t>
      </w:r>
      <w:r>
        <w:rPr>
          <w:rFonts w:ascii="Times New Roman" w:hAnsi="Times New Roman" w:cs="Times New Roman"/>
        </w:rPr>
        <w:br/>
        <w:t>Elle eut un nouveau sourire ravie et retourna au repas. Elle s’assit sur le sable et attendit.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la laissa lui expliquer une partie de sa vie. C'est vrai que le paysage était superbe... Il imagina ce qu'elle expliquait dans sa tête. Un vent frais balaya le visage du jeune homme lorsque Laury alla se rasseoir près de leurs affaires. Le soleil réchauffait son visage froid mais immédiatement il baissa la tête, car il avait l'impression que ses rayons allaient traverser sa peau fragilisée par les ombres... Il regarda malgré toute la surface de l'océan... C'est alors qu'une phrase resurgit des lambeaux de sa mémoire...*</w:t>
      </w:r>
      <w:r>
        <w:rPr>
          <w:rFonts w:ascii="Times New Roman" w:hAnsi="Times New Roman" w:cs="Times New Roman"/>
        </w:rPr>
        <w:br/>
      </w:r>
      <w:r>
        <w:rPr>
          <w:rFonts w:ascii="Times New Roman" w:hAnsi="Times New Roman" w:cs="Times New Roman"/>
        </w:rPr>
        <w:br/>
        <w:t>°Mes yeux te regardent jusqu'à en être brûlé, ma peau te touche jusqu'à devenir transparente et mon cœur bat pour toi jusqu'à en exploser... Mon souvenir restera présent tandis que mon âme s'envolera au-dessus de l'océan...°</w:t>
      </w:r>
      <w:r>
        <w:rPr>
          <w:rFonts w:ascii="Times New Roman" w:hAnsi="Times New Roman" w:cs="Times New Roman"/>
        </w:rPr>
        <w:br/>
      </w:r>
      <w:r>
        <w:rPr>
          <w:rFonts w:ascii="Times New Roman" w:hAnsi="Times New Roman" w:cs="Times New Roman"/>
        </w:rPr>
        <w:br/>
        <w:t>*Il resta là un moment pour reprendre des forces point de vue mentale mais quand il repensa à son enfance, il laissa tomber et ferma les yeux pour se rediriger vers Laury. Il s'assit en face de la guerrière et la regarda en silence, ses yeux plongé dans les siens...*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mangeait et buvait de bon cœur, le repas était somptueux mais elle pensait également que le cadre jouait beaucoup. Elle plongea son regard dans l’océan, elle adorait réellement cet endroit. Elle leva les yeux vers le soleil et l’observa quelques instants. Elle se tourna vers Shadow : </w:t>
      </w:r>
      <w:r>
        <w:rPr>
          <w:rFonts w:ascii="Times New Roman" w:hAnsi="Times New Roman" w:cs="Times New Roman"/>
        </w:rPr>
        <w:br/>
        <w:t>« Si on reste encore un peu, on pourra profiter de la plus belle chose qui puisse exister sur terre. »</w:t>
      </w:r>
      <w:r>
        <w:rPr>
          <w:rFonts w:ascii="Times New Roman" w:hAnsi="Times New Roman" w:cs="Times New Roman"/>
        </w:rPr>
        <w:br/>
        <w:t>Elle lui sourit.</w:t>
      </w:r>
      <w:r>
        <w:rPr>
          <w:rFonts w:ascii="Times New Roman" w:hAnsi="Times New Roman" w:cs="Times New Roman"/>
        </w:rPr>
        <w:br/>
      </w:r>
      <w:r>
        <w:rPr>
          <w:rFonts w:ascii="Times New Roman" w:hAnsi="Times New Roman" w:cs="Times New Roman"/>
        </w:rPr>
        <w:br/>
        <w:t xml:space="preserve">Blitz était inquiet, Laury était partie et avait laissé un message trop évasif. A ce qu’il a comprit, le roi s’apprêtait à attaquer les Forestiers et elle était partie avec Shadow pour les combattre. Il n’aimait pas la voir si loin de lui. Il faisait les cent pas en rageant : </w:t>
      </w:r>
      <w:r>
        <w:rPr>
          <w:rFonts w:ascii="Times New Roman" w:hAnsi="Times New Roman" w:cs="Times New Roman"/>
        </w:rPr>
        <w:br/>
        <w:t>« En on ne peut pas la rejoindre, savoir où elle est ? »</w:t>
      </w:r>
      <w:r>
        <w:rPr>
          <w:rFonts w:ascii="Times New Roman" w:hAnsi="Times New Roman" w:cs="Times New Roman"/>
        </w:rPr>
        <w:br/>
        <w:t>Il se sentait impuissant face à l’obstination de son amie.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mangeait aussi mais plus avec le même enthousiasme. Quelque chose le gênait mais il ne savait pas pourquoi. Laury le regarda ensuite avec un léger sourire.*</w:t>
      </w:r>
      <w:r>
        <w:rPr>
          <w:rFonts w:ascii="Times New Roman" w:hAnsi="Times New Roman" w:cs="Times New Roman"/>
        </w:rPr>
        <w:br/>
      </w:r>
      <w:r>
        <w:rPr>
          <w:rFonts w:ascii="Times New Roman" w:hAnsi="Times New Roman" w:cs="Times New Roman"/>
        </w:rPr>
        <w:br/>
        <w:t>- Si on reste encore un peu, on pourra profiter de la plus belle chose qui puisse exister sur terre.</w:t>
      </w:r>
      <w:r>
        <w:rPr>
          <w:rFonts w:ascii="Times New Roman" w:hAnsi="Times New Roman" w:cs="Times New Roman"/>
        </w:rPr>
        <w:br/>
        <w:t>- Je veux bien te croire...</w:t>
      </w:r>
      <w:r>
        <w:rPr>
          <w:rFonts w:ascii="Times New Roman" w:hAnsi="Times New Roman" w:cs="Times New Roman"/>
        </w:rPr>
        <w:br/>
      </w:r>
      <w:r>
        <w:rPr>
          <w:rFonts w:ascii="Times New Roman" w:hAnsi="Times New Roman" w:cs="Times New Roman"/>
        </w:rPr>
        <w:br/>
        <w:t>*Shadow savait de quoi elle parlait mais c'est cette plus belle chose qui l'avait privé de ses yeux... Toutes les scènes lui revinrent en mémoire aussi vite d'une balle d'un pistolet. Il baissa les yeux et cacha sa tristesse comme à son habitude. Il ne voulait pas gâcher la joie de Laury... Il fixa le ciel un instant.*</w:t>
      </w:r>
      <w:r>
        <w:rPr>
          <w:rFonts w:ascii="Times New Roman" w:hAnsi="Times New Roman" w:cs="Times New Roman"/>
        </w:rPr>
        <w:br/>
      </w:r>
      <w:r>
        <w:rPr>
          <w:rFonts w:ascii="Times New Roman" w:hAnsi="Times New Roman" w:cs="Times New Roman"/>
        </w:rPr>
        <w:br/>
        <w:t>*Ciria voyait bien que Blitz était inquiet et elle tenta de le rassurer par une caresse sur la joue.*</w:t>
      </w:r>
      <w:r>
        <w:rPr>
          <w:rFonts w:ascii="Times New Roman" w:hAnsi="Times New Roman" w:cs="Times New Roman"/>
        </w:rPr>
        <w:br/>
      </w:r>
      <w:r>
        <w:rPr>
          <w:rFonts w:ascii="Times New Roman" w:hAnsi="Times New Roman" w:cs="Times New Roman"/>
        </w:rPr>
        <w:br/>
        <w:t>- En on ne peut pas la rejoindre, savoir où elle est ?</w:t>
      </w:r>
      <w:r>
        <w:rPr>
          <w:rFonts w:ascii="Times New Roman" w:hAnsi="Times New Roman" w:cs="Times New Roman"/>
        </w:rPr>
        <w:br/>
        <w:t>- Laury est bien pour le moment, je ressens les sentiments de son âme. Elle est avec quelqu'un qui est passé plus ou moins par les mêmes difficultés. Ton amie est dans un endroit dans lequel elle n'avait plus été depuis longtemps...</w:t>
      </w:r>
      <w:r>
        <w:rPr>
          <w:rFonts w:ascii="Times New Roman" w:hAnsi="Times New Roman" w:cs="Times New Roman"/>
        </w:rPr>
        <w:br/>
      </w:r>
      <w:r>
        <w:rPr>
          <w:rFonts w:ascii="Times New Roman" w:hAnsi="Times New Roman" w:cs="Times New Roman"/>
        </w:rPr>
        <w:br/>
        <w:t>*Elle lui sourit tendrement puis se retourna pour chercher après son frère William*</w:t>
      </w:r>
    </w:p>
    <w:p w:rsidR="00767FD8" w:rsidRDefault="00767FD8">
      <w:pPr>
        <w:pStyle w:val="Heading2"/>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 xml:space="preserve">  </w:t>
      </w: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avait bien comprit que quelque chose n’allait pas. Elle s’approcha doucement de Shadow et lui offrit un regard bienveillant : </w:t>
      </w:r>
      <w:r>
        <w:rPr>
          <w:rFonts w:ascii="Times New Roman" w:hAnsi="Times New Roman" w:cs="Times New Roman"/>
        </w:rPr>
        <w:br/>
        <w:t>« Qu’est ce qu’il se passe ? »</w:t>
      </w:r>
      <w:r>
        <w:rPr>
          <w:rFonts w:ascii="Times New Roman" w:hAnsi="Times New Roman" w:cs="Times New Roman"/>
        </w:rPr>
        <w:br/>
        <w:t>Elle le regarda sans trop comprendre sa détresse. Voyant qu’il restait encore muet elle se mit à lui dire ce qu’elle avait sur le cœur.</w:t>
      </w:r>
      <w:r>
        <w:rPr>
          <w:rFonts w:ascii="Times New Roman" w:hAnsi="Times New Roman" w:cs="Times New Roman"/>
        </w:rPr>
        <w:br/>
        <w:t>« Je n’aime plus cet endroit. Ma maison a été brûlée et je pense que la statue de mon père a du être mise à bas. Ce pays n’est plus le mien.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trouvait qu'il s'était assez confié aujourd'hui mais quelque chose le poussait à lui parler...*</w:t>
      </w:r>
      <w:r>
        <w:rPr>
          <w:rFonts w:ascii="Times New Roman" w:hAnsi="Times New Roman" w:cs="Times New Roman"/>
        </w:rPr>
        <w:br/>
      </w:r>
      <w:r>
        <w:rPr>
          <w:rFonts w:ascii="Times New Roman" w:hAnsi="Times New Roman" w:cs="Times New Roman"/>
        </w:rPr>
        <w:br/>
        <w:t>- Je n’aime plus cet endroit. Ma maison a été brûlée et je pense que la statue de mon père a du être mise à bas. Ce pays n’est plus le mien.</w:t>
      </w:r>
      <w:r>
        <w:rPr>
          <w:rFonts w:ascii="Times New Roman" w:hAnsi="Times New Roman" w:cs="Times New Roman"/>
        </w:rPr>
        <w:br/>
      </w:r>
      <w:r>
        <w:rPr>
          <w:rFonts w:ascii="Times New Roman" w:hAnsi="Times New Roman" w:cs="Times New Roman"/>
        </w:rPr>
        <w:br/>
        <w:t>*Shadow y vit une occasion d'éviter de parler de lui et redressa la tête.*</w:t>
      </w:r>
      <w:r>
        <w:rPr>
          <w:rFonts w:ascii="Times New Roman" w:hAnsi="Times New Roman" w:cs="Times New Roman"/>
        </w:rPr>
        <w:br/>
      </w:r>
      <w:r>
        <w:rPr>
          <w:rFonts w:ascii="Times New Roman" w:hAnsi="Times New Roman" w:cs="Times New Roman"/>
        </w:rPr>
        <w:br/>
        <w:t>- Alors pourquoi nous avoir emmener ici ? Tu attends quelque chose de cet endroit ? Ou de moi peut-être ?</w:t>
      </w:r>
      <w:r>
        <w:rPr>
          <w:rFonts w:ascii="Times New Roman" w:hAnsi="Times New Roman" w:cs="Times New Roman"/>
        </w:rPr>
        <w:br/>
      </w:r>
      <w:r>
        <w:rPr>
          <w:rFonts w:ascii="Times New Roman" w:hAnsi="Times New Roman" w:cs="Times New Roman"/>
        </w:rPr>
        <w:br/>
        <w:t>*Le jeune homme était intrigué par cette femme de plus en plus à chaque seconde qu'il passait à ses cotés. Elle avait une telle personnalité et un caractère si sauvage, indomptable... Il la regarda en cherchant des réponses dans son âme mais ce n'était ni un mage ni un ange...*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le regarda, fallait-il réellement se confier ? De toute façon, il n’y avait personne d’autre qu’eux. </w:t>
      </w:r>
      <w:r>
        <w:rPr>
          <w:rFonts w:ascii="Times New Roman" w:hAnsi="Times New Roman" w:cs="Times New Roman"/>
        </w:rPr>
        <w:br/>
        <w:t>« Il y a trois choses que je souhaitais le plus au monde. Devenir un jour chef des armées, avoir un dîner sur cette île et autre chose… »</w:t>
      </w:r>
      <w:r>
        <w:rPr>
          <w:rFonts w:ascii="Times New Roman" w:hAnsi="Times New Roman" w:cs="Times New Roman"/>
        </w:rPr>
        <w:br/>
        <w:t xml:space="preserve">Elle eut un sourire d’excuse et continua : </w:t>
      </w:r>
      <w:r>
        <w:rPr>
          <w:rFonts w:ascii="Times New Roman" w:hAnsi="Times New Roman" w:cs="Times New Roman"/>
        </w:rPr>
        <w:br/>
        <w:t>« J’en ai réussi deux, il m’en reste plus qu’un. Je voulais être certaine que ce paysage ne me hanterait pas. Je suis consciente que c’est la dernière fois que je mets les pieds dans le sud. Je suis à la fois enthousiaste pour la suite et triste pour le passé.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confiait à un point qu'il en avait même peur. Exigerait-elle en retour le même comportement ? Il était perdu mais son visage restait sans expression. Pour le moment il était pour elle, une oreille attentive.*</w:t>
      </w:r>
      <w:r>
        <w:rPr>
          <w:rFonts w:ascii="Times New Roman" w:hAnsi="Times New Roman" w:cs="Times New Roman"/>
        </w:rPr>
        <w:br/>
      </w:r>
      <w:r>
        <w:rPr>
          <w:rFonts w:ascii="Times New Roman" w:hAnsi="Times New Roman" w:cs="Times New Roman"/>
        </w:rPr>
        <w:br/>
        <w:t>- J’en ai réussi deux, il m’en reste plus qu’un. Je voulais être certaine que ce paysage ne me hanterait pas. Je suis consciente que c’est la dernière fois que je mets les pieds dans le sud. Je suis à la fois enthousiaste pour la suite et triste pour le passé.</w:t>
      </w:r>
      <w:r>
        <w:rPr>
          <w:rFonts w:ascii="Times New Roman" w:hAnsi="Times New Roman" w:cs="Times New Roman"/>
        </w:rPr>
        <w:br/>
        <w:t xml:space="preserve">- Tu sais que je suis nul pour donner des conseils et faire la morale aux autres m'horripile... Je vais te dire une phrase que j'ai apprise au fil des siècles... </w:t>
      </w:r>
      <w:r>
        <w:rPr>
          <w:rFonts w:ascii="Times New Roman" w:hAnsi="Times New Roman" w:cs="Times New Roman"/>
        </w:rPr>
        <w:br/>
      </w:r>
      <w:r>
        <w:rPr>
          <w:rFonts w:ascii="Times New Roman" w:hAnsi="Times New Roman" w:cs="Times New Roman"/>
        </w:rPr>
        <w:br/>
        <w:t>Le passé est un vieil amant... Le futur un doux prétendant...</w:t>
      </w:r>
      <w:r>
        <w:rPr>
          <w:rFonts w:ascii="Times New Roman" w:hAnsi="Times New Roman" w:cs="Times New Roman"/>
        </w:rPr>
        <w:br/>
      </w:r>
      <w:r>
        <w:rPr>
          <w:rFonts w:ascii="Times New Roman" w:hAnsi="Times New Roman" w:cs="Times New Roman"/>
        </w:rPr>
        <w:br/>
        <w:t>*Après ces quelques mots, il la regarda avec un sourire en espérant qu'il l'a un peu aidé à éliminer ses craintes...*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était confiante pour l’avenir, après tout, elle avait déjà fuit pendant dix années sans être trouvée ou ennuyée par ses ennemis. Elle eut un sourire confiant : </w:t>
      </w:r>
      <w:r>
        <w:rPr>
          <w:rFonts w:ascii="Times New Roman" w:hAnsi="Times New Roman" w:cs="Times New Roman"/>
        </w:rPr>
        <w:br/>
        <w:t>« Ne t’inquiète pas, lui dit-elle, la fuite, c’est sympa, ça permet de voir du pays de connaître d’autres cultures, de se faire de nouveaux amis. J’ai pour adage de ne regretter que ce que j’ai fait et au fond de moi, je sais que j’ai eu raison d’aider les Forestiers. Je sais que je serais traquée jusqu’à ce que je me rende ou que je meure mais bon, la vie pourrait être pire. Ca pourrait être l’enfer sur terre. »</w:t>
      </w:r>
      <w:r>
        <w:rPr>
          <w:rFonts w:ascii="Times New Roman" w:hAnsi="Times New Roman" w:cs="Times New Roman"/>
        </w:rPr>
        <w:br/>
        <w:t xml:space="preserve">Elle se leva et détacha ses cheveux. Ils retombèrent sur ses épaules comme une gerbe de flammes. Elle laissa le vent les faire un peu voler puis se tourna vers Shadow : </w:t>
      </w:r>
      <w:r>
        <w:rPr>
          <w:rFonts w:ascii="Times New Roman" w:hAnsi="Times New Roman" w:cs="Times New Roman"/>
        </w:rPr>
        <w:br/>
        <w:t>« Et si on retournait voir nos compagnons, ça fait des heures qu’on est parti, ils doivent s’inquiéter.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la regarda et lui sourit mais un peu forcé. Il se leva lorsqu'elle proposa de rejoindre ses amis.*</w:t>
      </w:r>
      <w:r>
        <w:rPr>
          <w:rFonts w:ascii="Times New Roman" w:hAnsi="Times New Roman" w:cs="Times New Roman"/>
        </w:rPr>
        <w:br/>
      </w:r>
      <w:r>
        <w:rPr>
          <w:rFonts w:ascii="Times New Roman" w:hAnsi="Times New Roman" w:cs="Times New Roman"/>
        </w:rPr>
        <w:br/>
        <w:t>- Merci pour le dîner, lui dit il d'une voix légèrement affaiblie.</w:t>
      </w:r>
      <w:r>
        <w:rPr>
          <w:rFonts w:ascii="Times New Roman" w:hAnsi="Times New Roman" w:cs="Times New Roman"/>
        </w:rPr>
        <w:br/>
      </w:r>
      <w:r>
        <w:rPr>
          <w:rFonts w:ascii="Times New Roman" w:hAnsi="Times New Roman" w:cs="Times New Roman"/>
        </w:rPr>
        <w:br/>
        <w:t>*D'un revers de la main, il sortit à nouveau sa pierre noire, son unique maîtresse dans la vie et dans la mort. Il fit passer Laury d'abord et quand elle fut passé, il rentra la pierre sous ses pieds. Il devait s'éloigner, il s'était trop attaché... Laury se retrouva à quelques mètres de Blitz. Shadow pensait qu'il était peut être temps d'abandonner ses derniers espoirs et de régler ses comptes avec les démons de son existence. Lentement et le regard noir en voyant le soleil se coucher, il sentit les larmes monter en lui et naître dans ses yeux. D'un cri grave et mélancolique, il hurla ses sentiments cachés au couché du soleil... Peu après, il retournera dans son royaume maudit.*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eut un sourire ravi quand il vit arriver Laury, il convergea vers elle, elle semblait attendre quelqu’un mais quand le passage se referma, elle fit face à son ami et eut un sourire joyeux. Blitz le lui rendit mais il fondit rapidement, il s’approcha paniqué de son visage.</w:t>
      </w:r>
      <w:r>
        <w:rPr>
          <w:rFonts w:ascii="Times New Roman" w:hAnsi="Times New Roman" w:cs="Times New Roman"/>
        </w:rPr>
        <w:br/>
        <w:t>« Laury, dit-il, qu’est ce qu’il s’est passé ? »</w:t>
      </w:r>
      <w:r>
        <w:rPr>
          <w:rFonts w:ascii="Times New Roman" w:hAnsi="Times New Roman" w:cs="Times New Roman"/>
        </w:rPr>
        <w:br/>
        <w:t xml:space="preserve">Il semblait bouleversé de découvrir la cicatrice qui lui barrait à présent l’œil. Elle eut un sourire bienveillant : </w:t>
      </w:r>
      <w:r>
        <w:rPr>
          <w:rFonts w:ascii="Times New Roman" w:hAnsi="Times New Roman" w:cs="Times New Roman"/>
        </w:rPr>
        <w:br/>
        <w:t>« Ce n’est pas grave, dit-elle, j’ai attaqué les miens, je me suis retournée contre mes propres hommes et on a gagné. »</w:t>
      </w:r>
      <w:r>
        <w:rPr>
          <w:rFonts w:ascii="Times New Roman" w:hAnsi="Times New Roman" w:cs="Times New Roman"/>
        </w:rPr>
        <w:br/>
        <w:t>Elle sourit une nouvelle fois mais Blitz semblait paniqué par la marque.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retourna dans son manoir pour réfléchir à ce qu'il allait faire. Il fit les cent pas au rez-de-chaussée pendant des heures sans trouver de réponses à ses questions, des solutions à ses problèmes. Il regarda autour de lui et songea à Ciria. Il devait lui parler...*</w:t>
      </w:r>
      <w:r>
        <w:rPr>
          <w:rFonts w:ascii="Times New Roman" w:hAnsi="Times New Roman" w:cs="Times New Roman"/>
        </w:rPr>
        <w:br/>
      </w:r>
      <w:r>
        <w:rPr>
          <w:rFonts w:ascii="Times New Roman" w:hAnsi="Times New Roman" w:cs="Times New Roman"/>
        </w:rPr>
        <w:br/>
        <w:t>*Ciria regarda Blitz courir vers Laury et s'inquiéter à nouveau. Elle eut un petit sourire puis se dirigea vers les quatre corps qu'elle avait du laisser le temps qu'elle ait une conversation avec son père. Elle ressuscita Tatiana et Mara et dans leur lumière, mit une sorte de sort autour de leur âme pour que leur sort soit lié au sien. Certes, l'ange sera très affaibli, même plus que d'habitude si elles sont blessées, mais elles avaient le droit de vivre. Tatiana fut la première à reprendre connaissance et après avoir échangé de brèves explications, elle se releva pour aller s'entraîner. Suite à la demande de l'Amazone, Ciria ne ressuscita ni Ouragan, ni Laska et fit disparaître le corps en les transformant en pure énergie....*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était totalement paniqué : </w:t>
      </w:r>
      <w:r>
        <w:rPr>
          <w:rFonts w:ascii="Times New Roman" w:hAnsi="Times New Roman" w:cs="Times New Roman"/>
        </w:rPr>
        <w:br/>
        <w:t>« Mais Ciria ne peut…</w:t>
      </w:r>
      <w:r>
        <w:rPr>
          <w:rFonts w:ascii="Times New Roman" w:hAnsi="Times New Roman" w:cs="Times New Roman"/>
        </w:rPr>
        <w:br/>
        <w:t>- Elle ne peut rien y faire, répondit Laury avec une étrange douceur.</w:t>
      </w:r>
      <w:r>
        <w:rPr>
          <w:rFonts w:ascii="Times New Roman" w:hAnsi="Times New Roman" w:cs="Times New Roman"/>
        </w:rPr>
        <w:br/>
        <w:t>- Mais tu es…</w:t>
      </w:r>
      <w:r>
        <w:rPr>
          <w:rFonts w:ascii="Times New Roman" w:hAnsi="Times New Roman" w:cs="Times New Roman"/>
        </w:rPr>
        <w:br/>
        <w:t>- Damnée oui. »</w:t>
      </w:r>
      <w:r>
        <w:rPr>
          <w:rFonts w:ascii="Times New Roman" w:hAnsi="Times New Roman" w:cs="Times New Roman"/>
        </w:rPr>
        <w:br/>
        <w:t>Elle n’éprouvait aucune peine à le dire. Blitz semblait complètement abattu pour son amie.</w:t>
      </w:r>
      <w:r>
        <w:rPr>
          <w:rFonts w:ascii="Times New Roman" w:hAnsi="Times New Roman" w:cs="Times New Roman"/>
        </w:rPr>
        <w:br/>
        <w:t>« C’est pas grave, dit-elle.</w:t>
      </w:r>
      <w:r>
        <w:rPr>
          <w:rFonts w:ascii="Times New Roman" w:hAnsi="Times New Roman" w:cs="Times New Roman"/>
        </w:rPr>
        <w:br/>
        <w:t>- Mais toi et… »</w:t>
      </w:r>
      <w:r>
        <w:rPr>
          <w:rFonts w:ascii="Times New Roman" w:hAnsi="Times New Roman" w:cs="Times New Roman"/>
        </w:rPr>
        <w:br/>
        <w:t>Il ne put se résoudre à prononcer le nom de Léandre, il ne voulait pas la blesser.</w:t>
      </w:r>
      <w:r>
        <w:rPr>
          <w:rFonts w:ascii="Times New Roman" w:hAnsi="Times New Roman" w:cs="Times New Roman"/>
        </w:rPr>
        <w:br/>
        <w:t>« Je vivrais, dit-elle.</w:t>
      </w:r>
      <w:r>
        <w:rPr>
          <w:rFonts w:ascii="Times New Roman" w:hAnsi="Times New Roman" w:cs="Times New Roman"/>
        </w:rPr>
        <w:br/>
        <w:t>- Et tu vivras quoi ? »</w:t>
      </w:r>
      <w:r>
        <w:rPr>
          <w:rFonts w:ascii="Times New Roman" w:hAnsi="Times New Roman" w:cs="Times New Roman"/>
        </w:rPr>
        <w:br/>
        <w:t>La voix de Mara résonna derrière eux. Laury sourit et se retourna. La jeune fille eut un mouvement de recul quand elle vit le visage de Laury.</w:t>
      </w:r>
      <w:r>
        <w:rPr>
          <w:rFonts w:ascii="Times New Roman" w:hAnsi="Times New Roman" w:cs="Times New Roman"/>
        </w:rPr>
        <w:br/>
        <w:t>« Mais c’est… commença Mara.</w:t>
      </w:r>
      <w:r>
        <w:rPr>
          <w:rFonts w:ascii="Times New Roman" w:hAnsi="Times New Roman" w:cs="Times New Roman"/>
        </w:rPr>
        <w:br/>
        <w:t>- Oui, je sais ce que c’est.</w:t>
      </w:r>
      <w:r>
        <w:rPr>
          <w:rFonts w:ascii="Times New Roman" w:hAnsi="Times New Roman" w:cs="Times New Roman"/>
        </w:rPr>
        <w:br/>
        <w:t>- Mais tu…</w:t>
      </w:r>
      <w:r>
        <w:rPr>
          <w:rFonts w:ascii="Times New Roman" w:hAnsi="Times New Roman" w:cs="Times New Roman"/>
        </w:rPr>
        <w:br/>
        <w:t>- Je sais aussi. »</w:t>
      </w:r>
      <w:r>
        <w:rPr>
          <w:rFonts w:ascii="Times New Roman" w:hAnsi="Times New Roman" w:cs="Times New Roman"/>
        </w:rPr>
        <w:br/>
        <w:t>Elle se détourna du groupe, leur compassion l’ennuyait. Elle s’était fait à son nouveau sort et au lieu de lui remonter le moral, ses amis l’accablaient. Elle s’assit à l’écart, en ce moment, une seule personne pouvait la comprendre.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vit tout de suite le tempérament de Laury. Elle sourit et ne chercha même pas à aller vers elle car elle connaissait son visage. Même si elle avait voulut le faire, elle n'aurait pas eu le temps car Shadow l'appela et elle se matérialisa directement chez lui. Le jeune homme avait tout préparé. Il l'avait fait appeler dans un cercle de pierre qui la protègerait du mal qui régnait en ces lieux. Elle lui sourit...*</w:t>
      </w:r>
      <w:r>
        <w:rPr>
          <w:rFonts w:ascii="Times New Roman" w:hAnsi="Times New Roman" w:cs="Times New Roman"/>
        </w:rPr>
        <w:br/>
      </w:r>
      <w:r>
        <w:rPr>
          <w:rFonts w:ascii="Times New Roman" w:hAnsi="Times New Roman" w:cs="Times New Roman"/>
        </w:rPr>
        <w:br/>
        <w:t>- Je peux t'aider ?</w:t>
      </w:r>
      <w:r>
        <w:rPr>
          <w:rFonts w:ascii="Times New Roman" w:hAnsi="Times New Roman" w:cs="Times New Roman"/>
        </w:rPr>
        <w:br/>
        <w:t>- Oui... J'aimerai savoir si Laury et Léandre vont se remettre ensemble.</w:t>
      </w:r>
      <w:r>
        <w:rPr>
          <w:rFonts w:ascii="Times New Roman" w:hAnsi="Times New Roman" w:cs="Times New Roman"/>
        </w:rPr>
        <w:br/>
        <w:t>- Pourquoi ne pas lui avoir posé la question ? Ils s'aiment énormément mais l'avenir de leur relation dépend de leur volonté.</w:t>
      </w:r>
      <w:r>
        <w:rPr>
          <w:rFonts w:ascii="Times New Roman" w:hAnsi="Times New Roman" w:cs="Times New Roman"/>
        </w:rPr>
        <w:br/>
        <w:t>- Je me suis trop attaché à mon frère, Laury et les autres... Pourrais-tu me faire disparaître ?</w:t>
      </w:r>
      <w:r>
        <w:rPr>
          <w:rFonts w:ascii="Times New Roman" w:hAnsi="Times New Roman" w:cs="Times New Roman"/>
        </w:rPr>
        <w:br/>
        <w:t>- Laury a besoin d'un ami, d'une personne qui la comprenne pas d'un suicidaire !</w:t>
      </w:r>
      <w:r>
        <w:rPr>
          <w:rFonts w:ascii="Times New Roman" w:hAnsi="Times New Roman" w:cs="Times New Roman"/>
        </w:rPr>
        <w:br/>
        <w:t>- Je ne supporterai plus cette vie !!, dit il en haussant le ton.</w:t>
      </w:r>
      <w:r>
        <w:rPr>
          <w:rFonts w:ascii="Times New Roman" w:hAnsi="Times New Roman" w:cs="Times New Roman"/>
        </w:rPr>
        <w:br/>
        <w:t>- Alors tue-toi toi-même..., rabroua-t-elle. Je ne veux en aucun cas subir la colère de Laury. Si tu veux mourir, dit le lui et si tout le monde n'y voit pas d'inconvénient alors j'exaucerai ton vœu.</w:t>
      </w:r>
      <w:r>
        <w:rPr>
          <w:rFonts w:ascii="Times New Roman" w:hAnsi="Times New Roman" w:cs="Times New Roman"/>
        </w:rPr>
        <w:br/>
      </w:r>
      <w:r>
        <w:rPr>
          <w:rFonts w:ascii="Times New Roman" w:hAnsi="Times New Roman" w:cs="Times New Roman"/>
        </w:rPr>
        <w:br/>
        <w:t>*Elle ne lui laissa pas le temps de la contredire et disparut le laissant face à ses réflexions. Ciria apparut à nouveau sur la colline et William arriva derrière elle.*</w:t>
      </w:r>
      <w:r>
        <w:rPr>
          <w:rFonts w:ascii="Times New Roman" w:hAnsi="Times New Roman" w:cs="Times New Roman"/>
        </w:rPr>
        <w:br/>
      </w:r>
      <w:r>
        <w:rPr>
          <w:rFonts w:ascii="Times New Roman" w:hAnsi="Times New Roman" w:cs="Times New Roman"/>
        </w:rPr>
        <w:br/>
        <w:t xml:space="preserve">- Ou étais-tu ? </w:t>
      </w:r>
      <w:r>
        <w:rPr>
          <w:rFonts w:ascii="Times New Roman" w:hAnsi="Times New Roman" w:cs="Times New Roman"/>
        </w:rPr>
        <w:br/>
        <w:t>- J'apaisais une âme tourmentée par le remord et les sentiments...</w:t>
      </w:r>
      <w:r>
        <w:rPr>
          <w:rFonts w:ascii="Times New Roman" w:hAnsi="Times New Roman" w:cs="Times New Roman"/>
        </w:rPr>
        <w:br/>
        <w:t>- Tu n'arrêteras donc jamais.</w:t>
      </w:r>
      <w:r>
        <w:rPr>
          <w:rFonts w:ascii="Times New Roman" w:hAnsi="Times New Roman" w:cs="Times New Roman"/>
        </w:rPr>
        <w:br/>
        <w:t>- Jamais, mon frère... Jamais...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convergea quand même vers Ciria. Il avait le visage grave et ennuyé pour son amie.</w:t>
      </w:r>
      <w:r>
        <w:rPr>
          <w:rFonts w:ascii="Times New Roman" w:hAnsi="Times New Roman" w:cs="Times New Roman"/>
        </w:rPr>
        <w:br/>
        <w:t>« Ciria, on ne peut rien faire pour Laury. Elle a été marquée, elle est damnée. »</w:t>
      </w:r>
      <w:r>
        <w:rPr>
          <w:rFonts w:ascii="Times New Roman" w:hAnsi="Times New Roman" w:cs="Times New Roman"/>
        </w:rPr>
        <w:br/>
        <w:t>Il y avait une détresse visible dans son regard.</w:t>
      </w:r>
      <w:r>
        <w:rPr>
          <w:rFonts w:ascii="Times New Roman" w:hAnsi="Times New Roman" w:cs="Times New Roman"/>
        </w:rPr>
        <w:br/>
        <w:t>« Jamais elle ne pourra rejoindre le paradis quand… enfin bon… Elle perdra à jamais Léandre à cause de cette marque. »</w:t>
      </w:r>
      <w:r>
        <w:rPr>
          <w:rFonts w:ascii="Times New Roman" w:hAnsi="Times New Roman" w:cs="Times New Roman"/>
        </w:rPr>
        <w:br/>
        <w:t>Il avait la volonté de celui qui veut aider mais sans savoir ce qu’il pouvait faire.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 Blitz s'avancer vers elle. William le regarda également mais resta muet.*</w:t>
      </w:r>
      <w:r>
        <w:rPr>
          <w:rFonts w:ascii="Times New Roman" w:hAnsi="Times New Roman" w:cs="Times New Roman"/>
        </w:rPr>
        <w:br/>
      </w:r>
      <w:r>
        <w:rPr>
          <w:rFonts w:ascii="Times New Roman" w:hAnsi="Times New Roman" w:cs="Times New Roman"/>
        </w:rPr>
        <w:br/>
        <w:t>- Ciria, on ne peut rien faire pour Laury. Elle a été marquée, elle est damnée.</w:t>
      </w:r>
      <w:r>
        <w:rPr>
          <w:rFonts w:ascii="Times New Roman" w:hAnsi="Times New Roman" w:cs="Times New Roman"/>
        </w:rPr>
        <w:br/>
        <w:t xml:space="preserve">- Blitz... Laury sait ce qu'elle est devenue et elle sait que si elle veut retrouver le paradis, elle n'aura qu'à venir me voir. Laisse-la Blitz... S'il te plait... </w:t>
      </w:r>
      <w:r>
        <w:rPr>
          <w:rFonts w:ascii="Times New Roman" w:hAnsi="Times New Roman" w:cs="Times New Roman"/>
        </w:rPr>
        <w:br/>
      </w:r>
      <w:r>
        <w:rPr>
          <w:rFonts w:ascii="Times New Roman" w:hAnsi="Times New Roman" w:cs="Times New Roman"/>
        </w:rPr>
        <w:br/>
        <w:t>*Elle lui déposa un baiser sur la joue avec un sourire puis s'éloigna doucement.*</w:t>
      </w:r>
      <w:r>
        <w:rPr>
          <w:rFonts w:ascii="Times New Roman" w:hAnsi="Times New Roman" w:cs="Times New Roman"/>
        </w:rPr>
        <w:br/>
      </w:r>
      <w:r>
        <w:rPr>
          <w:rFonts w:ascii="Times New Roman" w:hAnsi="Times New Roman" w:cs="Times New Roman"/>
        </w:rPr>
        <w:br/>
        <w:t>*Shadow de son coté n'était pas vraiment avancé. Il rentra à nouveau à l'intérieur de sa demeure, prit au vol un petit vase posé sur un appui de fenêtre et se plaça dans le salon en le lançant de colère vers le feu ouvert. Une poussière rouge s'en échappa et atterrit dans les flammes. Cette poussière contenait des pouvoirs que Shadow ne semblait pas vraiment contrôler... Des particules brillantes s'élevèrent et se dispersèrent dans la pièce avant de se rassembler sur la gauche de la cheminée et faire apparaître un miroir... Un miroir de deux mètres avec comme encadrement un étrange bois brun foncé dont de nombreux symboles particuliers y étaient incrustés. Il s'approcha un peu paniqué vers cet objet et se mira. Il vit son reflet mais avec quelques différences. Le jeune homme de l'autre coté du miroir lui ressemblait mais il était blessé et portait un long manteau avec sa capuche sur la tête légèrement baissée pour ne voir que quelques mèches de cheveux et le bas de son visage : Le Shadow qui régnait sur ces terres depuis des siècles... Un épais brouillard noir était derrière lui. Lorsque Shadow le toucha du doigt, un autre miroir apparut mais en face de Laury. Il reflétait la même image à la jeune femme... Et le Shadow maléfique releva très doucement la tête comme si Laury voyait vers un autre monde beaucoup plus obscure... Il tendit la main vers elle avec un sourire... inquiétant.*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plongée dans ses pensées quand soudain une sorte de miroir se matérialisa devant elle. Elle recula intriguée. Dans le miroir, Shadow se matérialisa, elle eut d’abord un sourire discret mais une sorte de picotement à la base de sa nuque lui fit comprendre que quelque chose se tramait. Elle observa le reflet avec intérêt, quelque chose ne collait pas et elle ne savait pas quoi, de toute façon, elle s’était toujours un peu méfiée de la magie. Elle tenta de voir son visage mais n’y parvenant pas, elle perdit patience.</w:t>
      </w:r>
      <w:r>
        <w:rPr>
          <w:rFonts w:ascii="Times New Roman" w:hAnsi="Times New Roman" w:cs="Times New Roman"/>
        </w:rPr>
        <w:br/>
        <w:t>« Si tu veux me parler, tu n’as qu’à venir toi-même. »</w:t>
      </w:r>
      <w:r>
        <w:rPr>
          <w:rFonts w:ascii="Times New Roman" w:hAnsi="Times New Roman" w:cs="Times New Roman"/>
        </w:rPr>
        <w:br/>
        <w:t>Elle se leva furieusement et trouva un autre coin tranquille.</w:t>
      </w:r>
    </w:p>
    <w:p w:rsidR="00767FD8" w:rsidRDefault="00767FD8">
      <w:pPr>
        <w:pStyle w:val="NormalWeb"/>
        <w:spacing w:before="0" w:beforeAutospacing="0" w:after="0" w:afterAutospacing="0"/>
        <w:rPr>
          <w:rFonts w:ascii="Times New Roman" w:hAnsi="Times New Roman" w:cs="Times New Roman"/>
        </w:rPr>
      </w:pP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w:t>
      </w:r>
    </w:p>
    <w:p w:rsidR="00767FD8" w:rsidRDefault="00767FD8">
      <w:pPr>
        <w:pStyle w:val="NormalWeb"/>
        <w:spacing w:before="0" w:beforeAutospacing="0" w:after="0" w:afterAutospacing="0"/>
        <w:rPr>
          <w:rFonts w:ascii="Times New Roman" w:hAnsi="Times New Roman" w:cs="Times New Roman"/>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regardait son reflet maléfique inlassablement... Qu'avait-il créé en le touchant ? Il était paniqué alors que l'autre semblait sourire de plus en plus. Shadow en eu marre et il balança sur le miroir son fourreau, la seule chose qu'il avait sous la main. Il espérait que ce dernier brise son apparition mais au contraire, il le traversa. De ses grands yeux ouverts, le jeune homme s'avança à petit pas mais lorsqu'il fut assez proche, le bras du démon sortit du miroir pour l'attraper au poignet et l'attira d'un coup brusque de l'autre côté du miroir...*</w:t>
      </w:r>
      <w:r>
        <w:rPr>
          <w:rFonts w:ascii="Times New Roman" w:hAnsi="Times New Roman" w:cs="Times New Roman"/>
        </w:rPr>
        <w:br/>
      </w:r>
      <w:r>
        <w:rPr>
          <w:rFonts w:ascii="Times New Roman" w:hAnsi="Times New Roman" w:cs="Times New Roman"/>
        </w:rPr>
        <w:br/>
        <w:t>*L'image du côté de Laury fit la même chose, il sortit complètement du miroir comme si c'était une porte, suivit du brouillard épais noir. Il avança furtivement vers Laury et les environs furent entourés et comblés par l'odeur de ma mort et son voile macabre. Il redressa le visage pour regarder Laury et sourit légèrement, laissant apparaître deux dents plus longues que les autres... Il saisit Laury par le poignet et un gouffre se créa sous ses pieds. Une chute vertigineuse et interminable s'en suivit... Elle atterrit enfin dans une sorte de grotte encerclée par des bougies qui créaient un champ de force... A côté d'elle, un autre cercle...*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cœur de Laury bondit dans sa poitrine quand elle sentit une main vigoureuse la retenir. Elle sortit immédiatement son épée. Elle voulut se tourner vers son assaillant quand elle sentit le sol de dérober sous ses pieds. Elle eut l’impression d’une chute interminable, espérant être encore en vie une fois arrivée au sol. Elle atterrit sur ses jambes dans une sorte de grotte. Elle observa la scène qui se déroulait autour d’elle sans rien comprendre. Elle gardait Léonis à la main, la serrant sous l’effet de la crainte et de la colère. Qu’est ce que Shadow venait de lui faire ? Elle avait eu confiance en lui, elle s’était une fois de plus trompée.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promenait pour réfléchir car l'inquiétude de Blitz la gênait un peu, ne sachant pas comment le calmer... Mais tout son corps se refroidit soudainement. Elle porta son regard sur la forêt. Elle vit alors l'atmosphère qui y régnait. Elle serra fort son sceptre dans ses mains, de peur... Quel pouvoir était capable de créer une porte entre le monde des morts et cette terre ? Ciria baissa les yeux pour trouver au plus vite une solution, surtout que l'aura de Laury avait disparue...*</w:t>
      </w:r>
      <w:r>
        <w:rPr>
          <w:rFonts w:ascii="Times New Roman" w:hAnsi="Times New Roman" w:cs="Times New Roman"/>
        </w:rPr>
        <w:br/>
      </w:r>
      <w:r>
        <w:rPr>
          <w:rFonts w:ascii="Times New Roman" w:hAnsi="Times New Roman" w:cs="Times New Roman"/>
        </w:rPr>
        <w:br/>
        <w:t>*Shadow était allongé au sol... Une douleur atroce s'était logée au niveau de sa nuque comme si on lui rentrait une aiguille dans la peau, sur ses nerfs sensibles... Il ouvrit les yeux mais n'y voyait pas grand chose. Il était dans une grotte sombre entouré par des bougies aux parfums de mort. Le diamètre faisait quatre ou cinq mètres de rayons... Une étrange prison... Il se redressa et l'espèce de voile noir se dissipa lentement. Shadow put voir alors une autre prison et une ombre... Laury !! Il cligna des yeux plusieurs fois.*</w:t>
      </w:r>
      <w:r>
        <w:rPr>
          <w:rFonts w:ascii="Times New Roman" w:hAnsi="Times New Roman" w:cs="Times New Roman"/>
        </w:rPr>
        <w:br/>
      </w:r>
      <w:r>
        <w:rPr>
          <w:rFonts w:ascii="Times New Roman" w:hAnsi="Times New Roman" w:cs="Times New Roman"/>
        </w:rPr>
        <w:br/>
        <w:t>- Laury ?? Laury c'est bien toi ? Mais qu'est ce que tu fais ici je t'avais fait revenir auprès du groupe !</w:t>
      </w:r>
      <w:r>
        <w:rPr>
          <w:rFonts w:ascii="Times New Roman" w:hAnsi="Times New Roman" w:cs="Times New Roman"/>
        </w:rPr>
        <w:br/>
      </w:r>
      <w:r>
        <w:rPr>
          <w:rFonts w:ascii="Times New Roman" w:hAnsi="Times New Roman" w:cs="Times New Roman"/>
        </w:rPr>
        <w:br/>
        <w:t>*Shadow visiblement paniqué, voulu s'approcher d'elle mais lorsqu'il essaya de franchir le cercle, une décharge électrique démoniaque puissante l'éjecta au sol. Ses muscles bougeaient tout seul tellement la douleur était forte... Lorsque cela cessa, il tenta de se remettre debout en grimaçant.*</w:t>
      </w:r>
      <w:r>
        <w:rPr>
          <w:rFonts w:ascii="Times New Roman" w:hAnsi="Times New Roman" w:cs="Times New Roman"/>
        </w:rPr>
        <w:br/>
      </w:r>
      <w:r>
        <w:rPr>
          <w:rFonts w:ascii="Times New Roman" w:hAnsi="Times New Roman" w:cs="Times New Roman"/>
        </w:rPr>
        <w:br/>
        <w:t>- Mais... où sommes-nous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crut bien qu’elle aille bondir sur Shadow quand il arriva près d’elle mais comme il semblait avoir lui aussi fait une chue vertigineuse, elle le laissa d’abord s’expliquer. Il semblait perdu. Elle comprit qu’il ne valait mieux pas toucher les bords de sa prison quand Shadow fut expédié. Elle rangea son épée et s’assit au sol : </w:t>
      </w:r>
      <w:r>
        <w:rPr>
          <w:rFonts w:ascii="Times New Roman" w:hAnsi="Times New Roman" w:cs="Times New Roman"/>
        </w:rPr>
        <w:br/>
        <w:t>« Tu n’as aucune idée d’où on peut être ? S’étonna-t-elle. J’ai bien l’impression que nous sommes retenus contre notre gré. Et j’ai une intuition étrange, il semblerait qu’on soit retenus par quelqu’un qui te ressemble étrangement. »</w:t>
      </w:r>
      <w:r>
        <w:rPr>
          <w:rFonts w:ascii="Times New Roman" w:hAnsi="Times New Roman" w:cs="Times New Roman"/>
        </w:rPr>
        <w:br/>
        <w:t>Il n’y avait aucune peur dans sa voix, on aurait dit qu’elle parlait simplement de la pluie et du beau temps.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Tu n’as aucune idée d’où on peut être ? S’étonna-t-elle. J’ai bien l’impression que nous sommes retenus contre notre gré. Et j’ai une intuition étrange, il semblerait qu’on soit retenu par quelqu’un qui te ressemble étrangement.</w:t>
      </w:r>
      <w:r>
        <w:rPr>
          <w:rFonts w:ascii="Times New Roman" w:hAnsi="Times New Roman" w:cs="Times New Roman"/>
        </w:rPr>
        <w:br/>
        <w:t>- Si seulement je le savais ! Tout est de ma faute... Si nous sommes ici, c'est de ma faute !!</w:t>
      </w:r>
      <w:r>
        <w:rPr>
          <w:rFonts w:ascii="Times New Roman" w:hAnsi="Times New Roman" w:cs="Times New Roman"/>
        </w:rPr>
        <w:br/>
      </w:r>
      <w:r>
        <w:rPr>
          <w:rFonts w:ascii="Times New Roman" w:hAnsi="Times New Roman" w:cs="Times New Roman"/>
        </w:rPr>
        <w:br/>
        <w:t>*Il ne tenta plus de se mettre debout et resta assis sur le sol. La tête baissée et le moral au fond du gouffre, il soupira.*</w:t>
      </w:r>
      <w:r>
        <w:rPr>
          <w:rFonts w:ascii="Times New Roman" w:hAnsi="Times New Roman" w:cs="Times New Roman"/>
        </w:rPr>
        <w:br/>
      </w:r>
      <w:r>
        <w:rPr>
          <w:rFonts w:ascii="Times New Roman" w:hAnsi="Times New Roman" w:cs="Times New Roman"/>
        </w:rPr>
        <w:br/>
        <w:t>- J'aurai du insister pour que Ciria m'élimine et pas attendre de te demander la permission...</w:t>
      </w:r>
      <w:r>
        <w:rPr>
          <w:rFonts w:ascii="Times New Roman" w:hAnsi="Times New Roman" w:cs="Times New Roman"/>
        </w:rPr>
        <w:br/>
      </w:r>
      <w:r>
        <w:rPr>
          <w:rFonts w:ascii="Times New Roman" w:hAnsi="Times New Roman" w:cs="Times New Roman"/>
        </w:rPr>
        <w:br/>
        <w:t>*Devant l'air intrigué et interrogateur de Laury il s'expliqua.*</w:t>
      </w:r>
      <w:r>
        <w:rPr>
          <w:rFonts w:ascii="Times New Roman" w:hAnsi="Times New Roman" w:cs="Times New Roman"/>
        </w:rPr>
        <w:br/>
      </w:r>
      <w:r>
        <w:rPr>
          <w:rFonts w:ascii="Times New Roman" w:hAnsi="Times New Roman" w:cs="Times New Roman"/>
        </w:rPr>
        <w:br/>
        <w:t>- Peu après que tu sois partie, je suis retourné au manoir et j'ai appelé Ciria... Je voulais savoir... certaine chose et je l'ai supplié de m'achever mais elle a refusé. J'ai ensuite lancer un pot contenant une poussière étrange dans le feu et le miroir se matérialisa devant moi. J'y ai vu une personne maléfique à un point que tous mes membres ont tremblés... Lorsque je l'ai touché, un éclair se produisit mais il était toujours face à moi et je ne comprenais pas ce qui s'était passé. Maintenant je sais, il t'est aussi apparu... Celui qui nous a enfermé ici, je crois que c'est moi avant qu'on se rencontre...</w:t>
      </w:r>
      <w:r>
        <w:rPr>
          <w:rFonts w:ascii="Times New Roman" w:hAnsi="Times New Roman" w:cs="Times New Roman"/>
        </w:rPr>
        <w:br/>
      </w:r>
      <w:r>
        <w:rPr>
          <w:rFonts w:ascii="Times New Roman" w:hAnsi="Times New Roman" w:cs="Times New Roman"/>
        </w:rPr>
        <w:br/>
        <w:t>*Il regarda autour de lui mais cet endroit lui était inconnu. Il avait perdu tout espoir depuis un bon moment et maintenant il devait sauver Laury pour partir tranquille. Malheureusement il en ignorait la manière...*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était visiblement détendue, elle lança un regard à Shadow quand il se confessa : </w:t>
      </w:r>
      <w:r>
        <w:rPr>
          <w:rFonts w:ascii="Times New Roman" w:hAnsi="Times New Roman" w:cs="Times New Roman"/>
        </w:rPr>
        <w:br/>
        <w:t>« Cesses d’être aussi négatif, les choses peuvent être pire. Si on est encore en vie c’est qu’on a besoin de nous, sinon, on serait déjà morts. »</w:t>
      </w:r>
      <w:r>
        <w:rPr>
          <w:rFonts w:ascii="Times New Roman" w:hAnsi="Times New Roman" w:cs="Times New Roman"/>
        </w:rPr>
        <w:br/>
        <w:t>Ayant été enfermée pas mal de fois, elle savait à peu près comment ça se passait.</w:t>
      </w:r>
      <w:r>
        <w:rPr>
          <w:rFonts w:ascii="Times New Roman" w:hAnsi="Times New Roman" w:cs="Times New Roman"/>
        </w:rPr>
        <w:br/>
        <w:t>« Je pense que notre geôlier ne va pas tarder à se manifester. »</w:t>
      </w:r>
      <w:r>
        <w:rPr>
          <w:rFonts w:ascii="Times New Roman" w:hAnsi="Times New Roman" w:cs="Times New Roman"/>
        </w:rPr>
        <w:br/>
        <w:t xml:space="preserve">Elle se tut quelques minutes avant de demander : </w:t>
      </w:r>
      <w:r>
        <w:rPr>
          <w:rFonts w:ascii="Times New Roman" w:hAnsi="Times New Roman" w:cs="Times New Roman"/>
        </w:rPr>
        <w:br/>
        <w:t>« Pourquoi tu voulais mourir ? »</w:t>
      </w:r>
    </w:p>
    <w:p w:rsidR="00767FD8" w:rsidRDefault="00767FD8">
      <w:r>
        <w:t xml:space="preserve"> </w:t>
      </w: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était détendue certes mais ça ne le rassurait pas. L'homme n'allait pas les garer une éternité pour faire joli dans sa caverne. Il laissa la jeune femme lui parler de ses expériences... Il regarda autour de lui comme un enfant ayant peur du noir. Il n'en avait pas peur non puisque c'était un enfant des Ténèbres mais si c'était son autre lui... Qu'allait-il infligé à Laury ? Il fut sortit de ses pensées par la question de son amie.*</w:t>
      </w:r>
      <w:r>
        <w:rPr>
          <w:rFonts w:ascii="Times New Roman" w:hAnsi="Times New Roman" w:cs="Times New Roman"/>
        </w:rPr>
        <w:br/>
      </w:r>
      <w:r>
        <w:rPr>
          <w:rFonts w:ascii="Times New Roman" w:hAnsi="Times New Roman" w:cs="Times New Roman"/>
        </w:rPr>
        <w:br/>
        <w:t>- Pourquoi tu voulais mourir ?</w:t>
      </w:r>
      <w:r>
        <w:rPr>
          <w:rFonts w:ascii="Times New Roman" w:hAnsi="Times New Roman" w:cs="Times New Roman"/>
        </w:rPr>
        <w:br/>
        <w:t>- Parce que... A la différence de toi, même Ciria ne peut me rendre ma vie. Je resterai damné et enfermé dans mon univers... J'ai subit ça trop longtemps et puis personne ne m'attend.</w:t>
      </w:r>
      <w:r>
        <w:rPr>
          <w:rFonts w:ascii="Times New Roman" w:hAnsi="Times New Roman" w:cs="Times New Roman"/>
        </w:rPr>
        <w:br/>
      </w:r>
      <w:r>
        <w:rPr>
          <w:rFonts w:ascii="Times New Roman" w:hAnsi="Times New Roman" w:cs="Times New Roman"/>
        </w:rPr>
        <w:br/>
        <w:t>*Il avait à peine terminé sa phrase que le brouillard revint et cacha la présence de Shadow qui s'était relevé entre temps. La présence de la mort se faisait ressentir et l'homme s'avança vers Laury. Il la regarda longuement et se tourna ensuite dans la direction de Shadow. Ce dernier hurla avant de céder la place au silence. On entendait d'un bruit sourd de quelque chose de lourd qu'on traînait sur le sol de plus en plus loin.*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L’inconnu vint vers eux, il dévisagea Laury longuement mais cette dernière soutint son regard avec une allure défiante. Elle le baissa pas les yeux. Puis, il se dirigea vers Shadow qui semblait de plus en plus mal. Laury sentit la colère l’envahir, elle trouva un petit caillou au sol et le jeta violemment vers l’inconnu. Il le reçut en plein dos et se retourna. Elle ne le lâcha pas du regard : </w:t>
      </w:r>
      <w:r>
        <w:rPr>
          <w:rFonts w:ascii="Times New Roman" w:hAnsi="Times New Roman" w:cs="Times New Roman"/>
        </w:rPr>
        <w:br/>
        <w:t>« Qu’est ce que tu nous veux ? Demanda-t-elle d’un ton froid.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*L'homme allait s'en aller avec Shadow sur le sol tiré comme une bête crevée mais Laury lui lança un caillou et se retourna immédiatement. Il s'avança à nouveau vers elle. Lorsqu'il pointa son doigt vers elle pour ensuite serrer son point, sa peau fut mise à découvert à la lumière des bougies. Elle était blanche et ses veines bleues ressortait comme des tatouages affreux. Une peau d'homme pourrissant au fil du temps. Il lui parla mais avec une voix dédoublée... Une voix mystique et en même temps humaine.*</w:t>
      </w:r>
      <w:r>
        <w:rPr>
          <w:rFonts w:ascii="Times New Roman" w:hAnsi="Times New Roman" w:cs="Times New Roman"/>
        </w:rPr>
        <w:br/>
      </w:r>
      <w:r>
        <w:rPr>
          <w:rFonts w:ascii="Times New Roman" w:hAnsi="Times New Roman" w:cs="Times New Roman"/>
        </w:rPr>
        <w:br/>
        <w:t>- Votre destin, vous devez le connaître... Mon devoir, je le connais... Vous serez bientôt jugé comme toutes les âmes de cette terre afin d'accomplir la prophétie du Dernier Jour !</w:t>
      </w:r>
      <w:r>
        <w:rPr>
          <w:rFonts w:ascii="Times New Roman" w:hAnsi="Times New Roman" w:cs="Times New Roman"/>
        </w:rPr>
        <w:br/>
      </w:r>
      <w:r>
        <w:rPr>
          <w:rFonts w:ascii="Times New Roman" w:hAnsi="Times New Roman" w:cs="Times New Roman"/>
        </w:rPr>
        <w:br/>
        <w:t>*Ce fut les seules paroles qu'il accorda à Laury avant de retourner et de continuer ce qu'il était en train de faire, la laissant seule dans sa prison.*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faisait les cents pas dans sa geôle. Elle pensa à appeler Ciria à l’aide mais l’ange ne supporterait pas tant de mal. Elle sortit doucement Léonis du fourreau et l’observa. La lame était finement travaillée mais les arabesques ressemblaient à celle qui étaient sur le mur de la grotte. C’était une femme qui le lui avait donnée quand elle est entrée dans les forces royales. Une femme du village, toujours joviale, Laury s’était même étonnée qu’une femme pareille puisse posséder une telle arme. Elle était plongée dans ses pensées sans voir que la lame de l’épée sortait de sa prison. Elle s’en rendit compte et avança jusqu’à la garde. Elle ne reçut aucun coup et traversa sa prison comme si elle n’existait pas. Elle s’étonna de s’être si facilement libérée. Elle pensa à quitter cet endroit mais avant tout, elle ne partirait pas seule. Elle resserra la garde de son arme et s’avança là où Shadow et l’inconnu avaient disparus.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*L'homme pensait être tranquille, seul avec Shadow. Il s'était aventuré loin dans une galerie et il s'était placé dans une pièce avec aussi peu de lumière que la précédente. Il attacha les poignets de son prisonnier et le hissa grâce à une corde jusqu'a ce que ses pieds quittent le sol, suspendu comme une marionnette. Les bras de Shadow étaient tiré vers le haut et ses liens lui lacéraient les poignets. L'homme s'approcha de lui avec un étrange rictus sur les lèvres.*</w:t>
      </w:r>
      <w:r>
        <w:rPr>
          <w:rFonts w:ascii="Times New Roman" w:hAnsi="Times New Roman" w:cs="Times New Roman"/>
        </w:rPr>
        <w:br/>
      </w:r>
      <w:r>
        <w:rPr>
          <w:rFonts w:ascii="Times New Roman" w:hAnsi="Times New Roman" w:cs="Times New Roman"/>
        </w:rPr>
        <w:br/>
        <w:t>- Tu pensais me duper... Ce n'est pas en mourrant que tu vas pouvoir t'échapper d'ici. Tu m'appartiens car... tu es déjà mort !!</w:t>
      </w:r>
      <w:r>
        <w:rPr>
          <w:rFonts w:ascii="Times New Roman" w:hAnsi="Times New Roman" w:cs="Times New Roman"/>
        </w:rPr>
        <w:br/>
        <w:t>- Non c'est impossible !!</w:t>
      </w:r>
      <w:r>
        <w:rPr>
          <w:rFonts w:ascii="Times New Roman" w:hAnsi="Times New Roman" w:cs="Times New Roman"/>
        </w:rPr>
        <w:br/>
      </w:r>
      <w:r>
        <w:rPr>
          <w:rFonts w:ascii="Times New Roman" w:hAnsi="Times New Roman" w:cs="Times New Roman"/>
        </w:rPr>
        <w:br/>
        <w:t>*Shadow ne comprenait rien et cette nouvelle n'arrangeait pas sa situation. Il essaya de se débattre mais en vain. C'est alors que son bourreau ouvra la main avec une petite bille en cristal d'une blancheur hypnotisante. Lorsqu'il actionna son pouvoir et la rapprocha de Shadow, la peau de ce dernier fondait comme du chocolat au soleil, lui créant des plaies profondes et son sang coulait à flots. Son visage était de plus en plus meurtrit mais malgré les douleurs, il tenta de ne lâcher aucun mot de souffrance.*</w:t>
      </w:r>
      <w:r>
        <w:rPr>
          <w:rFonts w:ascii="Times New Roman" w:hAnsi="Times New Roman" w:cs="Times New Roman"/>
        </w:rPr>
        <w:br/>
      </w:r>
      <w:r>
        <w:rPr>
          <w:rFonts w:ascii="Times New Roman" w:hAnsi="Times New Roman" w:cs="Times New Roman"/>
        </w:rPr>
        <w:br/>
        <w:t>- Tu le regretteras tout comme les autres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entendait des voix et surtout des cris, ses démons en profitèrent pour ressurgir. Elle les refoula et pressa le pas en direction des cris. Ce qu’elle vit la terrifia, elle sentit son corps trembler. Elle ajusta la garde de Léonis et bondit sur l’homme qui torturait Shadow. Elle le frappa avec une violence inouïe dans le dos. Ce dernier poussa un hurlement de douleur et se retourna. Il saisit Léonis des deux mains croyant la faire ainsi disparaître mais dès qu’il prononça la formule pour, il lâcha la lame comme s’il venait de se brûler. Il regarda Laury avec un air ébahis. Cette dernière profita de son désarroi pour frapper à nouveau.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*Shadow perdit connaissance lorsque Laury fit irruption. Son regard était plus dur que les tortures elles-mêmes... L'homme, par contre, fut blessé dans le dos sans qu'il sache par qui, et se retourna. Cette fille, comment avait elle fait pour s'échapper ? Il voulut la priver de son arme mais l'épée était visiblement magique et venait de cet endroit. Il était vraiment étonné et quand Laury recommença à frapper, il créa une épée avec sa magie. Une épée à lame très aiguisée et avec une garde très spéciale. Il y avait deux bouts d'argent mais au milieu, une tête de mort faites avec des muscles humains torsadés. Il plaça le visage de ce monstre vers Laury et d'innombrables âmes maudites en sortirent pour l'attaquer et la priver progressivement de ses forces. </w:t>
      </w:r>
      <w:r>
        <w:rPr>
          <w:rFonts w:ascii="Times New Roman" w:hAnsi="Times New Roman" w:cs="Times New Roman"/>
        </w:rPr>
        <w:br/>
        <w:t>Shadow, ressentant cette force se réveilla et vit Laury en difficulté. L'homme vit alors la scène et reprit immédiatement la bille de cristal qui recommença à s'agiter mais cette fois ci elle était teintée de rouge, signal d'un seconde niveau pour les souffrances. Malgré ça, Shadow tenta de résister... A bout de force, il tenta une dernière action pour sauver son amie et shoota dans l'épée de l'homme qu'il du lâcher sous l'effet de surprise. L'épée tourbillonna et se dirigea vers Laury.*</w:t>
      </w:r>
      <w:r>
        <w:rPr>
          <w:rFonts w:ascii="Times New Roman" w:hAnsi="Times New Roman" w:cs="Times New Roman"/>
        </w:rPr>
        <w:br/>
      </w:r>
      <w:r>
        <w:rPr>
          <w:rFonts w:ascii="Times New Roman" w:hAnsi="Times New Roman" w:cs="Times New Roman"/>
        </w:rPr>
        <w:br/>
      </w:r>
      <w:r>
        <w:rPr>
          <w:rFonts w:ascii="Times New Roman" w:hAnsi="Times New Roman" w:cs="Times New Roman"/>
          <w:lang w:val="en-GB"/>
        </w:rPr>
        <w:t xml:space="preserve">- Vas y... Laury ! </w:t>
      </w:r>
      <w:r>
        <w:rPr>
          <w:rFonts w:ascii="Times New Roman" w:hAnsi="Times New Roman" w:cs="Times New Roman"/>
        </w:rPr>
        <w:t>Tu peux... utiliser... son pouvoir..., réussit-il à dire avant de sombrer.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profita que Shadow avait désarmé son adversaire pour s’emparer de son épée. Armée de Léonis et de cette autre arme, elle les fit tournoyer avec une inimaginable violence. Elle ne cessait de blesser l’homme qui lui faisait face et qui n’en pouvait plus sous les coups que la jeune femme lui infligeait. Laury était dans une véritable transe destructrice, elle offrit toute sa puissance à l’arme et d’un coup, terrassa celui qui lui faisait face. Il tomba au sol, face contre terre, baignant dans son propre sang. Elle rangea directement Léonis au fourreau et laissa tomber l’autre arme. Elle courut libérer Shadow et l’entraîna dans sa chute, le déposant doucement au sol. Il saignait abondamment, elle utilisa ce qu’elle pouvait pour faire un garrot et lui tapota amicalement sur le visage.</w:t>
      </w:r>
      <w:r>
        <w:rPr>
          <w:rFonts w:ascii="Times New Roman" w:hAnsi="Times New Roman" w:cs="Times New Roman"/>
        </w:rPr>
        <w:br/>
        <w:t>« Ouvres les yeux, reviens à toi. »</w:t>
      </w:r>
      <w:r>
        <w:rPr>
          <w:rFonts w:ascii="Times New Roman" w:hAnsi="Times New Roman" w:cs="Times New Roman"/>
        </w:rPr>
        <w:br/>
        <w:t>Elle observa la pièce dans laquelle elle était, son corps de mit à trembler, elle se sentit défaillir. Elle observa la scène avec le visage d’une démente. Les blessures de Shadow, les murs, tout lui rappelait l’horrible nuit d’il y a dix ans. Elle essaya de lutter mais le choc la mit au tapis, elle sombra dans l’obscurité et le désespoir.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*L'homme avait été terrassé par une femme qui savait utiliser les pouvoirs maléfique. Il se noya dans son sang puis disparut dans un nuage noir. Plus aucune trace comme s’il n'avait jamais existé. Shadow entendit la voix de Laury très faiblement et sentit des petites secousses au visage. Lorsqu'il ouvrit enfin les yeux. Il chercha immédiatement Laury du regard. Elle était allongé à ses côtés et son visage était terriblement désespéré. Il regarda le plafond infini et posa ses doigts sur ses joues. Il se redressa d'un seul bond tellement la douleur était forte. Il regarda ses poignets qui étaient lourds... Il avait des chaînes, des anneaux de fer d'une grande épaisseur pour les condamnés a mort. Il était maintenant lié à celui qui avait succombé. Shadow se laissa tomber à genou, et porta Laury. Elle devait absolument sortir... Il la porta lentement en grimaçant jusqu'aux cercles. Il la posa sur le sol et fit la même chose. Le jeune homme regarda le visage de Laury... Elle avait l'air si triste....*</w:t>
      </w:r>
      <w:r>
        <w:rPr>
          <w:rFonts w:ascii="Times New Roman" w:hAnsi="Times New Roman" w:cs="Times New Roman"/>
        </w:rPr>
        <w:br/>
      </w:r>
      <w:r>
        <w:rPr>
          <w:rFonts w:ascii="Times New Roman" w:hAnsi="Times New Roman" w:cs="Times New Roman"/>
        </w:rPr>
        <w:br/>
        <w:t>- Tu dois retourner a la lumière... Tu n'as rien à faire ici... Trop de souffrances ont marqués ta vie...</w:t>
      </w:r>
      <w:r>
        <w:rPr>
          <w:rFonts w:ascii="Times New Roman" w:hAnsi="Times New Roman" w:cs="Times New Roman"/>
        </w:rPr>
        <w:br/>
      </w:r>
      <w:r>
        <w:rPr>
          <w:rFonts w:ascii="Times New Roman" w:hAnsi="Times New Roman" w:cs="Times New Roman"/>
        </w:rPr>
        <w:br/>
        <w:t>*Avec le peu de forces qu'il lui restait, il réussi après de nombreux efforts, un caillou de taille moyenne et créa un passage vers l'extérieur. Il vit Blitz et le caillou était heureusement apparut près de lui.*</w:t>
      </w:r>
      <w:r>
        <w:rPr>
          <w:rFonts w:ascii="Times New Roman" w:hAnsi="Times New Roman" w:cs="Times New Roman"/>
        </w:rPr>
        <w:br/>
      </w:r>
      <w:r>
        <w:rPr>
          <w:rFonts w:ascii="Times New Roman" w:hAnsi="Times New Roman" w:cs="Times New Roman"/>
        </w:rPr>
        <w:br/>
        <w:t>- Blitz... Prend soin d'elle, s'il te plait... Protège-la...</w:t>
      </w:r>
      <w:r>
        <w:rPr>
          <w:rFonts w:ascii="Times New Roman" w:hAnsi="Times New Roman" w:cs="Times New Roman"/>
        </w:rPr>
        <w:br/>
      </w:r>
      <w:r>
        <w:rPr>
          <w:rFonts w:ascii="Times New Roman" w:hAnsi="Times New Roman" w:cs="Times New Roman"/>
        </w:rPr>
        <w:br/>
        <w:t>*Il espérait que le frère de Laury l'entendrai puis poussa doucement la jeune femme à travers le caillou. Lorsqu'elle fut de l'autre coté, il s'écroula au sol et jeta un dernier oeil à cette femme si particulière...*</w:t>
      </w:r>
      <w:r>
        <w:rPr>
          <w:rFonts w:ascii="Times New Roman" w:hAnsi="Times New Roman" w:cs="Times New Roman"/>
        </w:rPr>
        <w:br/>
      </w:r>
      <w:r>
        <w:rPr>
          <w:rFonts w:ascii="Times New Roman" w:hAnsi="Times New Roman" w:cs="Times New Roman"/>
        </w:rPr>
        <w:br/>
        <w:t>- Merci...</w:t>
      </w:r>
      <w:r>
        <w:rPr>
          <w:rFonts w:ascii="Times New Roman" w:hAnsi="Times New Roman" w:cs="Times New Roman"/>
        </w:rPr>
        <w:br/>
      </w:r>
      <w:r>
        <w:rPr>
          <w:rFonts w:ascii="Times New Roman" w:hAnsi="Times New Roman" w:cs="Times New Roman"/>
        </w:rPr>
        <w:br/>
        <w:t>*Ce dernier mot arriva aux oreilles de Laury comme un écho, un voile de souvenir. Le caillou, n'étant plus alimenter par le pouvoir de Shadow, disparut...*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sombré dans les horreurs qu’elle avait traversées. Elle gardait les yeux ouverts mais ne semblait plus rien voir. Elle ne se rendit même pas compte qu’elle était à l’air libre, Blitz à ses côtés, le visage grave et inquiet. Il avait beau lui parler, la secouer, elle restait là comme si elle n’était plus qu’un corps sans âme. Rien ne semblait pouvoir la faire revenir. Blitz était fou de tristesse et de colère, il ignorait ce qu’il s’était passé et comment il pourrait aider son amie. Il était totalement désemparé.</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voyait la scène... Il ne voulait pas qu'elle soit blessée ou dans un tel état par sa faute. Il chercha une solution mais ses forces lui manquaient et il ne pouvait pas faire grande chose. Il se força alors à essayer de communiquer avec elle...*</w:t>
      </w:r>
      <w:r>
        <w:rPr>
          <w:rFonts w:ascii="Times New Roman" w:hAnsi="Times New Roman" w:cs="Times New Roman"/>
        </w:rPr>
        <w:br/>
      </w:r>
      <w:r>
        <w:rPr>
          <w:rFonts w:ascii="Times New Roman" w:hAnsi="Times New Roman" w:cs="Times New Roman"/>
        </w:rPr>
        <w:br/>
        <w:t>- Laury, repense à nos moments au manoir, sur la plage... Si tu ne te ressaisit pas, je serais perdu à jamais !... Ma confidente... Tu es la seule femme qui en connaît autant sur moi... Ne m'abandonne pas et réveille toi !</w:t>
      </w:r>
      <w:r>
        <w:rPr>
          <w:rFonts w:ascii="Times New Roman" w:hAnsi="Times New Roman" w:cs="Times New Roman"/>
        </w:rPr>
        <w:br/>
      </w:r>
      <w:r>
        <w:rPr>
          <w:rFonts w:ascii="Times New Roman" w:hAnsi="Times New Roman" w:cs="Times New Roman"/>
        </w:rPr>
        <w:br/>
        <w:t>*Shadow ne savait pas si ça allait marcher mais il avait tout essayer. La dernière fois, ces paroles avaient réussi à la faire revenir à la réalité... Peut être que cette fois-ci aussi. Tout dépendait d’elle à présent. Le caillou disparut devant Shadow et il resta allongé au sol. Les yeux fermés, il entendit les pas de courses des démons déferlant partout dans les galeries autour de lui....*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était terrifié par l’état de Laury, il ne l’avait jamais vue aussi mal. Il paniquait, appelant Ciria à l’aide, il tremblait tant il était sur les nerfs. Laury partait doucement, elle vivait un cauchemar éveillé, elle entendait des voix sans pouvoir les identifier, sans même savoir ce qu’elles racontaient. Blitz était proche des larmes, il pleurait sur son amie sans comprendre le mal qui la rongeait. Laury ferma doucement les yeux, une voix parlait plus fort dans son âme, quelque chose qui la réchauffa, l’aida. Elle ouvrit les yeux d’un coup, des larmes lui venaient mais elles étaient de sang. Blitz paniqua de plus belle, il hurla pour faire venir Ciria, il ne comprenait pas. Laury se redressa doucement, comme si ses larmes ne la dérangerait pas. Elle observait le monde avec des yeux neufs, comme si elle le découvrait à nouveau.</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entendit Blitz hurler son nom et elle accourut aussitôt près de lui. Laury était à terre en mauvais état. Elle s'agenouilla et posa une main au-dessus d'elle. Après un long silence, l'ange regarda Blitz.*</w:t>
      </w:r>
      <w:r>
        <w:rPr>
          <w:rFonts w:ascii="Times New Roman" w:hAnsi="Times New Roman" w:cs="Times New Roman"/>
        </w:rPr>
        <w:br/>
      </w:r>
      <w:r>
        <w:rPr>
          <w:rFonts w:ascii="Times New Roman" w:hAnsi="Times New Roman" w:cs="Times New Roman"/>
        </w:rPr>
        <w:br/>
        <w:t xml:space="preserve">- Je ne sais pas ce qu'il se passe... On dirait qu'elle est retournée dix ans en arrière... </w:t>
      </w:r>
      <w:r>
        <w:rPr>
          <w:rFonts w:ascii="Times New Roman" w:hAnsi="Times New Roman" w:cs="Times New Roman"/>
        </w:rPr>
        <w:br/>
      </w:r>
      <w:r>
        <w:rPr>
          <w:rFonts w:ascii="Times New Roman" w:hAnsi="Times New Roman" w:cs="Times New Roman"/>
        </w:rPr>
        <w:br/>
        <w:t>*Elle vit alors Laury se redresser et regarder autour d'elle comme si elle se réveillait après plusieurs mois de sommeil. L'ange passa son doigt sur sa joue pour essuyer une de ses larmes de sang. Mais le liquide lui brûla la peau et elle grimaça.*</w:t>
      </w:r>
      <w:r>
        <w:rPr>
          <w:rFonts w:ascii="Times New Roman" w:hAnsi="Times New Roman" w:cs="Times New Roman"/>
        </w:rPr>
        <w:br/>
      </w:r>
      <w:r>
        <w:rPr>
          <w:rFonts w:ascii="Times New Roman" w:hAnsi="Times New Roman" w:cs="Times New Roman"/>
        </w:rPr>
        <w:br/>
        <w:t>- Je ne sais pas où elle a séjournée, mais c'était dans un endroit maléfique...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sentit une main sur sa joue, elle recula, la douleur semblait insupportable. Elle voyait des formes sans comprendre qui ils étaient. Une seule idée trottait dans sa tête. Elle regarda les formes qu’elle avait près d’elle et dit d’une voix monocorde et sans vie : </w:t>
      </w:r>
      <w:r>
        <w:rPr>
          <w:rFonts w:ascii="Times New Roman" w:hAnsi="Times New Roman" w:cs="Times New Roman"/>
        </w:rPr>
        <w:br/>
        <w:t>« Je dois y retourner. »</w:t>
      </w:r>
      <w:r>
        <w:rPr>
          <w:rFonts w:ascii="Times New Roman" w:hAnsi="Times New Roman" w:cs="Times New Roman"/>
        </w:rPr>
        <w:br/>
        <w:t xml:space="preserve">Rien d’autre ne comptait pour elle. Elle sortit Léonis du fourreau, l’épée semblait briller par intermittentes comme si elle réclamait elle aussi de revenir à cet endroit. Son regard était froid, mort mais ses larmes de sang coulaient toujours : </w:t>
      </w:r>
      <w:r>
        <w:rPr>
          <w:rFonts w:ascii="Times New Roman" w:hAnsi="Times New Roman" w:cs="Times New Roman"/>
        </w:rPr>
        <w:br/>
        <w:t>« Ramenez-moi là bas, suppliait-elle. »</w:t>
      </w:r>
      <w:r>
        <w:rPr>
          <w:rFonts w:ascii="Times New Roman" w:hAnsi="Times New Roman" w:cs="Times New Roman"/>
        </w:rPr>
        <w:br/>
        <w:t>Blitz était perdu, il ne comprenait pas ce qui avait bien pu se passer pour que Laury devienne ainsi.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leva brusquement et semblait partager sa panique.*</w:t>
      </w:r>
      <w:r>
        <w:rPr>
          <w:rFonts w:ascii="Times New Roman" w:hAnsi="Times New Roman" w:cs="Times New Roman"/>
        </w:rPr>
        <w:br/>
      </w:r>
      <w:r>
        <w:rPr>
          <w:rFonts w:ascii="Times New Roman" w:hAnsi="Times New Roman" w:cs="Times New Roman"/>
        </w:rPr>
        <w:br/>
        <w:t>- Non tu ne peux pas retourner la bas, tu ne peux pas !! Pourquoi ?</w:t>
      </w:r>
      <w:r>
        <w:rPr>
          <w:rFonts w:ascii="Times New Roman" w:hAnsi="Times New Roman" w:cs="Times New Roman"/>
        </w:rPr>
        <w:br/>
      </w:r>
      <w:r>
        <w:rPr>
          <w:rFonts w:ascii="Times New Roman" w:hAnsi="Times New Roman" w:cs="Times New Roman"/>
        </w:rPr>
        <w:br/>
        <w:t>*Ciria ne comprenait pas ce qu'il se passait et son esprit s'était refermé. Elle n'arrivait plus à communiquer avec elle... Qu'est ce qui pouvait bien se passer ? Blitz semblait tout aussi perplexe et Ciria se colla a lui. Elle voulait l'aider mais elle ne pouvait pas...*</w:t>
      </w:r>
      <w:r>
        <w:rPr>
          <w:rFonts w:ascii="Times New Roman" w:hAnsi="Times New Roman" w:cs="Times New Roman"/>
        </w:rPr>
        <w:br/>
      </w:r>
      <w:r>
        <w:rPr>
          <w:rFonts w:ascii="Times New Roman" w:hAnsi="Times New Roman" w:cs="Times New Roman"/>
        </w:rPr>
        <w:br/>
        <w:t>- Pourquoi veux tu y retourner ? Qu'est ce qu'il y a là-bas qui te fait dire ça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Il faut que j’y retourne, dit-elle. »</w:t>
      </w:r>
      <w:r>
        <w:rPr>
          <w:rFonts w:ascii="Times New Roman" w:hAnsi="Times New Roman" w:cs="Times New Roman"/>
        </w:rPr>
        <w:br/>
        <w:t>Elle ne répondait à aucune question, elle voulait y retourner, elle ne s’expliquait pas pourquoi et de toute façon, elle ne voulait pas se donner la peine de se trouver une raison. Elle vivait mais quelque chose en elle semblait à jamais mort. Elle observa les âmes autour d’elle sans à présent les voir convenablement, elle hurla, tomba à genoux. Une douleur l’irradiait de la tête aux pieds. Elle hurlait de plus en plus fort jusqu’à ce qu’elle n’entende plus rien, plus rien que le néant. Même le son de sa propre voix lui était inaudible. Elle ouvrit les yeux, elle était repartie là-bas sans même savoir comment elle avait bien pu faire. Elle se releva et sortit Léonis, elle sentait la haine couler dans ses veines, elle s’avança à son instinct.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n'eut le temps de rien faire... Laury avait étrangement changé et elle disparut après avoir hurler de douleur. L'ange regarda autour d'elle mais comme la première fois, elle ne sentit plus son aura. Elle baissa les yeux en se sentant inutile...*</w:t>
      </w:r>
      <w:r>
        <w:rPr>
          <w:rFonts w:ascii="Times New Roman" w:hAnsi="Times New Roman" w:cs="Times New Roman"/>
        </w:rPr>
        <w:br/>
      </w:r>
      <w:r>
        <w:rPr>
          <w:rFonts w:ascii="Times New Roman" w:hAnsi="Times New Roman" w:cs="Times New Roman"/>
        </w:rPr>
        <w:br/>
        <w:t>*Shadow de son côté regardait son sang créer une marre sous son corps. Il se redressa malgré tout et s'adossa contre le mur de la roche. Il était en train d'imaginer Laury souriante avec son frère et les deux anges à ses côtés. Il ferma les yeux, sentant la mort approcher à grands pas pour lui ôter tout souffle de vie... Shadow chantonna alors une berceuse funèbre...*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n’était plus la même, elle tailladait dans tout ce qui passait à sa portée comme si rien ni personne ne pouvait l’atteindre. Elle ne tarda pas à se frayer un chemin vers Shadow, il semblait plutôt mal en point. Elle parvint à sa hauteur et continua à redoubler d’efforts pour éloigner le plus possible ses adversaires. Ils ne cessaient de tomber sous ses coups et elle ne semblait pas sentir ceux qu’on lui faisaient. Elle arriva au niveau de Shadow et s’approcha de lui : </w:t>
      </w:r>
      <w:r>
        <w:rPr>
          <w:rFonts w:ascii="Times New Roman" w:hAnsi="Times New Roman" w:cs="Times New Roman"/>
        </w:rPr>
        <w:br/>
        <w:t>« Tu as le pouvoir de nous renvoyer, fais-le, moi je ne peux rien, je suis juste capable de les empêcher d’avancer pour y arriver. Puises dans ton courage et fais-le. »</w:t>
      </w:r>
      <w:r>
        <w:rPr>
          <w:rFonts w:ascii="Times New Roman" w:hAnsi="Times New Roman" w:cs="Times New Roman"/>
        </w:rPr>
        <w:br/>
        <w:t>Rien ni personne ne semblait capable de l’arrêter.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fut désagréablement surpris de voir Laury arriver vers lui en tuant les monstres qui habitaient ses galeries. Elle recevait des coups mais sans en sentir la douleur et son visage... son regard... Tout était différent chez elle... Lorsqu'elle approcha, il se recula tant qu'il pu.*</w:t>
      </w:r>
      <w:r>
        <w:rPr>
          <w:rFonts w:ascii="Times New Roman" w:hAnsi="Times New Roman" w:cs="Times New Roman"/>
        </w:rPr>
        <w:br/>
      </w:r>
      <w:r>
        <w:rPr>
          <w:rFonts w:ascii="Times New Roman" w:hAnsi="Times New Roman" w:cs="Times New Roman"/>
        </w:rPr>
        <w:br/>
        <w:t>- Tu as le pouvoir de nous renvoyer, fais-le, moi je ne peux rien, je suis juste capable de les empêcher d’avancer pour y arriver. Puises dans ton courage et fais-le.</w:t>
      </w:r>
      <w:r>
        <w:rPr>
          <w:rFonts w:ascii="Times New Roman" w:hAnsi="Times New Roman" w:cs="Times New Roman"/>
        </w:rPr>
        <w:br/>
        <w:t>- Je n'ai plus assez de force pour ça... Si je le fais je meurs instantanément et ce n'est même pas sûr que ça fonctionne... Laury si tu es revenue tu peux en partir.</w:t>
      </w:r>
      <w:r>
        <w:rPr>
          <w:rFonts w:ascii="Times New Roman" w:hAnsi="Times New Roman" w:cs="Times New Roman"/>
        </w:rPr>
        <w:br/>
      </w:r>
      <w:r>
        <w:rPr>
          <w:rFonts w:ascii="Times New Roman" w:hAnsi="Times New Roman" w:cs="Times New Roman"/>
        </w:rPr>
        <w:br/>
        <w:t>*Shadow n'avait pas l'intention de revenir parmi les vivant et encore moins en voyant ce qu'était devenue Laury. Elle faisait peine à voir et il préféra détourner le regard. D'une certaine manière, il avait fait d'elle un monstre et ça le dégoûtait au plus haut point...*</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ignorait complètement comment elle était parvenue à arriver ici et surtout comment elle ferait pour s’en sortir. Elle continuait sans relâche à combattre, insensible à tout ce qui l’entourait. Elle saisit Shadow par le poignet et ferma les yeux très fort, quand elle les réouvrit, ils étaient au beau milieu du chaos habituel. Ils étaient revenus devant le château de Shadow. Laury semblait incrédule, elle se tourna vers lui :</w:t>
      </w:r>
      <w:r>
        <w:rPr>
          <w:rFonts w:ascii="Times New Roman" w:hAnsi="Times New Roman" w:cs="Times New Roman"/>
        </w:rPr>
        <w:br/>
        <w:t>« Tu peux m’expliquer comment je peux faire ça ? »</w:t>
      </w:r>
      <w:r>
        <w:rPr>
          <w:rFonts w:ascii="Times New Roman" w:hAnsi="Times New Roman" w:cs="Times New Roman"/>
        </w:rPr>
        <w:br/>
        <w:t>Elle était troublée par cette possibilité soudaine et depuis des années ignorée.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sentit la main de Laury sur son poignet et il se retrouva devant son manoir. Il la regarda perplexe puis se leva et se dirigea à petit pas vers l'intérieur. Il se laissa tomber dans le "fauteuil" et regarda le plafond en respirant très fort.*</w:t>
      </w:r>
      <w:r>
        <w:rPr>
          <w:rFonts w:ascii="Times New Roman" w:hAnsi="Times New Roman" w:cs="Times New Roman"/>
        </w:rPr>
        <w:br/>
      </w:r>
      <w:r>
        <w:rPr>
          <w:rFonts w:ascii="Times New Roman" w:hAnsi="Times New Roman" w:cs="Times New Roman"/>
        </w:rPr>
        <w:br/>
        <w:t>- Tu peux m’expliquer comment je peux faire ça ?</w:t>
      </w:r>
      <w:r>
        <w:rPr>
          <w:rFonts w:ascii="Times New Roman" w:hAnsi="Times New Roman" w:cs="Times New Roman"/>
        </w:rPr>
        <w:br/>
        <w:t>- Tu es damnée Laury... Les Ténèbres, tant que tu les nourriras de ta colère, elles s'empareront un peu plus de toi à chaque fois. Tant que tu garderas cette cicatrice, tu auras ces pouvoirs...</w:t>
      </w:r>
      <w:r>
        <w:rPr>
          <w:rFonts w:ascii="Times New Roman" w:hAnsi="Times New Roman" w:cs="Times New Roman"/>
        </w:rPr>
        <w:br/>
      </w:r>
      <w:r>
        <w:rPr>
          <w:rFonts w:ascii="Times New Roman" w:hAnsi="Times New Roman" w:cs="Times New Roman"/>
        </w:rPr>
        <w:br/>
        <w:t>*Il se retourna... Il ne voulait plus voir son visage car ça lui faisait mal plus qu'autre chose. Elle n'était plus qu'un démon sans âme qui dérivait vers le fleuve maudit... Il ne savait pas quoi lui dire et dans son état tout ce qu'il pouvait espérer c'était mourir vite...*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Non »</w:t>
      </w:r>
      <w:r>
        <w:rPr>
          <w:rFonts w:ascii="Times New Roman" w:hAnsi="Times New Roman" w:cs="Times New Roman"/>
        </w:rPr>
        <w:br/>
        <w:t>Ce fut la seule réponse de Laury quand Shadow lui expliqua qu’elle était damnée.</w:t>
      </w:r>
      <w:r>
        <w:rPr>
          <w:rFonts w:ascii="Times New Roman" w:hAnsi="Times New Roman" w:cs="Times New Roman"/>
        </w:rPr>
        <w:br/>
        <w:t>« J’ai cette force en moi depuis que j’existe, reprit-elle. C’est pour ça que Mathilda m’a offert Léonis. »</w:t>
      </w:r>
      <w:r>
        <w:rPr>
          <w:rFonts w:ascii="Times New Roman" w:hAnsi="Times New Roman" w:cs="Times New Roman"/>
        </w:rPr>
        <w:br/>
        <w:t>Tout semblait étrangement clair dans sa tête et c’était bien le première fois que ça lui arrivait.</w:t>
      </w:r>
      <w:r>
        <w:rPr>
          <w:rFonts w:ascii="Times New Roman" w:hAnsi="Times New Roman" w:cs="Times New Roman"/>
        </w:rPr>
        <w:br/>
        <w:t>« Je ne voulais pas que tu meures, ajouta-t-elle. »</w:t>
      </w:r>
      <w:r>
        <w:rPr>
          <w:rFonts w:ascii="Times New Roman" w:hAnsi="Times New Roman" w:cs="Times New Roman"/>
        </w:rPr>
        <w:br/>
        <w:t>Elle se rendit compte de ce qu’elle venait de dire mais les paroles avaient déjà franchis ses lèvres. Elle détourna le regard et se sentit mal à l’aise. Elle reprit une respiration.</w:t>
      </w:r>
      <w:r>
        <w:rPr>
          <w:rFonts w:ascii="Times New Roman" w:hAnsi="Times New Roman" w:cs="Times New Roman"/>
        </w:rPr>
        <w:br/>
        <w:t>« Il y a dix ans, j’aurais du combattre, me rebeller, je serais morte en même temps que lui, ou je l’aurais sauvé. Je ne veux plus fuir, plus ce genre de situation.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l'écouta s'expliquer... Alors donc c'est sa mère qui lui avait donné Léonis mais pourquoi ? Il chercha une réponse mais il ne trouva rien pour le moment. Le jeune homme, la tête tournée vers le mur, ferma les yeux quand elle lui avoua ses pensées. Il ressentit son malaise mais ne la regarda toujours pas.*</w:t>
      </w:r>
      <w:r>
        <w:rPr>
          <w:rFonts w:ascii="Times New Roman" w:hAnsi="Times New Roman" w:cs="Times New Roman"/>
        </w:rPr>
        <w:br/>
      </w:r>
      <w:r>
        <w:rPr>
          <w:rFonts w:ascii="Times New Roman" w:hAnsi="Times New Roman" w:cs="Times New Roman"/>
        </w:rPr>
        <w:br/>
        <w:t xml:space="preserve">- Il y a dix ans, j’aurais du combattre, me rebeller, je serais morte en même temps que lui, ou je l’aurais sauvé. Je ne veux plus fuir, plus ce genre de situation. </w:t>
      </w:r>
      <w:r>
        <w:rPr>
          <w:rFonts w:ascii="Times New Roman" w:hAnsi="Times New Roman" w:cs="Times New Roman"/>
        </w:rPr>
        <w:br/>
        <w:t>- Il y a dix ans, tu étais avec Léandre c'est différent... Et ce n'était pas un enfant de l'enfer... Tu devrais d'ailleurs aller près de Ciria pour qu'elle t'enlève cette malédiction et que tu puisses aller le rejoindre...</w:t>
      </w:r>
      <w:r>
        <w:rPr>
          <w:rFonts w:ascii="Times New Roman" w:hAnsi="Times New Roman" w:cs="Times New Roman"/>
        </w:rPr>
        <w:br/>
      </w:r>
      <w:r>
        <w:rPr>
          <w:rFonts w:ascii="Times New Roman" w:hAnsi="Times New Roman" w:cs="Times New Roman"/>
        </w:rPr>
        <w:br/>
        <w:t>*Shadow n'avait pas envie qu'elle le rejoigne et encore moins qu'elle quitte ce domaine mais il devait d'abord penser à Laury, pas à lui... Il serra les dents après le lui avoir dit puis porta sa main à son visage. Doucement, ses yeux se troublaient et il redevenait aveugle. Après tout ce n'est peut être pas plus mal comme ça, pensa-t-il.*</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le regarda, il ne comprenait pas :</w:t>
      </w:r>
      <w:r>
        <w:rPr>
          <w:rFonts w:ascii="Times New Roman" w:hAnsi="Times New Roman" w:cs="Times New Roman"/>
        </w:rPr>
        <w:br/>
        <w:t>« Ce n’est pas une malédiction, mes idées n’ont jamais été aussi claires qu’aujourd’hui. Tout est clair, les entraînements que me faisait faire mon père, le fait que Mathilda soit à côté de moi. Ce ne sont pas les anges qui sont sensés détruire la source du Mal. Ne me demandes pas comment je peux le savoir, je le sais, c’est tout. »</w:t>
      </w:r>
      <w:r>
        <w:rPr>
          <w:rFonts w:ascii="Times New Roman" w:hAnsi="Times New Roman" w:cs="Times New Roman"/>
        </w:rPr>
        <w:br/>
        <w:t>Un éclat de rire s’éleva dans la maison et Mathilda doucement apparut.</w:t>
      </w:r>
      <w:r>
        <w:rPr>
          <w:rFonts w:ascii="Times New Roman" w:hAnsi="Times New Roman" w:cs="Times New Roman"/>
        </w:rPr>
        <w:br/>
        <w:t>« Et tu l’as su quand ? Demanda-t-elle avec le regard d’un enfant découvrent un trésor.</w:t>
      </w:r>
      <w:r>
        <w:rPr>
          <w:rFonts w:ascii="Times New Roman" w:hAnsi="Times New Roman" w:cs="Times New Roman"/>
        </w:rPr>
        <w:br/>
        <w:t>- Quand Léonis a pu m’aider à me libérer. »</w:t>
      </w:r>
      <w:r>
        <w:rPr>
          <w:rFonts w:ascii="Times New Roman" w:hAnsi="Times New Roman" w:cs="Times New Roman"/>
        </w:rPr>
        <w:br/>
        <w:t>Elle rit à nouveau mais quand elle vit le visage de Shadow, elle ravala sa joie, il semblait être dégoûté par le complot qu’il venait de mettre à jour.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ne semblait pas suivre la conversation... Tout lui échappait encore une fois... Laury n'était pas revenue pour lui mais pour savoir si elle était diaboliquement forte... Ce fut le cas. Il se leva et quitta le manoir pour s'éloigner. Sa mère lui avait caché bien des choses et Laury aussi apparemment. Il laissa couler les choses et sortit dehors. Son cheval le regarda et sentit sa détresse alors il disparut et le laissa seul. Shadow n'avait plus l'envie de combattre et encore moins celle d'aimer. Cela faisait deux fois qu'il se trompait et ça lui coûtait cher. Il marcha sans but en posant sa main de part et d'autre de son corps pour arrêter un maximum le sang de couler... Il ne savait plus vers qui se tourner. Shadow repensa à ce qui venait de se passer. Il n'était qu'une marionnette dans un projet important...*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C’est l’âme en peine que Laury vit Shadow partir. Elle voulut le suivre mais Mathilda la rattrapa.</w:t>
      </w:r>
      <w:r>
        <w:rPr>
          <w:rFonts w:ascii="Times New Roman" w:hAnsi="Times New Roman" w:cs="Times New Roman"/>
        </w:rPr>
        <w:br/>
        <w:t>« Laisse-le, dit-elle, il a fait sa part du travail en te transformant, à présent, c’est à toi d’agir. »</w:t>
      </w:r>
      <w:r>
        <w:rPr>
          <w:rFonts w:ascii="Times New Roman" w:hAnsi="Times New Roman" w:cs="Times New Roman"/>
        </w:rPr>
        <w:br/>
        <w:t>Laury la regarda sans comprendre.</w:t>
      </w:r>
      <w:r>
        <w:rPr>
          <w:rFonts w:ascii="Times New Roman" w:hAnsi="Times New Roman" w:cs="Times New Roman"/>
        </w:rPr>
        <w:br/>
        <w:t>« Il était là pour moi.</w:t>
      </w:r>
      <w:r>
        <w:rPr>
          <w:rFonts w:ascii="Times New Roman" w:hAnsi="Times New Roman" w:cs="Times New Roman"/>
        </w:rPr>
        <w:br/>
        <w:t>- En fait non, avoua Mathilda, en fait je pensais que Vane parviendrait à te corrompre assez. »</w:t>
      </w:r>
      <w:r>
        <w:rPr>
          <w:rFonts w:ascii="Times New Roman" w:hAnsi="Times New Roman" w:cs="Times New Roman"/>
        </w:rPr>
        <w:br/>
        <w:t>Laury s’assit au sol toutes ses idées se bousculaient dans sa tête.</w:t>
      </w:r>
      <w:r>
        <w:rPr>
          <w:rFonts w:ascii="Times New Roman" w:hAnsi="Times New Roman" w:cs="Times New Roman"/>
        </w:rPr>
        <w:br/>
        <w:t>« Et mon bannissement ?</w:t>
      </w:r>
      <w:r>
        <w:rPr>
          <w:rFonts w:ascii="Times New Roman" w:hAnsi="Times New Roman" w:cs="Times New Roman"/>
        </w:rPr>
        <w:br/>
        <w:t>- Egalement calculé nous savions que tu trouverais Ciria à ce moment-là. »</w:t>
      </w:r>
      <w:r>
        <w:rPr>
          <w:rFonts w:ascii="Times New Roman" w:hAnsi="Times New Roman" w:cs="Times New Roman"/>
        </w:rPr>
        <w:br/>
        <w:t>Laury était complètement abasourdie. Elle comprit que la totalité de sa vie avait été réglée pour ça. De questions se bousculèrent dans sa tête, Blitz jouait-il la comédie, est-ce que la mort de Léandre n’avait pas été faite exprès pour elle ? Celui qu’elle appelait père l’était-il bel et bien. Tout tourna dans son esprit sans qu’elle puisse faire autrement, ses pensées l’assaillirent et la dégoûtèrent. Elle hurla et quitta le château en courant. Autour d’elle tout n’était que ruine. Elle s’assit au sol pleurant toutes les larmes de son corps, comment avait-elle pu être abusée comme ça.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*Shadow n'arrivait pas à se concentré. Il n'était qu'un pion dans un jeu où des forces puissantes mais cachées exerçaient. Tout ce qui lui restait c'était une vie sans but. La mort lui avait été refusée à de nombreuses reprises comme pour le punir. Le punir ? Mais de quoi ? Si l'autre lui avait raison, il était déjà mort mais alors comment se fait il qu'il pouvait parler à des vivants ? Tout cela était incompréhensible... Ses blessures ne guérissaient pas et ça allait de mal en pire. Personne ne se soucierait de lui, ni l'attendrait qu'il revienne. Il se laissa tomber au pied d'un tronc d'arbre mort depuis bien longtemps. Comme la magie et la bienveillance de Ciria lui manquait... Il aurait bien voulu être accompagner dans les limbes par cette créature mais ça aussi ça lui était refusé. Les rêves étaient interdit pour lui... Shadow soupirait. Mais un bruit de pleurs parvint jusqu'a ses oreilles... C'était sûrement Laury. Le jeune homme n'eut pas le courage d'aller jusqu'à elle. Laury avait beaucoup trop changé et en mal en plus. Shadow se sentait coupable à un point qu'il sentait que son âme, s’il en reste un lambeaux, ne serait jamais tranquille. Le guerrier fatigué ferma les yeux en attendant l'heure du </w:t>
      </w:r>
      <w:r>
        <w:rPr>
          <w:rStyle w:val="Emphasis"/>
          <w:rFonts w:ascii="Times New Roman" w:hAnsi="Times New Roman" w:cs="Times New Roman"/>
        </w:rPr>
        <w:t>Sékhoum</w:t>
      </w:r>
      <w:r>
        <w:rPr>
          <w:rFonts w:ascii="Times New Roman" w:hAnsi="Times New Roman" w:cs="Times New Roman"/>
        </w:rP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Les questions la rendait à moitié folle, Laury en venait à douter de tout sauf d’une seule chose. Une personne; la seule en qui elle ait encore un peu confiance. Elle essuya ses larmes et continua à errer sans but dans ce désert chaotique. Ils avaient tout fait pour faire d’elle un monstre, sans se soucier de ce qu’elle pouvait en penser. Elle marchait en titubant et s’arrêta quand elle tomba. Toutes ses pensées la hantaient. Elle resta de longues minutes à genoux, ne se rendant même pas compte que Shadow était à quelque pas d’elle. Elle sortit Léonis du fourreau et admira la lame et lui parlant : </w:t>
      </w:r>
      <w:r>
        <w:rPr>
          <w:rFonts w:ascii="Times New Roman" w:hAnsi="Times New Roman" w:cs="Times New Roman"/>
        </w:rPr>
        <w:br/>
        <w:t>« J’ai cru que tu était mon amie, un objet sur lequel je pouvais toujours compter. Toi aussi tu m’as trahis. »</w:t>
      </w:r>
      <w:r>
        <w:rPr>
          <w:rFonts w:ascii="Times New Roman" w:hAnsi="Times New Roman" w:cs="Times New Roman"/>
        </w:rPr>
        <w:br/>
        <w:t xml:space="preserve">Elle essuya une nouvelle fois ses larmes. Elle leva les yeux au ciel et hurla : </w:t>
      </w:r>
      <w:r>
        <w:rPr>
          <w:rFonts w:ascii="Times New Roman" w:hAnsi="Times New Roman" w:cs="Times New Roman"/>
        </w:rPr>
        <w:br/>
        <w:t>« Vous avez fait de moi un monstre mais vous ne me manipulerez plus. »</w:t>
      </w:r>
      <w:r>
        <w:rPr>
          <w:rFonts w:ascii="Times New Roman" w:hAnsi="Times New Roman" w:cs="Times New Roman"/>
        </w:rPr>
        <w:br/>
        <w:t>Elle tourna son épée vers elle, la lame au niveau du ventre. Elle inspira à fond prête à en finir une bonne fois pour toute.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grimaça lorsque Laury percuta ses jambes sans vraiment s'en rendre compte. C'est alors qu'elle hurla et visiblement elle avait encore un peu d'âme humaine en elle. Laury plaça son épée au niveau de son ventre et il attrapa son bras assez violemment, en tout cas autant qu'il put, pour la faire tomber a terre. Léonis se retrouva elle aussi sur le sol mais plus loin. Il la regarda de ses deux yeux remplacé par des gouffres béants d'un bleu ciel et tenta d'aligner deux mots à la suite de l'autre après l'avoir relâché, étant à bout de souffle et de force.*</w:t>
      </w:r>
      <w:r>
        <w:rPr>
          <w:rFonts w:ascii="Times New Roman" w:hAnsi="Times New Roman" w:cs="Times New Roman"/>
        </w:rPr>
        <w:br/>
      </w:r>
      <w:r>
        <w:rPr>
          <w:rFonts w:ascii="Times New Roman" w:hAnsi="Times New Roman" w:cs="Times New Roman"/>
        </w:rPr>
        <w:br/>
        <w:t xml:space="preserve">- Je t'interdis... de partir avant moi... tu m'entends ? </w:t>
      </w:r>
      <w:r>
        <w:rPr>
          <w:rFonts w:ascii="Times New Roman" w:hAnsi="Times New Roman" w:cs="Times New Roman"/>
        </w:rPr>
        <w:br/>
      </w:r>
      <w:r>
        <w:rPr>
          <w:rFonts w:ascii="Times New Roman" w:hAnsi="Times New Roman" w:cs="Times New Roman"/>
        </w:rPr>
        <w:br/>
        <w:t>*Il replia un peu ses jambes vers lui et chercha en tapotant la main sur le sol, une partie du corps de Laury qui lui prouverait qu'elle est toujours là. Il soupira ensuite... Parler avec elle était une option qu'il cacha derrière son mal aise ne sachant plus comment s'y prendre.*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Elle le regarda sans trop le voir :</w:t>
      </w:r>
      <w:r>
        <w:rPr>
          <w:rFonts w:ascii="Times New Roman" w:hAnsi="Times New Roman" w:cs="Times New Roman"/>
        </w:rPr>
        <w:br/>
        <w:t>« Je ne sers à rien, avoua-t-elle, rien de ma vie n’est vrai, je n’ai été crée que pour détruire le mal sans se soucier de ce que j’allais devenir. A partir de là, on se pose des tas de questions. »</w:t>
      </w:r>
      <w:r>
        <w:rPr>
          <w:rFonts w:ascii="Times New Roman" w:hAnsi="Times New Roman" w:cs="Times New Roman"/>
        </w:rPr>
        <w:br/>
        <w:t>Elle reprenait conscience du monde qui l’entourait mais quelque chose au fond de son cœur était brisé à jamais. Elle le regarda cette fois-ci avec plus d’intensité.</w:t>
      </w:r>
      <w:r>
        <w:rPr>
          <w:rFonts w:ascii="Times New Roman" w:hAnsi="Times New Roman" w:cs="Times New Roman"/>
        </w:rPr>
        <w:br/>
        <w:t>« Tu es la seule personne en qui j’ai un tant soit peu confiance, jures-moi que tu n’es pas entrain de m’entourlouper, de me transformer de plein gré pour vos plans idéalistes.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Tu es la seule personne en qui j’ai un tant soit peu confiance, jures-moi que tu n’es pas entrain de m’entourlouper, de me transformer de plein gré pour vos plans idéalistes. </w:t>
      </w:r>
      <w:r>
        <w:rPr>
          <w:rFonts w:ascii="Times New Roman" w:hAnsi="Times New Roman" w:cs="Times New Roman"/>
        </w:rPr>
        <w:br/>
        <w:t>- VOS plans ?? Je n'ai rien avoir là dedans !!!, dit il en s'énervant.</w:t>
      </w:r>
      <w:r>
        <w:rPr>
          <w:rFonts w:ascii="Times New Roman" w:hAnsi="Times New Roman" w:cs="Times New Roman"/>
        </w:rPr>
        <w:br/>
      </w:r>
      <w:r>
        <w:rPr>
          <w:rFonts w:ascii="Times New Roman" w:hAnsi="Times New Roman" w:cs="Times New Roman"/>
        </w:rPr>
        <w:br/>
        <w:t>*Shadow parla brusquement et assez fort ce qui lui valu une quinte de toux. Il reprit sa respiration en regardant dans le vide mais dans la direction de Laury. Il prit un de ses petits poignards le plaça dans la main de Laury. Sa main sur la sienne il fit placer la lame sous sa gorge.*</w:t>
      </w:r>
      <w:r>
        <w:rPr>
          <w:rFonts w:ascii="Times New Roman" w:hAnsi="Times New Roman" w:cs="Times New Roman"/>
        </w:rPr>
        <w:br/>
      </w:r>
      <w:r>
        <w:rPr>
          <w:rFonts w:ascii="Times New Roman" w:hAnsi="Times New Roman" w:cs="Times New Roman"/>
        </w:rPr>
        <w:br/>
        <w:t xml:space="preserve">- Je n'ai plus rien à perdre Laury... Je suis sur le point de mourir et de vivre encore pendant des siècles sans mon âme... Pourquoi te duperais-je ? </w:t>
      </w:r>
      <w:r>
        <w:rPr>
          <w:rFonts w:ascii="Times New Roman" w:hAnsi="Times New Roman" w:cs="Times New Roman"/>
        </w:rPr>
        <w:br/>
      </w:r>
      <w:r>
        <w:rPr>
          <w:rFonts w:ascii="Times New Roman" w:hAnsi="Times New Roman" w:cs="Times New Roman"/>
        </w:rPr>
        <w:br/>
        <w:t>*Il marqua une pause avant de reprendre en lâchant sa main.*</w:t>
      </w:r>
      <w:r>
        <w:rPr>
          <w:rFonts w:ascii="Times New Roman" w:hAnsi="Times New Roman" w:cs="Times New Roman"/>
        </w:rPr>
        <w:br/>
      </w:r>
      <w:r>
        <w:rPr>
          <w:rFonts w:ascii="Times New Roman" w:hAnsi="Times New Roman" w:cs="Times New Roman"/>
        </w:rPr>
        <w:br/>
        <w:t>- Tu as été la personne la plus proche de moi. J'ai servi à te rendre malheureuse et méchante. Alors que je tentais tout pour ne pas que ça arrive... Moi je ne sers à rien, Laury. Toi tu dois continuer ton chemin car ce que tu as dit est faux ! Tu ne gagneras pas seule la grande bataille qui vous attend. Tu auras besoin du trio angélique, les anges des dieux pour te soutenir, ils sont là pour ça...</w:t>
      </w:r>
      <w:r>
        <w:rPr>
          <w:rFonts w:ascii="Times New Roman" w:hAnsi="Times New Roman" w:cs="Times New Roman"/>
        </w:rPr>
        <w:br/>
      </w:r>
      <w:r>
        <w:rPr>
          <w:rFonts w:ascii="Times New Roman" w:hAnsi="Times New Roman" w:cs="Times New Roman"/>
        </w:rPr>
        <w:br/>
        <w:t>*Il fit rapprocher le visage de Laury vers le sien avec un peu d'hésitation dans ses mouvements, ne sachant pas exactement où elle était puis lui déposa un baiser avant de reculer son visage.*</w:t>
      </w:r>
      <w:r>
        <w:rPr>
          <w:rFonts w:ascii="Times New Roman" w:hAnsi="Times New Roman" w:cs="Times New Roman"/>
        </w:rPr>
        <w:br/>
      </w:r>
      <w:r>
        <w:rPr>
          <w:rFonts w:ascii="Times New Roman" w:hAnsi="Times New Roman" w:cs="Times New Roman"/>
        </w:rPr>
        <w:br/>
        <w:t>- Ne les laisse pas te transformer en quelque chose que tu détestes... Impose ta loi Laury tu as le droit d'être qui tu es vraiment... Ne commets pas la même erreur que... moi...</w:t>
      </w:r>
      <w:r>
        <w:rPr>
          <w:rFonts w:ascii="Times New Roman" w:hAnsi="Times New Roman" w:cs="Times New Roman"/>
        </w:rPr>
        <w:br/>
      </w:r>
      <w:r>
        <w:rPr>
          <w:rFonts w:ascii="Times New Roman" w:hAnsi="Times New Roman" w:cs="Times New Roman"/>
        </w:rPr>
        <w:br/>
        <w:t>*Lentement, la main sur la joue de Laury se laissa aller et tomba sur le ventre de Shadow qui inclina également la tête vers l'arrière...*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Elle le regarda, sentant monter en elle une nouvelle force. Elle resta quelques minutes à l’observer avant de demander : </w:t>
      </w:r>
      <w:r>
        <w:rPr>
          <w:rFonts w:ascii="Times New Roman" w:hAnsi="Times New Roman" w:cs="Times New Roman"/>
        </w:rPr>
        <w:br/>
        <w:t>« On fait quoi ? Je ne suis pas descendue te chercher pour te voir mourir maintenant. Tu es peut être damné mais dans mon cœur, tu vaux bien mieux qu’un ange. Je vais avoir besoin de toi pour la suite, de ton soutien… »</w:t>
      </w:r>
      <w:r>
        <w:rPr>
          <w:rFonts w:ascii="Times New Roman" w:hAnsi="Times New Roman" w:cs="Times New Roman"/>
        </w:rPr>
        <w:br/>
        <w:t>Il semblait qu’elle voulut rajouter autre chose mais se tut, elle voulait savoir si elle pouvait continuer à compter sur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avait de plus en plus mal partout... Mais la phrase de Laury l'incita à ouvrir les yeux à nouveau. Il devait l'aider et à ce moment là seulement il pourrait partir pour le grand voyage...*</w:t>
      </w:r>
      <w:r>
        <w:rPr>
          <w:rFonts w:ascii="Times New Roman" w:hAnsi="Times New Roman" w:cs="Times New Roman"/>
        </w:rPr>
        <w:br/>
      </w:r>
      <w:r>
        <w:rPr>
          <w:rFonts w:ascii="Times New Roman" w:hAnsi="Times New Roman" w:cs="Times New Roman"/>
        </w:rPr>
        <w:br/>
        <w:t>- Tu peux compter sur moi... mais à une condition... lorsque tu n'auras plus besoin de moi... tu me donneras ton accord pour mon grand voyage...</w:t>
      </w:r>
      <w:r>
        <w:rPr>
          <w:rFonts w:ascii="Times New Roman" w:hAnsi="Times New Roman" w:cs="Times New Roman"/>
        </w:rPr>
        <w:br/>
      </w:r>
      <w:r>
        <w:rPr>
          <w:rFonts w:ascii="Times New Roman" w:hAnsi="Times New Roman" w:cs="Times New Roman"/>
        </w:rPr>
        <w:br/>
        <w:t>*Il ne lui laissa pas le temps de répondre quoi que ce soit et sortir de sa poche une pierre noire volcanique.*</w:t>
      </w:r>
      <w:r>
        <w:rPr>
          <w:rFonts w:ascii="Times New Roman" w:hAnsi="Times New Roman" w:cs="Times New Roman"/>
        </w:rPr>
        <w:br/>
      </w:r>
      <w:r>
        <w:rPr>
          <w:rFonts w:ascii="Times New Roman" w:hAnsi="Times New Roman" w:cs="Times New Roman"/>
        </w:rPr>
        <w:br/>
        <w:t>- Moi je ne peux t'aider à l'extérieur. Prend cette pierre, pose la au sol et frappe la avec la pointe de Léonis. Tu activeras un caillou du destin et tu pourras rejoindre tes amis de l'autre côté...*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Je sais que tu es lassé de voyager, lassé de vivre. Je sais ce que tu peux ressentir car je ressens les mêmes émotions. Jamais je n’aurais cru croiser quelqu’un qui me comprenne autant. Ne retournes pas dans cet endroit, tu vas en mourir, si tu oses y aller, j’irais te chercher et compte sur mon obstination. »</w:t>
      </w:r>
      <w:r>
        <w:rPr>
          <w:rFonts w:ascii="Times New Roman" w:hAnsi="Times New Roman" w:cs="Times New Roman"/>
        </w:rPr>
        <w:br/>
        <w:t>Elle eut un sourire étrange.</w:t>
      </w:r>
      <w:r>
        <w:rPr>
          <w:rFonts w:ascii="Times New Roman" w:hAnsi="Times New Roman" w:cs="Times New Roman"/>
        </w:rPr>
        <w:br/>
        <w:t>« A présent, dis-moi où sera notre dernière bataille.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afficha un sourire aux remarques de Laury. Ils s'entendaient vraiment bien et elle avait raison... Ils étaient passés par les mêmes problèmes, les mêmes souffrances et ils arrivaient à se comprendre... Pour son souhait de mourir, il verrait ça plus tard...*</w:t>
      </w:r>
      <w:r>
        <w:rPr>
          <w:rFonts w:ascii="Times New Roman" w:hAnsi="Times New Roman" w:cs="Times New Roman"/>
        </w:rPr>
        <w:br/>
      </w:r>
      <w:r>
        <w:rPr>
          <w:rFonts w:ascii="Times New Roman" w:hAnsi="Times New Roman" w:cs="Times New Roman"/>
        </w:rPr>
        <w:br/>
        <w:t xml:space="preserve">- A présent, dis-moi où sera notre dernière bataille. </w:t>
      </w:r>
      <w:r>
        <w:rPr>
          <w:rFonts w:ascii="Times New Roman" w:hAnsi="Times New Roman" w:cs="Times New Roman"/>
        </w:rPr>
        <w:br/>
        <w:t>- Elle commencera là où six chemins se rencontrent... appelé "la Diagonale Maudite". Des êtres ou plutôt des millions de squelettes parfois aux os argentés ou bien encore en fer se dresseront sur ta route... Ils sont loin d'être facile à battre et ne ressemblent à aucun des ennemis que tu as combattus jusqu'ici...</w:t>
      </w:r>
      <w:r>
        <w:rPr>
          <w:rFonts w:ascii="Times New Roman" w:hAnsi="Times New Roman" w:cs="Times New Roman"/>
        </w:rPr>
        <w:br/>
      </w:r>
      <w:r>
        <w:rPr>
          <w:rFonts w:ascii="Times New Roman" w:hAnsi="Times New Roman" w:cs="Times New Roman"/>
        </w:rPr>
        <w:br/>
        <w:t>*Shadow se tut un instant. Il lui fallait du repos mais même avec deux ans de sommeil continu, jamais il ne retrouverai ses pouvoirs d'avant. Il attendit alors la réaction de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écouta attentivement les indications de Shadow puis le regarda d’un air grave, le félin des batailles venait de se réveiller.</w:t>
      </w:r>
      <w:r>
        <w:rPr>
          <w:rFonts w:ascii="Times New Roman" w:hAnsi="Times New Roman" w:cs="Times New Roman"/>
        </w:rPr>
        <w:br/>
        <w:t>« Est-ce que tu crois que Ciria puisse faire quelque chose pour toi ? On aura besoin de toute l’aide disponible et la tienne serait plus que précieuse. »</w:t>
      </w:r>
      <w:r>
        <w:rPr>
          <w:rFonts w:ascii="Times New Roman" w:hAnsi="Times New Roman" w:cs="Times New Roman"/>
        </w:rPr>
        <w:br/>
        <w:t xml:space="preserve">Elle eut un sourire espiègle avant d’ajouter : </w:t>
      </w:r>
      <w:r>
        <w:rPr>
          <w:rFonts w:ascii="Times New Roman" w:hAnsi="Times New Roman" w:cs="Times New Roman"/>
        </w:rPr>
        <w:br/>
        <w:t>« Et je veux te garder à l’œil au cause où tu aurais une super idée suicidaire en tête. »</w:t>
      </w:r>
      <w:r>
        <w:rPr>
          <w:rFonts w:ascii="Times New Roman" w:hAnsi="Times New Roman" w:cs="Times New Roman"/>
        </w:rPr>
        <w:br/>
        <w:t>Elle eut un léger rire.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Est-ce que tu crois que Ciria puisse faire quelque chose pour toi ? On aura besoin de toute l’aide disponible et la tienne serait plus que précieuse.</w:t>
      </w:r>
      <w:r>
        <w:rPr>
          <w:rFonts w:ascii="Times New Roman" w:hAnsi="Times New Roman" w:cs="Times New Roman"/>
        </w:rPr>
        <w:br/>
        <w:t>- Oui elle pourrait mais si elle le fait, elle en mourra... Je ne veux plus être la cause d'un autre malheur... C'est avec elle que tu devras t'en remettre...</w:t>
      </w:r>
      <w:r>
        <w:rPr>
          <w:rFonts w:ascii="Times New Roman" w:hAnsi="Times New Roman" w:cs="Times New Roman"/>
        </w:rPr>
        <w:br/>
      </w:r>
      <w:r>
        <w:rPr>
          <w:rFonts w:ascii="Times New Roman" w:hAnsi="Times New Roman" w:cs="Times New Roman"/>
        </w:rPr>
        <w:br/>
        <w:t>*Laury sourit et il fronça un peu les yeux en la regardant, se demandant ce qu'elle avait en tête.*</w:t>
      </w:r>
      <w:r>
        <w:rPr>
          <w:rFonts w:ascii="Times New Roman" w:hAnsi="Times New Roman" w:cs="Times New Roman"/>
        </w:rPr>
        <w:br/>
      </w:r>
      <w:r>
        <w:rPr>
          <w:rFonts w:ascii="Times New Roman" w:hAnsi="Times New Roman" w:cs="Times New Roman"/>
        </w:rPr>
        <w:br/>
        <w:t>- Et je veux te garder à l’œil au cause où tu aurais une super idée suicidaire en tête.</w:t>
      </w:r>
      <w:r>
        <w:rPr>
          <w:rFonts w:ascii="Times New Roman" w:hAnsi="Times New Roman" w:cs="Times New Roman"/>
        </w:rPr>
        <w:br/>
        <w:t>- Non je t'ai dit que je voulais ton accord... J'attendrais car je ne veux pas me faire tuer dans mon propre royaume par toi !!</w:t>
      </w:r>
      <w:r>
        <w:rPr>
          <w:rFonts w:ascii="Times New Roman" w:hAnsi="Times New Roman" w:cs="Times New Roman"/>
        </w:rPr>
        <w:br/>
      </w:r>
      <w:r>
        <w:rPr>
          <w:rFonts w:ascii="Times New Roman" w:hAnsi="Times New Roman" w:cs="Times New Roman"/>
        </w:rPr>
        <w:br/>
        <w:t>*Il rit avec elle mais du s'arrêter à cause de ses douleurs.*</w:t>
      </w:r>
      <w:r>
        <w:rPr>
          <w:rFonts w:ascii="Times New Roman" w:hAnsi="Times New Roman" w:cs="Times New Roman"/>
        </w:rPr>
        <w:br/>
      </w:r>
      <w:r>
        <w:rPr>
          <w:rFonts w:ascii="Times New Roman" w:hAnsi="Times New Roman" w:cs="Times New Roman"/>
        </w:rPr>
        <w:br/>
        <w:t>- A toi de jouer Laury, vas les retrouver, mène les à la bataille...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Elle se rendit compte que ça lui faisait mal de le laisser là pour mener une guerre avec des personnes en qui elle n’avait plus aucune confiance pour mener à bien des plans de quelqu’un qui l’avait manipulée depuis sa naissance. Elle s’avança vers lui doucement et passa ses doigts dans sa chevelure argent.</w:t>
      </w:r>
      <w:r>
        <w:rPr>
          <w:rFonts w:ascii="Times New Roman" w:hAnsi="Times New Roman" w:cs="Times New Roman"/>
        </w:rPr>
        <w:br/>
        <w:t>« Merci de m’avoir apporté la vérité. »</w:t>
      </w:r>
      <w:r>
        <w:rPr>
          <w:rFonts w:ascii="Times New Roman" w:hAnsi="Times New Roman" w:cs="Times New Roman"/>
        </w:rPr>
        <w:br/>
        <w:t>Elle eut la fougue de lui voler un baiser puis s’éloigna doucement.</w:t>
      </w:r>
      <w:r>
        <w:rPr>
          <w:rFonts w:ascii="Times New Roman" w:hAnsi="Times New Roman" w:cs="Times New Roman"/>
        </w:rPr>
        <w:br/>
        <w:t>« Je ne serais pas longue. »</w:t>
      </w:r>
      <w:r>
        <w:rPr>
          <w:rFonts w:ascii="Times New Roman" w:hAnsi="Times New Roman" w:cs="Times New Roman"/>
        </w:rPr>
        <w:br/>
        <w:t>Elle lui fit un clin d’œil et frappa le caillou de son épée. Elle se trouva directement dans le champ qu’elle avait quitté. Blitz semblait ne pas aller très bien, sa compassion lui fendit le cœur avant de se demander si elle n’était pas jouée. Elle chassa sa pensée, il fallait se concentrer sur le combat qui les attendait.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la regarda réfléchir. Elle devait sûrement penser que les autres se jouaient d'elle depuis le début. C'est alors qu'elle avança vers lui et il faillit reculer quand elle passa ses doigts dans ses cheveux mais son corps ne se déplaça pas d'un millimètre.*</w:t>
      </w:r>
      <w:r>
        <w:rPr>
          <w:rFonts w:ascii="Times New Roman" w:hAnsi="Times New Roman" w:cs="Times New Roman"/>
        </w:rPr>
        <w:br/>
      </w:r>
      <w:r>
        <w:rPr>
          <w:rFonts w:ascii="Times New Roman" w:hAnsi="Times New Roman" w:cs="Times New Roman"/>
        </w:rPr>
        <w:br/>
        <w:t>- Merci de m’avoir apporté la vérité.</w:t>
      </w:r>
      <w:r>
        <w:rPr>
          <w:rFonts w:ascii="Times New Roman" w:hAnsi="Times New Roman" w:cs="Times New Roman"/>
        </w:rPr>
        <w:br/>
      </w:r>
      <w:r>
        <w:rPr>
          <w:rFonts w:ascii="Times New Roman" w:hAnsi="Times New Roman" w:cs="Times New Roman"/>
        </w:rPr>
        <w:br/>
        <w:t>*Shadow sentit son cœur battre à tout rompre. Il ne voyait pas ce qu'elle faisait et quand elle l'embrassa, il eut un torrent de lave qui traversa tout son corps d'une seule traite. Il suivit le mouvement de ses lèvres jusqu'à ce qu'elle s'en sépare.*</w:t>
      </w:r>
      <w:r>
        <w:rPr>
          <w:rFonts w:ascii="Times New Roman" w:hAnsi="Times New Roman" w:cs="Times New Roman"/>
        </w:rPr>
        <w:br/>
      </w:r>
      <w:r>
        <w:rPr>
          <w:rFonts w:ascii="Times New Roman" w:hAnsi="Times New Roman" w:cs="Times New Roman"/>
        </w:rPr>
        <w:br/>
        <w:t>- Je ne serais pas longue.</w:t>
      </w:r>
      <w:r>
        <w:rPr>
          <w:rFonts w:ascii="Times New Roman" w:hAnsi="Times New Roman" w:cs="Times New Roman"/>
        </w:rPr>
        <w:br/>
        <w:t>- Laury, je... ne laissa pas la colère t'aveugler... Si ça se trouve tout le groupe est sous l'emprise d'un complot... Aies confiance en Ciria, s'il te plait...</w:t>
      </w:r>
      <w:r>
        <w:rPr>
          <w:rFonts w:ascii="Times New Roman" w:hAnsi="Times New Roman" w:cs="Times New Roman"/>
        </w:rPr>
        <w:br/>
      </w:r>
      <w:r>
        <w:rPr>
          <w:rFonts w:ascii="Times New Roman" w:hAnsi="Times New Roman" w:cs="Times New Roman"/>
        </w:rPr>
        <w:br/>
        <w:t>*Il lui sourit et sentit son aura disparaître de l'autre coté du cailloux. Il posa sa tête en arrière en soupirant longuement. Il était temps de reprendre des forces afin de l'aider. Mais d'abord, rejoindre le manoir pour guérir sa peau meurtrie.*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sauta sur ses jambes quand Laury réapparut, il semblait inquiet et effrayé par son amie. Il s’approcha mais garda cependant ses distances.</w:t>
      </w:r>
      <w:r>
        <w:rPr>
          <w:rFonts w:ascii="Times New Roman" w:hAnsi="Times New Roman" w:cs="Times New Roman"/>
        </w:rPr>
        <w:br/>
        <w:t>« Laury, commença-t-il…</w:t>
      </w:r>
      <w:r>
        <w:rPr>
          <w:rFonts w:ascii="Times New Roman" w:hAnsi="Times New Roman" w:cs="Times New Roman"/>
        </w:rPr>
        <w:br/>
        <w:t>- Ne t’inquiète pas, je vais bien. »</w:t>
      </w:r>
      <w:r>
        <w:rPr>
          <w:rFonts w:ascii="Times New Roman" w:hAnsi="Times New Roman" w:cs="Times New Roman"/>
        </w:rPr>
        <w:br/>
        <w:t>Elle afficha un sourire de composition qui étonnement sonnait vrai. Elle s’approcha doucement de William, elle ne sut pas dire pourquoi mais c’était comme ça.</w:t>
      </w:r>
      <w:r>
        <w:rPr>
          <w:rFonts w:ascii="Times New Roman" w:hAnsi="Times New Roman" w:cs="Times New Roman"/>
        </w:rPr>
        <w:br/>
        <w:t>« Une bataille nous attend, vers le Nord. »</w:t>
      </w:r>
      <w:r>
        <w:rPr>
          <w:rFonts w:ascii="Times New Roman" w:hAnsi="Times New Roman" w:cs="Times New Roman"/>
        </w:rPr>
        <w:br/>
        <w:t>Le vent se prenait dans ses cheveux les faisant virevolter, elle se tourna vers le groupe et comprit au premier coup d’œil les suspicions qu’ils avaient envers elle.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vit Laury mais ne cachait pas son malaise. La dernière vision qu'elle avait d'elle ne l'enchantait pas mais apparemment elle allait un peu mieux. Elle se plaça aux côtés de Tatiana qui était revenue plus en forme que jamais. William lui était plus loin pour s'acharner sur les parties de corps qui avaient résisté aux flammes et fut rejoint par Laury.*</w:t>
      </w:r>
      <w:r>
        <w:rPr>
          <w:rFonts w:ascii="Times New Roman" w:hAnsi="Times New Roman" w:cs="Times New Roman"/>
        </w:rPr>
        <w:br/>
      </w:r>
      <w:r>
        <w:rPr>
          <w:rFonts w:ascii="Times New Roman" w:hAnsi="Times New Roman" w:cs="Times New Roman"/>
        </w:rPr>
        <w:br/>
        <w:t>- Une bataille nous attend, vers le Nord.</w:t>
      </w:r>
      <w:r>
        <w:rPr>
          <w:rFonts w:ascii="Times New Roman" w:hAnsi="Times New Roman" w:cs="Times New Roman"/>
        </w:rPr>
        <w:br/>
        <w:t xml:space="preserve">- Tu as raison jeune fille ! Ca pue la mort flétrie et sournoise... D'ailleurs toi aussi... Tu as été traîner dans le royaume oublié... </w:t>
      </w:r>
      <w:r>
        <w:rPr>
          <w:rFonts w:ascii="Times New Roman" w:hAnsi="Times New Roman" w:cs="Times New Roman"/>
        </w:rPr>
        <w:br/>
      </w:r>
      <w:r>
        <w:rPr>
          <w:rFonts w:ascii="Times New Roman" w:hAnsi="Times New Roman" w:cs="Times New Roman"/>
        </w:rPr>
        <w:br/>
        <w:t>*William, créature issu du mal, la nouvelle Laury lui plaisait. Elle semblait plus confiance et déterminée que jamais. Il était prêt à la suivre et il la regarda, lui transmettant son envie de se battre.*</w:t>
      </w:r>
      <w:r>
        <w:rPr>
          <w:rFonts w:ascii="Times New Roman" w:hAnsi="Times New Roman" w:cs="Times New Roman"/>
        </w:rPr>
        <w:br/>
      </w:r>
      <w:r>
        <w:rPr>
          <w:rFonts w:ascii="Times New Roman" w:hAnsi="Times New Roman" w:cs="Times New Roman"/>
        </w:rPr>
        <w:br/>
        <w:t>*Shadow, une fois a l'intérieur, monta à l'étage et renversa dans la bassine d'eau plusieurs pots avec un étrange liquide à l'intérieur. Il se déshabilla et plongea dedans puis prit sa respiration et se recroquevilla au fond afin d'être entièrement sous l'eau. Le produit avec comme effet de brunir et de réparer sa peau. Ses yeux en serait plus affecté et la douleur qu'il provoquait était immense mais c'était le prix pour retrouver son apparence normale... Bientôt il pourrait rejoindre Laury et se battre à nouveau à ses côtés.*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Tu as raison jeune fille ! Ca pue la mort flétrie et sournoise... D'ailleurs toi aussi... Tu as été traîner dans le royaume oublié... »</w:t>
      </w:r>
      <w:r>
        <w:rPr>
          <w:rFonts w:ascii="Times New Roman" w:hAnsi="Times New Roman" w:cs="Times New Roman"/>
        </w:rPr>
        <w:br/>
        <w:t xml:space="preserve">Laury lui lança un regard perçant et lui demanda froidement : </w:t>
      </w:r>
      <w:r>
        <w:rPr>
          <w:rFonts w:ascii="Times New Roman" w:hAnsi="Times New Roman" w:cs="Times New Roman"/>
        </w:rPr>
        <w:br/>
        <w:t>« Ca te pose un problème ? »</w:t>
      </w:r>
      <w:r>
        <w:rPr>
          <w:rFonts w:ascii="Times New Roman" w:hAnsi="Times New Roman" w:cs="Times New Roman"/>
        </w:rPr>
        <w:br/>
        <w:t>Elle embrassa une nouvelle fois le groupe du regard, Blitz la craignait, Ciria était mal à l’aise, Tatiana ne semblait pas trop se prononcer mais restait prudente. Elle soupira au fond d’elle c’est à peine si elle avait changé, à part peut être sa détermination qui était encore plus présente qu’avant.</w:t>
      </w:r>
      <w:r>
        <w:rPr>
          <w:rFonts w:ascii="Times New Roman" w:hAnsi="Times New Roman" w:cs="Times New Roman"/>
        </w:rPr>
        <w:br/>
        <w:t>« Je ne suis pas une sorte de démon, déclara-t-elle exaspérée par la situation. Ciria, je suis désolée d’être partie sur une mauvaise pente mais il faut me comprendre. Blitz, je ne vais pas te tuer d’un seul regard, tu es quand même mon frère d’arme, celui que j’apprécies le plus sur cette fichu terre. Ca ne sert à rien que je vous mène à la guerre si vous n’avez aucune confiance en moi.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Ca te pose un problème ?</w:t>
      </w:r>
      <w:r>
        <w:rPr>
          <w:rFonts w:ascii="Times New Roman" w:hAnsi="Times New Roman" w:cs="Times New Roman"/>
        </w:rPr>
        <w:br/>
      </w:r>
      <w:r>
        <w:rPr>
          <w:rFonts w:ascii="Times New Roman" w:hAnsi="Times New Roman" w:cs="Times New Roman"/>
        </w:rPr>
        <w:br/>
        <w:t>*Cette réponse fit rire William. Il la regarda puis haussa les épaules, toujours un petit sourire au coin des lèvres. Devant le discours de Laury, Tatiana regarda tout le monde et se demandait se qu'il se passait. Elle savait qu'il y avait une guerre et elle n'hésita pas à rejoindre Laury et William. Ciria baissa les yeux et voulut dire quelque chose mais elle se ravisa. Le temps du dialogue était terminé. Elle marcha vers Laury et lui sourit.*</w:t>
      </w:r>
      <w:r>
        <w:rPr>
          <w:rFonts w:ascii="Times New Roman" w:hAnsi="Times New Roman" w:cs="Times New Roman"/>
        </w:rPr>
        <w:br/>
      </w:r>
      <w:r>
        <w:rPr>
          <w:rFonts w:ascii="Times New Roman" w:hAnsi="Times New Roman" w:cs="Times New Roman"/>
        </w:rPr>
        <w:br/>
        <w:t xml:space="preserve">- Je ne t'en veux pas, c'est vrai que tu as changé sur certain point mauvais mais il y en a aussi des bons. Je me trompe ? </w:t>
      </w:r>
      <w:r>
        <w:rPr>
          <w:rFonts w:ascii="Times New Roman" w:hAnsi="Times New Roman" w:cs="Times New Roman"/>
        </w:rPr>
        <w:br/>
      </w:r>
      <w:r>
        <w:rPr>
          <w:rFonts w:ascii="Times New Roman" w:hAnsi="Times New Roman" w:cs="Times New Roman"/>
        </w:rPr>
        <w:br/>
        <w:t>*Ciria ressentait une pointe d'espoir dans le cœur de Laury. De l'espoir oui ou alors autre chose peut être bien du courage supplémentaire. Vu tout le temps qu'elle avait passé auprès de Shadow, elle se doutait qu'il en était un peu responsable. Elle sourit de nouveau mais plus pour elle-même puis s'éleva dans les airs. Il était temps de rejoindre le destin...*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sourit quand Ciria vint lui parler. Oui, il restait du bon et plus qu’elle ne pouvait s’imaginer. Elle lança un regard à Blitz qui ne semblait pas avoir bougé. Elle eut un pincement au cœur et s’approcha.</w:t>
      </w:r>
      <w:r>
        <w:rPr>
          <w:rFonts w:ascii="Times New Roman" w:hAnsi="Times New Roman" w:cs="Times New Roman"/>
        </w:rPr>
        <w:br/>
        <w:t>« Mon frère, dit-elle d’un ton très doux.</w:t>
      </w:r>
      <w:r>
        <w:rPr>
          <w:rFonts w:ascii="Times New Roman" w:hAnsi="Times New Roman" w:cs="Times New Roman"/>
        </w:rPr>
        <w:br/>
        <w:t>- Je n’aime pas ce que tu es devenue, tu aurais pu vivre heureuse et… »</w:t>
      </w:r>
      <w:r>
        <w:rPr>
          <w:rFonts w:ascii="Times New Roman" w:hAnsi="Times New Roman" w:cs="Times New Roman"/>
        </w:rPr>
        <w:br/>
        <w:t>Elle le fit taire doucement, elle lui murmura à l’oreille.</w:t>
      </w:r>
      <w:r>
        <w:rPr>
          <w:rFonts w:ascii="Times New Roman" w:hAnsi="Times New Roman" w:cs="Times New Roman"/>
        </w:rPr>
        <w:br/>
        <w:t>« Est-ce que tu étais au courant de ce qu’ils m’ont fait ?</w:t>
      </w:r>
      <w:r>
        <w:rPr>
          <w:rFonts w:ascii="Times New Roman" w:hAnsi="Times New Roman" w:cs="Times New Roman"/>
        </w:rPr>
        <w:br/>
        <w:t>- Je leur ai toujours dit de ne pas le faire, avoua-t-il, de cesser de te tourmenter comme ça mais je ne faisais pas le poids, tout ce que je pouvais faire c’était de tenter de te soutenir.</w:t>
      </w:r>
      <w:r>
        <w:rPr>
          <w:rFonts w:ascii="Times New Roman" w:hAnsi="Times New Roman" w:cs="Times New Roman"/>
        </w:rPr>
        <w:br/>
        <w:t>- Merci mon frère.</w:t>
      </w:r>
      <w:r>
        <w:rPr>
          <w:rFonts w:ascii="Times New Roman" w:hAnsi="Times New Roman" w:cs="Times New Roman"/>
        </w:rPr>
        <w:br/>
        <w:t>- Ne me remercies pas, je…</w:t>
      </w:r>
      <w:r>
        <w:rPr>
          <w:rFonts w:ascii="Times New Roman" w:hAnsi="Times New Roman" w:cs="Times New Roman"/>
        </w:rPr>
        <w:br/>
        <w:t>- Non, merci de m’avoir soutenu. »</w:t>
      </w:r>
      <w:r>
        <w:rPr>
          <w:rFonts w:ascii="Times New Roman" w:hAnsi="Times New Roman" w:cs="Times New Roman"/>
        </w:rPr>
        <w:br/>
        <w:t>Elle lui posa un doux baiser sur le front.</w:t>
      </w:r>
      <w:r>
        <w:rPr>
          <w:rFonts w:ascii="Times New Roman" w:hAnsi="Times New Roman" w:cs="Times New Roman"/>
        </w:rPr>
        <w:br/>
        <w:t>« Je suis un traître, c’est moi qui aurait du avoir cette marque, dit-il.</w:t>
      </w:r>
      <w:r>
        <w:rPr>
          <w:rFonts w:ascii="Times New Roman" w:hAnsi="Times New Roman" w:cs="Times New Roman"/>
        </w:rPr>
        <w:br/>
        <w:t>- Non, mon frère, tu es un ami, quelqu’un sur qui compter, un frère d’arme, il faut toujours que je meure si tu n’es pas là. »</w:t>
      </w:r>
      <w:r>
        <w:rPr>
          <w:rFonts w:ascii="Times New Roman" w:hAnsi="Times New Roman" w:cs="Times New Roman"/>
        </w:rPr>
        <w:br/>
        <w:t>Elle eut un sourire amical et Blitz le lui rendit, finalement Laury n’avait pas si changée que ça.</w:t>
      </w:r>
    </w:p>
    <w:p w:rsidR="00767FD8" w:rsidRDefault="00767FD8"/>
    <w:p w:rsidR="00767FD8" w:rsidRDefault="00767FD8">
      <w:r>
        <w:t>***************************************************************************</w:t>
      </w:r>
    </w:p>
    <w:p w:rsidR="00767FD8" w:rsidRDefault="00767FD8">
      <w:r>
        <w:t>-------------------------------------------</w:t>
      </w: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*Pendant que le groupe était en marche vers la bataille, Shadow qui était plongé la tête dans l'eau depuis plusieurs remonta enfin a la surface et sortit de la baignoire. Lorsqu'il toucha le miroir se dernier se reconstitua. Il n'y avait plus que quelques fissures par ci par la... Ses yeux bleus azur ressemblait vraiment trop a ceux de son frère. Comment allait-il réagir lorsqu'il apprendra ce qui s'est passé entre Laury et lui ? Il s'en moquait même si il devait mourir de sa main... Shadow força sur ses yeux et il réussi a retrouver ses compétences d'avant. Son visage avait retrouvé un aspect normal, qu'on pouvait regarder sans être prit de pitié ou de dégoût. Shadow n'arrêtait pas de penser a Laury et il ne voulait pas la trahir. Il décida alors de le lui prouver... Il fit apparaître un cailloux, le brisa en deux pour avoir un coté tranchant et se mutila au niveau de l’œil... Ca laissera une cicatrice aussi voyante que celle de Laury. Elle l'avait sur l’œil droit, il l'avait sur l’œil gauche. Le sang coulait et ça lui procurait les mêmes douleurs a la jeune femme mais il les supporta. </w:t>
      </w:r>
      <w:r>
        <w:rPr>
          <w:rFonts w:ascii="Times New Roman" w:hAnsi="Times New Roman" w:cs="Times New Roman"/>
        </w:rPr>
        <w:br/>
        <w:t xml:space="preserve">Plus tard, lorsque la plaie se cicatrisa, il appela son cheval, Ardalion. Il était devant le manoir, avec sa robe aussi noire que la nuit. Ses yeux brillaient en regardant son maître. Ce dernier monta gracieusement sur son dos, portant une armure solide sur le torse, ses deux épées dans le dos et une cape bleue sur les épaules. </w:t>
      </w:r>
      <w:r>
        <w:rPr>
          <w:rFonts w:ascii="Times New Roman" w:hAnsi="Times New Roman" w:cs="Times New Roman"/>
        </w:rPr>
        <w:br/>
        <w:t>Shadow était maintenant près a rejoindre Laury....*</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marchait en tête du groupe, elle faisait sa préparation mentale en vue d’un combat rude et violent. Elle préférait rester un peu à l’écart mais cette solitude l’aidait à mieux se concentrer. Dans quelques heures, ils seraient sur le lieux de la bataille et ce ne sera pas le moment de flancher. Depuis qu’elle avait vu l’enfer et savait que ce serait sa dernière destination, elle n’était plus aussi pressée de mourir. Une question cependant l’obsédait, est-ce que tout a été prévu pour elle, même l’amour de Léandre ? Elle repoussait ses questions mais elles semblaient assez pernicieuses pour revenir sempiternellement à la charge.</w:t>
      </w:r>
      <w:r>
        <w:rPr>
          <w:rFonts w:ascii="Times New Roman" w:hAnsi="Times New Roman" w:cs="Times New Roman"/>
        </w:rPr>
        <w:br/>
      </w:r>
      <w:r>
        <w:rPr>
          <w:rFonts w:ascii="Times New Roman" w:hAnsi="Times New Roman" w:cs="Times New Roman"/>
        </w:rPr>
        <w:br/>
        <w:t>Blitz était un peu en retrait, il en profita pour s’approcher de Ciria.</w:t>
      </w:r>
      <w:r>
        <w:rPr>
          <w:rFonts w:ascii="Times New Roman" w:hAnsi="Times New Roman" w:cs="Times New Roman"/>
        </w:rPr>
        <w:br/>
        <w:t>« Ca va ? Demanda-t-il pour lier la conversation. Laury est étrangement silencieuse à présent. Que penses-tu de ce changement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regardait le dos de Laury puis le sol. Tatiana s'amusait a faire des petits cercles avec son poignet pour mieux faire voltiger son épée... William volait au dessus d'eux comme un faucon... L'ange vit arriver Blitz et lui sourit en passa son bras dans son dos.*</w:t>
      </w:r>
      <w:r>
        <w:rPr>
          <w:rFonts w:ascii="Times New Roman" w:hAnsi="Times New Roman" w:cs="Times New Roman"/>
        </w:rPr>
        <w:br/>
      </w:r>
      <w:r>
        <w:rPr>
          <w:rFonts w:ascii="Times New Roman" w:hAnsi="Times New Roman" w:cs="Times New Roman"/>
        </w:rPr>
        <w:br/>
        <w:t xml:space="preserve">- Ca va ? Demanda-t-il pour lier la conversation. Laury est étrangement silencieuse à présent. Que penses-tu de ce changement ? </w:t>
      </w:r>
      <w:r>
        <w:rPr>
          <w:rFonts w:ascii="Times New Roman" w:hAnsi="Times New Roman" w:cs="Times New Roman"/>
        </w:rPr>
        <w:br/>
        <w:t xml:space="preserve">- Oui ça va et toi, comment te sens tu ? C'est vrai qu'elle ne dit pas grand chose mais c'est normal... Et a vécu une deuxième fois la scène qui la hantait et puis... Je pense qu'elle a l'âme torturée a propos de Léandre... Je pense qu'elle doute de lui, de son amour... </w:t>
      </w:r>
      <w:r>
        <w:rPr>
          <w:rFonts w:ascii="Times New Roman" w:hAnsi="Times New Roman" w:cs="Times New Roman"/>
        </w:rPr>
        <w:br/>
        <w:t>Et toi quel est ton opinion ?</w:t>
      </w:r>
      <w:r>
        <w:rPr>
          <w:rFonts w:ascii="Times New Roman" w:hAnsi="Times New Roman" w:cs="Times New Roman"/>
        </w:rPr>
        <w:br/>
      </w:r>
      <w:r>
        <w:rPr>
          <w:rFonts w:ascii="Times New Roman" w:hAnsi="Times New Roman" w:cs="Times New Roman"/>
        </w:rPr>
        <w:br/>
        <w:t>*Elle le regardait tout en marchant. Evidemment, ce n'était pas dieu alors elle ne savait pas tout. Cependant, elle connaissait le tempérament de Shadow... Si il aimait vraiment quelqu'un, il arrivait a la faire quitter le chemin du mal même si ça implique le fait de le condamné...*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baissa les yeux, il se sentait de plus en plus mal à l’aise.</w:t>
      </w:r>
      <w:r>
        <w:rPr>
          <w:rFonts w:ascii="Times New Roman" w:hAnsi="Times New Roman" w:cs="Times New Roman"/>
        </w:rPr>
        <w:br/>
        <w:t>« C’est de notre faute, parvint-il à avouer. Comment un homme du froid peut tomber par hasard dans l’armée du Sud ? Tu ne t’es jamais posé cette question ? Laureley a été choisie pour accomplir une tâche que personne d’autre au monde ne serait capable. Tout sa vie a été calculée, rien ne s’est passé par hasard. Je m’en veux, je m’en veux terriblement de lui avoir fait subir ça mais c’est le seul espoir que l’on a. Elle seule a assez de désespoir pour descendre en enfer tuer le Mal à la source. Elle a été crée pour ça. »</w:t>
      </w:r>
      <w:r>
        <w:rPr>
          <w:rFonts w:ascii="Times New Roman" w:hAnsi="Times New Roman" w:cs="Times New Roman"/>
        </w:rPr>
        <w:br/>
        <w:t>Alors qu’il se confiait à Ciria, il sentait les larmes lui venir, il les laissa couler. Il s’en voulait tellement.</w:t>
      </w:r>
      <w:r>
        <w:rPr>
          <w:rFonts w:ascii="Times New Roman" w:hAnsi="Times New Roman" w:cs="Times New Roman"/>
        </w:rPr>
        <w:br/>
      </w:r>
      <w:r>
        <w:rPr>
          <w:rFonts w:ascii="Times New Roman" w:hAnsi="Times New Roman" w:cs="Times New Roman"/>
        </w:rPr>
        <w:br/>
        <w:t>« Alors mon frère, tu pars pour la guerre ? »</w:t>
      </w:r>
      <w:r>
        <w:rPr>
          <w:rFonts w:ascii="Times New Roman" w:hAnsi="Times New Roman" w:cs="Times New Roman"/>
        </w:rPr>
        <w:br/>
        <w:t>Cette voix résonna du haut des marches du manoir de Shadow. Léandre le dominait de toute sa hauteur.</w:t>
      </w:r>
      <w:r>
        <w:rPr>
          <w:rFonts w:ascii="Times New Roman" w:hAnsi="Times New Roman" w:cs="Times New Roman"/>
        </w:rPr>
        <w:br/>
        <w:t>« Nous souhaitons te remercier pour le travail exemplaire que tu as accompli. On lui a envoyé Vane, on lui a envoyé Blitz, même moi je n’y suis pas parvenu mais je savais que je pouvais compter sur toi. Je sais que tu cherches l’absolution et le repos, mon frère, je peux te l’offrir. Il te suffit de faire encore une minuscule petite chose pour nous. Nous avons besoin de Laury, plus que tu ne puis te l’imaginer. Brises-lui le cœur.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l'écouta et se sentit également coupable.*</w:t>
      </w:r>
      <w:r>
        <w:rPr>
          <w:rFonts w:ascii="Times New Roman" w:hAnsi="Times New Roman" w:cs="Times New Roman"/>
        </w:rPr>
        <w:br/>
      </w:r>
      <w:r>
        <w:rPr>
          <w:rFonts w:ascii="Times New Roman" w:hAnsi="Times New Roman" w:cs="Times New Roman"/>
        </w:rPr>
        <w:br/>
        <w:t>- Nous sommes tous coupable de son malheur mais en même temps innocent car nous risquons également nos vies... Ce serait plutôt notre faute a moi et a mon frère. Si on pouvait vaincre le Mal, elle n'aurait pas eu besoin de se battre et d'avoir subit tout ça...</w:t>
      </w:r>
      <w:r>
        <w:rPr>
          <w:rFonts w:ascii="Times New Roman" w:hAnsi="Times New Roman" w:cs="Times New Roman"/>
        </w:rPr>
        <w:br/>
      </w:r>
      <w:r>
        <w:rPr>
          <w:rFonts w:ascii="Times New Roman" w:hAnsi="Times New Roman" w:cs="Times New Roman"/>
        </w:rPr>
        <w:br/>
        <w:t>*Elle regarda Blitz et essuya ses larmes pour lui faire ressentir son soutient total.*</w:t>
      </w:r>
      <w:r>
        <w:rPr>
          <w:rFonts w:ascii="Times New Roman" w:hAnsi="Times New Roman" w:cs="Times New Roman"/>
        </w:rPr>
        <w:br/>
      </w:r>
      <w:r>
        <w:rPr>
          <w:rFonts w:ascii="Times New Roman" w:hAnsi="Times New Roman" w:cs="Times New Roman"/>
        </w:rPr>
        <w:br/>
        <w:t>*Shadow allait partir quand une voix résonna derrière lui. Il tourna la tête et vit Léandre.*</w:t>
      </w:r>
      <w:r>
        <w:rPr>
          <w:rFonts w:ascii="Times New Roman" w:hAnsi="Times New Roman" w:cs="Times New Roman"/>
        </w:rPr>
        <w:br/>
      </w:r>
      <w:r>
        <w:rPr>
          <w:rFonts w:ascii="Times New Roman" w:hAnsi="Times New Roman" w:cs="Times New Roman"/>
        </w:rPr>
        <w:br/>
        <w:t>- Alors mon frère, tu pars pour la guerre ?</w:t>
      </w:r>
      <w:r>
        <w:rPr>
          <w:rFonts w:ascii="Times New Roman" w:hAnsi="Times New Roman" w:cs="Times New Roman"/>
        </w:rPr>
        <w:br/>
        <w:t>- J'accomplit le devoir que tu n'as pas été foutu de faire !!</w:t>
      </w:r>
      <w:r>
        <w:rPr>
          <w:rFonts w:ascii="Times New Roman" w:hAnsi="Times New Roman" w:cs="Times New Roman"/>
        </w:rPr>
        <w:br/>
        <w:t>- Nous souhaitons te remercier pour le travail exemplaire que tu as accompli. On lui a envoyé Vane, on lui a envoyé Blitz, même moi je n’y suis pas parvenu mais je savais que je pouvais compter sur toi. Je sais que tu cherches l’absolution et le repos, mon frère, je peux te l’offrir. Il te suffit de faire encore une minuscule petite chose pour nous. Nous avons besoin de Laury, plus que tu ne puis te l’imaginer. Brises-lui le cœur.</w:t>
      </w:r>
      <w:r>
        <w:rPr>
          <w:rFonts w:ascii="Times New Roman" w:hAnsi="Times New Roman" w:cs="Times New Roman"/>
        </w:rPr>
        <w:br/>
      </w:r>
      <w:r>
        <w:rPr>
          <w:rFonts w:ascii="Times New Roman" w:hAnsi="Times New Roman" w:cs="Times New Roman"/>
        </w:rPr>
        <w:br/>
        <w:t>*Shadow aurait pu hurler en écoutant ses propos... Il serra la garde de son épée en faisant avancer son cheval vers lui. Des flammes de colère et de détermination brûlaient dans son regard.*</w:t>
      </w:r>
      <w:r>
        <w:rPr>
          <w:rFonts w:ascii="Times New Roman" w:hAnsi="Times New Roman" w:cs="Times New Roman"/>
        </w:rPr>
        <w:br/>
      </w:r>
      <w:r>
        <w:rPr>
          <w:rFonts w:ascii="Times New Roman" w:hAnsi="Times New Roman" w:cs="Times New Roman"/>
        </w:rPr>
        <w:br/>
        <w:t>- Jamais je ne participerai a votre complot ! Je ne trahirai ni son cœur ni sa confiance... Je ne comprend pas comment tu as pu terminé ange après tout ce que tu lui as fait subir ! Oui je recherche le repos éternel mais je préfère encore être torturé et mutilé pendant des siècles ou encore voyager sans âme sur les chemins de l'éternité plutôt que de lui briser le cœur ! Trouve quelqu'un d'autre...</w:t>
      </w:r>
      <w:r>
        <w:rPr>
          <w:rFonts w:ascii="Times New Roman" w:hAnsi="Times New Roman" w:cs="Times New Roman"/>
        </w:rPr>
        <w:br/>
      </w:r>
      <w:r>
        <w:rPr>
          <w:rFonts w:ascii="Times New Roman" w:hAnsi="Times New Roman" w:cs="Times New Roman"/>
        </w:rPr>
        <w:br/>
        <w:t>*Shadow était en colère et c'était visible. Il fit apparaître sa pierre et la traversa pour se retrouver face a Laury. Il lui sourit, le visage éclairé par la lumière...*</w:t>
      </w:r>
      <w:r>
        <w:rPr>
          <w:rFonts w:ascii="Times New Roman" w:hAnsi="Times New Roman" w:cs="Times New Roman"/>
        </w:rPr>
        <w:br/>
      </w:r>
      <w:r>
        <w:rPr>
          <w:rFonts w:ascii="Times New Roman" w:hAnsi="Times New Roman" w:cs="Times New Roman"/>
        </w:rPr>
        <w:br/>
        <w:t>- Je dois te parler Laury... Seul a seul...</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Léandre le regardait partir dans une colère noire, il ne put retenir ses paroles : </w:t>
      </w:r>
      <w:r>
        <w:rPr>
          <w:rFonts w:ascii="Times New Roman" w:hAnsi="Times New Roman" w:cs="Times New Roman"/>
        </w:rPr>
        <w:br/>
        <w:t>« Pauvre fou, en sauvant l’âme d’une personne tu condamnes à l’enfer toute l’humanité. »</w:t>
      </w:r>
      <w:r>
        <w:rPr>
          <w:rFonts w:ascii="Times New Roman" w:hAnsi="Times New Roman" w:cs="Times New Roman"/>
        </w:rPr>
        <w:br/>
        <w:t>Mais Shadow ne semblait pas l’écouter, il créa un portail et disparut. Léandre jura et leva les yeux au ciel :</w:t>
      </w:r>
      <w:r>
        <w:rPr>
          <w:rFonts w:ascii="Times New Roman" w:hAnsi="Times New Roman" w:cs="Times New Roman"/>
        </w:rPr>
        <w:br/>
        <w:t>« Mathilda, je crois qu’il serait préférable qu’on intervienne. »</w:t>
      </w:r>
      <w:r>
        <w:rPr>
          <w:rFonts w:ascii="Times New Roman" w:hAnsi="Times New Roman" w:cs="Times New Roman"/>
        </w:rPr>
        <w:br/>
      </w:r>
      <w:r>
        <w:rPr>
          <w:rFonts w:ascii="Times New Roman" w:hAnsi="Times New Roman" w:cs="Times New Roman"/>
        </w:rPr>
        <w:br/>
        <w:t>Laury sursauta quand elle vit Shadow se matérialiser devant elle. Il semblait inquiet et en proie à une colère froide.</w:t>
      </w:r>
      <w:r>
        <w:rPr>
          <w:rFonts w:ascii="Times New Roman" w:hAnsi="Times New Roman" w:cs="Times New Roman"/>
        </w:rPr>
        <w:br/>
        <w:t>« Je dois te parler Laury... Seul à seul... »</w:t>
      </w:r>
      <w:r>
        <w:rPr>
          <w:rFonts w:ascii="Times New Roman" w:hAnsi="Times New Roman" w:cs="Times New Roman"/>
        </w:rPr>
        <w:br/>
        <w:t>Elle sourit et l’entraîna doucement à l’écart du groupe.</w:t>
      </w:r>
      <w:r>
        <w:rPr>
          <w:rFonts w:ascii="Times New Roman" w:hAnsi="Times New Roman" w:cs="Times New Roman"/>
        </w:rPr>
        <w:br/>
        <w:t>« De quoi veux-tu me parler ? Demanda-t-elle. »</w:t>
      </w:r>
      <w:r>
        <w:rPr>
          <w:rFonts w:ascii="Times New Roman" w:hAnsi="Times New Roman" w:cs="Times New Roman"/>
        </w:rPr>
        <w:br/>
        <w:t>Mais la lueur qu’il y avait dans le visage de Shadow l’angoissait.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s'écarta des autres avec elle. Les yeux plongés dans les siens il respira plus profondément afin de se calmer et de ne pas lui faire en pâtir les conséquences.*</w:t>
      </w:r>
      <w:r>
        <w:rPr>
          <w:rFonts w:ascii="Times New Roman" w:hAnsi="Times New Roman" w:cs="Times New Roman"/>
        </w:rPr>
        <w:br/>
      </w:r>
      <w:r>
        <w:rPr>
          <w:rFonts w:ascii="Times New Roman" w:hAnsi="Times New Roman" w:cs="Times New Roman"/>
        </w:rPr>
        <w:br/>
        <w:t>- De quoi veux-tu me parler ?</w:t>
      </w:r>
      <w:r>
        <w:rPr>
          <w:rFonts w:ascii="Times New Roman" w:hAnsi="Times New Roman" w:cs="Times New Roman"/>
        </w:rPr>
        <w:br/>
        <w:t>- De quelque chose qui me révolte... Avant de partir j'ai croisé Léandre. Il m'a dit qu'il allait me donner le repos éternel si je faisait quelque chose en échange...</w:t>
      </w:r>
      <w:r>
        <w:rPr>
          <w:rFonts w:ascii="Times New Roman" w:hAnsi="Times New Roman" w:cs="Times New Roman"/>
        </w:rPr>
        <w:br/>
      </w:r>
      <w:r>
        <w:rPr>
          <w:rFonts w:ascii="Times New Roman" w:hAnsi="Times New Roman" w:cs="Times New Roman"/>
        </w:rPr>
        <w:br/>
        <w:t>*Il regarda Laury qui semblait angoissée puis reprit. Elle avait le droit de savoir...*</w:t>
      </w:r>
      <w:r>
        <w:rPr>
          <w:rFonts w:ascii="Times New Roman" w:hAnsi="Times New Roman" w:cs="Times New Roman"/>
        </w:rPr>
        <w:br/>
      </w:r>
      <w:r>
        <w:rPr>
          <w:rFonts w:ascii="Times New Roman" w:hAnsi="Times New Roman" w:cs="Times New Roman"/>
        </w:rPr>
        <w:br/>
        <w:t>- Il m'a demandé de te briser le cœur. Je ne sais pas ce qu'il a en tête mais je serais incapable de le faire même si je le voulais. (Il caressa sa joue avec un peu d'hésitation). Il seront prêt a tout et si un jour je te fait du mal, c'est que ce n'est pas moi qui ai contrôle de mes actes... Je voulais te prévenir. Sache en tout cas que je me battrai a tes cotés jusqu'a la mort ! Même si je le suis déjà...</w:t>
      </w:r>
      <w:r>
        <w:rPr>
          <w:rFonts w:ascii="Times New Roman" w:hAnsi="Times New Roman" w:cs="Times New Roman"/>
        </w:rPr>
        <w:br/>
      </w:r>
      <w:r>
        <w:rPr>
          <w:rFonts w:ascii="Times New Roman" w:hAnsi="Times New Roman" w:cs="Times New Roman"/>
        </w:rPr>
        <w:br/>
        <w:t>*Il détourna le regard un moment puis soupira et sentant le désespoir l'envahir, tourna la tete de son cheval pour partir vers l'opposé.*</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accusa le coup, elle avait non seulement la réponse à sa question mais également des informations sur son avenir. Elle se sentit défaillir et mit un genou au sol, la tête lui tournait elle se sentait ailleurs mais pourquoi lui en voulaient-ils autant ?</w:t>
      </w:r>
      <w:r>
        <w:rPr>
          <w:rFonts w:ascii="Times New Roman" w:hAnsi="Times New Roman" w:cs="Times New Roman"/>
        </w:rPr>
        <w:br/>
      </w:r>
      <w:r>
        <w:rPr>
          <w:rFonts w:ascii="Times New Roman" w:hAnsi="Times New Roman" w:cs="Times New Roman"/>
        </w:rPr>
        <w:br/>
        <w:t xml:space="preserve">Léandre et Mathilda étaient en pleine conversation : </w:t>
      </w:r>
      <w:r>
        <w:rPr>
          <w:rFonts w:ascii="Times New Roman" w:hAnsi="Times New Roman" w:cs="Times New Roman"/>
        </w:rPr>
        <w:br/>
        <w:t>« Mais comment on peut faire, il refuse même l’idée ?</w:t>
      </w:r>
      <w:r>
        <w:rPr>
          <w:rFonts w:ascii="Times New Roman" w:hAnsi="Times New Roman" w:cs="Times New Roman"/>
        </w:rPr>
        <w:br/>
        <w:t>- Du calme, mon fils, il y a deux choses qui pourraient forcer Laury à retourner aux enfers :le désespoir ou lui. Elle s’attache beaucoup trop vite.</w:t>
      </w:r>
      <w:r>
        <w:rPr>
          <w:rFonts w:ascii="Times New Roman" w:hAnsi="Times New Roman" w:cs="Times New Roman"/>
        </w:rPr>
        <w:br/>
        <w:t>- Et on fait comment pour le faire descendre aux enfers de plein gré ?</w:t>
      </w:r>
      <w:r>
        <w:rPr>
          <w:rFonts w:ascii="Times New Roman" w:hAnsi="Times New Roman" w:cs="Times New Roman"/>
        </w:rPr>
        <w:br/>
        <w:t>- On demande à quelqu’un de compétent dans ce domaine. »</w:t>
      </w:r>
      <w:r>
        <w:rPr>
          <w:rFonts w:ascii="Times New Roman" w:hAnsi="Times New Roman" w:cs="Times New Roman"/>
        </w:rPr>
        <w:br/>
        <w:t>Elle eut un sourire rusé.</w:t>
      </w:r>
      <w:r>
        <w:rPr>
          <w:rFonts w:ascii="Times New Roman" w:hAnsi="Times New Roman" w:cs="Times New Roman"/>
        </w:rPr>
        <w:br/>
      </w:r>
      <w:r>
        <w:rPr>
          <w:rFonts w:ascii="Times New Roman" w:hAnsi="Times New Roman" w:cs="Times New Roman"/>
        </w:rPr>
        <w:br/>
        <w:t>Lethiel ouvrit grand les yeux sous l’effet de la surprise.</w:t>
      </w:r>
      <w:r>
        <w:rPr>
          <w:rFonts w:ascii="Times New Roman" w:hAnsi="Times New Roman" w:cs="Times New Roman"/>
        </w:rPr>
        <w:br/>
        <w:t>« Ils quoi ? »</w:t>
      </w:r>
      <w:r>
        <w:rPr>
          <w:rFonts w:ascii="Times New Roman" w:hAnsi="Times New Roman" w:cs="Times New Roman"/>
        </w:rPr>
        <w:br/>
        <w:t>Il était abasourdi par ce que Falcone venait de lui apprendre. Il mit un genou au sol dans un geste de pure dévotion :</w:t>
      </w:r>
      <w:r>
        <w:rPr>
          <w:rFonts w:ascii="Times New Roman" w:hAnsi="Times New Roman" w:cs="Times New Roman"/>
        </w:rPr>
        <w:br/>
        <w:t>« Laissez-moi intervenir. »</w:t>
      </w:r>
      <w:r>
        <w:rPr>
          <w:rFonts w:ascii="Times New Roman" w:hAnsi="Times New Roman" w:cs="Times New Roman"/>
        </w:rPr>
        <w:br/>
        <w:t>Son ton était des plus implorants.</w:t>
      </w:r>
    </w:p>
    <w:p w:rsidR="00767FD8" w:rsidRDefault="00767FD8"/>
    <w:p w:rsidR="00767FD8" w:rsidRDefault="00767FD8">
      <w:r>
        <w:rPr>
          <w:rStyle w:val="Strong"/>
        </w:rPr>
        <w:t>Céleste</w:t>
      </w:r>
    </w:p>
    <w:p w:rsidR="00767FD8" w:rsidRDefault="00767FD8">
      <w:r>
        <w:t xml:space="preserve">*Shadow ne voulait pas se retourner sinon il resterait pres d'elle et il n'aurait plus la force de combattre. Il galopa plus loin et regarda autour de lui. Ils étaient bientôt arrivé a destination. Les six chemins de croiseraient dans quelques kilomètres. </w:t>
      </w:r>
      <w:r>
        <w:br/>
        <w:t>Shadow était énervé contre sa famille et si il pouvait il les renierait tous mais ce n'était pas vraiment le moment... Il chercha un moyen de sauver Laury sans pour autant mettre la guerre du coté ennemi. Pourquoi ils s'acharnaient contre elle ? Les anges étaient la près d'eux c'était leur devoir de protéger les humains... Il soupira en regardant l'encolure de son cheval...*</w:t>
      </w:r>
      <w:r>
        <w:br/>
      </w: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Tu as mal agi. »</w:t>
      </w:r>
      <w:r>
        <w:rPr>
          <w:rFonts w:ascii="Times New Roman" w:hAnsi="Times New Roman" w:cs="Times New Roman"/>
        </w:rPr>
        <w:br/>
        <w:t>Une voix ricanante s’éleva de nulle part mais assez forte pour que Shadow puisse l’entendre.</w:t>
      </w:r>
      <w:r>
        <w:rPr>
          <w:rFonts w:ascii="Times New Roman" w:hAnsi="Times New Roman" w:cs="Times New Roman"/>
        </w:rPr>
        <w:br/>
        <w:t>« Tu n’as jamais fait de pareille erreur, je n’aurais jamais cru que l’attachement pourrait ainsi t’aveugler. En agissant de la sorte, tu la condamne, ainsi que la totalité du monde. »</w:t>
      </w:r>
      <w:r>
        <w:rPr>
          <w:rFonts w:ascii="Times New Roman" w:hAnsi="Times New Roman" w:cs="Times New Roman"/>
        </w:rPr>
        <w:br/>
        <w:t>Mathilda ne préférait pas voir son fils en face, elle craignait en fait une  réaction belliqueuse de sa part.</w:t>
      </w:r>
      <w:r>
        <w:rPr>
          <w:rFonts w:ascii="Times New Roman" w:hAnsi="Times New Roman" w:cs="Times New Roman"/>
        </w:rPr>
        <w:br/>
      </w:r>
      <w:r>
        <w:rPr>
          <w:rFonts w:ascii="Times New Roman" w:hAnsi="Times New Roman" w:cs="Times New Roman"/>
        </w:rPr>
        <w:br/>
        <w:t>Quand Blitz vit Laury s’effondrer après avoir parlé à Shadow, il se précipita vers elle. Il l’avait peut être trahis mais jamais pour les sentiments de protection qu’il avait envers elle. Il la prit dans ses bras et lui dit que tout irait mieux.</w:t>
      </w:r>
      <w:r>
        <w:rPr>
          <w:rFonts w:ascii="Times New Roman" w:hAnsi="Times New Roman" w:cs="Times New Roman"/>
        </w:rPr>
        <w:br/>
      </w:r>
      <w:r>
        <w:rPr>
          <w:rFonts w:ascii="Times New Roman" w:hAnsi="Times New Roman" w:cs="Times New Roman"/>
        </w:rPr>
        <w:br/>
        <w:t>« Il y a déjà mes enfants sur place, tonna le voix de Falcone, ta présence y serait inutile. »</w:t>
      </w:r>
      <w:r>
        <w:rPr>
          <w:rFonts w:ascii="Times New Roman" w:hAnsi="Times New Roman" w:cs="Times New Roman"/>
        </w:rPr>
        <w:br/>
        <w:t>Le son de sa voix laissait transparaître un profond reproche.</w:t>
      </w:r>
      <w:r>
        <w:rPr>
          <w:rFonts w:ascii="Times New Roman" w:hAnsi="Times New Roman" w:cs="Times New Roman"/>
        </w:rPr>
        <w:br/>
        <w:t>« Je veux racheter leurs fautes et éviter que pire ne se produise, Seigneur. Laissez-moi y aller.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*Une voix résonna tout autour de lui. Il condamnait Laury ? Tout son être se sentit envahir par un poison qui prenait forme de colère. Il baissa les yeux et chercha du réconfort mais rien... Il semblait tout perdre. Lui qui avait vécu seul toute sa vie mortelle et dans l'au delà devait il encore laisser échapper la lueur du bonheur ? Il se retourna et regarda Blitz. Lui au moins était la pour la consoler...*</w:t>
      </w:r>
      <w:r>
        <w:rPr>
          <w:rFonts w:ascii="Times New Roman" w:hAnsi="Times New Roman" w:cs="Times New Roman"/>
        </w:rPr>
        <w:br/>
      </w:r>
      <w:r>
        <w:rPr>
          <w:rFonts w:ascii="Times New Roman" w:hAnsi="Times New Roman" w:cs="Times New Roman"/>
        </w:rPr>
        <w:br/>
        <w:t>- Mais que puis je faire ?.. Laury si tu savais comme je...</w:t>
      </w:r>
      <w:r>
        <w:rPr>
          <w:rFonts w:ascii="Times New Roman" w:hAnsi="Times New Roman" w:cs="Times New Roman"/>
        </w:rPr>
        <w:br/>
      </w:r>
      <w:r>
        <w:rPr>
          <w:rFonts w:ascii="Times New Roman" w:hAnsi="Times New Roman" w:cs="Times New Roman"/>
        </w:rPr>
        <w:br/>
        <w:t>*Il ne pu terminer sa phrase car il était beaucoup trop mal pour ca et surtout bien trop loin d'elle pour que sa phrase atteigne ses oreilles...*</w:t>
      </w:r>
      <w:r>
        <w:rPr>
          <w:rFonts w:ascii="Times New Roman" w:hAnsi="Times New Roman" w:cs="Times New Roman"/>
        </w:rPr>
        <w:br/>
      </w:r>
      <w:r>
        <w:rPr>
          <w:rFonts w:ascii="Times New Roman" w:hAnsi="Times New Roman" w:cs="Times New Roman"/>
        </w:rPr>
        <w:br/>
        <w:t>*Ciria observa la scène et s'inquiétait. Allait-elle pouvoir revoir son père ? Pourquoi tout le monde semblait compter sur Laury ? Et elle ? Pourquoi son père lui avait fait revêtir l'habit sacré si son destin n'était pas de sauver le monde ? Même William s'impatientait vivement. Il lui lança un regard interrogateur auquel elle ne pu répondre.*</w:t>
      </w:r>
      <w:r>
        <w:rPr>
          <w:rFonts w:ascii="Times New Roman" w:hAnsi="Times New Roman" w:cs="Times New Roman"/>
        </w:rPr>
        <w:br/>
      </w:r>
      <w:r>
        <w:rPr>
          <w:rFonts w:ascii="Times New Roman" w:hAnsi="Times New Roman" w:cs="Times New Roman"/>
        </w:rPr>
        <w:br/>
        <w:t>- Je t'en prie, Père, aide nous ! Que se passe-t-il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Mathilda jubilait, elle n’avait encore jamais perdu du défi et ce n’est pas son fils qui parviendrait à lui mettre des bâtons dans les roues.</w:t>
      </w:r>
      <w:r>
        <w:rPr>
          <w:rFonts w:ascii="Times New Roman" w:hAnsi="Times New Roman" w:cs="Times New Roman"/>
        </w:rPr>
        <w:br/>
        <w:t>« Renies-la, dit-elle à Shadow, fais-en un monstre, sacrifies-la et là tu l’auras toute entière pour toi et le monde sera sauvé. Ne te pose pas de question, fais-le !!! Voudrais-tu avoir la disparition de toute l’humanité sur la conscience, la mort de Ciria et de tous les anges ? »</w:t>
      </w:r>
      <w:r>
        <w:rPr>
          <w:rFonts w:ascii="Times New Roman" w:hAnsi="Times New Roman" w:cs="Times New Roman"/>
        </w:rPr>
        <w:br/>
      </w:r>
      <w:r>
        <w:rPr>
          <w:rFonts w:ascii="Times New Roman" w:hAnsi="Times New Roman" w:cs="Times New Roman"/>
        </w:rPr>
        <w:br/>
        <w:t>« C’est le rôle de Ciria de mener à bien la mission, tonna Falcone.</w:t>
      </w:r>
      <w:r>
        <w:rPr>
          <w:rFonts w:ascii="Times New Roman" w:hAnsi="Times New Roman" w:cs="Times New Roman"/>
        </w:rPr>
        <w:br/>
        <w:t>- Oui, répondit Lethiel, mais les miens ne jouent pas franc jeu. Je les ai couverts sans même pouvoir m’imaginer ce qu’ils projetaient faire. Laissez-moi intervenir. »</w:t>
      </w:r>
      <w:r>
        <w:rPr>
          <w:rFonts w:ascii="Times New Roman" w:hAnsi="Times New Roman" w:cs="Times New Roman"/>
        </w:rPr>
        <w:br/>
        <w:t>Lethiel sentait ses larmes de guerrier monter, il les refoula, c’était inutile de paraître pathétique. La voix de Ciria s’éleva soudain, elle demandait visiblement de l’aide. L’ange redressa la tête pour regarda le dieu comme un égal.</w:t>
      </w:r>
      <w:r>
        <w:rPr>
          <w:rFonts w:ascii="Times New Roman" w:hAnsi="Times New Roman" w:cs="Times New Roman"/>
        </w:rPr>
        <w:br/>
        <w:t>« Laisserez-vous votre fille mourir inutilement… Par notre faute. »</w:t>
      </w:r>
      <w:r>
        <w:rPr>
          <w:rFonts w:ascii="Times New Roman" w:hAnsi="Times New Roman" w:cs="Times New Roman"/>
        </w:rPr>
        <w:br/>
        <w:t>Il avait touché le point sensible, il posa la main sur le cœur et remercia Falcone mais à peine avait il prononcé ses remerciements qu’il s’était déjà matérialisé au beau milieu du groupe dans une lueur angélique.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Renies-la, dit-elle à Shadow, fais-en un monstre, sacrifies-la et là tu l’auras toute entière pour toi et le monde sera sauvé. Ne te pose pas de question, fais-le !!! Voudrais-tu avoir la disparition de toute l’humanité sur la conscience, la mort de Ciria et de tous les anges ?</w:t>
      </w:r>
      <w:r>
        <w:rPr>
          <w:rFonts w:ascii="Times New Roman" w:hAnsi="Times New Roman" w:cs="Times New Roman"/>
        </w:rPr>
        <w:br/>
      </w:r>
      <w:r>
        <w:rPr>
          <w:rFonts w:ascii="Times New Roman" w:hAnsi="Times New Roman" w:cs="Times New Roman"/>
        </w:rPr>
        <w:br/>
        <w:t>*Shadow sentit ses yeux baigner dans ses larmes. Il se sentait mal et frappa son poing gauche dans sa main droite.*</w:t>
      </w:r>
      <w:r>
        <w:rPr>
          <w:rFonts w:ascii="Times New Roman" w:hAnsi="Times New Roman" w:cs="Times New Roman"/>
        </w:rPr>
        <w:br/>
      </w:r>
      <w:r>
        <w:rPr>
          <w:rFonts w:ascii="Times New Roman" w:hAnsi="Times New Roman" w:cs="Times New Roman"/>
        </w:rPr>
        <w:br/>
        <w:t>- C'est au dessus de mes forces mère, je ne peux pas lui faire ca c'est impossible... Je préfère encore vivre dans le chaos le plus total...</w:t>
      </w:r>
      <w:r>
        <w:rPr>
          <w:rFonts w:ascii="Times New Roman" w:hAnsi="Times New Roman" w:cs="Times New Roman"/>
        </w:rPr>
        <w:br/>
      </w:r>
      <w:r>
        <w:rPr>
          <w:rFonts w:ascii="Times New Roman" w:hAnsi="Times New Roman" w:cs="Times New Roman"/>
        </w:rPr>
        <w:br/>
        <w:t>*Tatiana suivait la scène comme spectatrice. Beaucoup trop de problèmes familiaux dans tout ca et préféra rester a l'écart. William se posa aux cotés de sa sœur en espérant trouver quelque chose a faire. La réponse a la question de Ciria ne fut pas longue et voila que Lethiel apparut devant le groupe. Shadow fronça les yeux en voyant son père, n'ayant plus confiance en personne mise a part les deux femmes de son cœur. Ciria fut la première a rompre le silence et s'approcha de lui.*</w:t>
      </w:r>
      <w:r>
        <w:rPr>
          <w:rFonts w:ascii="Times New Roman" w:hAnsi="Times New Roman" w:cs="Times New Roman"/>
        </w:rPr>
        <w:br/>
      </w:r>
      <w:r>
        <w:rPr>
          <w:rFonts w:ascii="Times New Roman" w:hAnsi="Times New Roman" w:cs="Times New Roman"/>
        </w:rPr>
        <w:br/>
        <w:t>- Que faites vous ici ? Mon père a t il dit quelque chose ???</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porta son poing au niveau de son cœur et baissa la tête en signe de respect.</w:t>
      </w:r>
      <w:r>
        <w:rPr>
          <w:rFonts w:ascii="Times New Roman" w:hAnsi="Times New Roman" w:cs="Times New Roman"/>
        </w:rPr>
        <w:br/>
        <w:t>« Je vous salue, Noble Ciria. »</w:t>
      </w:r>
      <w:r>
        <w:rPr>
          <w:rFonts w:ascii="Times New Roman" w:hAnsi="Times New Roman" w:cs="Times New Roman"/>
        </w:rPr>
        <w:br/>
        <w:t>Il fit le même signe à William en se contenant de dire son prénom. Il adressa également un salut à Tatiana et à Blitz puis s’approcha doucement de Laury.</w:t>
      </w:r>
      <w:r>
        <w:rPr>
          <w:rFonts w:ascii="Times New Roman" w:hAnsi="Times New Roman" w:cs="Times New Roman"/>
        </w:rPr>
        <w:br/>
        <w:t>« Ainsi donc, voici la Grande Laureley qui fait tant parler d’elle. »</w:t>
      </w:r>
      <w:r>
        <w:rPr>
          <w:rFonts w:ascii="Times New Roman" w:hAnsi="Times New Roman" w:cs="Times New Roman"/>
        </w:rPr>
        <w:br/>
        <w:t>Il lui caressa doucement le visage et Laury sentit une force extraordinaire l’emplir. Ca ne ressemblait pas à ce que Ciria avait déjà fait. Elle se releva doucement sans comprendre ce qu’il se passait. Lethiel eut un sourire bienveillant et se tourna vers Ciria.</w:t>
      </w:r>
      <w:r>
        <w:rPr>
          <w:rFonts w:ascii="Times New Roman" w:hAnsi="Times New Roman" w:cs="Times New Roman"/>
        </w:rPr>
        <w:br/>
        <w:t>« Je suis envoyé pour vous aider, les choses vont très mal en ce moment et ma présence est obligatoire. »</w:t>
      </w:r>
      <w:r>
        <w:rPr>
          <w:rFonts w:ascii="Times New Roman" w:hAnsi="Times New Roman" w:cs="Times New Roman"/>
        </w:rPr>
        <w:br/>
        <w:t>Il préféra ne pas en dévoiler trop tant qu’il ne connaîtrait pas dans les moindres détails ce qu’il se tramait. Il posa soudain les yeux sur Shadow et parut étonné de la voir ainsi, il eut un maigre sourire et attendit que son fils fasse le premier pas vers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n'était vraiment pas habituée a tant de dévotion et en fut même gênée. D'une certaine manière elle se posait beaucoup de question a propos de sa présence ici. Lorsqu'il reposa son regard sur elle, ...*</w:t>
      </w:r>
      <w:r>
        <w:rPr>
          <w:rFonts w:ascii="Times New Roman" w:hAnsi="Times New Roman" w:cs="Times New Roman"/>
        </w:rPr>
        <w:br/>
      </w:r>
      <w:r>
        <w:rPr>
          <w:rFonts w:ascii="Times New Roman" w:hAnsi="Times New Roman" w:cs="Times New Roman"/>
        </w:rPr>
        <w:br/>
        <w:t xml:space="preserve">- Je suis envoyé pour vous aider, les choses vont très mal en ce moment et ma présence est obligatoire. </w:t>
      </w:r>
      <w:r>
        <w:rPr>
          <w:rFonts w:ascii="Times New Roman" w:hAnsi="Times New Roman" w:cs="Times New Roman"/>
        </w:rPr>
        <w:br/>
      </w:r>
      <w:r>
        <w:rPr>
          <w:rFonts w:ascii="Times New Roman" w:hAnsi="Times New Roman" w:cs="Times New Roman"/>
        </w:rPr>
        <w:br/>
        <w:t>*Ciria ne supportait pas de ne pas savoir ce qui se tramait et elle était en colère contre son père. William le vit tout de suite et tenta de la calmer. Pour la première fois, Ciria avait envie de tout plaquer car elle avait l'impression qu'on ne lui faisait pas confiance et qu'elle servait a rien. Cependant elle ne prononça aucun son... William se contenta de la regarder un instant puis se dirigea vers Tatiana. Il lui expliqua un peu la situation et il resta a ses cotés car discrètement elle serrait sa main dans la sienne...*</w:t>
      </w:r>
      <w:r>
        <w:rPr>
          <w:rFonts w:ascii="Times New Roman" w:hAnsi="Times New Roman" w:cs="Times New Roman"/>
        </w:rPr>
        <w:br/>
      </w:r>
      <w:r>
        <w:rPr>
          <w:rFonts w:ascii="Times New Roman" w:hAnsi="Times New Roman" w:cs="Times New Roman"/>
        </w:rPr>
        <w:br/>
        <w:t>*Shadow un peu plus loin, fixait son père et ne savait comment réagir. Il fit avancer son cheval dans sa direction et quand il fut assez proche, il lança ses deux épées au sol, avec un regard noir.*</w:t>
      </w:r>
      <w:r>
        <w:rPr>
          <w:rFonts w:ascii="Times New Roman" w:hAnsi="Times New Roman" w:cs="Times New Roman"/>
        </w:rPr>
        <w:br/>
      </w:r>
      <w:r>
        <w:rPr>
          <w:rFonts w:ascii="Times New Roman" w:hAnsi="Times New Roman" w:cs="Times New Roman"/>
        </w:rPr>
        <w:br/>
        <w:t>- Tu es dans le coup toi aussi... Tu as commandé sa vie... Si tu veux la blesser, comme il te plaira mais ce sera sans moi...</w:t>
      </w:r>
      <w:r>
        <w:rPr>
          <w:rFonts w:ascii="Times New Roman" w:hAnsi="Times New Roman" w:cs="Times New Roman"/>
        </w:rPr>
        <w:br/>
      </w:r>
      <w:r>
        <w:rPr>
          <w:rFonts w:ascii="Times New Roman" w:hAnsi="Times New Roman" w:cs="Times New Roman"/>
        </w:rPr>
        <w:br/>
        <w:t>*Il regarda Ciria qui s'envola et se plaça a ses cotés pour comprendre ce qu'il avait a lui dire puis lui chuchota quelque mots avant de lancer son cheval au galop vers le futur champ de bataille...*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eut un sourire ravi, c’était exactement à cette réaction de la part de son fils.</w:t>
      </w:r>
      <w:r>
        <w:rPr>
          <w:rFonts w:ascii="Times New Roman" w:hAnsi="Times New Roman" w:cs="Times New Roman"/>
        </w:rPr>
        <w:br/>
        <w:t>« Tu es toujours aussi fougueux, Raphaël, lui cria-t-il. »</w:t>
      </w:r>
      <w:r>
        <w:rPr>
          <w:rFonts w:ascii="Times New Roman" w:hAnsi="Times New Roman" w:cs="Times New Roman"/>
        </w:rPr>
        <w:br/>
        <w:t>Il savait que le fait de prononcer son prénom le mettait hors de lui. Il eut un sourire ravi et se tourna vers Laury, il lança un regard à Blitz lui demandant s’il voulait bien les laisser. Il entraîna la jeune fille à l’écart. Cependant, il ne lâchait pas son fils du regard.</w:t>
      </w:r>
      <w:r>
        <w:rPr>
          <w:rFonts w:ascii="Times New Roman" w:hAnsi="Times New Roman" w:cs="Times New Roman"/>
        </w:rPr>
        <w:br/>
        <w:t>« Me faites-vous confiance, Laureley.</w:t>
      </w:r>
      <w:r>
        <w:rPr>
          <w:rFonts w:ascii="Times New Roman" w:hAnsi="Times New Roman" w:cs="Times New Roman"/>
        </w:rPr>
        <w:br/>
        <w:t>- Je ne sais même pas qui vous êtes.</w:t>
      </w:r>
      <w:r>
        <w:rPr>
          <w:rFonts w:ascii="Times New Roman" w:hAnsi="Times New Roman" w:cs="Times New Roman"/>
        </w:rPr>
        <w:br/>
        <w:t>- Je suis quelqu’un qui a trop fermé les yeux, je souhaite vous aider, mais je souhaiterais également qu’une telle erreur ne se reproduise plus. Je vous présente mes excuses en mon nom et en celui de tous ceux qui le portent pour avoir tant influé dans votre vie. Est-ce que vous me faites confiance ?</w:t>
      </w:r>
      <w:r>
        <w:rPr>
          <w:rFonts w:ascii="Times New Roman" w:hAnsi="Times New Roman" w:cs="Times New Roman"/>
        </w:rPr>
        <w:br/>
        <w:t>- Non, parvint à articuler Laury.</w:t>
      </w:r>
      <w:r>
        <w:rPr>
          <w:rFonts w:ascii="Times New Roman" w:hAnsi="Times New Roman" w:cs="Times New Roman"/>
        </w:rPr>
        <w:br/>
        <w:t>- Ils veulent faire de vous leur porte-drapeau, vous emmener en enfer pour détruire une bonne fois pour toute le Mal. »</w:t>
      </w:r>
      <w:r>
        <w:rPr>
          <w:rFonts w:ascii="Times New Roman" w:hAnsi="Times New Roman" w:cs="Times New Roman"/>
        </w:rPr>
        <w:br/>
        <w:t>Laury l’écouta mais soudain sentit la colère lui monter, elle repoussa violemment l’ange et partit. Lethiel la rattrapa par le poignet.</w:t>
      </w:r>
      <w:r>
        <w:rPr>
          <w:rFonts w:ascii="Times New Roman" w:hAnsi="Times New Roman" w:cs="Times New Roman"/>
        </w:rPr>
        <w:br/>
        <w:t>« Il faut me faire confiance, dit-il. »</w:t>
      </w:r>
      <w:r>
        <w:rPr>
          <w:rFonts w:ascii="Times New Roman" w:hAnsi="Times New Roman" w:cs="Times New Roman"/>
        </w:rPr>
        <w:br/>
        <w:t>Ce qu’il craignait se produisait, Shadow convergeait déjà vers eux.</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rageait il n'aimait pas qu'on l'appelle par son vrai prénom. Il allait cependant laisser tomber quand il entendit un nom assez fort prononcé par Laury. Il regarda en arrière puis quand son père l'attrapa au poignet, il fit pousser d'un seul geste vif de la main une énorme pierre noire entre Laury et Lethiel pour les séparer. Shadow fit galoper son cheval jusqu'a eux, sauta de son dos en même temps que la pierre disparaissait puis récupéra ses deux épées avant de se placer devant Laury.*</w:t>
      </w:r>
      <w:r>
        <w:rPr>
          <w:rFonts w:ascii="Times New Roman" w:hAnsi="Times New Roman" w:cs="Times New Roman"/>
        </w:rPr>
        <w:br/>
      </w:r>
      <w:r>
        <w:rPr>
          <w:rFonts w:ascii="Times New Roman" w:hAnsi="Times New Roman" w:cs="Times New Roman"/>
        </w:rPr>
        <w:br/>
        <w:t>- Tu ne la touchera pas, je te l'interdis. Retourne d'ou tu viens tu n'as jamais été un père pour moi et encore moins un exemple. Tu ne m'enlèveras pas ce que j'ai de plus précieux !</w:t>
      </w:r>
      <w:r>
        <w:rPr>
          <w:rFonts w:ascii="Times New Roman" w:hAnsi="Times New Roman" w:cs="Times New Roman"/>
        </w:rPr>
        <w:br/>
      </w:r>
      <w:r>
        <w:rPr>
          <w:rFonts w:ascii="Times New Roman" w:hAnsi="Times New Roman" w:cs="Times New Roman"/>
        </w:rPr>
        <w:br/>
        <w:t>*William sourit en voyant la fougue de Shadow. Il se rapprocha un peu et était près a l'aider du mieux qu'il pouvait afin qu'il ai le dessus sur son père. Shadow regardait l'ange droit dans les yeux en tant que défi. Il n'avait pas l'intention d'abandonner Laury même si ça signifiait sa mort assurée.*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Je ne suis pas ton ennemi, Raphaël, déclara Lethiel. Ne me mets pas dans le même camp que le reste de ta famille. »</w:t>
      </w:r>
      <w:r>
        <w:rPr>
          <w:rFonts w:ascii="Times New Roman" w:hAnsi="Times New Roman" w:cs="Times New Roman"/>
        </w:rPr>
        <w:br/>
        <w:t>Il avait de la rancœur quand il dit ça.</w:t>
      </w:r>
      <w:r>
        <w:rPr>
          <w:rFonts w:ascii="Times New Roman" w:hAnsi="Times New Roman" w:cs="Times New Roman"/>
        </w:rPr>
        <w:br/>
        <w:t>« Je ne souhaite aucun mal à Laureley mais pour que je puisse l’aider comme il se doit, elle doit avoir une confiance aveugle en moi. »</w:t>
      </w:r>
      <w:r>
        <w:rPr>
          <w:rFonts w:ascii="Times New Roman" w:hAnsi="Times New Roman" w:cs="Times New Roman"/>
        </w:rPr>
        <w:br/>
        <w:t>Il comprit que le groupe était vraiment bien soudé et que tous restaient solidaires quoi qu’il puisse arriver.</w:t>
      </w:r>
      <w:r>
        <w:rPr>
          <w:rFonts w:ascii="Times New Roman" w:hAnsi="Times New Roman" w:cs="Times New Roman"/>
        </w:rPr>
        <w:br/>
      </w:r>
      <w:r>
        <w:rPr>
          <w:rFonts w:ascii="Times New Roman" w:hAnsi="Times New Roman" w:cs="Times New Roman"/>
        </w:rPr>
        <w:br/>
        <w:t>Mathilda suivait la situation, elle eut une idée de génie, elle avait presque gagné. Elle s’immisça doucement dans l’esprit de Shadow, lui insufflant de combattre Lethiel, de ne pas l’écouter, de le tuer.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Je ne suis pas ton ennemi, Raphaël, déclara Lethiel. Ne me mets pas dans le même camp que le reste de ta famille.</w:t>
      </w:r>
      <w:r>
        <w:rPr>
          <w:rFonts w:ascii="Times New Roman" w:hAnsi="Times New Roman" w:cs="Times New Roman"/>
        </w:rPr>
        <w:br/>
      </w:r>
      <w:r>
        <w:rPr>
          <w:rFonts w:ascii="Times New Roman" w:hAnsi="Times New Roman" w:cs="Times New Roman"/>
        </w:rPr>
        <w:br/>
        <w:t>*Shadow perdait doucement le contrôle, sa respiration s'accélérait et son pouvoir grandissait.*</w:t>
      </w:r>
      <w:r>
        <w:rPr>
          <w:rFonts w:ascii="Times New Roman" w:hAnsi="Times New Roman" w:cs="Times New Roman"/>
        </w:rPr>
        <w:br/>
      </w:r>
      <w:r>
        <w:rPr>
          <w:rFonts w:ascii="Times New Roman" w:hAnsi="Times New Roman" w:cs="Times New Roman"/>
        </w:rPr>
        <w:br/>
        <w:t>- Tu n'es qu'une raclure autant que mon débile de frère ou ma menteuse de mère !! Vous n'avez jamais été la pour moi et j'ai pu me passer de vous !</w:t>
      </w:r>
      <w:r>
        <w:rPr>
          <w:rFonts w:ascii="Times New Roman" w:hAnsi="Times New Roman" w:cs="Times New Roman"/>
        </w:rPr>
        <w:br/>
        <w:t xml:space="preserve">- Je ne souhaite aucun mal à Laureley mais pour que je puisse l’aider comme il se doit, elle doit avoir une confiance aveugle en moi. </w:t>
      </w:r>
      <w:r>
        <w:rPr>
          <w:rFonts w:ascii="Times New Roman" w:hAnsi="Times New Roman" w:cs="Times New Roman"/>
        </w:rPr>
        <w:br/>
        <w:t>- Pour la retrouver en pièce détachée et l'âme détruite ? Ca, jamais !!</w:t>
      </w:r>
      <w:r>
        <w:rPr>
          <w:rFonts w:ascii="Times New Roman" w:hAnsi="Times New Roman" w:cs="Times New Roman"/>
        </w:rPr>
        <w:br/>
      </w:r>
      <w:r>
        <w:rPr>
          <w:rFonts w:ascii="Times New Roman" w:hAnsi="Times New Roman" w:cs="Times New Roman"/>
        </w:rPr>
        <w:br/>
        <w:t>*Shadow entendit une voix l'encourager a ne pas lui faire confiance et l'idée de perdre Laury lui fit perdre ses moyens. Ses cicatrices aux niveaux des yeux revinrent et le gouffre dans ses yeux bleus apparut a nouveau. Son aura brillait autour de lui et la colère nourrissait cette dernière. Il serra ses deux épées d'une manière assez dure et se lança a l'attaque. Il le frappait de plus en plus fort, de plus en plus vite. Sa violence était inconcevable surtout après le comportement qu'il avait envers Laury. Il ne laissait pas le temps a Lethiel de riposter et sa vitesse gênait son adversaire. Il était guidé par le sentiment qui si il le tuait, il protégerait Laury... C'est tout ce qu'il voulait : lui éviter d'autres souffrances et visiblement il était prêt a tout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Mathilda jubilait, Shadow attaquait son père, elle résolvait tout ses ennuis d’un seul coup sans avoir à se mouiller. Lethiel ne se battait pas contre son fils et ce dernier le terrassera. Il plongera directement en enfer et Laury le suivrait. Elle n’avait jamais été aussi heureuse, son plan fonctionnait à merveille. </w:t>
      </w:r>
      <w:r>
        <w:rPr>
          <w:rFonts w:ascii="Times New Roman" w:hAnsi="Times New Roman" w:cs="Times New Roman"/>
        </w:rPr>
        <w:br/>
      </w:r>
      <w:r>
        <w:rPr>
          <w:rFonts w:ascii="Times New Roman" w:hAnsi="Times New Roman" w:cs="Times New Roman"/>
        </w:rPr>
        <w:br/>
        <w:t>Laury regardait la scène sans comprendre quand elle vit Shadow attaquer son père, elle sortit Léonis et la brandit entre les deux hommes. Elle regarda Shadow droit dans les yeux, les larmes lui venaient.</w:t>
      </w:r>
      <w:r>
        <w:rPr>
          <w:rFonts w:ascii="Times New Roman" w:hAnsi="Times New Roman" w:cs="Times New Roman"/>
        </w:rPr>
        <w:br/>
        <w:t>« Mais qu’est ce que tu fais ? Si tu tues un ange, tu plonges directement en enfer et tu m’as promis de ne pas retourner dans cet endroit.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n'entendait plus rien, et ne voyait plus personne a part son père qu'il considérait comme un ennemi redoutable. Il enchaînait les coups violents jusqu'a ce que Laury se place entre eux. Il retint au dernier moment son coup avant de le lui mettre dans le ventre. Son regard transperça le gouffre béant de ses yeux azur.*</w:t>
      </w:r>
      <w:r>
        <w:rPr>
          <w:rFonts w:ascii="Times New Roman" w:hAnsi="Times New Roman" w:cs="Times New Roman"/>
        </w:rPr>
        <w:br/>
      </w:r>
      <w:r>
        <w:rPr>
          <w:rFonts w:ascii="Times New Roman" w:hAnsi="Times New Roman" w:cs="Times New Roman"/>
        </w:rPr>
        <w:br/>
        <w:t>- Mais qu’est ce que tu fais ? Si tu tues un ange, tu plonges directement en enfer et tu m’as promis de ne pas retourner dans cet endroit.</w:t>
      </w:r>
      <w:r>
        <w:rPr>
          <w:rFonts w:ascii="Times New Roman" w:hAnsi="Times New Roman" w:cs="Times New Roman"/>
        </w:rPr>
        <w:br/>
        <w:t>- Je te l'ai promis oui mais je ne supporterai pas de te perdre ! Je ne veux plus que tu souffres a cause d'eux... Je préfère encore aller en enfer et mourir d'une agonie lente et douloureuse plutôt que te voir entre leurs mains !</w:t>
      </w:r>
      <w:r>
        <w:rPr>
          <w:rFonts w:ascii="Times New Roman" w:hAnsi="Times New Roman" w:cs="Times New Roman"/>
        </w:rPr>
        <w:br/>
      </w:r>
      <w:r>
        <w:rPr>
          <w:rFonts w:ascii="Times New Roman" w:hAnsi="Times New Roman" w:cs="Times New Roman"/>
        </w:rPr>
        <w:br/>
        <w:t>*Lentement, la colère de Shadow baissa d'intensité. Elle avait un tel regard qu'il lui était impossible de le manquer. Il planta la pointe de son épée dans le sol, son regard plongé dans le sien.*</w:t>
      </w:r>
      <w:r>
        <w:rPr>
          <w:rFonts w:ascii="Times New Roman" w:hAnsi="Times New Roman" w:cs="Times New Roman"/>
        </w:rPr>
        <w:br/>
      </w:r>
      <w:r>
        <w:rPr>
          <w:rFonts w:ascii="Times New Roman" w:hAnsi="Times New Roman" w:cs="Times New Roman"/>
        </w:rPr>
        <w:br/>
        <w:t>*William avait entendu la voix de Mathilda et sourit. Laury faisait échouer ses plans en calmant Shadow. Ce dernier ne pouvait pas résister a la guerrière. L'ange déchu aurait bien voulu s'en mêler mais ce serait plus un carnage qu'autre chose et laissa donc faire les choses tout en gardant un oeil attentif...*</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 comprenait pas la situation ni son implication pour la suite. Elle se tourna vers Lethiel qui s’était relevé, faisant disparaître les blessures infligées par son fils d’un revers de main.</w:t>
      </w:r>
      <w:r>
        <w:rPr>
          <w:rFonts w:ascii="Times New Roman" w:hAnsi="Times New Roman" w:cs="Times New Roman"/>
        </w:rPr>
        <w:br/>
        <w:t>« Et que préconisez-vous ? J’aimerai savoir ce que vous souhaitez faire de moi avant de me prononcer sur la suite des événements. »</w:t>
      </w:r>
      <w:r>
        <w:rPr>
          <w:rFonts w:ascii="Times New Roman" w:hAnsi="Times New Roman" w:cs="Times New Roman"/>
        </w:rPr>
        <w:br/>
        <w:t>Lethiel sourit.</w:t>
      </w:r>
      <w:r>
        <w:rPr>
          <w:rFonts w:ascii="Times New Roman" w:hAnsi="Times New Roman" w:cs="Times New Roman"/>
        </w:rPr>
        <w:br/>
        <w:t>« Je voulais d’abord vous remercier d’être intervenue. »</w:t>
      </w:r>
      <w:r>
        <w:rPr>
          <w:rFonts w:ascii="Times New Roman" w:hAnsi="Times New Roman" w:cs="Times New Roman"/>
        </w:rPr>
        <w:br/>
        <w:t>Il voyait bien que Shadow réprouvait cette discussion.</w:t>
      </w:r>
      <w:r>
        <w:rPr>
          <w:rFonts w:ascii="Times New Roman" w:hAnsi="Times New Roman" w:cs="Times New Roman"/>
        </w:rPr>
        <w:br/>
        <w:t>« Je suis devant un dilemme, puis-je vous l’expliquer seul à seul ? »</w:t>
      </w:r>
      <w:r>
        <w:rPr>
          <w:rFonts w:ascii="Times New Roman" w:hAnsi="Times New Roman" w:cs="Times New Roman"/>
        </w:rPr>
        <w:br/>
        <w:t>Laury acquiesça bien que Shadow n’ait pas l’air d’approuver. Lethiel choisit les airs pour avoir le plus de tranquillité, il emporta Laury avec lui.</w:t>
      </w:r>
      <w:r>
        <w:rPr>
          <w:rFonts w:ascii="Times New Roman" w:hAnsi="Times New Roman" w:cs="Times New Roman"/>
        </w:rPr>
        <w:br/>
        <w:t>« Quel est votre dilemme ? Demanda Laury.</w:t>
      </w:r>
      <w:r>
        <w:rPr>
          <w:rFonts w:ascii="Times New Roman" w:hAnsi="Times New Roman" w:cs="Times New Roman"/>
        </w:rPr>
        <w:br/>
        <w:t>- L’idée de Mathilda n’est pas si mauvaise que ça et c’est bien ça qui m’ennuie. Je réprouve ses agissements, je les condamne mais l’idée n’est pas mauvaise. Si vous choisissez cette voix, je vous accompagnerai et je veillerai à ce que vous reveniez saine et sauve ici levant par la même occasion tout ce qui peut peser sur votre existence. »</w:t>
      </w:r>
      <w:r>
        <w:rPr>
          <w:rFonts w:ascii="Times New Roman" w:hAnsi="Times New Roman" w:cs="Times New Roman"/>
        </w:rPr>
        <w:br/>
        <w:t xml:space="preserve">Il marqua une pause avant de reprendre : </w:t>
      </w:r>
      <w:r>
        <w:rPr>
          <w:rFonts w:ascii="Times New Roman" w:hAnsi="Times New Roman" w:cs="Times New Roman"/>
        </w:rPr>
        <w:br/>
        <w:t>« Mais vous avez une autre opportunité, celle de refuser ce sort, je lèverai sur le champ votre malédiction vous interdisant la porte des enfers à jamais, vous irez vous battre avec vos compagnons et si la chance est de votre côté, vous gagnerez peut être. »</w:t>
      </w:r>
      <w:r>
        <w:rPr>
          <w:rFonts w:ascii="Times New Roman" w:hAnsi="Times New Roman" w:cs="Times New Roman"/>
        </w:rPr>
        <w:br/>
        <w:t>Il fut heureux que Laury le laissa tout exposer sans le couper.</w:t>
      </w:r>
      <w:r>
        <w:rPr>
          <w:rFonts w:ascii="Times New Roman" w:hAnsi="Times New Roman" w:cs="Times New Roman"/>
        </w:rPr>
        <w:br/>
        <w:t>« Je vous laisse y réfléchir. »</w:t>
      </w:r>
      <w:r>
        <w:rPr>
          <w:rFonts w:ascii="Times New Roman" w:hAnsi="Times New Roman" w:cs="Times New Roman"/>
        </w:rPr>
        <w:br/>
        <w:t>Il eut un sourire amical et fit redescendre la jeune femme. Il resta quant à lui dans les nuages.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allait intervenir quand il lui proposa de discuter et en plus dans les nuages ! Il fit les cent pas sur la terre en cherchant un moyen de tuer son père tant sa haine était grande. Il ressemblait a un lion en cage et William décida alors de converger vers lui. Il fut retenu avec douceur par une main sur son poignet. Ciria le regardait des ses deux yeux pures.*</w:t>
      </w:r>
      <w:r>
        <w:rPr>
          <w:rFonts w:ascii="Times New Roman" w:hAnsi="Times New Roman" w:cs="Times New Roman"/>
        </w:rPr>
        <w:br/>
      </w:r>
      <w:r>
        <w:rPr>
          <w:rFonts w:ascii="Times New Roman" w:hAnsi="Times New Roman" w:cs="Times New Roman"/>
        </w:rPr>
        <w:br/>
        <w:t>- Ne t'en mêle pas...</w:t>
      </w:r>
      <w:r>
        <w:rPr>
          <w:rFonts w:ascii="Times New Roman" w:hAnsi="Times New Roman" w:cs="Times New Roman"/>
        </w:rPr>
        <w:br/>
        <w:t>- Je vais juste discuter avec lui.</w:t>
      </w:r>
      <w:r>
        <w:rPr>
          <w:rFonts w:ascii="Times New Roman" w:hAnsi="Times New Roman" w:cs="Times New Roman"/>
        </w:rPr>
        <w:br/>
        <w:t>- William !</w:t>
      </w:r>
      <w:r>
        <w:rPr>
          <w:rFonts w:ascii="Times New Roman" w:hAnsi="Times New Roman" w:cs="Times New Roman"/>
        </w:rPr>
        <w:br/>
        <w:t xml:space="preserve">- Ciria ? </w:t>
      </w:r>
      <w:r>
        <w:rPr>
          <w:rFonts w:ascii="Times New Roman" w:hAnsi="Times New Roman" w:cs="Times New Roman"/>
        </w:rPr>
        <w:br/>
        <w:t>- S'il te plait...</w:t>
      </w:r>
      <w:r>
        <w:rPr>
          <w:rFonts w:ascii="Times New Roman" w:hAnsi="Times New Roman" w:cs="Times New Roman"/>
        </w:rPr>
        <w:br/>
        <w:t>- Ne t'inquiète pas...</w:t>
      </w:r>
      <w:r>
        <w:rPr>
          <w:rFonts w:ascii="Times New Roman" w:hAnsi="Times New Roman" w:cs="Times New Roman"/>
        </w:rPr>
        <w:br/>
      </w:r>
      <w:r>
        <w:rPr>
          <w:rFonts w:ascii="Times New Roman" w:hAnsi="Times New Roman" w:cs="Times New Roman"/>
        </w:rPr>
        <w:br/>
        <w:t>*Il l'embrassa sur la joue avant de se défaire de son étreinte et sourit a Shadow.*</w:t>
      </w:r>
      <w:r>
        <w:rPr>
          <w:rFonts w:ascii="Times New Roman" w:hAnsi="Times New Roman" w:cs="Times New Roman"/>
        </w:rPr>
        <w:br/>
      </w:r>
      <w:r>
        <w:rPr>
          <w:rFonts w:ascii="Times New Roman" w:hAnsi="Times New Roman" w:cs="Times New Roman"/>
        </w:rPr>
        <w:br/>
        <w:t>- Et bien ! Tu as un tempérament de feu !</w:t>
      </w:r>
      <w:r>
        <w:rPr>
          <w:rFonts w:ascii="Times New Roman" w:hAnsi="Times New Roman" w:cs="Times New Roman"/>
        </w:rPr>
        <w:br/>
        <w:t>- Qu'est ce que tu veux ? Je déteste cette situation.</w:t>
      </w:r>
      <w:r>
        <w:rPr>
          <w:rFonts w:ascii="Times New Roman" w:hAnsi="Times New Roman" w:cs="Times New Roman"/>
        </w:rPr>
        <w:br/>
        <w:t>- C'est ce que j'ai cru comprendre...</w:t>
      </w:r>
      <w:r>
        <w:rPr>
          <w:rFonts w:ascii="Times New Roman" w:hAnsi="Times New Roman" w:cs="Times New Roman"/>
        </w:rPr>
        <w:br/>
        <w:t>- Qu'est ce que je dois faire ?</w:t>
      </w:r>
      <w:r>
        <w:rPr>
          <w:rFonts w:ascii="Times New Roman" w:hAnsi="Times New Roman" w:cs="Times New Roman"/>
        </w:rPr>
        <w:br/>
        <w:t>- Tu me demandes ça a moi ? Je ne fais pas partie de ta famille. Tu devrais savoir ou est ton rôle dans tout ça...</w:t>
      </w:r>
      <w:r>
        <w:rPr>
          <w:rFonts w:ascii="Times New Roman" w:hAnsi="Times New Roman" w:cs="Times New Roman"/>
        </w:rPr>
        <w:br/>
      </w:r>
      <w:r>
        <w:rPr>
          <w:rFonts w:ascii="Times New Roman" w:hAnsi="Times New Roman" w:cs="Times New Roman"/>
        </w:rPr>
        <w:br/>
        <w:t>*Ils levèrent ensuite les yeux, Laury redescendait sur terre...*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mit à l’écart du groupe, elle devait réfléchir à la proposition de Lethiel. Elle s’assit dans l’herbe, ses bras entourant ses jambes, la tête posée sur les genoux. Les pensées se bousculaient dans sa tête, pouvait-elle faire confiance à l’ange. Il semblait sincère mais elle avait tellement été trahie. Elle se doutait que Shadow viendrait la questionner, elle eut un sourire amer quand elle le vit approcher.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la vit s'éloigner et lorsqu'elle s'assit sur l'herbe, il convergea vers elle mais William l'arrêta dans son élan. Il tourna la tête vers l'ange qui lui fit un non de la tête. Shadow regarda Laury et il y vit un sourire mais plutôt bizarre. La tête baissée, il tourna les talons et décida de s'effacer. William avait l'âme en peine de le voir ainsi et ce n'était sûrement pas lui qui allait voir Laury pour la réconforter, il était nul a ce truc la. Par contre, il leva les yeux vers Lethiel, déploya ses ailes et le regarda. Ses yeux des Ténèbres reflétaient une promesse... Une terrible promesse de mort... En tant que fils de Dieux, il pouvait le vaincre sans trop d'effort et ne risquait pas grand chose en échange. Il appliquerait sa menace si il arrivait quelque chose a Laury ou a Shadow...*</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rattrapa Shadow qui convergeait vers elle, Laury s’en sentit soulagée. Elle sait que quelque soit son choix quelqu’un ne l’accepterait pas. Si elle accepte, elle pourrait tout perdre d’un coup mais si elle refuse son esprit de compétition ne s’en remettrait pas. Elle ne voulait pas demander conseil à Shadow, il ne pourrait pas l’aider, il lui dirait de tout laisser tomber. Elle parcourut le groupe du regard et la solution s’imposa d’elle même. Elle se releva et convergea vers Ciria.</w:t>
      </w:r>
      <w:r>
        <w:rPr>
          <w:rFonts w:ascii="Times New Roman" w:hAnsi="Times New Roman" w:cs="Times New Roman"/>
        </w:rPr>
        <w:br/>
        <w:t>« J’ai besoin de tes conseils, dit-elle d’une voix douce.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sourit a son frère qui semblait surveiller Shadow d’œil, œil presque fraternel. Elle se tourna ensuite et sourit a Laury qui avançait vers elle.*</w:t>
      </w:r>
      <w:r>
        <w:rPr>
          <w:rFonts w:ascii="Times New Roman" w:hAnsi="Times New Roman" w:cs="Times New Roman"/>
        </w:rPr>
        <w:br/>
      </w:r>
      <w:r>
        <w:rPr>
          <w:rFonts w:ascii="Times New Roman" w:hAnsi="Times New Roman" w:cs="Times New Roman"/>
        </w:rPr>
        <w:br/>
        <w:t>- J’ai besoin de tes conseils, dit-elle d’une voix douce.</w:t>
      </w:r>
      <w:r>
        <w:rPr>
          <w:rFonts w:ascii="Times New Roman" w:hAnsi="Times New Roman" w:cs="Times New Roman"/>
        </w:rPr>
        <w:br/>
        <w:t>- Viens avec moi...</w:t>
      </w:r>
      <w:r>
        <w:rPr>
          <w:rFonts w:ascii="Times New Roman" w:hAnsi="Times New Roman" w:cs="Times New Roman"/>
        </w:rPr>
        <w:br/>
      </w:r>
      <w:r>
        <w:rPr>
          <w:rFonts w:ascii="Times New Roman" w:hAnsi="Times New Roman" w:cs="Times New Roman"/>
        </w:rPr>
        <w:br/>
        <w:t>*Ciria fit disparaître son sceptre pour parler tranquillement avec la jeune femme. Elle s'assirent sur un rocher gris de forme rectangulaire en tout cas qui y ressemblait pres d'une rivière. L'ange fixa un moment l'eau qui coulait paisiblement de l'est vers l'ouest... Elle dirigea ensuite son regard apaisant vers Laury.*</w:t>
      </w:r>
      <w:r>
        <w:rPr>
          <w:rFonts w:ascii="Times New Roman" w:hAnsi="Times New Roman" w:cs="Times New Roman"/>
        </w:rPr>
        <w:br/>
      </w:r>
      <w:r>
        <w:rPr>
          <w:rFonts w:ascii="Times New Roman" w:hAnsi="Times New Roman" w:cs="Times New Roman"/>
        </w:rPr>
        <w:br/>
        <w:t>- Comment puis-je t'aider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emmena Laury à l’écart pour qu’elles puissent parler tranquillement. Laury ne savait pas ce que l’ange savait, elle décida de jouer franc-jeu.</w:t>
      </w:r>
      <w:r>
        <w:rPr>
          <w:rFonts w:ascii="Times New Roman" w:hAnsi="Times New Roman" w:cs="Times New Roman"/>
        </w:rPr>
        <w:br/>
        <w:t>« Il semblerait que je sois au milieu d’un complot angélique; que tout, de ma naissance aux événements qui m’ont touchés ont été prévus. Mon but ultime, pour eux, serait de devenir maléfique, de descendre en enfer et de vaincre le Mal à la source. On oublie les 666 ans, on oublie toutes ces guerres. Lethiel me donne le choix, il est bien le seul à la faire. Soit je le suit là bas, il m’accorde toute la protection possible et à mon retour, je serais absolue. Soit, je reste ici à me battre avec vous et à repousser l’attaque démoniaque pour 666 ans. D’un côté comme de l’autre, je risque ma vie et ma malédiction sera levée mais je ne sais quel choix faire.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écouta les craintes de Laury qui semblait vraiment perdue. Elle attendit qu'elle fasse une pause pour respirer calmement. Elle reprit a sa suite.*</w:t>
      </w:r>
      <w:r>
        <w:rPr>
          <w:rFonts w:ascii="Times New Roman" w:hAnsi="Times New Roman" w:cs="Times New Roman"/>
        </w:rPr>
        <w:br/>
      </w:r>
      <w:r>
        <w:rPr>
          <w:rFonts w:ascii="Times New Roman" w:hAnsi="Times New Roman" w:cs="Times New Roman"/>
        </w:rPr>
        <w:br/>
        <w:t xml:space="preserve">- Je peux te parler franchement ? Je ne savais rien de ce complot sinon crois moi je m'y serais opposée de toutes mes forces. Malgré ce que dit Lethiel, le mal reviendra, il revient toujours. Sous d'autre forme certes mais il est toujours la. Et c'est comme ça que ça doit fonctionner car dans l'univers, il existe un équilibre et si on élimine le Mal ce qui est impossible, le bien périra avec lui, nous les anges nous disparaîtrons aussi... </w:t>
      </w:r>
      <w:r>
        <w:rPr>
          <w:rFonts w:ascii="Times New Roman" w:hAnsi="Times New Roman" w:cs="Times New Roman"/>
        </w:rPr>
        <w:br/>
      </w:r>
      <w:r>
        <w:rPr>
          <w:rFonts w:ascii="Times New Roman" w:hAnsi="Times New Roman" w:cs="Times New Roman"/>
        </w:rPr>
        <w:br/>
        <w:t>*Elle marqua une pause avant de reprendre en posant sa main sur son épaule, un témoignage d'affection.*</w:t>
      </w:r>
      <w:r>
        <w:rPr>
          <w:rFonts w:ascii="Times New Roman" w:hAnsi="Times New Roman" w:cs="Times New Roman"/>
        </w:rPr>
        <w:br/>
      </w:r>
      <w:r>
        <w:rPr>
          <w:rFonts w:ascii="Times New Roman" w:hAnsi="Times New Roman" w:cs="Times New Roman"/>
        </w:rPr>
        <w:br/>
        <w:t>- Je ne veux pas t'influencer dans tes choix. Sache malgré tout que si tu choisis la voie humaine, tu risqueras forcément de mourir. Moi je dois perdre la vie au cours de la guerre ainsi que Cirion. Je le sais et c'est normal. Par contre, toi, si tu choisis la voie maléfique, tu auras beaucoup plus de chance de survivre car comme tu as du le remarquer, tu es a l'aise la bas et Léonis est beaucoup plus puissante. De plus, tu auras un allier de taille, Shadow connaît cet endroit et il t'aidera !</w:t>
      </w:r>
      <w:r>
        <w:rPr>
          <w:rFonts w:ascii="Times New Roman" w:hAnsi="Times New Roman" w:cs="Times New Roman"/>
        </w:rPr>
        <w:br/>
      </w:r>
      <w:r>
        <w:rPr>
          <w:rFonts w:ascii="Times New Roman" w:hAnsi="Times New Roman" w:cs="Times New Roman"/>
        </w:rPr>
        <w:br/>
        <w:t>*Elle lui avait donner le pour et le contre des deux solutions. Elle n'avait pas donné son avis, ne l'avait pas influencer tout en éclaircissant ses idées. L'ange se leva et s'éloigna doucement pour la laisser réfléchir a son aise.*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Sa discussion avec Ciria ne l’avait pas avancée, Laury était toujours aussi indécise. L’ange lui avait explosé les cas de figure de manière un peu plus claire mais elle ne parvenait toujours pas à faire son choix. D’un côté, elle partait vers une mort certaine, de l’autre, elle devait se fier à un inconnu, quelqu’un qui faisait peut être partie de ceux qui la manipulait. Elle fit quelques pas pour arriver au niveau de Shadow.</w:t>
      </w:r>
      <w:r>
        <w:rPr>
          <w:rFonts w:ascii="Times New Roman" w:hAnsi="Times New Roman" w:cs="Times New Roman"/>
        </w:rPr>
        <w:br/>
        <w:t>« J’ai un choix à faire, partez vous battre, je ne serais pas longue. »</w:t>
      </w:r>
      <w:r>
        <w:rPr>
          <w:rFonts w:ascii="Times New Roman" w:hAnsi="Times New Roman" w:cs="Times New Roman"/>
        </w:rPr>
        <w:br/>
        <w:t>Elle fit volte-face étant certaine qu’il allait la retenir.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discutait avec William et il semblait reprendre du poil de la bête. L'ange déchu savait remonter le moral mais d'une manière qui ne plaisait pas a tout le monde. Lorsqu'il vit Laury arriver, il s'écarta un peu. Shadow la regarda alors.*</w:t>
      </w:r>
      <w:r>
        <w:rPr>
          <w:rFonts w:ascii="Times New Roman" w:hAnsi="Times New Roman" w:cs="Times New Roman"/>
        </w:rPr>
        <w:br/>
      </w:r>
      <w:r>
        <w:rPr>
          <w:rFonts w:ascii="Times New Roman" w:hAnsi="Times New Roman" w:cs="Times New Roman"/>
        </w:rPr>
        <w:br/>
        <w:t xml:space="preserve">- J’ai un choix à faire, partez vous battre, je ne serais pas longue. </w:t>
      </w:r>
      <w:r>
        <w:rPr>
          <w:rFonts w:ascii="Times New Roman" w:hAnsi="Times New Roman" w:cs="Times New Roman"/>
        </w:rPr>
        <w:br/>
      </w:r>
      <w:r>
        <w:rPr>
          <w:rFonts w:ascii="Times New Roman" w:hAnsi="Times New Roman" w:cs="Times New Roman"/>
        </w:rPr>
        <w:br/>
        <w:t>*Shadow s'avança rapidement et la retint. Il l'entoura de ses bras au niveau de ses épaules. Il était contre son dos alors il ne voyait pas son regard et s'était tant mieux...*</w:t>
      </w:r>
      <w:r>
        <w:rPr>
          <w:rFonts w:ascii="Times New Roman" w:hAnsi="Times New Roman" w:cs="Times New Roman"/>
        </w:rPr>
        <w:br/>
      </w:r>
      <w:r>
        <w:rPr>
          <w:rFonts w:ascii="Times New Roman" w:hAnsi="Times New Roman" w:cs="Times New Roman"/>
        </w:rPr>
        <w:br/>
        <w:t>- Je ne te laisserai pas ni pour aller dans les enfers et encore moins en compagnie de mon père...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Elle s’attendait à une telle réaction de la part de Shadow mais à présent, ses idées étaient claires. Elle voulut se retourner pour lui parler droit dans les yeux mais il la maintenait fermement, de quoi avait-il donc peur.</w:t>
      </w:r>
      <w:r>
        <w:rPr>
          <w:rFonts w:ascii="Times New Roman" w:hAnsi="Times New Roman" w:cs="Times New Roman"/>
        </w:rPr>
        <w:br/>
        <w:t>« J’ai les idées claires, je sais pourquoi j’y vais, la raison qui me pousse à intenter une telle folie et la raison qui me pousse à aller là bas est juste derrière moi. »</w:t>
      </w:r>
      <w:r>
        <w:rPr>
          <w:rFonts w:ascii="Times New Roman" w:hAnsi="Times New Roman" w:cs="Times New Roman"/>
        </w:rPr>
        <w:br/>
        <w:t>Elle sentit son trouble et en profita pour parvenir à lui faire face.</w:t>
      </w:r>
      <w:r>
        <w:rPr>
          <w:rFonts w:ascii="Times New Roman" w:hAnsi="Times New Roman" w:cs="Times New Roman"/>
        </w:rPr>
        <w:br/>
        <w:t>« Le groupe a besoin d’un guide, les anges vont disparaître, Blitz ne s’en remettra que si on le motive, il se peut que Tatiana et lui meurent. Qu’est ce qu’il restera alors ? Rien, plus de groupe et une guerre perdue. »</w:t>
      </w:r>
      <w:r>
        <w:rPr>
          <w:rFonts w:ascii="Times New Roman" w:hAnsi="Times New Roman" w:cs="Times New Roman"/>
        </w:rPr>
        <w:br/>
        <w:t>Elle s’approcha doucement de lui :</w:t>
      </w:r>
      <w:r>
        <w:rPr>
          <w:rFonts w:ascii="Times New Roman" w:hAnsi="Times New Roman" w:cs="Times New Roman"/>
        </w:rPr>
        <w:br/>
        <w:t>« Je reviendrai, saine et sauve et le choses changeront. »</w:t>
      </w:r>
      <w:r>
        <w:rPr>
          <w:rFonts w:ascii="Times New Roman" w:hAnsi="Times New Roman" w:cs="Times New Roman"/>
        </w:rPr>
        <w:br/>
        <w:t>Elle se dégagea doucement de son étreinte et s’éloigna doucement. Elle avait pris sa décision et rien ni personne ne pourrait la faire changer d’avis.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du la regarder en face car elle semblait décidée a un point inimaginable. Il plongea son regard dans le sien comme pour aller puiser son courage et sa force de vaincre. Il la regarda s'éloigner et tendit sa main vers elle dans un élan de désespoir.*</w:t>
      </w:r>
      <w:r>
        <w:rPr>
          <w:rFonts w:ascii="Times New Roman" w:hAnsi="Times New Roman" w:cs="Times New Roman"/>
        </w:rPr>
        <w:br/>
      </w:r>
      <w:r>
        <w:rPr>
          <w:rFonts w:ascii="Times New Roman" w:hAnsi="Times New Roman" w:cs="Times New Roman"/>
        </w:rPr>
        <w:br/>
        <w:t>- Alors laisse moi t'accompagner...</w:t>
      </w:r>
      <w:r>
        <w:rPr>
          <w:rFonts w:ascii="Times New Roman" w:hAnsi="Times New Roman" w:cs="Times New Roman"/>
        </w:rPr>
        <w:br/>
      </w:r>
      <w:r>
        <w:rPr>
          <w:rFonts w:ascii="Times New Roman" w:hAnsi="Times New Roman" w:cs="Times New Roman"/>
        </w:rPr>
        <w:br/>
        <w:t>*Shadow aurait bien voulu la suivre mais il devait d'abord savoir ce qu'elle pensait pour ne pas la gêner dans sa bataille. Au fond de lui, il était fier de savoir qu'elle l'aimait a un point qu'il était une raison de descendre aux enfers... Il n'avait jamais eu de gestes ou paroles affectifs et les mots de Laury le toucha émotionnellement. William s'approcha de lui pour poser sa main réconfortante sur l'épaule.</w:t>
      </w:r>
      <w:r>
        <w:rPr>
          <w:rFonts w:ascii="Times New Roman" w:hAnsi="Times New Roman" w:cs="Times New Roman"/>
        </w:rPr>
        <w:br/>
        <w:t>Ciria qui suivait la scène de plus loin, sourit a Laury comme pour lui faire comprendre qu'elle était avec 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fait quelques pas quand les paroles de Shadow la firent se retourner. Elle le regarda avec un sourire amer. Elle fit volte face et lui expliqua sa situation.</w:t>
      </w:r>
      <w:r>
        <w:rPr>
          <w:rFonts w:ascii="Times New Roman" w:hAnsi="Times New Roman" w:cs="Times New Roman"/>
        </w:rPr>
        <w:br/>
        <w:t>« C’est pas un voyage de tout repos, deux à l’aller et… »</w:t>
      </w:r>
      <w:r>
        <w:rPr>
          <w:rFonts w:ascii="Times New Roman" w:hAnsi="Times New Roman" w:cs="Times New Roman"/>
        </w:rPr>
        <w:br/>
        <w:t>Son regard se perdit dans le vide.</w:t>
      </w:r>
      <w:r>
        <w:rPr>
          <w:rFonts w:ascii="Times New Roman" w:hAnsi="Times New Roman" w:cs="Times New Roman"/>
        </w:rPr>
        <w:br/>
        <w:t>« … Espérons au moins un au retour. »</w:t>
      </w:r>
      <w:r>
        <w:rPr>
          <w:rFonts w:ascii="Times New Roman" w:hAnsi="Times New Roman" w:cs="Times New Roman"/>
        </w:rPr>
        <w:br/>
        <w:t>Elle lui sourit mais quelque chose sonnait mal.</w:t>
      </w:r>
      <w:r>
        <w:rPr>
          <w:rFonts w:ascii="Times New Roman" w:hAnsi="Times New Roman" w:cs="Times New Roman"/>
        </w:rPr>
        <w:br/>
        <w:t>« Il faut quelqu’un ici, pour soutenir le groupe et tu es la personne prédisposée. Je serais prudente, ne t’inquiète pas. »</w:t>
      </w:r>
      <w:r>
        <w:rPr>
          <w:rFonts w:ascii="Times New Roman" w:hAnsi="Times New Roman" w:cs="Times New Roman"/>
        </w:rPr>
        <w:br/>
        <w:t>Elle marqua une nouvelle pause, ses défenses tombaient une à une, elle devait écourter la conversation sinon, elle ne partirait jamais.</w:t>
      </w:r>
      <w:r>
        <w:rPr>
          <w:rFonts w:ascii="Times New Roman" w:hAnsi="Times New Roman" w:cs="Times New Roman"/>
        </w:rPr>
        <w:br/>
        <w:t>« Et soutiens Blitz quand Ciria mourra. »</w:t>
      </w:r>
      <w:r>
        <w:rPr>
          <w:rFonts w:ascii="Times New Roman" w:hAnsi="Times New Roman" w:cs="Times New Roman"/>
        </w:rPr>
        <w:br/>
        <w:t>Elle le regarda encore quelques minutes et lui vola un baiser puis sentant ses larmes venir, elle se détourna et s’éloigna.</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voulut la retenir lorsqu'elle lui vola un baiser mais c'était trop tard elle semblait fuir son regard. Il s'apprêtait a courir vers elle mais William le retint aux épaules. Il hurla son nom a plusieurs reprises pour la faire retourner, changer d'avis mais rien n'y fit... Il tomba alors a genoux, le regard sur la terre et le visage baigné de larmes.*</w:t>
      </w:r>
      <w:r>
        <w:rPr>
          <w:rFonts w:ascii="Times New Roman" w:hAnsi="Times New Roman" w:cs="Times New Roman"/>
        </w:rPr>
        <w:br/>
      </w:r>
      <w:r>
        <w:rPr>
          <w:rFonts w:ascii="Times New Roman" w:hAnsi="Times New Roman" w:cs="Times New Roman"/>
        </w:rPr>
        <w:br/>
        <w:t>- Je t'aime !, réussi t il a lui crier.</w:t>
      </w:r>
      <w:r>
        <w:rPr>
          <w:rFonts w:ascii="Times New Roman" w:hAnsi="Times New Roman" w:cs="Times New Roman"/>
        </w:rPr>
        <w:br/>
      </w:r>
      <w:r>
        <w:rPr>
          <w:rFonts w:ascii="Times New Roman" w:hAnsi="Times New Roman" w:cs="Times New Roman"/>
        </w:rPr>
        <w:br/>
        <w:t>*Shadow n'en pouvait plus, il voulait absolument aller la rejoindre et il ne permettrait pas de la perdre pour une guerre dont il se moquait... Il regarda William qui avait un regard dur car se dernier ne supportait pas voir quelqu'un pleurer.*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Lethiel l’attendait à l’écart du groupe, il fut étonné de voir la réaction de Shadow. Laury arriva à sa hauteur, son visage était impassible mais il savait qu’au fond de son cœur, elle pleurait. </w:t>
      </w:r>
      <w:r>
        <w:rPr>
          <w:rFonts w:ascii="Times New Roman" w:hAnsi="Times New Roman" w:cs="Times New Roman"/>
        </w:rPr>
        <w:br/>
        <w:t>« J’ignorais qu’en plus d’une redoutable guerrière, vous étiez également une puissante magicienne. »</w:t>
      </w:r>
      <w:r>
        <w:rPr>
          <w:rFonts w:ascii="Times New Roman" w:hAnsi="Times New Roman" w:cs="Times New Roman"/>
        </w:rPr>
        <w:br/>
        <w:t>Il eut un rire poli et parvint à lui arracher un sourire.</w:t>
      </w:r>
      <w:r>
        <w:rPr>
          <w:rFonts w:ascii="Times New Roman" w:hAnsi="Times New Roman" w:cs="Times New Roman"/>
        </w:rPr>
        <w:br/>
        <w:t>« Vous pouvez faire quelque chose, demanda-t-elle,  je ne veux pas qu’il vienne. »</w:t>
      </w:r>
      <w:r>
        <w:rPr>
          <w:rFonts w:ascii="Times New Roman" w:hAnsi="Times New Roman" w:cs="Times New Roman"/>
        </w:rPr>
        <w:br/>
        <w:t>Lethiel eut une nouvelle fois un sourire bienveillant et tendit la main vers son fils.</w:t>
      </w:r>
      <w:r>
        <w:rPr>
          <w:rFonts w:ascii="Times New Roman" w:hAnsi="Times New Roman" w:cs="Times New Roman"/>
        </w:rPr>
        <w:br/>
        <w:t>« Il lui sera impossible de traverser le portail tant que vous ne serez pas ici même. »</w:t>
      </w:r>
      <w:r>
        <w:rPr>
          <w:rFonts w:ascii="Times New Roman" w:hAnsi="Times New Roman" w:cs="Times New Roman"/>
        </w:rPr>
        <w:br/>
        <w:t>Laury le remercia et écouta avec attention ses instructions, elle se doutait de quelques bribes mais le plan dans son intégralité semblait pouvoir fonctionner. Elle se tourna vers le groupe et leur fit un sourire puis disparut dans une lumière aveuglante.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savait ce que signifiait le geste de son père. Il le maudit ainsi que lui même. Si elle avait besoin d'aide elle serait seule... Soudain, il se redressa et regarda William. Ce dernier recula d'un pas en voyant un tel regard se tourner vers lui...*</w:t>
      </w:r>
      <w:r>
        <w:rPr>
          <w:rFonts w:ascii="Times New Roman" w:hAnsi="Times New Roman" w:cs="Times New Roman"/>
        </w:rPr>
        <w:br/>
      </w:r>
      <w:r>
        <w:rPr>
          <w:rFonts w:ascii="Times New Roman" w:hAnsi="Times New Roman" w:cs="Times New Roman"/>
        </w:rPr>
        <w:br/>
        <w:t>- William, jure moi que si elle a besoin d'aide tu iras la protéger.</w:t>
      </w:r>
      <w:r>
        <w:rPr>
          <w:rFonts w:ascii="Times New Roman" w:hAnsi="Times New Roman" w:cs="Times New Roman"/>
        </w:rPr>
        <w:br/>
        <w:t>- Tu devrais y aller toi même !</w:t>
      </w:r>
      <w:r>
        <w:rPr>
          <w:rFonts w:ascii="Times New Roman" w:hAnsi="Times New Roman" w:cs="Times New Roman"/>
        </w:rPr>
        <w:br/>
        <w:t>- Mon père vient de me priver du pouvoir d'aller en enfer... Toi seul, ange céleste, peut y arriver sans problème et même défier mon père...</w:t>
      </w:r>
      <w:r>
        <w:rPr>
          <w:rFonts w:ascii="Times New Roman" w:hAnsi="Times New Roman" w:cs="Times New Roman"/>
        </w:rPr>
        <w:br/>
        <w:t>- Si ça peut te rassurer, je le ferais...</w:t>
      </w:r>
      <w:r>
        <w:rPr>
          <w:rFonts w:ascii="Times New Roman" w:hAnsi="Times New Roman" w:cs="Times New Roman"/>
        </w:rPr>
        <w:br/>
      </w:r>
      <w:r>
        <w:rPr>
          <w:rFonts w:ascii="Times New Roman" w:hAnsi="Times New Roman" w:cs="Times New Roman"/>
        </w:rPr>
        <w:br/>
        <w:t>*Shadow poussa un soupire de soulagement avant de courir vers son cheval afin de monter sur son dos. Il regarda Blitz et eu un pincement au cœur. Lui allait vraiment perdre celle qui l'aime... Tatiana semblait triste elle aussi en regardant l'ange déchu. Dans le groupe, les couples s'étaient formés et ça renforçait leurs liens. Il regarda tout le monde et se mit en route vers le grand Nord, vers les Six Chemins. Tatiana suivit l'exemple de Shadow et se plaça derrière lui sur son cheval. Ciria échangea quelques paroles avec son frère avant de s'apprêter a s'envoler.*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avait le visage grave et un peu mélancolique. Voyant ses compagnons, il se mit en route, priant de toute son âme pour celle de Laury.</w:t>
      </w:r>
      <w:r>
        <w:rPr>
          <w:rFonts w:ascii="Times New Roman" w:hAnsi="Times New Roman" w:cs="Times New Roman"/>
        </w:rPr>
        <w:br/>
      </w:r>
      <w:r>
        <w:rPr>
          <w:rFonts w:ascii="Times New Roman" w:hAnsi="Times New Roman" w:cs="Times New Roman"/>
        </w:rPr>
        <w:br/>
        <w:t xml:space="preserve">A peine furent-ils arrivés à bon port qu’ils furent obligé de se battre, un petit comité d’accueil les attendaient. Laury sortit Léonis mais Lethiel brandit deux épées aux lames de lumières qui terrassa ses ennemis en quelques secondes. Laury le regarda incrédule : </w:t>
      </w:r>
      <w:r>
        <w:rPr>
          <w:rFonts w:ascii="Times New Roman" w:hAnsi="Times New Roman" w:cs="Times New Roman"/>
        </w:rPr>
        <w:br/>
        <w:t>« Pourquoi je n’ai pas une épée comme ça ?</w:t>
      </w:r>
      <w:r>
        <w:rPr>
          <w:rFonts w:ascii="Times New Roman" w:hAnsi="Times New Roman" w:cs="Times New Roman"/>
        </w:rPr>
        <w:br/>
        <w:t>- Parce qu’elle est inutile contre votre ennemi ultime. »</w:t>
      </w:r>
      <w:r>
        <w:rPr>
          <w:rFonts w:ascii="Times New Roman" w:hAnsi="Times New Roman" w:cs="Times New Roman"/>
        </w:rPr>
        <w:br/>
        <w:t>Laury semblait déçue. Lethiel lui sourit et lui lança une des siennes. Elle l’attrapa en plein vol et rangea Léonis. Elle eut un sourire pour Lethiel et se lança dans la bataille. Il y avait tellement d’ennemis qu’elle ne se rendit même pas compte que Lethiel faiblissait : c’était un ange et sa présence ici était contre nature.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regarda sa sœur en volant au dessus de leurs compagnons. Elle avait le regard fixé sur l'horizon avec une pointe de tristesse. Il lui prit la main...*</w:t>
      </w:r>
      <w:r>
        <w:rPr>
          <w:rFonts w:ascii="Times New Roman" w:hAnsi="Times New Roman" w:cs="Times New Roman"/>
        </w:rPr>
        <w:br/>
      </w:r>
      <w:r>
        <w:rPr>
          <w:rFonts w:ascii="Times New Roman" w:hAnsi="Times New Roman" w:cs="Times New Roman"/>
        </w:rPr>
        <w:br/>
        <w:t>- Tu sembles prisonnière de tes pensées.</w:t>
      </w:r>
      <w:r>
        <w:rPr>
          <w:rFonts w:ascii="Times New Roman" w:hAnsi="Times New Roman" w:cs="Times New Roman"/>
        </w:rPr>
        <w:br/>
        <w:t>- Oui William... Elles me hantent...</w:t>
      </w:r>
      <w:r>
        <w:rPr>
          <w:rFonts w:ascii="Times New Roman" w:hAnsi="Times New Roman" w:cs="Times New Roman"/>
        </w:rPr>
        <w:br/>
        <w:t>- As tu parlé de ton destin funeste a Blitz ?</w:t>
      </w:r>
      <w:r>
        <w:rPr>
          <w:rFonts w:ascii="Times New Roman" w:hAnsi="Times New Roman" w:cs="Times New Roman"/>
        </w:rPr>
        <w:br/>
        <w:t>- Non. Il n'a pas besoin de savoir... Il serait accablé par la tristesse et pour le combat final, il doit avoir les idées claires.</w:t>
      </w:r>
      <w:r>
        <w:rPr>
          <w:rFonts w:ascii="Times New Roman" w:hAnsi="Times New Roman" w:cs="Times New Roman"/>
        </w:rPr>
        <w:br/>
        <w:t>- Je vois...</w:t>
      </w:r>
      <w:r>
        <w:rPr>
          <w:rFonts w:ascii="Times New Roman" w:hAnsi="Times New Roman" w:cs="Times New Roman"/>
        </w:rPr>
        <w:br/>
        <w:t>- Et toi avec Tatiana ?</w:t>
      </w:r>
      <w:r>
        <w:rPr>
          <w:rFonts w:ascii="Times New Roman" w:hAnsi="Times New Roman" w:cs="Times New Roman"/>
        </w:rPr>
        <w:br/>
        <w:t>- Comment ça avec Tatiana ?</w:t>
      </w:r>
      <w:r>
        <w:rPr>
          <w:rFonts w:ascii="Times New Roman" w:hAnsi="Times New Roman" w:cs="Times New Roman"/>
        </w:rPr>
        <w:br/>
        <w:t>- Mon frère, me prendrais tu pour une idiote ?</w:t>
      </w:r>
      <w:r>
        <w:rPr>
          <w:rFonts w:ascii="Times New Roman" w:hAnsi="Times New Roman" w:cs="Times New Roman"/>
        </w:rPr>
        <w:br/>
        <w:t>- Non... Et non je ne lui en ai pas parlé parce que de nous deux je suis celui qui a le plus de chance de vivre.</w:t>
      </w:r>
      <w:r>
        <w:rPr>
          <w:rFonts w:ascii="Times New Roman" w:hAnsi="Times New Roman" w:cs="Times New Roman"/>
        </w:rPr>
        <w:br/>
        <w:t>- Tu as raison.... Attend encore...</w:t>
      </w:r>
      <w:r>
        <w:rPr>
          <w:rFonts w:ascii="Times New Roman" w:hAnsi="Times New Roman" w:cs="Times New Roman"/>
        </w:rPr>
        <w:br/>
      </w:r>
      <w:r>
        <w:rPr>
          <w:rFonts w:ascii="Times New Roman" w:hAnsi="Times New Roman" w:cs="Times New Roman"/>
        </w:rPr>
        <w:br/>
        <w:t>*Elle lui sourit avant de se replonger dans ses idées. Ils fixèrent tous le lieux du combat qui approchait mais avec une certaine appréhension. Après tout, il manquait quelqu'un et ce n'était pas la même chose...*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faiblissait à mesure qu’ils avançaient dans les ténèbres, les ennemis étaient plus nombreux et plus puissants que jamais. Laury ne faiblissait pas, elle continuait inlassablement à se frayer un chemin à coup d’épée. Elle essayait de garder les idées claires mais sentait déjà le Mal faire son chemin dans son esprit. L’ange dut le sentir car il s’approcha d’elle et lui posa la main sur l’épaule.</w:t>
      </w:r>
      <w:r>
        <w:rPr>
          <w:rFonts w:ascii="Times New Roman" w:hAnsi="Times New Roman" w:cs="Times New Roman"/>
        </w:rPr>
        <w:br/>
        <w:t>« Penses à lui, se contenta-t-il de lui dire. »</w:t>
      </w:r>
      <w:r>
        <w:rPr>
          <w:rFonts w:ascii="Times New Roman" w:hAnsi="Times New Roman" w:cs="Times New Roman"/>
        </w:rPr>
        <w:br/>
        <w:t>Laury comprit parfaitement de qui il voulait parler et il est vrai que son cœur fut un peu soulagé, c’est alors qu’elle vit que Lethiel avait étrangement pâli.</w:t>
      </w:r>
      <w:r>
        <w:rPr>
          <w:rFonts w:ascii="Times New Roman" w:hAnsi="Times New Roman" w:cs="Times New Roman"/>
        </w:rPr>
        <w:br/>
        <w:t>« Tout va pour le mieux, s’enquit-elle ?</w:t>
      </w:r>
      <w:r>
        <w:rPr>
          <w:rFonts w:ascii="Times New Roman" w:hAnsi="Times New Roman" w:cs="Times New Roman"/>
        </w:rPr>
        <w:br/>
        <w:t>- Je pense que vous avez compris que je n’en reviendrai pas. Je vous mènerai au plus loin que je le puis mais si en chemin je vous perds, je ne tenterai rien, je vous renverrai directement à la lumière du soleil. »</w:t>
      </w:r>
      <w:r>
        <w:rPr>
          <w:rFonts w:ascii="Times New Roman" w:hAnsi="Times New Roman" w:cs="Times New Roman"/>
        </w:rPr>
        <w:br/>
        <w:t>Elle comprit alors qu’il ne la laisserait jamais achever sa tâche seule et elle le remercia intérieurement.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*Shadow était inquiet. Même si il ne pouvait plus accéder a son monde, il ressentait ses vibrations, les coups d'épées qui s'entrechoquaient. Il serra les dents et les poings très fort en pensant a Laury mais il était découragé. C'était à ses cotés qu'il voulait être... </w:t>
      </w:r>
      <w:r>
        <w:rPr>
          <w:rFonts w:ascii="Times New Roman" w:hAnsi="Times New Roman" w:cs="Times New Roman"/>
        </w:rPr>
        <w:br/>
        <w:t xml:space="preserve">Tatiana s'approcha rapidement de lui pour le secouer. Il la regarda a son tour avant de diriger son regard dans la même direction qu'elle. Un horizon noir de monstres se trouvaient devant eux. Il y en avait de toutes tailles... Ca allait des pygmées rugueux et répugnants aux créatures démoniaques d'une hauteur de plusieurs mètres avec une force et une agilité déconcertante en passant par des milliers de squelettes d'un pouvoir effrayant. </w:t>
      </w:r>
      <w:r>
        <w:rPr>
          <w:rFonts w:ascii="Times New Roman" w:hAnsi="Times New Roman" w:cs="Times New Roman"/>
        </w:rPr>
        <w:br/>
        <w:t>Un homme a cape rouge était placé devant cette armée de morts. Il la regardait et eu un petit sourire au coin des lèvres. Elle le regarda longuement et fit apparaître son sceptre dans un éclat de lumière avant de durcir son visage.*</w:t>
      </w:r>
      <w:r>
        <w:rPr>
          <w:rFonts w:ascii="Times New Roman" w:hAnsi="Times New Roman" w:cs="Times New Roman"/>
        </w:rPr>
        <w:br/>
      </w:r>
      <w:r>
        <w:rPr>
          <w:rFonts w:ascii="Times New Roman" w:hAnsi="Times New Roman" w:cs="Times New Roman"/>
        </w:rPr>
        <w:br/>
        <w:t>- Il est a moi !!</w:t>
      </w:r>
      <w:r>
        <w:rPr>
          <w:rFonts w:ascii="Times New Roman" w:hAnsi="Times New Roman" w:cs="Times New Roman"/>
        </w:rPr>
        <w:br/>
      </w:r>
      <w:r>
        <w:rPr>
          <w:rFonts w:ascii="Times New Roman" w:hAnsi="Times New Roman" w:cs="Times New Roman"/>
        </w:rPr>
        <w:br/>
        <w:t>*Cette phrase avait été dite d'une manière si froide et si emplie de haine, que même William n'osa rien dire et préféra s'éloigner. Il se plaça aux cotés de Blitz, Shadow et Tatiana. Ils avaient tous leurs armes en main et d'un cri grave il vola presque au sol pour foncer vers l'ennemi, les cavaliers, suivant son exemple. Les muscles des chevaux étaient tendus et ils galopaient rapidement sous les coups de talons de leurs propriétaires...*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armées démoniaques ne désemplissaient pas, elles étaient de plus en plus nombreuses. Laury et Lethiel avaient un mal fou à avancer à présent et l’ange songeait de plus en plus à faire demi-tour et partir mais Laury était mue par une force surnaturelle, Lethiel avait beau lui répéter qu’elle ne devait pas basculer, elle savait qu’elle longeait la frontière invisible entre le Bien de le Mal. Lethiel hurla quand il fut touché, Laury voulu lui porter secours mais son adversaire apparut alors. Une ombre grande et charismatique : le mauvais côté de Shadow. Elle lança l’arme de lumière à son propriétaire et sortit Léonis. Elle empoigna fermement la garde et fondit sur ses ennemis. Lethiel restait en retrait, il semblait s’en vouloir de ne pas plus intervenir. Il se mit alors à psalmodier, non seulement pour rester encore un peu en vie mais surtout pour soutenir Laury.</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ressentait la rage de Laury en lui. Il regardait William qui avait engagé le combat en fonçant sur un géant. Ce dernier d'un coup de poing projeta l'ange sur le sol une dizaine de mètres plus loin. Will se redressa et cracha un peu de sang avant de revenir a la charge. Tatiana avec ses deux épées, les faisaient fendre l'air avant de toucher ses adversaires. Quant a Ciria elle se retrouva nez a nez avec le démon a l'aura puissante qu'elle avait ressentit étant jeune, avant que leur voyage commence. Elle porta d'ailleurs le premier coup en l'aveuglant avec sa lumière...</w:t>
      </w:r>
      <w:r>
        <w:rPr>
          <w:rFonts w:ascii="Times New Roman" w:hAnsi="Times New Roman" w:cs="Times New Roman"/>
        </w:rPr>
        <w:br/>
      </w:r>
      <w:r>
        <w:rPr>
          <w:rFonts w:ascii="Times New Roman" w:hAnsi="Times New Roman" w:cs="Times New Roman"/>
        </w:rPr>
        <w:br/>
        <w:t>Lorsque William terrassa son ennemi mais sans grande facilité, Shadow s'approcha de lui.*</w:t>
      </w:r>
      <w:r>
        <w:rPr>
          <w:rFonts w:ascii="Times New Roman" w:hAnsi="Times New Roman" w:cs="Times New Roman"/>
        </w:rPr>
        <w:br/>
      </w:r>
      <w:r>
        <w:rPr>
          <w:rFonts w:ascii="Times New Roman" w:hAnsi="Times New Roman" w:cs="Times New Roman"/>
        </w:rPr>
        <w:br/>
        <w:t>- Pourrais tu jeter un oeil aux enfers ?</w:t>
      </w:r>
      <w:r>
        <w:rPr>
          <w:rFonts w:ascii="Times New Roman" w:hAnsi="Times New Roman" w:cs="Times New Roman"/>
        </w:rPr>
        <w:br/>
        <w:t>- Shadow se n'est pas le moment !!</w:t>
      </w:r>
      <w:r>
        <w:rPr>
          <w:rFonts w:ascii="Times New Roman" w:hAnsi="Times New Roman" w:cs="Times New Roman"/>
        </w:rPr>
        <w:br/>
        <w:t>- S'il te plait !! Je sens qu'elle se bat contre moi...</w:t>
      </w:r>
      <w:r>
        <w:rPr>
          <w:rFonts w:ascii="Times New Roman" w:hAnsi="Times New Roman" w:cs="Times New Roman"/>
        </w:rPr>
        <w:br/>
        <w:t>- Contre toi ?</w:t>
      </w:r>
      <w:r>
        <w:rPr>
          <w:rFonts w:ascii="Times New Roman" w:hAnsi="Times New Roman" w:cs="Times New Roman"/>
        </w:rPr>
        <w:br/>
        <w:t>- Je t'en prie !!</w:t>
      </w:r>
      <w:r>
        <w:rPr>
          <w:rFonts w:ascii="Times New Roman" w:hAnsi="Times New Roman" w:cs="Times New Roman"/>
        </w:rPr>
        <w:br/>
        <w:t>- Très bien très bien...</w:t>
      </w:r>
      <w:r>
        <w:rPr>
          <w:rFonts w:ascii="Times New Roman" w:hAnsi="Times New Roman" w:cs="Times New Roman"/>
        </w:rPr>
        <w:br/>
      </w:r>
      <w:r>
        <w:rPr>
          <w:rFonts w:ascii="Times New Roman" w:hAnsi="Times New Roman" w:cs="Times New Roman"/>
        </w:rPr>
        <w:br/>
        <w:t>*William ragea de louper le début de la guerre mais se matérialisa dans les Ténèbres et semblait se ressourcer. Il sourit puis reconnut en bas Laury se battre avec Shadow mais bien son coté maléfique. Il la regarda...*</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sourit en la voyant s’approcher. Il fit un signe de la main et Laury fut emportée à une sorte de plate-forme. Il s’y matérialisa quelques instants plus tard. Il sortit de nulle part une longue épée dont la lame était complètement noire. Laury sentit son cœur s’emballer quand il porta la première attaque. Elle recula sous la puissance. Quelque chose au fond d’elle la faisait jubiler, elle allait enfin avoir le plus beau combat de sa vie. Elle envoya une pensée au Shadow qui l’attendait à la lumière et fondit sur l’autre, redoublant de coups puissants. Il était préférable de se concentrer sur le combat et uniquement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observa le combat entre Laury et Dark Shadow... Il n'avait pas envie d'intervenir et en voyant le regard de la jeune femme, ça lui donna une raison de plus. Il sourit avant de disparaître et réapparaître sur le champ de bataille. Il eu le temps de faire une roulade sur la droite pour éviter une flèche enflammée. Il se redressa rapidement, passa une main dans ses cheveux courts avant de lancer une boule d'énergie noire sur celui qui avait oser le prendre pour cible. Tatiana se défendait bien et jetait un oeil par moment a Blitz qui semblait bizarre. Il combattait mais sans y mettre toutes ses forces...*</w:t>
      </w:r>
      <w:r>
        <w:rPr>
          <w:rFonts w:ascii="Times New Roman" w:hAnsi="Times New Roman" w:cs="Times New Roman"/>
        </w:rPr>
        <w:br/>
      </w:r>
      <w:r>
        <w:rPr>
          <w:rFonts w:ascii="Times New Roman" w:hAnsi="Times New Roman" w:cs="Times New Roman"/>
        </w:rPr>
        <w:br/>
        <w:t>*Ciria et l'homme en rouge se battait dans une dimension supérieure. Ils avaient tous deux des pouvoirs fantastique et il était dur de les départager. Ciria attaquait avec sa magie blanche et l'homme avec sa magie noire. Mais ce qu'il devait arriver, arriva... Il utilisa des incantations et grâce a un pinceau bien étrange, réussi a lui peintre des lettres de malédictions sur une des ailes droites. Elle sentit son pouvoir diminuer d'un seul coup et elle ressentait l'encre s'infiltrer dans ses plumes pour ensuite se diriger vers ses veines. Elle le regarda méchamment et recommença l'attaque mais il avait maintenant une longueur d'avance...*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 battait comme une démente mais son adversaire était visiblement beaucoup plus puissant qu’elle, il s’amusait à parer les coups avec une facilité inquiétante. Il se mit alors à  ricaner et la força à prendre sa place par un jeu d’épées bien étudié. Laury avait alors une vue plongeant sur le combat qu’il y avait en contre bas. Lethiel ne tenait plus, elle le vit tomber. Elle ressentit alors une énorme douleur, son ennemi se jouait d’elle. Elle refoula sa peine et redouble d’efforts. Elle ne devait pas flancher, elle devait le vaincre. Elle assura une nouvelle fois sa garde, c’est à ce moment que son adversaire se mit à attaquer réellement. Laury en fut surprise, elle para comme elle put mais ne put éviter le dernier coup. La lame s’enfonça brièvement dans son bras, lui arrachant une grimace de douleur.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s'était "connecté" au monde souterrain et ressentait la faiblesse de Laury. Shadow n'arrêtait pas de le regarder mais l'ange ne put s'empêcher de sourire comme si tout allait bien. Il ne pouvait pas lui dire... William s'amusait a éliminer les géants de toutes espèces et de toutes laideurs en leurs balançant des sortes de bombes d'énergie dont lui seul avait le secret. Il jeta un oeil a Ciria qui semblait en difficulté mais si il intervenait, elle le tuerai de ses propres mains... Il se concentra alors sur la bataille qui faisait rage.</w:t>
      </w:r>
      <w:r>
        <w:rPr>
          <w:rFonts w:ascii="Times New Roman" w:hAnsi="Times New Roman" w:cs="Times New Roman"/>
        </w:rPr>
        <w:br/>
        <w:t>Tatiana achevait un des démons quand elle vit un squelette arriver derrière Blitz qui semblait vraiment ailleurs. Elle bondit sur lui pour le faire tomber sur le sol et recevoir a sa place un coup d'épée au niveau de la jambe. L'Amazone hurla de douleur mais surtout de colère et élimina d'un coup sec l'ennemi. Elle se redressa en regardant le soldat.*</w:t>
      </w:r>
      <w:r>
        <w:rPr>
          <w:rFonts w:ascii="Times New Roman" w:hAnsi="Times New Roman" w:cs="Times New Roman"/>
        </w:rPr>
        <w:br/>
      </w:r>
      <w:r>
        <w:rPr>
          <w:rFonts w:ascii="Times New Roman" w:hAnsi="Times New Roman" w:cs="Times New Roman"/>
        </w:rPr>
        <w:br/>
        <w:t>- Reprend toi !!! Tu veux te faire tuer ou quoi ?</w:t>
      </w:r>
      <w:r>
        <w:rPr>
          <w:rFonts w:ascii="Times New Roman" w:hAnsi="Times New Roman" w:cs="Times New Roman"/>
        </w:rPr>
        <w:br/>
      </w:r>
      <w:r>
        <w:rPr>
          <w:rFonts w:ascii="Times New Roman" w:hAnsi="Times New Roman" w:cs="Times New Roman"/>
        </w:rPr>
        <w:br/>
        <w:t>*Elle retourna ensuite au combat avec un handicap mais dont il faudrait qu'elle s'en accommode. Ciria perdait de plus en plus ses forces. Il ne lui restait plus que deux ailes intacte et avait la peau noircie par endroit du au mal qui coulait dans ses veines et qui la détruisait en fur et a mesure. Elle réussi malgré tout a blesser son adversaire au niveau du bras droit, assez pour qu'il ne puisse plus s'en servir...*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faiblissait visiblement sous les coups de son adversaire, en son âme, elle savait qu’il fallait qu’elle se reprenne mais la voix de Lethiel martelait dans sa tête qu’elle ne devait pas plonger. Elle sentit soudain une violente douleur au niveau du ventre. Elle tituba, Shadow venait de lui enfoncer son épée jusqu’à la garde. Il eut un sourire sadique et la retira brusquement. Laury se sentit alors partir, elle lâcha son arme qui tomba au sol avec un son mat. Elle regarda ses mains, couvertes de son propre sang. Elle vit le monde autour d’elle défaillir. Elle allait tomber quand soudain, une chaleur l’envahis, le sang diminua, la plaie disparut même. Son adversaire en fut étonné mais Laury avait compris, Lethiel venait de la sauver. Elle n’eut même pas un regard pour lui mais le remercia intérieurement. Elle plongea pour reprendre son arme et offrit une magistral estoc à son adversaire. Elle le toucha à la jambe. Elle reprenait enfin confiance en elle, elle gagnerait.</w:t>
      </w:r>
      <w:r>
        <w:rPr>
          <w:rFonts w:ascii="Times New Roman" w:hAnsi="Times New Roman" w:cs="Times New Roman"/>
        </w:rPr>
        <w:br/>
      </w:r>
      <w:r>
        <w:rPr>
          <w:rFonts w:ascii="Times New Roman" w:hAnsi="Times New Roman" w:cs="Times New Roman"/>
        </w:rPr>
        <w:br/>
        <w:t>Blitz était dans un état second, il se battait sans cœur, sans âme, il ne cessait de regarder Ciria, conscient qu’elle allait mourir. Il ne savait pas pourquoi il pensait ça mais quelque chose au fond de lui, lui disait qu’il la perdait déjà. Le sol trembla soudain et quelques uns de ses adversaires tombèrent au sol, raides morts. Il ne comprit pas ce qu’il s’était passé. Il sentit soudain, une chaleur l’envahir et une voix résonna dans sa tête, il la reconnut sur le champ. La voix de Laury lui susurra quelque chose et il retrouva instantanément le sourire. Il fit un signe d’approbation de la tête et une lueur de détermination s’illumina dans son regard. Il resserra la garde de son épée et fondit dans la foule avec une vigueur retrouvée.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*William soupirait, Shadow n'était visiblement pas bien et encore moins rassuré. Cependant il le laissa car l'ange devait absolument éliminer les monstres les plus dangereux avant qu'un de leurs compagnons ne soient tués. </w:t>
      </w:r>
      <w:r>
        <w:rPr>
          <w:rFonts w:ascii="Times New Roman" w:hAnsi="Times New Roman" w:cs="Times New Roman"/>
        </w:rPr>
        <w:br/>
        <w:t>Tatiana elle, sourit de bon cœur en voyant Blitz reprendre du poil de la bête. Elle s'étonna de cette vigueur soudaine mais elle en était ravie. Surtout qu'elle commençait a faiblir avec sa plaie ouverte et le nombre écrasant des démons...*</w:t>
      </w:r>
      <w:r>
        <w:rPr>
          <w:rFonts w:ascii="Times New Roman" w:hAnsi="Times New Roman" w:cs="Times New Roman"/>
        </w:rPr>
        <w:br/>
      </w:r>
      <w:r>
        <w:rPr>
          <w:rFonts w:ascii="Times New Roman" w:hAnsi="Times New Roman" w:cs="Times New Roman"/>
        </w:rPr>
        <w:br/>
        <w:t>*Ciria continuait d'attaquer mais de moins en moins fort. Son adversaire était tenace et il avait des pouvoirs que même elle n'en connaissait pas l'existence. Elle le regarda, tenta de cerner le personnage mais rien n'y fit. On croirait que c'était le diable lui même. Elle tenta malgré tout de se donner a fond dans le combat... Il s'approcha a un certain moment avec une telle rapidité qu'elle en resta figée et d'un revers de la main la gifla si fort, qu'elle lâcha son sceptre et s'écrasa au sol, créant un cratère avec la violence du choc. William entendit le bruit et se retourna avec des grands yeux, remarquant que c'était sa sœur qui était au sol entouré d'une masse de poussière impressionnante.*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Galvanisée par le fait qu’elle avait touché son adversaire, Laury redoublait d’effort, elle parvint à la blesser à plusieurs reprises. Elle venait de lui faire une profonde entaille dans le bras quand Shadow la fit à nouveau se retourner vers l’enfer. Les démons avaient le dessus sur Lethiel et ne cessait de le blesser, plus pour s’amuser que pour le tuer. Ils prenaient un malin plaisir à le faire souffrir. Laury se sentit trembler, elle lança un regard froid vers son adversaire. Elle hurla toute sa colère et fondit sur lui avec une puissance qu’elle n’imaginait même pas. Elle frappait sans relâche de plus en plus fort. Son adversaire fut rapidement emporté par tant de haine. D’un revers d’épée, il se trouva au sol, la lame de Laury sous la gorge. Il leva des yeux effrayés vers elle.</w:t>
      </w:r>
      <w:r>
        <w:rPr>
          <w:rFonts w:ascii="Times New Roman" w:hAnsi="Times New Roman" w:cs="Times New Roman"/>
        </w:rPr>
        <w:br/>
        <w:t>« Laury, tu ne vas pas me tuer quand même. Tu ne vas pas me tuer comme tu as tué Léandre. »</w:t>
      </w:r>
      <w:r>
        <w:rPr>
          <w:rFonts w:ascii="Times New Roman" w:hAnsi="Times New Roman" w:cs="Times New Roman"/>
        </w:rPr>
        <w:br/>
        <w:t>Son adversaire jouait sur la corde sensible. Elle le regarda sans aucune pitié dans le regard. D’un geste leste elle lui ôta la vie. Elle sentit un poids se lever de son cœur, elle tourna les yeux vers Lethiel, il souffrait le martyr. Elle fit un pas vers lui pour l’aider quand elle entendit sa voix résonner dans sa tête.</w:t>
      </w:r>
      <w:r>
        <w:rPr>
          <w:rFonts w:ascii="Times New Roman" w:hAnsi="Times New Roman" w:cs="Times New Roman"/>
        </w:rPr>
        <w:br/>
        <w:t>« Tu as fait ta part du contrat, je fais à présent la mienne. Adieu Laureley. »</w:t>
      </w:r>
      <w:r>
        <w:rPr>
          <w:rFonts w:ascii="Times New Roman" w:hAnsi="Times New Roman" w:cs="Times New Roman"/>
        </w:rPr>
        <w:br/>
        <w:t>Une lumière aveuglante l’enveloppa et quand elle se dissipa, elle était à quelques pas d’un champ de bataille. Elle sentit les larmes lui venir et tomba à genoux en hurlant sa douleur.</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 frayait un chemin d'une manière inlassable sans trop prendre gout au combat. Il voyageait parmi les démons en les tuant mais ce fut William qui ressentit la présence de Laury revenir sur terre. Il la vit plus loin en arrière et elle semblait abbatue. Cependant, sa sœur était dans un état beaucoup plus critique. Cette dernière se releva en prenant son temps car les blessures lui procurait une douleur inimaginable. L'homme la regarda en riant car il croyait être sur le point de gagner. Mais Ciria n'avait pas dit son dernier mot et en se redressant, elle lança un regard a son frère qui en fut saisit et baissa les yeux. Elle allait utiliser sa dernière arme... L'homme en rouge se demandait ce qu'il pouvait bien se passer...*</w:t>
      </w:r>
      <w:r>
        <w:rPr>
          <w:rFonts w:ascii="Times New Roman" w:hAnsi="Times New Roman" w:cs="Times New Roman"/>
        </w:rPr>
        <w:br/>
      </w:r>
      <w:r>
        <w:rPr>
          <w:rFonts w:ascii="Times New Roman" w:hAnsi="Times New Roman" w:cs="Times New Roman"/>
        </w:rPr>
        <w:br/>
        <w:t>- Alors Princesse, tu dis adieu a tes amis ? Je veux bien te laisser quelques minutes, ta mort ne sera plus qu'intéressante.</w:t>
      </w:r>
      <w:r>
        <w:rPr>
          <w:rFonts w:ascii="Times New Roman" w:hAnsi="Times New Roman" w:cs="Times New Roman"/>
        </w:rPr>
        <w:br/>
      </w:r>
      <w:r>
        <w:rPr>
          <w:rFonts w:ascii="Times New Roman" w:hAnsi="Times New Roman" w:cs="Times New Roman"/>
        </w:rPr>
        <w:br/>
        <w:t>*Ciria le regarda et avança vers lui doucement. Progressivement, son aura augmentait et le poison dans ses ailes disparaissait. Elle reprit son sceptre et le fit briller également. Toute son énergie, son âme, son esprit ne faisaient plus qu'un pour l'attaque final. Il fallait rayer ce Mal afin de préserver la paix...*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vit Laury revenir sur terre, il eut un sourire ravi, ça voulait dire qu’elle avait gagné. Il le raval bien vite, elle hurlait de douleur. Il négligea le combat et accourut la voir.</w:t>
      </w:r>
      <w:r>
        <w:rPr>
          <w:rFonts w:ascii="Times New Roman" w:hAnsi="Times New Roman" w:cs="Times New Roman"/>
        </w:rPr>
        <w:br/>
        <w:t>« Qu’est ce qu’il se passe ? »</w:t>
      </w:r>
      <w:r>
        <w:rPr>
          <w:rFonts w:ascii="Times New Roman" w:hAnsi="Times New Roman" w:cs="Times New Roman"/>
        </w:rPr>
        <w:br/>
        <w:t>Elle semblait au moins aussi perdue que la première fois qu’elle en était revenue. Soudain, une lueur étrange passa devant ses yeux, Laury se redressa machinalement et regarda Blitz.</w:t>
      </w:r>
      <w:r>
        <w:rPr>
          <w:rFonts w:ascii="Times New Roman" w:hAnsi="Times New Roman" w:cs="Times New Roman"/>
        </w:rPr>
        <w:br/>
        <w:t>« Quoi qu’il arrive, ne meure pas. La fin que je te prévoies sera la plus belle mais il faut que tu restes en vie. »</w:t>
      </w:r>
      <w:r>
        <w:rPr>
          <w:rFonts w:ascii="Times New Roman" w:hAnsi="Times New Roman" w:cs="Times New Roman"/>
        </w:rPr>
        <w:br/>
        <w:t>Elle lui adressa un sourire étrange et marcha doucement vers la bataille. Elle observa le lieu où se trouvait Shadow et convergea jusqu’à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convergea vers sa sœur.*</w:t>
      </w:r>
      <w:r>
        <w:rPr>
          <w:rFonts w:ascii="Times New Roman" w:hAnsi="Times New Roman" w:cs="Times New Roman"/>
        </w:rPr>
        <w:br/>
      </w:r>
      <w:r>
        <w:rPr>
          <w:rFonts w:ascii="Times New Roman" w:hAnsi="Times New Roman" w:cs="Times New Roman"/>
        </w:rPr>
        <w:br/>
        <w:t>- Non pas maintenant ! On a encore besoin de toi...</w:t>
      </w:r>
      <w:r>
        <w:rPr>
          <w:rFonts w:ascii="Times New Roman" w:hAnsi="Times New Roman" w:cs="Times New Roman"/>
        </w:rPr>
        <w:br/>
        <w:t>- Je n'ai pas le choix William... N'oublie pas ce que nous sommes...</w:t>
      </w:r>
      <w:r>
        <w:rPr>
          <w:rFonts w:ascii="Times New Roman" w:hAnsi="Times New Roman" w:cs="Times New Roman"/>
        </w:rPr>
        <w:br/>
        <w:t>- Mais Ciria, je...</w:t>
      </w:r>
      <w:r>
        <w:rPr>
          <w:rFonts w:ascii="Times New Roman" w:hAnsi="Times New Roman" w:cs="Times New Roman"/>
        </w:rPr>
        <w:br/>
      </w:r>
      <w:r>
        <w:rPr>
          <w:rFonts w:ascii="Times New Roman" w:hAnsi="Times New Roman" w:cs="Times New Roman"/>
        </w:rPr>
        <w:br/>
        <w:t>*Elle lui posa son doigt sur ses lèvres afin qu'il ne puisse achever sa phrase. Elle reprit alors son regard sévère et s'envola en direction du Mal...</w:t>
      </w:r>
      <w:r>
        <w:rPr>
          <w:rFonts w:ascii="Times New Roman" w:hAnsi="Times New Roman" w:cs="Times New Roman"/>
        </w:rPr>
        <w:br/>
      </w:r>
      <w:r>
        <w:rPr>
          <w:rFonts w:ascii="Times New Roman" w:hAnsi="Times New Roman" w:cs="Times New Roman"/>
        </w:rPr>
        <w:br/>
        <w:t>Pendant ce temps Shadow avançait sans faite attention a se qui l'entourait. Il du arrêter a un moment car du sang gicla dans ses yeux et il du essuyer son visage pour pouvoir retrouver la vue. Lorsqu'il se retourna, il se trouva nez a nez avec Laury. Il en fut tellement surpris qu'il resta muet...*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 y avait une étrange détermination dans le regard de Laury, c’était comme si elle n’avait pas vu l’expression de surprise de Shadow. Elle lui posa une main sur l’épaule, comme s’il n’étaient pas au beau milieu d’une bataille.</w:t>
      </w:r>
      <w:r>
        <w:rPr>
          <w:rFonts w:ascii="Times New Roman" w:hAnsi="Times New Roman" w:cs="Times New Roman"/>
        </w:rPr>
        <w:br/>
        <w:t>« Va chercher ton père, dit-elle d’une voix impérieuse, il est resté là bas, descends, vas le chercher. »</w:t>
      </w:r>
      <w:r>
        <w:rPr>
          <w:rFonts w:ascii="Times New Roman" w:hAnsi="Times New Roman" w:cs="Times New Roman"/>
        </w:rPr>
        <w:br/>
      </w:r>
      <w:r>
        <w:rPr>
          <w:rFonts w:ascii="Times New Roman" w:hAnsi="Times New Roman" w:cs="Times New Roman"/>
        </w:rPr>
        <w:br/>
        <w:t>Blitz voyait bien ce que Ciria faisait, il savait qu’elle ne tarderait pas à partir mais au fond de lui, il croyait en ce que Laury lui avait dit, il fallait qu’il reste en vie jusqu’à la fin de la bataille. Il refoula la peine qui montait en lui, il ignorait comment il vivrait la mort de Ciria mais il ne devait pas désespérer.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Va chercher ton père, dit-elle d’une voix impérieuse, il est resté là bas, descends, vas le chercher. </w:t>
      </w:r>
      <w:r>
        <w:rPr>
          <w:rFonts w:ascii="Times New Roman" w:hAnsi="Times New Roman" w:cs="Times New Roman"/>
        </w:rPr>
        <w:br/>
      </w:r>
      <w:r>
        <w:rPr>
          <w:rFonts w:ascii="Times New Roman" w:hAnsi="Times New Roman" w:cs="Times New Roman"/>
        </w:rPr>
        <w:br/>
        <w:t>*La colère revint au nom de son père. Il était furieux contre lui et en plus aller le chercher ? c'était hors de question, et il retourna immédiatement au niveau des démons pour se défouler.*</w:t>
      </w:r>
      <w:r>
        <w:rPr>
          <w:rFonts w:ascii="Times New Roman" w:hAnsi="Times New Roman" w:cs="Times New Roman"/>
        </w:rPr>
        <w:br/>
      </w:r>
      <w:r>
        <w:rPr>
          <w:rFonts w:ascii="Times New Roman" w:hAnsi="Times New Roman" w:cs="Times New Roman"/>
        </w:rPr>
        <w:br/>
        <w:t xml:space="preserve">*Tatiana vit Ciria et dans son regard, elle pu lire un adieu ce qui la rendit discrète. Une lame la traversa au niveau du cœur et y resta logée. L'Amazone resta un moment debout avant de s'effondrer, face contre terre, une marre de sang sous son corps de guerrière. </w:t>
      </w:r>
      <w:r>
        <w:rPr>
          <w:rFonts w:ascii="Times New Roman" w:hAnsi="Times New Roman" w:cs="Times New Roman"/>
        </w:rPr>
        <w:br/>
        <w:t>William quant a lui élimina les derniers géants encore vivant avec les yeux baigné de larmes.</w:t>
      </w:r>
      <w:r>
        <w:rPr>
          <w:rFonts w:ascii="Times New Roman" w:hAnsi="Times New Roman" w:cs="Times New Roman"/>
        </w:rPr>
        <w:br/>
        <w:t>Ciria se transforma en énergie pure et fonça sur son ennemi pour être aspirée par celui ci. Ciria disparut et le silence s'installa... Le démon ricana si fort de sa victoire, que toutes les créatures se réjouirent... Mais Ciria, ne venait seulement que de commencer son plan...*</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sentit la colère l’emporter quand Shadow s’éloigna. Elle le rattrapa vivement.</w:t>
      </w:r>
      <w:r>
        <w:rPr>
          <w:rFonts w:ascii="Times New Roman" w:hAnsi="Times New Roman" w:cs="Times New Roman"/>
        </w:rPr>
        <w:br/>
        <w:t xml:space="preserve">«  Cesses de faire l’enfant, hurla-t-elle, il a été loyal jusqu’au bout, il m’a même sauvé la vie. Ce qu’il est entrain de subir à présent, je ne le souhaiterais à personne, même à mon pire ennemi. Vas le chercher… </w:t>
      </w:r>
      <w:r>
        <w:rPr>
          <w:rFonts w:ascii="Times New Roman" w:hAnsi="Times New Roman" w:cs="Times New Roman"/>
          <w:lang w:val="nl-NL"/>
        </w:rPr>
        <w:t>S’il te plaît. »</w:t>
      </w:r>
      <w:r>
        <w:rPr>
          <w:rFonts w:ascii="Times New Roman" w:hAnsi="Times New Roman" w:cs="Times New Roman"/>
          <w:lang w:val="nl-NL"/>
        </w:rPr>
        <w:br/>
      </w:r>
      <w:r>
        <w:rPr>
          <w:rFonts w:ascii="Times New Roman" w:hAnsi="Times New Roman" w:cs="Times New Roman"/>
        </w:rPr>
        <w:t>Elle sentait les larmes lui venir, elle se fit la promesse que s’il ne faisait rien, elle trouverait le moyen d’y aller elle-même, quitte à ne jamais en revenir.</w:t>
      </w:r>
      <w:r>
        <w:rPr>
          <w:rFonts w:ascii="Times New Roman" w:hAnsi="Times New Roman" w:cs="Times New Roman"/>
        </w:rPr>
        <w:br/>
      </w:r>
      <w:r>
        <w:rPr>
          <w:rFonts w:ascii="Times New Roman" w:hAnsi="Times New Roman" w:cs="Times New Roman"/>
        </w:rPr>
        <w:br/>
        <w:t>Blitz vit disparaître Ciria avec un immense pincement au cœur, il ne put refouler ses larmes et transforma sa peine en colère. Il redoubla d’efforts pour éradiquer tout ce qui passait à sa portée. Rien ne pouvait à présent l’arrêter.</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le rattrapa et c'est aussi de la colère qu'il lu dans ses yeux.*</w:t>
      </w:r>
      <w:r>
        <w:rPr>
          <w:rFonts w:ascii="Times New Roman" w:hAnsi="Times New Roman" w:cs="Times New Roman"/>
        </w:rPr>
        <w:br/>
      </w:r>
      <w:r>
        <w:rPr>
          <w:rFonts w:ascii="Times New Roman" w:hAnsi="Times New Roman" w:cs="Times New Roman"/>
        </w:rPr>
        <w:br/>
        <w:t>- Cesses de faire l’enfant, hurla-t-elle, il a été loyal jusqu’au bout, il m’a même sauvé la vie. Ce qu’il est entrain de subir à présent, je ne le souhaiterais à personne, même à mon pire ennemi. Vas le chercher… S’il te plaît.</w:t>
      </w:r>
      <w:r>
        <w:rPr>
          <w:rFonts w:ascii="Times New Roman" w:hAnsi="Times New Roman" w:cs="Times New Roman"/>
        </w:rPr>
        <w:br/>
        <w:t>- C'est bien parce que c'est toi !!!</w:t>
      </w:r>
      <w:r>
        <w:rPr>
          <w:rFonts w:ascii="Times New Roman" w:hAnsi="Times New Roman" w:cs="Times New Roman"/>
        </w:rPr>
        <w:br/>
      </w:r>
      <w:r>
        <w:rPr>
          <w:rFonts w:ascii="Times New Roman" w:hAnsi="Times New Roman" w:cs="Times New Roman"/>
        </w:rPr>
        <w:br/>
        <w:t>*Il ragea mais s'exécuta et traversa sa pierre noire pour se retrouver sur son domaine. Même si il aimait être a la lumière, cet endroit lui manquait beaucoup. Il vit alors son père qui croulait sous les coups des démons. Lorsque ces derniers virent Shadow arriver, tous reculèrent d'un seul coup. C'est alors que le jeune homme se déchaîna.*</w:t>
      </w:r>
      <w:r>
        <w:rPr>
          <w:rFonts w:ascii="Times New Roman" w:hAnsi="Times New Roman" w:cs="Times New Roman"/>
        </w:rPr>
        <w:br/>
      </w:r>
      <w:r>
        <w:rPr>
          <w:rFonts w:ascii="Times New Roman" w:hAnsi="Times New Roman" w:cs="Times New Roman"/>
        </w:rPr>
        <w:br/>
        <w:t>- Vous n'avez rien a faire sur mes terres !!!</w:t>
      </w:r>
      <w:r>
        <w:rPr>
          <w:rFonts w:ascii="Times New Roman" w:hAnsi="Times New Roman" w:cs="Times New Roman"/>
        </w:rPr>
        <w:br/>
      </w:r>
      <w:r>
        <w:rPr>
          <w:rFonts w:ascii="Times New Roman" w:hAnsi="Times New Roman" w:cs="Times New Roman"/>
        </w:rPr>
        <w:br/>
        <w:t>*La terre trembla et des créatures de Shadow s'empara d'eux. Un peu après, il s'approcha de son père et l'aida a se relever.*</w:t>
      </w:r>
      <w:r>
        <w:rPr>
          <w:rFonts w:ascii="Times New Roman" w:hAnsi="Times New Roman" w:cs="Times New Roman"/>
        </w:rPr>
        <w:br/>
      </w:r>
      <w:r>
        <w:rPr>
          <w:rFonts w:ascii="Times New Roman" w:hAnsi="Times New Roman" w:cs="Times New Roman"/>
        </w:rPr>
        <w:br/>
        <w:t>- Je ne t'aide que parce que tu as ramené Laury... Ne crois pas que ca va en devenir une habitude...</w:t>
      </w:r>
      <w:r>
        <w:rPr>
          <w:rFonts w:ascii="Times New Roman" w:hAnsi="Times New Roman" w:cs="Times New Roman"/>
        </w:rPr>
        <w:br/>
      </w:r>
      <w:r>
        <w:rPr>
          <w:rFonts w:ascii="Times New Roman" w:hAnsi="Times New Roman" w:cs="Times New Roman"/>
        </w:rPr>
        <w:br/>
        <w:t>*Il le ramena près de son manoir et créa avec ses pierres un cercle d'envoûtement comme celui qu'il avait utilisé lorsqu'il avait parlé a Ciria. Cette énergie était un peu différente car elle régénérait la puissance des anges. Shadow y déposa son père au centre et se recula pour être en dehors...*</w:t>
      </w:r>
      <w:r>
        <w:rPr>
          <w:rFonts w:ascii="Times New Roman" w:hAnsi="Times New Roman" w:cs="Times New Roman"/>
        </w:rPr>
        <w:br/>
      </w:r>
      <w:r>
        <w:rPr>
          <w:rFonts w:ascii="Times New Roman" w:hAnsi="Times New Roman" w:cs="Times New Roman"/>
        </w:rPr>
        <w:br/>
        <w:t>*Ciria réveilla son pouvoir et l'homme en rouge se plaignit de douleurs partout. Une chaleur intense déferlait en lui et déchiquetait sa peau. Ciria fit exploser son aura et le Mal fut terrassé sous la puissance angélique de la jeune femme. C'est alors que l'ange disparut et William ne ressentit plus sa sœur. Il tourna son regard vers l'endroit ou ne se tenait plus qu'un tas de cendres et une poussière brillante a la place des deux combattants. Il du faire un effort surhumain pour ne pas se laisser aller... Sa sœur venait de mourir...*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Shadow disparut, Laury eut un sourire de soulagement mais ce dernier s’effaça rapidement. Observant le ciel, elle comprit que Ciria était partie. Elle sentit les larmes lui monter. Elle se releva doucement et brandit Léonis. Elle murmura :</w:t>
      </w:r>
      <w:r>
        <w:rPr>
          <w:rFonts w:ascii="Times New Roman" w:hAnsi="Times New Roman" w:cs="Times New Roman"/>
        </w:rPr>
        <w:br/>
        <w:t>« Pour Ciria. »</w:t>
      </w:r>
      <w:r>
        <w:rPr>
          <w:rFonts w:ascii="Times New Roman" w:hAnsi="Times New Roman" w:cs="Times New Roman"/>
        </w:rPr>
        <w:br/>
        <w:t>Et se lança dans la bataille avec un cri de rage. Elle le tenait pas de retenir ses larmes. Elle vit son frère d’armes à quelques pas de lui, elle s’en approcha.</w:t>
      </w:r>
      <w:r>
        <w:rPr>
          <w:rFonts w:ascii="Times New Roman" w:hAnsi="Times New Roman" w:cs="Times New Roman"/>
        </w:rPr>
        <w:br/>
        <w:t>« Soit courageux, mon frère, lui dit-elle. »</w:t>
      </w:r>
      <w:r>
        <w:rPr>
          <w:rFonts w:ascii="Times New Roman" w:hAnsi="Times New Roman" w:cs="Times New Roman"/>
        </w:rPr>
        <w:br/>
        <w:t>Mais voyant la détermination de l’homme, elle sut qu’il resterait en vie jusqu’au bout.</w:t>
      </w:r>
      <w:r>
        <w:rPr>
          <w:rFonts w:ascii="Times New Roman" w:hAnsi="Times New Roman" w:cs="Times New Roman"/>
        </w:rPr>
        <w:br/>
      </w:r>
      <w:r>
        <w:rPr>
          <w:rFonts w:ascii="Times New Roman" w:hAnsi="Times New Roman" w:cs="Times New Roman"/>
        </w:rPr>
        <w:br/>
        <w:t>Lethiel sombrait doucement, jamais il n’avait eu aussi mal, il sentait la mort rôder autour de lui et soudain, il apparut. Au début, il a cru que Laury s’était trompée et qu’elle n’avait pas terrassé son ennemi mais quand Shadow convergea vers lui, la joie envahis son cœur. Son fils était revenu le chercher. Shadow l’emmena chez lui dans son désert froid et gris et commença un rite pour régénérer l’ange. Lethiel n’avait plus beaucoup de forces mais balaya quand même le cercle de pierres qui avait été fait à son égard.</w:t>
      </w:r>
      <w:r>
        <w:rPr>
          <w:rFonts w:ascii="Times New Roman" w:hAnsi="Times New Roman" w:cs="Times New Roman"/>
        </w:rPr>
        <w:br/>
        <w:t>« C’est inutile, commença-t-il, je… »</w:t>
      </w:r>
      <w:r>
        <w:rPr>
          <w:rFonts w:ascii="Times New Roman" w:hAnsi="Times New Roman" w:cs="Times New Roman"/>
        </w:rPr>
        <w:br/>
        <w:t>Il fit soudain une grande inspiration et ouvrit les yeux sous l’effet d’une douleur incommensurable. La douleur n’avait durée que quelques instants mais Lethiel avait comprit.</w:t>
      </w:r>
      <w:r>
        <w:rPr>
          <w:rFonts w:ascii="Times New Roman" w:hAnsi="Times New Roman" w:cs="Times New Roman"/>
        </w:rPr>
        <w:br/>
        <w:t>« Ciria est retournée auprès de son père. »</w:t>
      </w:r>
      <w:r>
        <w:rPr>
          <w:rFonts w:ascii="Times New Roman" w:hAnsi="Times New Roman" w:cs="Times New Roman"/>
        </w:rPr>
        <w:br/>
        <w:t>Puis il plongea ses yeux dans ceux de son fils.</w:t>
      </w:r>
      <w:r>
        <w:rPr>
          <w:rFonts w:ascii="Times New Roman" w:hAnsi="Times New Roman" w:cs="Times New Roman"/>
        </w:rPr>
        <w:br/>
        <w:t>« Raphaël, je ne vais pas tenir encore très longtemps et j’ai fait une promesse, ramènes-moi sur le champ de bataille, j’ai une malédiction à lever.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ressentit un tel choc qu'elle chuta d'une dizaine de mètres. Se ressaisissant, elle rétablit son vol. Sous forme draconienne, Lucas et Laya sur le dos, elle se dirigeait vers l'endroit où l'aura de Ciria venait une fois de plus de disparaître, causant sa brusque descente.. L'endroit où elle sentait une bataille était loin de sa forêt natale, même à vol de dragon. </w:t>
      </w:r>
      <w:r>
        <w:rPr>
          <w:rFonts w:ascii="Times New Roman" w:hAnsi="Times New Roman" w:cs="Times New Roman"/>
        </w:rPr>
        <w:br/>
        <w:t xml:space="preserve">La journée d'hier avait été mouvementée, elle s'était elle même bannie du Grand Conseil Druidique en massacrant la moitié de ses membres, assistée de Lucas. Ainsi libre, elle avait fait ses adieux à son vieux maître et se rendait à le bataille qu'elle sentait décisive. </w:t>
      </w:r>
      <w:r>
        <w:rPr>
          <w:rFonts w:ascii="Times New Roman" w:hAnsi="Times New Roman" w:cs="Times New Roman"/>
        </w:rPr>
        <w:br/>
        <w:t>L'ex-Invoqueuse accéléra, proche de son but. Se posant au milieu du combat, elle démontra qu'il était dangereux d'avoir un dragon pour adversaire. Ceres et elle crachaient de longues flammes de gel de près de 50 mètres sans interruption, Lucas se battait non loin et Laya, effrayée par tous ses bruits qu'elle n'identifiait pas, restait sur le dos du reptile.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regardait son père sortir du cercle. Lui aussi avait sentit l'aura de Ciria disparaître et il en était très affecté. Il le regarda un moment avant de le repousser dans le cercle.*</w:t>
      </w:r>
      <w:r>
        <w:rPr>
          <w:rFonts w:ascii="Times New Roman" w:hAnsi="Times New Roman" w:cs="Times New Roman"/>
        </w:rPr>
        <w:br/>
      </w:r>
      <w:r>
        <w:rPr>
          <w:rFonts w:ascii="Times New Roman" w:hAnsi="Times New Roman" w:cs="Times New Roman"/>
        </w:rPr>
        <w:br/>
        <w:t>- Raphaël, je ne vais pas tenir encore très longtemps et j’ai fait une promesse, ramènes-moi sur le champ de bataille, j’ai une malédiction à lever.</w:t>
      </w:r>
      <w:r>
        <w:rPr>
          <w:rFonts w:ascii="Times New Roman" w:hAnsi="Times New Roman" w:cs="Times New Roman"/>
        </w:rPr>
        <w:br/>
        <w:t>- Cesse de discuter pour une fois !! Reste dans le cercle et tu retrouveras tes pouvoirs ou c'est moi qui te tuerai...</w:t>
      </w:r>
      <w:r>
        <w:rPr>
          <w:rFonts w:ascii="Times New Roman" w:hAnsi="Times New Roman" w:cs="Times New Roman"/>
        </w:rPr>
        <w:br/>
      </w:r>
      <w:r>
        <w:rPr>
          <w:rFonts w:ascii="Times New Roman" w:hAnsi="Times New Roman" w:cs="Times New Roman"/>
        </w:rPr>
        <w:br/>
        <w:t>*Il n'avait pas l'intention de partir dans un tel état car il l'avait promis a Laury...</w:t>
      </w:r>
      <w:r>
        <w:rPr>
          <w:rFonts w:ascii="Times New Roman" w:hAnsi="Times New Roman" w:cs="Times New Roman"/>
        </w:rPr>
        <w:br/>
        <w:t>Lucas revint avec Ereb et sa sœur puis se lança dans la bataille. William le vit arriver avec un grand sourire avant de converger vers lui.*</w:t>
      </w:r>
      <w:r>
        <w:rPr>
          <w:rFonts w:ascii="Times New Roman" w:hAnsi="Times New Roman" w:cs="Times New Roman"/>
        </w:rPr>
        <w:br/>
      </w:r>
      <w:r>
        <w:rPr>
          <w:rFonts w:ascii="Times New Roman" w:hAnsi="Times New Roman" w:cs="Times New Roman"/>
        </w:rPr>
        <w:br/>
        <w:t>- Ce n'est pas finit, il faut qu'on se regroupe.</w:t>
      </w:r>
      <w:r>
        <w:rPr>
          <w:rFonts w:ascii="Times New Roman" w:hAnsi="Times New Roman" w:cs="Times New Roman"/>
        </w:rPr>
        <w:br/>
        <w:t>- Mais Ciria n'est pas la !</w:t>
      </w:r>
      <w:r>
        <w:rPr>
          <w:rFonts w:ascii="Times New Roman" w:hAnsi="Times New Roman" w:cs="Times New Roman"/>
        </w:rPr>
        <w:br/>
        <w:t>- Je le sais très bien, je vais de ce pas parler au père. Elimine le plus d'ennemis et je te promet de la ramener.</w:t>
      </w:r>
      <w:r>
        <w:rPr>
          <w:rFonts w:ascii="Times New Roman" w:hAnsi="Times New Roman" w:cs="Times New Roman"/>
        </w:rPr>
        <w:br/>
        <w:t>- Fais vite...</w:t>
      </w:r>
      <w:r>
        <w:rPr>
          <w:rFonts w:ascii="Times New Roman" w:hAnsi="Times New Roman" w:cs="Times New Roman"/>
        </w:rPr>
        <w:br/>
      </w:r>
      <w:r>
        <w:rPr>
          <w:rFonts w:ascii="Times New Roman" w:hAnsi="Times New Roman" w:cs="Times New Roman"/>
        </w:rPr>
        <w:br/>
        <w:t>*Lucas se battait aux cotés de Laury qui semblait enragée ainsi que Blitz. William quant a lui se matérialisa devant son père mais ce dernier ne voulait pas lui apparaître. Il décida alors d'aller voir sa mère.*</w:t>
      </w:r>
      <w:r>
        <w:rPr>
          <w:rFonts w:ascii="Times New Roman" w:hAnsi="Times New Roman" w:cs="Times New Roman"/>
        </w:rPr>
        <w:br/>
      </w:r>
      <w:r>
        <w:rPr>
          <w:rFonts w:ascii="Times New Roman" w:hAnsi="Times New Roman" w:cs="Times New Roman"/>
        </w:rPr>
        <w:br/>
        <w:t xml:space="preserve">- Mère j'ai besoin de toi </w:t>
      </w:r>
      <w:r>
        <w:rPr>
          <w:rFonts w:ascii="Times New Roman" w:hAnsi="Times New Roman" w:cs="Times New Roman"/>
        </w:rPr>
        <w:br/>
      </w:r>
      <w:r>
        <w:rPr>
          <w:rFonts w:ascii="Times New Roman" w:hAnsi="Times New Roman" w:cs="Times New Roman"/>
        </w:rPr>
        <w:br/>
        <w:t>*Une jeune femme diaboliquement belle et toute habillée de noir assise sur un trône apparut aux yeux du jeune ange. Elle lui sourit de toute sa splendeur.*</w:t>
      </w:r>
      <w:r>
        <w:rPr>
          <w:rFonts w:ascii="Times New Roman" w:hAnsi="Times New Roman" w:cs="Times New Roman"/>
        </w:rPr>
        <w:br/>
      </w:r>
      <w:r>
        <w:rPr>
          <w:rFonts w:ascii="Times New Roman" w:hAnsi="Times New Roman" w:cs="Times New Roman"/>
        </w:rPr>
        <w:br/>
        <w:t>- Tu viens me voir pour quoi ?</w:t>
      </w:r>
      <w:r>
        <w:rPr>
          <w:rFonts w:ascii="Times New Roman" w:hAnsi="Times New Roman" w:cs="Times New Roman"/>
        </w:rPr>
        <w:br/>
        <w:t>- Pour faire revenir Ciria notre mission n'est pas terminée.</w:t>
      </w:r>
      <w:r>
        <w:rPr>
          <w:rFonts w:ascii="Times New Roman" w:hAnsi="Times New Roman" w:cs="Times New Roman"/>
        </w:rPr>
        <w:br/>
        <w:t>- Oui mais elle a fait exploser son énergie.</w:t>
      </w:r>
      <w:r>
        <w:rPr>
          <w:rFonts w:ascii="Times New Roman" w:hAnsi="Times New Roman" w:cs="Times New Roman"/>
        </w:rPr>
        <w:br/>
        <w:t>- Tu sais aussi bien que moi que tu peux la faire renaître.</w:t>
      </w:r>
      <w:r>
        <w:rPr>
          <w:rFonts w:ascii="Times New Roman" w:hAnsi="Times New Roman" w:cs="Times New Roman"/>
        </w:rPr>
        <w:br/>
        <w:t>- Et pourquoi le ferais-je ?</w:t>
      </w:r>
      <w:r>
        <w:rPr>
          <w:rFonts w:ascii="Times New Roman" w:hAnsi="Times New Roman" w:cs="Times New Roman"/>
        </w:rPr>
        <w:br/>
        <w:t>- Parce que si tu ne le fais pas, nous ne pourrons pas nous fondre tous les trois afin de réveiller l'ange de l'éternité. Et nous en avons besoin pour battre notre dernier adversaire.</w:t>
      </w:r>
      <w:r>
        <w:rPr>
          <w:rFonts w:ascii="Times New Roman" w:hAnsi="Times New Roman" w:cs="Times New Roman"/>
        </w:rPr>
        <w:br/>
        <w:t>- Bien... Mais c'est la première et la dernière fois que je t'aide...</w:t>
      </w:r>
      <w:r>
        <w:rPr>
          <w:rFonts w:ascii="Times New Roman" w:hAnsi="Times New Roman" w:cs="Times New Roman"/>
        </w:rPr>
        <w:br/>
      </w:r>
      <w:r>
        <w:rPr>
          <w:rFonts w:ascii="Times New Roman" w:hAnsi="Times New Roman" w:cs="Times New Roman"/>
        </w:rPr>
        <w:br/>
        <w:t>*William réapparut sur le champ de bataille et s'avança vers Laury et Blitz.*</w:t>
      </w:r>
      <w:r>
        <w:rPr>
          <w:rFonts w:ascii="Times New Roman" w:hAnsi="Times New Roman" w:cs="Times New Roman"/>
        </w:rPr>
        <w:br/>
      </w:r>
      <w:r>
        <w:rPr>
          <w:rFonts w:ascii="Times New Roman" w:hAnsi="Times New Roman" w:cs="Times New Roman"/>
        </w:rPr>
        <w:br/>
        <w:t>- Il faut tenir bon, il nous reste encore un ennemi... Ciria va bientôt arriver...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ne put s’empêcher de rire à la phrase de son fils. Il le regarda droit dans les yeux avec un sourire amusé qui visiblement ne convenait pas à son interlocuteur car il sentait sa colère grandir.</w:t>
      </w:r>
      <w:r>
        <w:rPr>
          <w:rFonts w:ascii="Times New Roman" w:hAnsi="Times New Roman" w:cs="Times New Roman"/>
        </w:rPr>
        <w:br/>
        <w:t>« N’as-tu pas compris que j’étais déjà condamné, Raphaël ? Et que quoi que tu fasses, tu n’y pourras rien. Laisse-moi juste accomplir ce que je souhaite faire avant de ne plus avoir assez de forces pour. »</w:t>
      </w:r>
      <w:r>
        <w:rPr>
          <w:rFonts w:ascii="Times New Roman" w:hAnsi="Times New Roman" w:cs="Times New Roman"/>
        </w:rPr>
        <w:br/>
        <w:t>Voyant que son fils ne comprenait pas un traître mot de ce qu’il disait, il reprit son sérieux.</w:t>
      </w:r>
      <w:r>
        <w:rPr>
          <w:rFonts w:ascii="Times New Roman" w:hAnsi="Times New Roman" w:cs="Times New Roman"/>
        </w:rPr>
        <w:br/>
        <w:t>« J’ai du endosser toute la responsabilité de ce qui a été fait, même si j’en ignorais l’objet, je l’ai couvert. C’est mon ultime mission en tant qu’ange. Alors soit tu me retapes pour que je puisse subir ma propre déchéance, sans pouvoir assumer mes promesses, soit tu me laisses retourner sur le champ de bataille que je puisse faire ce que j’ai promis.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était exaspéré par le discours de son père. Ultime mission en tant qu'ange ? cela le faisait bien rire.... Ciria, elle, avait accompli son devoir ultime... Il soupira un long moment avant de s'en aller. Sans s'arrêter, il brisa le cercle d'un geste de la main.*</w:t>
      </w:r>
      <w:r>
        <w:rPr>
          <w:rFonts w:ascii="Times New Roman" w:hAnsi="Times New Roman" w:cs="Times New Roman"/>
        </w:rPr>
        <w:br/>
      </w:r>
      <w:r>
        <w:rPr>
          <w:rFonts w:ascii="Times New Roman" w:hAnsi="Times New Roman" w:cs="Times New Roman"/>
        </w:rPr>
        <w:br/>
        <w:t>- Fait comme tu veux je m'en moque...</w:t>
      </w:r>
      <w:r>
        <w:rPr>
          <w:rFonts w:ascii="Times New Roman" w:hAnsi="Times New Roman" w:cs="Times New Roman"/>
        </w:rPr>
        <w:br/>
      </w:r>
      <w:r>
        <w:rPr>
          <w:rFonts w:ascii="Times New Roman" w:hAnsi="Times New Roman" w:cs="Times New Roman"/>
        </w:rPr>
        <w:br/>
        <w:t>*Shadow appela son cheval et monta sur son dos pour parcourir son territoire et éliminer toute la vermine qui était un peu partout.</w:t>
      </w:r>
      <w:r>
        <w:rPr>
          <w:rFonts w:ascii="Times New Roman" w:hAnsi="Times New Roman" w:cs="Times New Roman"/>
        </w:rPr>
        <w:br/>
        <w:t>Lucas et William combattaient en attendant un signe de Ciria qui ne semblait pas revenir....*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eut un pincement au cœur quand il vit partir son fils. Il ne tenta pas de le retenir mais se sentit maussade. Il aurait voulu avoir un autre rapport avec le seul membre de la famille à ne pas l’avoir trahis. Il payait pour les autres, il s’en voulu d’avoir été aussi crédule. Il préféra repousser ses idées au plus loin de son être et se matérialisa au dessus du champ de bataille. La guerre faisait rage, il repéra Laury et l’entraîna à l’écart. Elle sembla surprise et heureuse de le voir. Il ne lui dit rien et apposa une main au niveau de son visage. La cicatrice qui barrait son œil disparut doucement. Laury en semblait ravi mais Lethiel ne montrait aucune émotion. Il tendit la main vers le cœur de la jeune fille. Une aura lumineuse l’envahis. Lethiel puisa au plus profond de son être pour guérir Laury mais pas seulement elle. Au beau milieu d’un champ austère et glauque, une aura lumineuse entoura doucement Shadow. Quand il eut terminé, il tomba au sol et leva les yeux vers Laury. Il était essoufflé, on aurait dit qu’il avait bu le Mal des deux êtres.</w:t>
      </w:r>
      <w:r>
        <w:rPr>
          <w:rFonts w:ascii="Times New Roman" w:hAnsi="Times New Roman" w:cs="Times New Roman"/>
        </w:rPr>
        <w:br/>
        <w:t>« C’est le moins que je pouvais faire, déclara-t-il d’une voix faible, dites à Raphaël que j’aurais aimé rattraper le temps perdu par la faute des miens. »</w:t>
      </w:r>
      <w:r>
        <w:rPr>
          <w:rFonts w:ascii="Times New Roman" w:hAnsi="Times New Roman" w:cs="Times New Roman"/>
        </w:rPr>
        <w:br/>
        <w:t>Une lumière aveuglante envahis le champ de bataille, quand elle se dissipa, Lethiel avait disparut, à jamais.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détestait son père jusqu'au plus profond de son âme pour l'avoir laissé de coté au profit de son frère. Il le haïssait tellement qu'il se déchaînait sur ses ennemis. Et les larmes de vengeance naquirent dans ses yeux. Lorsqu'il termina son travail, il se reposa sur le sol et pleura en silence en veillant bien a se que personne ne le regarde.</w:t>
      </w:r>
      <w:r>
        <w:rPr>
          <w:rFonts w:ascii="Times New Roman" w:hAnsi="Times New Roman" w:cs="Times New Roman"/>
        </w:rPr>
        <w:br/>
        <w:t>Et puis il ressentit et vit une lumière blanche douce et apaisante l'entourer. Son père était très présent mais il ne le voyait pas. C'est alors qu'il comprit... Shadow venait de perdre son père. Malgré les sentiments qu'il avait pour lui, il sentit son cœur se déchiré et regretta d'avoir été si injuste avec lui. Connaissant l'itinéraire des anges, il traversa sa pierre pour atterrir sur le champ de bataille et chercha William du regard. Lorsqu'il le trouva il lui parla en combattant.*</w:t>
      </w:r>
      <w:r>
        <w:rPr>
          <w:rFonts w:ascii="Times New Roman" w:hAnsi="Times New Roman" w:cs="Times New Roman"/>
        </w:rPr>
        <w:br/>
      </w:r>
      <w:r>
        <w:rPr>
          <w:rFonts w:ascii="Times New Roman" w:hAnsi="Times New Roman" w:cs="Times New Roman"/>
        </w:rPr>
        <w:br/>
        <w:t>- Il faut que tu m'aides !!</w:t>
      </w:r>
      <w:r>
        <w:rPr>
          <w:rFonts w:ascii="Times New Roman" w:hAnsi="Times New Roman" w:cs="Times New Roman"/>
        </w:rPr>
        <w:br/>
        <w:t>- A faire quoi ?</w:t>
      </w:r>
      <w:r>
        <w:rPr>
          <w:rFonts w:ascii="Times New Roman" w:hAnsi="Times New Roman" w:cs="Times New Roman"/>
        </w:rPr>
        <w:br/>
        <w:t>- Conduit moi devant ton père.</w:t>
      </w:r>
      <w:r>
        <w:rPr>
          <w:rFonts w:ascii="Times New Roman" w:hAnsi="Times New Roman" w:cs="Times New Roman"/>
        </w:rPr>
        <w:br/>
        <w:t>- Mais t'es fou, tu vas te faire lapidé.</w:t>
      </w:r>
      <w:r>
        <w:rPr>
          <w:rFonts w:ascii="Times New Roman" w:hAnsi="Times New Roman" w:cs="Times New Roman"/>
        </w:rPr>
        <w:br/>
        <w:t>- Je m'en moque, fait le pour moi !</w:t>
      </w:r>
      <w:r>
        <w:rPr>
          <w:rFonts w:ascii="Times New Roman" w:hAnsi="Times New Roman" w:cs="Times New Roman"/>
        </w:rPr>
        <w:br/>
        <w:t>- Bon si tu y tiens...</w:t>
      </w:r>
      <w:r>
        <w:rPr>
          <w:rFonts w:ascii="Times New Roman" w:hAnsi="Times New Roman" w:cs="Times New Roman"/>
        </w:rPr>
        <w:br/>
      </w:r>
      <w:r>
        <w:rPr>
          <w:rFonts w:ascii="Times New Roman" w:hAnsi="Times New Roman" w:cs="Times New Roman"/>
        </w:rPr>
        <w:br/>
        <w:t>*William et Shadow se télé portèrent jusque devant le divin Falcone.*</w:t>
      </w:r>
      <w:r>
        <w:rPr>
          <w:rFonts w:ascii="Times New Roman" w:hAnsi="Times New Roman" w:cs="Times New Roman"/>
        </w:rPr>
        <w:br/>
      </w:r>
      <w:r>
        <w:rPr>
          <w:rFonts w:ascii="Times New Roman" w:hAnsi="Times New Roman" w:cs="Times New Roman"/>
        </w:rPr>
        <w:br/>
        <w:t>- Père, je t'amène Shadow. Il voudrait te parler...</w:t>
      </w:r>
      <w:r>
        <w:rPr>
          <w:rFonts w:ascii="Times New Roman" w:hAnsi="Times New Roman" w:cs="Times New Roman"/>
        </w:rPr>
        <w:br/>
      </w:r>
      <w:r>
        <w:rPr>
          <w:rFonts w:ascii="Times New Roman" w:hAnsi="Times New Roman" w:cs="Times New Roman"/>
        </w:rPr>
        <w:br/>
        <w:t>*N'aimant pas trop le regard de Falcone, William retourna près des autres. Shadow s'inclina et évita son regard pour ne pas attirer sa colère.*</w:t>
      </w:r>
      <w:r>
        <w:rPr>
          <w:rFonts w:ascii="Times New Roman" w:hAnsi="Times New Roman" w:cs="Times New Roman"/>
        </w:rPr>
        <w:br/>
      </w:r>
      <w:r>
        <w:rPr>
          <w:rFonts w:ascii="Times New Roman" w:hAnsi="Times New Roman" w:cs="Times New Roman"/>
        </w:rPr>
        <w:br/>
        <w:t>- Laissez moi voir mon père une dernière fois...</w:t>
      </w:r>
      <w:r>
        <w:rPr>
          <w:rFonts w:ascii="Times New Roman" w:hAnsi="Times New Roman" w:cs="Times New Roman"/>
        </w:rPr>
        <w:br/>
      </w:r>
      <w:r>
        <w:rPr>
          <w:rFonts w:ascii="Times New Roman" w:hAnsi="Times New Roman" w:cs="Times New Roman"/>
        </w:rPr>
        <w:br/>
        <w:t>*Falcone garda le silence un moment puis décida d'acquiescer a sa demande et fit apparaître Lethiel avant de disparaître complètement. Shadow le regarda et des larmes coulèrent sur ses joues.*</w:t>
      </w:r>
      <w:r>
        <w:rPr>
          <w:rFonts w:ascii="Times New Roman" w:hAnsi="Times New Roman" w:cs="Times New Roman"/>
        </w:rPr>
        <w:br/>
      </w:r>
      <w:r>
        <w:rPr>
          <w:rFonts w:ascii="Times New Roman" w:hAnsi="Times New Roman" w:cs="Times New Roman"/>
        </w:rPr>
        <w:br/>
        <w:t>- Pourquoi m'avoir mit a l'écart au profit de Léandre ? Autrefois, je tenais a toi... Et maintenant encore tu me laisses tomber...</w:t>
      </w:r>
      <w:r>
        <w:rPr>
          <w:rFonts w:ascii="Times New Roman" w:hAnsi="Times New Roman" w:cs="Times New Roman"/>
        </w:rPr>
        <w:br/>
      </w:r>
      <w:r>
        <w:rPr>
          <w:rFonts w:ascii="Times New Roman" w:hAnsi="Times New Roman" w:cs="Times New Roman"/>
        </w:rPr>
        <w:br/>
        <w:t>*Shadow n'avait pas un ton de reproche mais plutôt de regret de ne pas avoir connu l'amour d'un père....*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fut surpris d’être ainsi rattrapé alors qu’il touchait au but final. Il avait en son sens racheté son âme auprès de celle qu’il avait malgré lui fait souffrir. Il se retrouva devant Falcone qui avait été convoqué par Shadow. Il le regarda d’un air triste, il aurait voulu partir mais Raphaël semblait vouloir des réponses.</w:t>
      </w:r>
      <w:r>
        <w:rPr>
          <w:rFonts w:ascii="Times New Roman" w:hAnsi="Times New Roman" w:cs="Times New Roman"/>
        </w:rPr>
        <w:br/>
        <w:t>« Pourquoi m'avoir mit à l'écart au profit de Léandre ? Autrefois, je tenais à toi... Et maintenant encore tu me laisses tomber... »</w:t>
      </w:r>
      <w:r>
        <w:rPr>
          <w:rFonts w:ascii="Times New Roman" w:hAnsi="Times New Roman" w:cs="Times New Roman"/>
        </w:rPr>
        <w:br/>
        <w:t>Il eut un sourire étrange mais resta silencieux.</w:t>
      </w:r>
      <w:r>
        <w:rPr>
          <w:rFonts w:ascii="Times New Roman" w:hAnsi="Times New Roman" w:cs="Times New Roman"/>
        </w:rPr>
        <w:br/>
        <w:t>« J’ai levé la malédiction que tu t’étais offerte, j’ai également sauvé l’âme de celle à qui tu tiens le plus au monde, je t’ai poussé doucement vers le sombre pour que tu le connaisses, que tu sois à même de reprendre mon flambeau quand je ne serais plus mais ça t’a plu. Tu y es resté, tu t’y es complait. Que pouvais-je faire, ronger mon frein et reconnaître mon erreur ? A présent que tu as tes réponses, laisse-moi partir, j’ai encore une dernière chose à accomplir, quelque chose qui ne pourra être fait que si je ne suis plus.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réponse de son père ne le satisfaisait pas. Il n'avait pas répondu a sa question et avait même détourné la conversation. Lorsqu'il lui révéla qu'il avait quelque chose a faire mais pour cela il devait disparaître, Shadow se mit en colère.*</w:t>
      </w:r>
      <w:r>
        <w:rPr>
          <w:rFonts w:ascii="Times New Roman" w:hAnsi="Times New Roman" w:cs="Times New Roman"/>
        </w:rPr>
        <w:br/>
      </w:r>
      <w:r>
        <w:rPr>
          <w:rFonts w:ascii="Times New Roman" w:hAnsi="Times New Roman" w:cs="Times New Roman"/>
        </w:rPr>
        <w:br/>
        <w:t>- Dit moi ce que c'est !! Sinon je retournerai dans les Ténèbres, je te renierai et je tuerai tous les anges que je verrai... Je ne veux pas que tu partes...</w:t>
      </w:r>
      <w:r>
        <w:rPr>
          <w:rFonts w:ascii="Times New Roman" w:hAnsi="Times New Roman" w:cs="Times New Roman"/>
        </w:rPr>
        <w:br/>
      </w:r>
      <w:r>
        <w:rPr>
          <w:rFonts w:ascii="Times New Roman" w:hAnsi="Times New Roman" w:cs="Times New Roman"/>
        </w:rPr>
        <w:br/>
        <w:t>*Shadow allait tout tenter pour garder son père en vie même si ça signifiait perdre totalement son âme ou encore devoir défier les dieux.*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eut un visage encore plus sombre qu’avant.</w:t>
      </w:r>
      <w:r>
        <w:rPr>
          <w:rFonts w:ascii="Times New Roman" w:hAnsi="Times New Roman" w:cs="Times New Roman"/>
        </w:rPr>
        <w:br/>
        <w:t>« Mais tu peux, tu peux te rebeller comme tu sais si bien le faire. Ce n’est pas moi que tu blesseras puisque je ne serais plus. Tu peux tout faire pour que mon plan ne puisse pas aboutir, tu rendras Laureley la plus malheureuse au monde, c’est pour elle que je le fais, je lui ai promis que je mettrais tout en œuvre pour réparer la faute qui a été commise. Je ne peux pas lui rendre la vie qu’on lui a prise mais je peux tout au moins l’éclairée et je suis prêt à sacrifier ma propre vie pour. A présent, va, je t’en prie, détruit le semblant de vie que j’ai pu lui offrir, deviens damné à nouveau, rends la malheureuse et soit heureux dans son malheur. »</w:t>
      </w:r>
      <w:r>
        <w:rPr>
          <w:rFonts w:ascii="Times New Roman" w:hAnsi="Times New Roman" w:cs="Times New Roman"/>
        </w:rPr>
        <w:br/>
        <w:t>Il se détourna de son fils, il ne voulait plus le voir, il voulait continuer sa route tranquillement et laisser sa place d’ange à quelqu’un d’autre.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n'était pas plus avancé. Mais pourquoi lui avait il parlé ? Il se sentait encore plus abandonné qu'avant et maintenant sa vie avait complètement changé. Il n'ajouta rien d'autre et s'excusa auprès de Falcon avant de retourner dans son monde. Il laisserait alors son père disparaître et lui se contenterait de vivre dans le fond de son manoir. De toute manière, personne irait le chercher. Il regarda autour de lui, et créa une énorme barrière magique infranchissable tout autour de son royaume. Shadow retourna dans son manoir et monta a l'étage pour se regarder dans le miroir. Une fois de plus, il le brisa d'un coup de poing. Lorsqu'il vit son sang couler, il soupira puis se blottit dans un coin et n'en bougea plus.*</w:t>
      </w:r>
      <w:r>
        <w:rPr>
          <w:rFonts w:ascii="Times New Roman" w:hAnsi="Times New Roman" w:cs="Times New Roman"/>
        </w:rPr>
        <w:br/>
      </w:r>
      <w:r>
        <w:rPr>
          <w:rFonts w:ascii="Times New Roman" w:hAnsi="Times New Roman" w:cs="Times New Roman"/>
        </w:rPr>
        <w:br/>
        <w:t>*Ciria arriva devant son père. Ce dernier lui sourit.*</w:t>
      </w:r>
      <w:r>
        <w:rPr>
          <w:rFonts w:ascii="Times New Roman" w:hAnsi="Times New Roman" w:cs="Times New Roman"/>
        </w:rPr>
        <w:br/>
      </w:r>
      <w:r>
        <w:rPr>
          <w:rFonts w:ascii="Times New Roman" w:hAnsi="Times New Roman" w:cs="Times New Roman"/>
        </w:rPr>
        <w:br/>
        <w:t>- Alors, tu n'as pas pu t'empêcher de disparaître.</w:t>
      </w:r>
      <w:r>
        <w:rPr>
          <w:rFonts w:ascii="Times New Roman" w:hAnsi="Times New Roman" w:cs="Times New Roman"/>
        </w:rPr>
        <w:br/>
        <w:t>- Si je suis la, c'est qu'il me reste encore quelque chose a faire.</w:t>
      </w:r>
      <w:r>
        <w:rPr>
          <w:rFonts w:ascii="Times New Roman" w:hAnsi="Times New Roman" w:cs="Times New Roman"/>
        </w:rPr>
        <w:br/>
        <w:t>- Ah... Donc je vais renaître...</w:t>
      </w:r>
      <w:r>
        <w:rPr>
          <w:rFonts w:ascii="Times New Roman" w:hAnsi="Times New Roman" w:cs="Times New Roman"/>
        </w:rPr>
        <w:br/>
        <w:t>- Oui mais cette décision ne vient pas de moi car j'aurai préféré te garder a mes cotés.</w:t>
      </w:r>
      <w:r>
        <w:rPr>
          <w:rFonts w:ascii="Times New Roman" w:hAnsi="Times New Roman" w:cs="Times New Roman"/>
        </w:rPr>
        <w:br/>
        <w:t>- Mais de qui vient elle alors ?</w:t>
      </w:r>
      <w:r>
        <w:rPr>
          <w:rFonts w:ascii="Times New Roman" w:hAnsi="Times New Roman" w:cs="Times New Roman"/>
        </w:rPr>
        <w:br/>
        <w:t>- De ta mère.</w:t>
      </w:r>
      <w:r>
        <w:rPr>
          <w:rFonts w:ascii="Times New Roman" w:hAnsi="Times New Roman" w:cs="Times New Roman"/>
        </w:rPr>
        <w:br/>
        <w:t>- Ah bon... Cela me surprend.</w:t>
      </w:r>
      <w:r>
        <w:rPr>
          <w:rFonts w:ascii="Times New Roman" w:hAnsi="Times New Roman" w:cs="Times New Roman"/>
        </w:rPr>
        <w:br/>
        <w:t>- Moi aussi. Apparemment, c'est ton frère qui a été la voir.</w:t>
      </w:r>
      <w:r>
        <w:rPr>
          <w:rFonts w:ascii="Times New Roman" w:hAnsi="Times New Roman" w:cs="Times New Roman"/>
        </w:rPr>
        <w:br/>
        <w:t>- Je comprend.</w:t>
      </w:r>
      <w:r>
        <w:rPr>
          <w:rFonts w:ascii="Times New Roman" w:hAnsi="Times New Roman" w:cs="Times New Roman"/>
        </w:rPr>
        <w:br/>
        <w:t>- Mais avant que tu ne partes, j'ai quelque chose a te demander.</w:t>
      </w:r>
      <w:r>
        <w:rPr>
          <w:rFonts w:ascii="Times New Roman" w:hAnsi="Times New Roman" w:cs="Times New Roman"/>
        </w:rPr>
        <w:br/>
        <w:t>- Je t'écoute...</w:t>
      </w:r>
      <w:r>
        <w:rPr>
          <w:rFonts w:ascii="Times New Roman" w:hAnsi="Times New Roman" w:cs="Times New Roman"/>
        </w:rPr>
        <w:br/>
        <w:t>- Lethiel et Shadow se détestent et j'aimerai que tu ailles apaiser leur âme...</w:t>
      </w:r>
      <w:r>
        <w:rPr>
          <w:rFonts w:ascii="Times New Roman" w:hAnsi="Times New Roman" w:cs="Times New Roman"/>
        </w:rPr>
        <w:br/>
        <w:t xml:space="preserve">- Et si ils refusent ? </w:t>
      </w:r>
      <w:r>
        <w:rPr>
          <w:rFonts w:ascii="Times New Roman" w:hAnsi="Times New Roman" w:cs="Times New Roman"/>
        </w:rPr>
        <w:br/>
        <w:t>- Apporte leur alors ton soutient. Lethiel est un ange, il acceptera de t'écouter.</w:t>
      </w:r>
      <w:r>
        <w:rPr>
          <w:rFonts w:ascii="Times New Roman" w:hAnsi="Times New Roman" w:cs="Times New Roman"/>
        </w:rPr>
        <w:br/>
      </w:r>
      <w:r>
        <w:rPr>
          <w:rFonts w:ascii="Times New Roman" w:hAnsi="Times New Roman" w:cs="Times New Roman"/>
        </w:rPr>
        <w:br/>
        <w:t>*Ciria lui sourit a son tour avant de se lancer a la recherche de Lethiel. Elle le trouve en train de errer en silence, plongé dans ses pensées. Elle s'approcha de lui.*</w:t>
      </w:r>
      <w:r>
        <w:rPr>
          <w:rFonts w:ascii="Times New Roman" w:hAnsi="Times New Roman" w:cs="Times New Roman"/>
        </w:rPr>
        <w:br/>
      </w:r>
      <w:r>
        <w:rPr>
          <w:rFonts w:ascii="Times New Roman" w:hAnsi="Times New Roman" w:cs="Times New Roman"/>
        </w:rPr>
        <w:br/>
        <w:t>- Mon père vient de m'apprendre une bien triste nouvelle...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comprit qu’on continuait à le retenir de s’enfuir à jamais. Il se retourna vers l’ange et la reconnut sur le champ.</w:t>
      </w:r>
      <w:r>
        <w:rPr>
          <w:rFonts w:ascii="Times New Roman" w:hAnsi="Times New Roman" w:cs="Times New Roman"/>
        </w:rPr>
        <w:br/>
        <w:t>« Jeune Ciria, salua-t-il, ainsi donc vous me retenez également. Que puis-je pour vous ? »</w:t>
      </w:r>
      <w:r>
        <w:rPr>
          <w:rFonts w:ascii="Times New Roman" w:hAnsi="Times New Roman" w:cs="Times New Roman"/>
        </w:rPr>
        <w:br/>
        <w:t>Il eut un rire discret :</w:t>
      </w:r>
      <w:r>
        <w:rPr>
          <w:rFonts w:ascii="Times New Roman" w:hAnsi="Times New Roman" w:cs="Times New Roman"/>
        </w:rPr>
        <w:br/>
        <w:t>« Enfin, j’œuvrerai plus tard, il est bien étrange de voir les désirs d’un cœur pur, toujours tourné vers les autres et rarement vers soi. Quand je vous vois, je me dis que son idée n’est pas si stupide que ça. »</w:t>
      </w:r>
      <w:r>
        <w:rPr>
          <w:rFonts w:ascii="Times New Roman" w:hAnsi="Times New Roman" w:cs="Times New Roman"/>
        </w:rPr>
        <w:br/>
        <w:t xml:space="preserve">Il la regarda avant d’ajouter : </w:t>
      </w:r>
      <w:r>
        <w:rPr>
          <w:rFonts w:ascii="Times New Roman" w:hAnsi="Times New Roman" w:cs="Times New Roman"/>
        </w:rPr>
        <w:br/>
        <w:t>« Mais non, nous ne sommes pas là pour parler de ça. Je pressens que vous souhaitez me parler de mon fils, un fils si aimant qu’il en a même renié son nom de baptême. N’est ce pas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Enfin, j’œuvrerai plus tard, il est bien étrange de voir les désirs d’un cœur pur, toujours tourné vers les autres et rarement vers soi. Quand je vous vois, je me dis que son idée n’est pas si stupide que ça.</w:t>
      </w:r>
      <w:r>
        <w:rPr>
          <w:rFonts w:ascii="Times New Roman" w:hAnsi="Times New Roman" w:cs="Times New Roman"/>
        </w:rPr>
        <w:br/>
        <w:t>- Mais de qui parlez vous ?</w:t>
      </w:r>
      <w:r>
        <w:rPr>
          <w:rFonts w:ascii="Times New Roman" w:hAnsi="Times New Roman" w:cs="Times New Roman"/>
        </w:rPr>
        <w:br/>
      </w:r>
      <w:r>
        <w:rPr>
          <w:rFonts w:ascii="Times New Roman" w:hAnsi="Times New Roman" w:cs="Times New Roman"/>
        </w:rPr>
        <w:br/>
        <w:t>*La jeune femme était intriguée par la remarque de l'ange.*</w:t>
      </w:r>
      <w:r>
        <w:rPr>
          <w:rFonts w:ascii="Times New Roman" w:hAnsi="Times New Roman" w:cs="Times New Roman"/>
        </w:rPr>
        <w:br/>
      </w:r>
      <w:r>
        <w:rPr>
          <w:rFonts w:ascii="Times New Roman" w:hAnsi="Times New Roman" w:cs="Times New Roman"/>
        </w:rPr>
        <w:br/>
        <w:t>- Mais non, nous ne sommes pas là pour parler de ça. Je pressens que vous souhaitez me parler de mon fils, un fils si aimant qu’il en a même renié son nom de baptême. N’est ce pas ?</w:t>
      </w:r>
      <w:r>
        <w:rPr>
          <w:rFonts w:ascii="Times New Roman" w:hAnsi="Times New Roman" w:cs="Times New Roman"/>
        </w:rPr>
        <w:br/>
        <w:t>- Je ne prétend pas que Shadow est un fils aimant, seulement un jeune homme a qui on a privé d'un amour indispensable. Moi même je n'y ai pas pu en bénéficier mais c'est différent... Ne le condamné pas, tout ce qu'il essaye de faire, c'est de vous garder près de lui afin de rattraper le temps qu'il vous a été volé...</w:t>
      </w:r>
      <w:r>
        <w:rPr>
          <w:rFonts w:ascii="Times New Roman" w:hAnsi="Times New Roman" w:cs="Times New Roman"/>
        </w:rPr>
        <w:br/>
      </w:r>
      <w:r>
        <w:rPr>
          <w:rFonts w:ascii="Times New Roman" w:hAnsi="Times New Roman" w:cs="Times New Roman"/>
        </w:rPr>
        <w:br/>
        <w:t>*Ciria s'approcha de lui avec un sourire apaisant et posa sa main sur son épaule.*</w:t>
      </w:r>
      <w:r>
        <w:rPr>
          <w:rFonts w:ascii="Times New Roman" w:hAnsi="Times New Roman" w:cs="Times New Roman"/>
        </w:rPr>
        <w:br/>
      </w:r>
      <w:r>
        <w:rPr>
          <w:rFonts w:ascii="Times New Roman" w:hAnsi="Times New Roman" w:cs="Times New Roman"/>
        </w:rPr>
        <w:br/>
        <w:t>- Pourquoi ne pas lui expliquer vos intentions afin qu'il puisse vous comprendre ? Vous vous éviter depuis trop longtemps... Je ne tiens pas a vous retenir car je sais que trop bien ce qu'est un devoir pour un ange. J'y suis d'ailleurs très attaché et il y a un homme a qui j'offrirai le monde qui va bientôt périr de chagrin... Mais c'est mon devoir et je l'accomplirai... Vous avez une chance de renouer vos liens avec votre fils perdu. Ce n'est qu'une façade et devant votre amour, elle se brisera aussi facilement qu'un fétu de paille...</w:t>
      </w:r>
      <w:r>
        <w:rPr>
          <w:rFonts w:ascii="Times New Roman" w:hAnsi="Times New Roman" w:cs="Times New Roman"/>
        </w:rPr>
        <w:br/>
      </w:r>
      <w:r>
        <w:rPr>
          <w:rFonts w:ascii="Times New Roman" w:hAnsi="Times New Roman" w:cs="Times New Roman"/>
        </w:rPr>
        <w:br/>
        <w:t>*Elle se recula alors et en disparaissant doucement dans une lumière blanche, elle posa un regard doux sur lui.*</w:t>
      </w:r>
      <w:r>
        <w:rPr>
          <w:rFonts w:ascii="Times New Roman" w:hAnsi="Times New Roman" w:cs="Times New Roman"/>
        </w:rPr>
        <w:br/>
      </w:r>
      <w:r>
        <w:rPr>
          <w:rFonts w:ascii="Times New Roman" w:hAnsi="Times New Roman" w:cs="Times New Roman"/>
        </w:rPr>
        <w:br/>
        <w:t>- Mais ce n'est qu'un conseil...</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Lethiel sourit franchement aux paroles de Ciria. Elle la regarda sachant qu’il avait fait le meilleur choix.</w:t>
      </w:r>
      <w:r>
        <w:rPr>
          <w:rFonts w:ascii="Times New Roman" w:hAnsi="Times New Roman" w:cs="Times New Roman"/>
        </w:rPr>
        <w:br/>
        <w:t>« Mon sacrifice ne sera pas vain et je m’en réjouis, dit-il. »</w:t>
      </w:r>
      <w:r>
        <w:rPr>
          <w:rFonts w:ascii="Times New Roman" w:hAnsi="Times New Roman" w:cs="Times New Roman"/>
        </w:rPr>
        <w:br/>
        <w:t>Il eut soudain un sourire amer.</w:t>
      </w:r>
      <w:r>
        <w:rPr>
          <w:rFonts w:ascii="Times New Roman" w:hAnsi="Times New Roman" w:cs="Times New Roman"/>
        </w:rPr>
        <w:br/>
        <w:t>« Je ne peux rien pour Raphaël, c’est à lui à faire jaillir la lumière des ténèbres. Il ne m’écoute pas, il ne peut pas comprendre que j’ai promis de ne pas dévoiler nos plans avant qu’ils ne soient terminés. Nous ne voulons pas entraîner de faux espoirs et le silence dans ce domaine est encore la meilleure solution. »</w:t>
      </w:r>
      <w:r>
        <w:rPr>
          <w:rFonts w:ascii="Times New Roman" w:hAnsi="Times New Roman" w:cs="Times New Roman"/>
        </w:rPr>
        <w:br/>
        <w:t xml:space="preserve">Il soupira et ajouta : </w:t>
      </w:r>
      <w:r>
        <w:rPr>
          <w:rFonts w:ascii="Times New Roman" w:hAnsi="Times New Roman" w:cs="Times New Roman"/>
        </w:rPr>
        <w:br/>
        <w:t>« Je dois partir et sans tarder, je crains qu’un vilain grain de sable ne vienne enrayer le plan que nous avons mis au point. Si mon fils veut des explications, ce n’est pas à moi qu’il faut les demander.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sourit aux paroles de l'ange. Il n'y avait pas de colère contre son fils juste de la tristesse... Elle devrait aller voir Shadow pour lui expliquer. Mais avant toute chose, Ciria devait revoir son père afin qu'il lui accorde le droit de renaître. Lorsqu'elle se retrouva devant lui, elle sourit.*</w:t>
      </w:r>
      <w:r>
        <w:rPr>
          <w:rFonts w:ascii="Times New Roman" w:hAnsi="Times New Roman" w:cs="Times New Roman"/>
        </w:rPr>
        <w:br/>
      </w:r>
      <w:r>
        <w:rPr>
          <w:rFonts w:ascii="Times New Roman" w:hAnsi="Times New Roman" w:cs="Times New Roman"/>
        </w:rPr>
        <w:br/>
        <w:t>- As tu fais ce que je t'ai demandé ?</w:t>
      </w:r>
      <w:r>
        <w:rPr>
          <w:rFonts w:ascii="Times New Roman" w:hAnsi="Times New Roman" w:cs="Times New Roman"/>
        </w:rPr>
        <w:br/>
        <w:t>- Oui. Et j'irai voir Shadow après mais il y a une guerre a achever.</w:t>
      </w:r>
      <w:r>
        <w:rPr>
          <w:rFonts w:ascii="Times New Roman" w:hAnsi="Times New Roman" w:cs="Times New Roman"/>
        </w:rPr>
        <w:br/>
        <w:t>- Je suis d'accord. A toi de jouer.</w:t>
      </w:r>
      <w:r>
        <w:rPr>
          <w:rFonts w:ascii="Times New Roman" w:hAnsi="Times New Roman" w:cs="Times New Roman"/>
        </w:rPr>
        <w:br/>
        <w:t>- Je commence a connaître cette phrase par cœur, dit elle en riant.</w:t>
      </w:r>
      <w:r>
        <w:rPr>
          <w:rFonts w:ascii="Times New Roman" w:hAnsi="Times New Roman" w:cs="Times New Roman"/>
        </w:rPr>
        <w:br/>
      </w:r>
      <w:r>
        <w:rPr>
          <w:rFonts w:ascii="Times New Roman" w:hAnsi="Times New Roman" w:cs="Times New Roman"/>
        </w:rPr>
        <w:br/>
        <w:t>*Le dieu fut surpris par sa remarque puis ria également car au fond elle avait raison. Il lui disait souvent ses mots, du fait qu'il comptait sur elle ! L'ange apparut sur le champ de bataille telle une tornade et tua d'innombrables ennemis lors de son entrée. Elle sourit a ses deux frères qui la regardait avec une pointe de soulagement dans le regard. Elle convergea ensuite vers Laury et se battit a ses cotés.*</w:t>
      </w:r>
      <w:r>
        <w:rPr>
          <w:rFonts w:ascii="Times New Roman" w:hAnsi="Times New Roman" w:cs="Times New Roman"/>
        </w:rPr>
        <w:br/>
      </w:r>
      <w:r>
        <w:rPr>
          <w:rFonts w:ascii="Times New Roman" w:hAnsi="Times New Roman" w:cs="Times New Roman"/>
        </w:rPr>
        <w:br/>
        <w:t>- Je voulais te dire que Lethiel est en parfaite santé dans le royaume de mon père.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sourit quand elle vit revenir Ciria, Blitz semblait ne pas en croire ses yeux. L’ange convergea vers la jeune femme : </w:t>
      </w:r>
      <w:r>
        <w:rPr>
          <w:rFonts w:ascii="Times New Roman" w:hAnsi="Times New Roman" w:cs="Times New Roman"/>
        </w:rPr>
        <w:br/>
        <w:t>« Je voulais te dire que Lethiel est en parfaite santé dans le royaume de mon père. »</w:t>
      </w:r>
      <w:r>
        <w:rPr>
          <w:rFonts w:ascii="Times New Roman" w:hAnsi="Times New Roman" w:cs="Times New Roman"/>
        </w:rPr>
        <w:br/>
        <w:t>Laury se sentit à la fois soulagée et étrangement inquiète.</w:t>
      </w:r>
      <w:r>
        <w:rPr>
          <w:rFonts w:ascii="Times New Roman" w:hAnsi="Times New Roman" w:cs="Times New Roman"/>
        </w:rPr>
        <w:br/>
        <w:t>« Mais où est Shadow ? Il n’est pas resté là bas j’espère. »</w:t>
      </w:r>
      <w:r>
        <w:rPr>
          <w:rFonts w:ascii="Times New Roman" w:hAnsi="Times New Roman" w:cs="Times New Roman"/>
        </w:rPr>
        <w:br/>
        <w:t>Elle craignait qu’il ne soit tombé en sauvant son père. Si une telle chose arrivait, elle ne s’en remettrait sans doute pas. Elle préféra repousser ses idées à plus tard. Pour le moment, il y avait un combat à gagner. Elle fit un étrange signe à Blitz mais ne dit rien de plus.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fut satisfaite de la réaction de Laury. Elle lui fit un petit clin d’œil complice.*</w:t>
      </w:r>
      <w:r>
        <w:rPr>
          <w:rFonts w:ascii="Times New Roman" w:hAnsi="Times New Roman" w:cs="Times New Roman"/>
        </w:rPr>
        <w:br/>
      </w:r>
      <w:r>
        <w:rPr>
          <w:rFonts w:ascii="Times New Roman" w:hAnsi="Times New Roman" w:cs="Times New Roman"/>
        </w:rPr>
        <w:br/>
        <w:t>- Il aura besoin d'un peu d'amour mais a part ça il est tout a fait vivant...</w:t>
      </w:r>
      <w:r>
        <w:rPr>
          <w:rFonts w:ascii="Times New Roman" w:hAnsi="Times New Roman" w:cs="Times New Roman"/>
        </w:rPr>
        <w:br/>
      </w:r>
      <w:r>
        <w:rPr>
          <w:rFonts w:ascii="Times New Roman" w:hAnsi="Times New Roman" w:cs="Times New Roman"/>
        </w:rPr>
        <w:br/>
        <w:t>*Elle la regarda retourner au combat puis tourna ses yeux bleus vers son amant. Il la regardait avec un air surpris et autre chose... Elle s'approcha rapidement de lui jusqu'a le frôler de sa peau et plongea son regard dans le sien. Sans s'en rendre compte, elle créa autour d'eux un immense champ de force qui carbonisait tous les ennemis convergeant vers eux. Les pouvoirs de son père et de sa mère ayant servit a la faire revenir, avait affecté ses capacités au combat et était devenue plus puissante. Ciria passa sa main devant le visage de Blitz comme pour vérifier si ce n'était pas un rêve mais sans le toucher.*</w:t>
      </w:r>
      <w:r>
        <w:rPr>
          <w:rFonts w:ascii="Times New Roman" w:hAnsi="Times New Roman" w:cs="Times New Roman"/>
        </w:rPr>
        <w:br/>
      </w:r>
      <w:r>
        <w:rPr>
          <w:rFonts w:ascii="Times New Roman" w:hAnsi="Times New Roman" w:cs="Times New Roman"/>
        </w:rPr>
        <w:br/>
        <w:t>- J'ai bien cru que c'était la dernière fois que je voyais ton visage...., parvint elle a lui avouer par une voix douce...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Quand Ciria lui dit que tout allait bien, Laury sentit un profond soulagement. Elle la vit ensuite se diriger vers Blitz pour lui parler, elle ne put s’empêcher de se sentir heureuse, la fin était proche et même plus qu’ils ne l’imaginaient. Elle allait frapper un nouvel adversaire quand tout autour d’elle devint lumineux. Quand elle put voir à nouveau, elle constata qu’elle se tenait debout devant un trône sur lequel était assis un homme. Tournant son visage elle vit qu’à gauche il y avait Shadow et Léandre et à sa droite se tenait Blitz. L’homme sur le trône se mit alors à parler : </w:t>
      </w:r>
      <w:r>
        <w:rPr>
          <w:rFonts w:ascii="Times New Roman" w:hAnsi="Times New Roman" w:cs="Times New Roman"/>
        </w:rPr>
        <w:br/>
        <w:t>« Je vous ai convoqué ici pour satisfaire les dernières volontés d’un ange. Lethiel a décidé de retourner à une vie tranquille. Son poste de meneur de guerre est donc vaquant. »</w:t>
      </w:r>
      <w:r>
        <w:rPr>
          <w:rFonts w:ascii="Times New Roman" w:hAnsi="Times New Roman" w:cs="Times New Roman"/>
        </w:rPr>
        <w:br/>
        <w:t>Il se tourna vers Léandre qui semblait jubiler d’être le premier de la file.</w:t>
      </w:r>
      <w:r>
        <w:rPr>
          <w:rFonts w:ascii="Times New Roman" w:hAnsi="Times New Roman" w:cs="Times New Roman"/>
        </w:rPr>
        <w:br/>
        <w:t>« Léandre, souhaites-tu continuer l’œuvre de ton père ?</w:t>
      </w:r>
      <w:r>
        <w:rPr>
          <w:rFonts w:ascii="Times New Roman" w:hAnsi="Times New Roman" w:cs="Times New Roman"/>
        </w:rPr>
        <w:br/>
        <w:t>- Oui, s’empressa de répondre le jeune homme en lançant un œil torve aux autres. »</w:t>
      </w:r>
      <w:r>
        <w:rPr>
          <w:rFonts w:ascii="Times New Roman" w:hAnsi="Times New Roman" w:cs="Times New Roman"/>
        </w:rPr>
        <w:br/>
        <w:t>Falcone leva les bras au ciel.</w:t>
      </w:r>
      <w:r>
        <w:rPr>
          <w:rFonts w:ascii="Times New Roman" w:hAnsi="Times New Roman" w:cs="Times New Roman"/>
        </w:rPr>
        <w:br/>
        <w:t>« Qu’il en soit ainsi ! »</w:t>
      </w:r>
      <w:r>
        <w:rPr>
          <w:rFonts w:ascii="Times New Roman" w:hAnsi="Times New Roman" w:cs="Times New Roman"/>
        </w:rPr>
        <w:br/>
        <w:t xml:space="preserve">Il eut un étrange sourire et reprit : </w:t>
      </w:r>
      <w:r>
        <w:rPr>
          <w:rFonts w:ascii="Times New Roman" w:hAnsi="Times New Roman" w:cs="Times New Roman"/>
        </w:rPr>
        <w:br/>
        <w:t>« Léandre, tu es coupable de traîtrise, tu ne peux pas devenir un ange, je te bannis. »</w:t>
      </w:r>
      <w:r>
        <w:rPr>
          <w:rFonts w:ascii="Times New Roman" w:hAnsi="Times New Roman" w:cs="Times New Roman"/>
        </w:rPr>
        <w:br/>
        <w:t xml:space="preserve">A peine avait-il prononcé ces mots que Léandre disparut soudain. Laury sentit son cœur s’emballer, Lethiel venait de se venger. Falcone posa alors son regard sur Shadow : </w:t>
      </w:r>
      <w:r>
        <w:rPr>
          <w:rFonts w:ascii="Times New Roman" w:hAnsi="Times New Roman" w:cs="Times New Roman"/>
        </w:rPr>
        <w:br/>
        <w:t>« Raphaël, souhaites-tu continuer l’œuvre de ton père ? »</w:t>
      </w:r>
    </w:p>
    <w:p w:rsidR="00767FD8" w:rsidRDefault="00767FD8"/>
    <w:p w:rsidR="00767FD8" w:rsidRDefault="00767FD8">
      <w:r>
        <w:t>***************************************************************************</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n'avait plus envie de vivre du moins pour le moment. Son état d'âme fit que les Ténèbres se nourrirent de son énergie et l'absorbaient progressivement. Sa peau était pale et surtout très fine. Il allait sombrer quand une lumière éclatante l'entoura. Elle était si aveuglante que même après plusieurs minutes, il voyait encore trouble. Il se retrouva alors a droite de Falcon. A gauche, il y avait Léandre et en face... Laury.*</w:t>
      </w:r>
      <w:r>
        <w:rPr>
          <w:rFonts w:ascii="Times New Roman" w:hAnsi="Times New Roman" w:cs="Times New Roman"/>
        </w:rPr>
        <w:br/>
      </w:r>
      <w:r>
        <w:rPr>
          <w:rFonts w:ascii="Times New Roman" w:hAnsi="Times New Roman" w:cs="Times New Roman"/>
        </w:rPr>
        <w:br/>
        <w:t>- Je vous ai convoqué ici pour satisfaire les dernières volontés d’un ange. Lethiel a décidé de retourner à une vie tranquille. Son poste de meneur de guerre est donc vaquant.</w:t>
      </w:r>
      <w:r>
        <w:rPr>
          <w:rFonts w:ascii="Times New Roman" w:hAnsi="Times New Roman" w:cs="Times New Roman"/>
        </w:rPr>
        <w:br/>
      </w:r>
      <w:r>
        <w:rPr>
          <w:rFonts w:ascii="Times New Roman" w:hAnsi="Times New Roman" w:cs="Times New Roman"/>
        </w:rPr>
        <w:br/>
        <w:t>*C'était donc ça les plans de son père ? Après tout il l'avait bien mérité. Il avait oeuvré pour la paix depuis si longtemps... Shadow sourit en imaginant son père vivre une vie normale.*</w:t>
      </w:r>
      <w:r>
        <w:rPr>
          <w:rFonts w:ascii="Times New Roman" w:hAnsi="Times New Roman" w:cs="Times New Roman"/>
        </w:rPr>
        <w:br/>
      </w:r>
      <w:r>
        <w:rPr>
          <w:rFonts w:ascii="Times New Roman" w:hAnsi="Times New Roman" w:cs="Times New Roman"/>
        </w:rPr>
        <w:br/>
        <w:t>- Léandre, souhaites-tu continuer l’œuvre de ton père ?</w:t>
      </w:r>
      <w:r>
        <w:rPr>
          <w:rFonts w:ascii="Times New Roman" w:hAnsi="Times New Roman" w:cs="Times New Roman"/>
        </w:rPr>
        <w:br/>
        <w:t>- Oui, s’empressa de répondre le jeune homme en lançant un œil torve aux autres</w:t>
      </w:r>
      <w:r>
        <w:rPr>
          <w:rFonts w:ascii="Times New Roman" w:hAnsi="Times New Roman" w:cs="Times New Roman"/>
        </w:rPr>
        <w:br/>
      </w:r>
      <w:r>
        <w:rPr>
          <w:rFonts w:ascii="Times New Roman" w:hAnsi="Times New Roman" w:cs="Times New Roman"/>
        </w:rPr>
        <w:br/>
        <w:t>*Shadow serra ses poings. Léandre n'avait pas du tout l'intention de suivre le même chemin. Il voulait simplement plus de pouvoir et Laury également pour lui tout seul...*</w:t>
      </w:r>
      <w:r>
        <w:rPr>
          <w:rFonts w:ascii="Times New Roman" w:hAnsi="Times New Roman" w:cs="Times New Roman"/>
        </w:rPr>
        <w:br/>
      </w:r>
      <w:r>
        <w:rPr>
          <w:rFonts w:ascii="Times New Roman" w:hAnsi="Times New Roman" w:cs="Times New Roman"/>
        </w:rPr>
        <w:br/>
        <w:t>- Léandre, tu es coupable de traîtrise, tu ne peux pas devenir un ange, je te bannis.</w:t>
      </w:r>
      <w:r>
        <w:rPr>
          <w:rFonts w:ascii="Times New Roman" w:hAnsi="Times New Roman" w:cs="Times New Roman"/>
        </w:rPr>
        <w:br/>
      </w:r>
      <w:r>
        <w:rPr>
          <w:rFonts w:ascii="Times New Roman" w:hAnsi="Times New Roman" w:cs="Times New Roman"/>
        </w:rPr>
        <w:br/>
        <w:t>*Ce fut alors la surprise ! Shadow se redressa et regarda dans la direction de son frère qui avait disparut. Falcone tourna son regard vers lui, et Shadow, recula d'un pas.*</w:t>
      </w:r>
      <w:r>
        <w:rPr>
          <w:rFonts w:ascii="Times New Roman" w:hAnsi="Times New Roman" w:cs="Times New Roman"/>
        </w:rPr>
        <w:br/>
      </w:r>
      <w:r>
        <w:rPr>
          <w:rFonts w:ascii="Times New Roman" w:hAnsi="Times New Roman" w:cs="Times New Roman"/>
        </w:rPr>
        <w:br/>
        <w:t>- Raphaël, souhaites-tu continuer l’œuvre de ton père ?</w:t>
      </w:r>
      <w:r>
        <w:rPr>
          <w:rFonts w:ascii="Times New Roman" w:hAnsi="Times New Roman" w:cs="Times New Roman"/>
        </w:rPr>
        <w:br/>
      </w:r>
      <w:r>
        <w:rPr>
          <w:rFonts w:ascii="Times New Roman" w:hAnsi="Times New Roman" w:cs="Times New Roman"/>
        </w:rPr>
        <w:br/>
        <w:t>*Shadow hésita... Laury en plus le regardait avec insistance... Mais après mure réflexion...*</w:t>
      </w:r>
      <w:r>
        <w:rPr>
          <w:rFonts w:ascii="Times New Roman" w:hAnsi="Times New Roman" w:cs="Times New Roman"/>
        </w:rPr>
        <w:br/>
      </w:r>
      <w:r>
        <w:rPr>
          <w:rFonts w:ascii="Times New Roman" w:hAnsi="Times New Roman" w:cs="Times New Roman"/>
        </w:rPr>
        <w:br/>
        <w:t>- Pour vous dire franchement... Je n'en sais rien... Autrefois je l'ai détesté, hais, renié et même pire encore. Mais lorsque je l'ai retrouvé j'ai ressentit quelque chose au fond de moi, quelque chose que je ne serai expliquer... Avant de vous répondre, j'aimerai savoir, dans la mesure du possible, pourquoi Léandre n'a pas prit sa place.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Shadow répondit, le cœur de Laury s’emballa, elle ne le lâchait pas du regard, espérant qu’il fasse le bon choix. Falcone fut surpris d’obtenir une question au lieu d’une réponse.</w:t>
      </w:r>
      <w:r>
        <w:rPr>
          <w:rFonts w:ascii="Times New Roman" w:hAnsi="Times New Roman" w:cs="Times New Roman"/>
        </w:rPr>
        <w:br/>
        <w:t>« Parce que Lethiel s’y est opposé, dit-il d’un ton étrange, il souhaitait être certain de ne pas faire d’erreur. Léandre a voulu régir la vie de quelqu’un, une vie qui ne lui appartenait pas. En tant qu’humain, c’est une faute avouable, en tant qu’ange ça ne l’est pas. »</w:t>
      </w:r>
      <w:r>
        <w:rPr>
          <w:rFonts w:ascii="Times New Roman" w:hAnsi="Times New Roman" w:cs="Times New Roman"/>
        </w:rPr>
        <w:br/>
        <w:t xml:space="preserve">Il laissa quelques instants de silence et ajouta : </w:t>
      </w:r>
      <w:r>
        <w:rPr>
          <w:rFonts w:ascii="Times New Roman" w:hAnsi="Times New Roman" w:cs="Times New Roman"/>
        </w:rPr>
        <w:br/>
        <w:t>« Alors quelle est ta réponse ? »</w:t>
      </w:r>
      <w:r>
        <w:rPr>
          <w:rFonts w:ascii="Times New Roman" w:hAnsi="Times New Roman" w:cs="Times New Roman"/>
        </w:rPr>
        <w:br/>
        <w:t>Blitz cherchait Laury du regard, il ne comprenait pas ce qu’il se passait mais quelque chose le troublait, il se sentit trembler comme si sa vie était suspendu à un fil et que Shadow avait des ciseaux dans les mains.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demandait ce qu'il se passait... Blitz tremblait de partout comme si il était malade, même pire encore, sur le bord de passer l'arme a gauche... Elle le fixa un bon moment en priant que cela cesse au plus vite.*</w:t>
      </w:r>
      <w:r>
        <w:rPr>
          <w:rFonts w:ascii="Times New Roman" w:hAnsi="Times New Roman" w:cs="Times New Roman"/>
        </w:rPr>
        <w:br/>
      </w:r>
      <w:r>
        <w:rPr>
          <w:rFonts w:ascii="Times New Roman" w:hAnsi="Times New Roman" w:cs="Times New Roman"/>
        </w:rPr>
        <w:br/>
        <w:t>*Shadow avait enfin une réponse claire et précise a sa question. Il regarda Falcon puis Laury. Il lui sourit en coin...</w:t>
      </w:r>
      <w:r>
        <w:rPr>
          <w:rFonts w:ascii="Times New Roman" w:hAnsi="Times New Roman" w:cs="Times New Roman"/>
        </w:rPr>
        <w:br/>
      </w:r>
      <w:r>
        <w:rPr>
          <w:rFonts w:ascii="Times New Roman" w:hAnsi="Times New Roman" w:cs="Times New Roman"/>
        </w:rPr>
        <w:br/>
        <w:t>- Je suis navré...</w:t>
      </w:r>
      <w:r>
        <w:rPr>
          <w:rFonts w:ascii="Times New Roman" w:hAnsi="Times New Roman" w:cs="Times New Roman"/>
        </w:rPr>
        <w:br/>
      </w:r>
      <w:r>
        <w:rPr>
          <w:rFonts w:ascii="Times New Roman" w:hAnsi="Times New Roman" w:cs="Times New Roman"/>
        </w:rPr>
        <w:br/>
        <w:t>*.. avant de se placer devant Falcone.*</w:t>
      </w:r>
      <w:r>
        <w:rPr>
          <w:rFonts w:ascii="Times New Roman" w:hAnsi="Times New Roman" w:cs="Times New Roman"/>
        </w:rPr>
        <w:br/>
      </w:r>
      <w:r>
        <w:rPr>
          <w:rFonts w:ascii="Times New Roman" w:hAnsi="Times New Roman" w:cs="Times New Roman"/>
        </w:rPr>
        <w:br/>
        <w:t>- Alors quelle est ta réponse ?</w:t>
      </w:r>
      <w:r>
        <w:rPr>
          <w:rFonts w:ascii="Times New Roman" w:hAnsi="Times New Roman" w:cs="Times New Roman"/>
        </w:rPr>
        <w:br/>
        <w:t>- (il soupira profondément en s'inclinant.) Moi... Raphaël, fils de Lethiel, chef des armées angélique, j'accepte d'endosser le devoir d'un ange, de suivre le chemin de mon père... Et de lui faire enfin honneur...</w:t>
      </w:r>
      <w:r>
        <w:rPr>
          <w:rFonts w:ascii="Times New Roman" w:hAnsi="Times New Roman" w:cs="Times New Roman"/>
        </w:rPr>
        <w:br/>
      </w:r>
      <w:r>
        <w:rPr>
          <w:rFonts w:ascii="Times New Roman" w:hAnsi="Times New Roman" w:cs="Times New Roman"/>
        </w:rPr>
        <w:br/>
        <w:t>*Lorsqu'il baissa la tête, Shadow se sentit mieux, il fit effondrer son image de démon et de rebellé pour s'exprimer franchement. Il attendit alors la décision du Dieu.*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 réponse de Shadow sonna comme un glas, Laury en avait les larmes aux yeux, elle n’eut même pas un regard vers Shadow. Elle s’attendait à ce que Falcone les renvoie sur le champ de bataille mais rien ne se passa. Elle commença alors à paniquer. Falcone leva les bras au ciel et prononça à nouveau : </w:t>
      </w:r>
      <w:r>
        <w:rPr>
          <w:rFonts w:ascii="Times New Roman" w:hAnsi="Times New Roman" w:cs="Times New Roman"/>
        </w:rPr>
        <w:br/>
        <w:t>« Qu’il en soit ainsi ! »</w:t>
      </w:r>
      <w:r>
        <w:rPr>
          <w:rFonts w:ascii="Times New Roman" w:hAnsi="Times New Roman" w:cs="Times New Roman"/>
        </w:rPr>
        <w:br/>
        <w:t>Cependant, son visage reflétait une profonde amertume, une sorte de dégoût.</w:t>
      </w:r>
      <w:r>
        <w:rPr>
          <w:rFonts w:ascii="Times New Roman" w:hAnsi="Times New Roman" w:cs="Times New Roman"/>
        </w:rPr>
        <w:br/>
        <w:t>« Raphaël, tu es coupable d’avoir renié ton père et d’être devenu gardien des Ténèbres, tu ne peux pas devenir un ange, je te condamne à ne plus jamais revoir la lumière. »</w:t>
      </w:r>
      <w:r>
        <w:rPr>
          <w:rFonts w:ascii="Times New Roman" w:hAnsi="Times New Roman" w:cs="Times New Roman"/>
        </w:rPr>
        <w:br/>
        <w:t>Shadow fut instamment renvoyé dans son désert obscur. Falcone passa alors au tour de Laury. Elle savait ce qui allait se passer.</w:t>
      </w:r>
      <w:r>
        <w:rPr>
          <w:rFonts w:ascii="Times New Roman" w:hAnsi="Times New Roman" w:cs="Times New Roman"/>
        </w:rPr>
        <w:br/>
        <w:t>« Laureley, souhaites-tu parachever l’œuvre de Lethiel ? »</w:t>
      </w:r>
      <w:r>
        <w:rPr>
          <w:rFonts w:ascii="Times New Roman" w:hAnsi="Times New Roman" w:cs="Times New Roman"/>
        </w:rPr>
        <w:br/>
        <w:t>Elle le regarda, sentant les larmes lui monter, il aurait du y avoir une autre issue.</w:t>
      </w:r>
      <w:r>
        <w:rPr>
          <w:rFonts w:ascii="Times New Roman" w:hAnsi="Times New Roman" w:cs="Times New Roman"/>
        </w:rPr>
        <w:br/>
        <w:t>« Oui, se contenta-t-elle de répondre. »</w:t>
      </w:r>
      <w:r>
        <w:rPr>
          <w:rFonts w:ascii="Times New Roman" w:hAnsi="Times New Roman" w:cs="Times New Roman"/>
        </w:rPr>
        <w:br/>
        <w:t>Ce fut un visage triste que Falcone offrit quand il prononça sa phrase :</w:t>
      </w:r>
      <w:r>
        <w:rPr>
          <w:rFonts w:ascii="Times New Roman" w:hAnsi="Times New Roman" w:cs="Times New Roman"/>
        </w:rPr>
        <w:br/>
        <w:t>« Qu’il en soit ainsi ! »</w:t>
      </w:r>
      <w:r>
        <w:rPr>
          <w:rFonts w:ascii="Times New Roman" w:hAnsi="Times New Roman" w:cs="Times New Roman"/>
        </w:rPr>
        <w:br/>
        <w:t>On aurait cru déceler une larme quand il reprit.</w:t>
      </w:r>
      <w:r>
        <w:rPr>
          <w:rFonts w:ascii="Times New Roman" w:hAnsi="Times New Roman" w:cs="Times New Roman"/>
        </w:rPr>
        <w:br/>
        <w:t>« Laureley, tu es coupable d’être descendue de ton plein gré en enfer, tu ne peux pas devenir un ange, je te condamne à ne plus jamais revoir la lumière. »</w:t>
      </w:r>
      <w:r>
        <w:rPr>
          <w:rFonts w:ascii="Times New Roman" w:hAnsi="Times New Roman" w:cs="Times New Roman"/>
        </w:rPr>
        <w:br/>
        <w:t>Laury ferma les yeux et attendit, quand elle les réouvrit, elle était au beau milieu du royaume de Shadow. Elle s’effondra au sol et se mit à pleurer. Blitz ne retint plus ses larmes en voyant Laury partir. Falcone eut un sourire bienveillant.</w:t>
      </w:r>
      <w:r>
        <w:rPr>
          <w:rFonts w:ascii="Times New Roman" w:hAnsi="Times New Roman" w:cs="Times New Roman"/>
        </w:rPr>
        <w:br/>
        <w:t>« Je ne veux pas, répondit Blitz avant même d’écouter la question.</w:t>
      </w:r>
      <w:r>
        <w:rPr>
          <w:rFonts w:ascii="Times New Roman" w:hAnsi="Times New Roman" w:cs="Times New Roman"/>
        </w:rPr>
        <w:br/>
        <w:t>- Mais tu ne peux pas faire autrement, lui répondit le Dieu avec une étrange douceur. »</w:t>
      </w:r>
      <w:r>
        <w:rPr>
          <w:rFonts w:ascii="Times New Roman" w:hAnsi="Times New Roman" w:cs="Times New Roman"/>
        </w:rPr>
        <w:br/>
        <w:t>Le corps de Blitz disparut du champ de bataille, quand il reviendrait, ce serait un ange.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se moquait d'être un ange ou pas. Il était enfin en accord avec lui même. Il sentit également la présence de Laury et s'approcha. Il la regarda un moment puis soupira.*</w:t>
      </w:r>
      <w:r>
        <w:rPr>
          <w:rFonts w:ascii="Times New Roman" w:hAnsi="Times New Roman" w:cs="Times New Roman"/>
        </w:rPr>
        <w:br/>
      </w:r>
      <w:r>
        <w:rPr>
          <w:rFonts w:ascii="Times New Roman" w:hAnsi="Times New Roman" w:cs="Times New Roman"/>
        </w:rPr>
        <w:br/>
        <w:t>- Je te l'avais dit... que j'allais revenir ici... C'est mon domaine et même Falcone m'a banni...</w:t>
      </w:r>
      <w:r>
        <w:rPr>
          <w:rFonts w:ascii="Times New Roman" w:hAnsi="Times New Roman" w:cs="Times New Roman"/>
        </w:rPr>
        <w:br/>
      </w:r>
      <w:r>
        <w:rPr>
          <w:rFonts w:ascii="Times New Roman" w:hAnsi="Times New Roman" w:cs="Times New Roman"/>
        </w:rPr>
        <w:br/>
        <w:t>*Il détourna les yeux un moment avant de s'en aller. Après tout, il allait vivre une éternité sur ces terres...*</w:t>
      </w:r>
      <w:r>
        <w:rPr>
          <w:rFonts w:ascii="Times New Roman" w:hAnsi="Times New Roman" w:cs="Times New Roman"/>
        </w:rPr>
        <w:br/>
      </w:r>
      <w:r>
        <w:rPr>
          <w:rFonts w:ascii="Times New Roman" w:hAnsi="Times New Roman" w:cs="Times New Roman"/>
        </w:rPr>
        <w:br/>
        <w:t>*Ciria ressentit ce qu'il se passait au fond d'elle. L'ange fut révoltée et se matérialisa devant son père, hors d'elle.*</w:t>
      </w:r>
      <w:r>
        <w:rPr>
          <w:rFonts w:ascii="Times New Roman" w:hAnsi="Times New Roman" w:cs="Times New Roman"/>
        </w:rPr>
        <w:br/>
      </w:r>
      <w:r>
        <w:rPr>
          <w:rFonts w:ascii="Times New Roman" w:hAnsi="Times New Roman" w:cs="Times New Roman"/>
        </w:rPr>
        <w:br/>
        <w:t>- Mais qu'est ce qu'il te prend !!! Je me démène pour que Shadow puisse vivre enfin d'une manière plus "normale" et toi tu l'enfermes dans les Ténèbres ainsi que Laury !!!</w:t>
      </w:r>
      <w:r>
        <w:rPr>
          <w:rFonts w:ascii="Times New Roman" w:hAnsi="Times New Roman" w:cs="Times New Roman"/>
        </w:rPr>
        <w:br/>
      </w:r>
      <w:r>
        <w:rPr>
          <w:rFonts w:ascii="Times New Roman" w:hAnsi="Times New Roman" w:cs="Times New Roman"/>
        </w:rPr>
        <w:br/>
        <w:t>*Elle fit les cent pas comme un animal en cage puis la regarda.*</w:t>
      </w:r>
      <w:r>
        <w:rPr>
          <w:rFonts w:ascii="Times New Roman" w:hAnsi="Times New Roman" w:cs="Times New Roman"/>
        </w:rPr>
        <w:br/>
      </w:r>
      <w:r>
        <w:rPr>
          <w:rFonts w:ascii="Times New Roman" w:hAnsi="Times New Roman" w:cs="Times New Roman"/>
        </w:rPr>
        <w:br/>
        <w:t>- J'ai honte père !! Tu me fais honte... J'étais fière d'être un ange mais maintenant je me pose des questions sur ta bienveillance !!</w:t>
      </w:r>
      <w:r>
        <w:rPr>
          <w:rFonts w:ascii="Times New Roman" w:hAnsi="Times New Roman" w:cs="Times New Roman"/>
        </w:rPr>
        <w:br/>
      </w:r>
      <w:r>
        <w:rPr>
          <w:rFonts w:ascii="Times New Roman" w:hAnsi="Times New Roman" w:cs="Times New Roman"/>
        </w:rPr>
        <w:br/>
        <w:t>*L'ange ne comprenait pas et elle était enragée. Elle voulait plus que tout disparaître car pour elle, tout le monde l'avait trahi et comme sensation c'était insupportable. Elle disparut et retourna dans les Ténèbres a la recherche de Shadow, qui t'a en perdre la vie...*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Falcone eut un regain de colère, il fit réapparaître sa fille devant lui.</w:t>
      </w:r>
      <w:r>
        <w:rPr>
          <w:rFonts w:ascii="Times New Roman" w:hAnsi="Times New Roman" w:cs="Times New Roman"/>
        </w:rPr>
        <w:br/>
        <w:t>« Calmes-toi, lui ordonna-t-il ! »</w:t>
      </w:r>
      <w:r>
        <w:rPr>
          <w:rFonts w:ascii="Times New Roman" w:hAnsi="Times New Roman" w:cs="Times New Roman"/>
        </w:rPr>
        <w:br/>
        <w:t>Il bloqua les portes de son royaume afin que Ciria ne puisse plus s’en aller.</w:t>
      </w:r>
      <w:r>
        <w:rPr>
          <w:rFonts w:ascii="Times New Roman" w:hAnsi="Times New Roman" w:cs="Times New Roman"/>
        </w:rPr>
        <w:br/>
        <w:t>« Je leur ai demandé, ils ont fait leurs choix en leur âme et conscience. Ils savaient ce qu’ils risquaient, j’aurais pu les faire disparaître comme je l’ai fait pour Léandre. Raphaël voulait être certain de ce qu’il était et Laury l’a suivit, sans doute par amour. Même si tu te démènes jusqu’à la fin de ta vie, il est ténèbres et ne sera jamais lumière, il ne recherches pas la rédemption, il voulait juste fuir la solitude. »</w:t>
      </w:r>
      <w:r>
        <w:rPr>
          <w:rFonts w:ascii="Times New Roman" w:hAnsi="Times New Roman" w:cs="Times New Roman"/>
        </w:rPr>
        <w:br/>
        <w:t>Il regarda sa fille et eut un sourire étrange.</w:t>
      </w:r>
      <w:r>
        <w:rPr>
          <w:rFonts w:ascii="Times New Roman" w:hAnsi="Times New Roman" w:cs="Times New Roman"/>
        </w:rPr>
        <w:br/>
        <w:t>« Mais bon, si ça peut te faire plaisir, ils ont le droit, s’ils le désirent, de revenir sur terre. »</w:t>
      </w:r>
      <w:r>
        <w:rPr>
          <w:rFonts w:ascii="Times New Roman" w:hAnsi="Times New Roman" w:cs="Times New Roman"/>
        </w:rPr>
        <w:br/>
      </w:r>
      <w:r>
        <w:rPr>
          <w:rFonts w:ascii="Times New Roman" w:hAnsi="Times New Roman" w:cs="Times New Roman"/>
        </w:rPr>
        <w:br/>
        <w:t>Blitz était de nouveau sur le champ de bataille, il se sentait différent, il avait à présent des pouvoirs et de jolies paires d’ailes, il pourrait vivre le restant de sa vie aux côtés de Ciria mais quelque chose lui brisait le cœur : le sort de son amie. Pourquoi Laury avait-elle dit oui alors qu’elle savait ce qu’elle risquait ? Il ne se l’expliquait pas.</w:t>
      </w:r>
      <w:r>
        <w:rPr>
          <w:rFonts w:ascii="Times New Roman" w:hAnsi="Times New Roman" w:cs="Times New Roman"/>
        </w:rPr>
        <w:br/>
      </w:r>
      <w:r>
        <w:rPr>
          <w:rFonts w:ascii="Times New Roman" w:hAnsi="Times New Roman" w:cs="Times New Roman"/>
        </w:rPr>
        <w:br/>
        <w:t xml:space="preserve">Laury fuit le regard de Shadow quand il lui parla, il prononça quelques mots et repartit. Elle releva la tête et murmura : </w:t>
      </w:r>
      <w:r>
        <w:rPr>
          <w:rFonts w:ascii="Times New Roman" w:hAnsi="Times New Roman" w:cs="Times New Roman"/>
        </w:rPr>
        <w:br/>
        <w:t>« Ce que tu peux être égoïste. »</w:t>
      </w:r>
      <w:r>
        <w:rPr>
          <w:rFonts w:ascii="Times New Roman" w:hAnsi="Times New Roman" w:cs="Times New Roman"/>
        </w:rPr>
        <w:br/>
        <w:t>Puis elle se leva doucement et partit, elle ne savait où, elle souhaitait juste se trouver le plus possible du manoir.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retourna, la colère dans le regard. Elle fixa son père comme jamais puis tenta de se calmer.*</w:t>
      </w:r>
      <w:r>
        <w:rPr>
          <w:rFonts w:ascii="Times New Roman" w:hAnsi="Times New Roman" w:cs="Times New Roman"/>
        </w:rPr>
        <w:br/>
      </w:r>
      <w:r>
        <w:rPr>
          <w:rFonts w:ascii="Times New Roman" w:hAnsi="Times New Roman" w:cs="Times New Roman"/>
        </w:rPr>
        <w:br/>
        <w:t>- Je ne conçois pas l'existence de Sha... de Raphaël et de Laury dans les Ténèbres. Nous avons besoin d'eux et Laury n'a jamais vécu dans un tel monde ! C'est injuste !!!</w:t>
      </w:r>
      <w:r>
        <w:rPr>
          <w:rFonts w:ascii="Times New Roman" w:hAnsi="Times New Roman" w:cs="Times New Roman"/>
        </w:rPr>
        <w:br/>
      </w:r>
      <w:r>
        <w:rPr>
          <w:rFonts w:ascii="Times New Roman" w:hAnsi="Times New Roman" w:cs="Times New Roman"/>
        </w:rPr>
        <w:br/>
        <w:t>*Heureusement son père la calma totalement en lui avouant que si ils voulaient, ils pourraient retourner sur la terre. Elle baissa les yeux puis retourna sur le champ de bataille. Elle vit Blitz en tant qu'ange et en resta bouche bée, émerveillée par son amant.*</w:t>
      </w:r>
      <w:r>
        <w:rPr>
          <w:rFonts w:ascii="Times New Roman" w:hAnsi="Times New Roman" w:cs="Times New Roman"/>
        </w:rPr>
        <w:br/>
      </w:r>
      <w:r>
        <w:rPr>
          <w:rFonts w:ascii="Times New Roman" w:hAnsi="Times New Roman" w:cs="Times New Roman"/>
        </w:rPr>
        <w:br/>
        <w:t>*Shadow entendit la phrase de Laury et revint immédiatement près d'elle.*</w:t>
      </w:r>
      <w:r>
        <w:rPr>
          <w:rFonts w:ascii="Times New Roman" w:hAnsi="Times New Roman" w:cs="Times New Roman"/>
        </w:rPr>
        <w:br/>
      </w:r>
      <w:r>
        <w:rPr>
          <w:rFonts w:ascii="Times New Roman" w:hAnsi="Times New Roman" w:cs="Times New Roman"/>
        </w:rPr>
        <w:br/>
        <w:t>- Egoïste ? Moi ? Faut pas te foutre de ma tête !! Combien de fois je n'ai pas rêvé de vivre auprès de toi a la lumière, la ou tu étais née, la ou tu te sentais bien !! Ici il n'y a rien et j'y suis condamné ! Qui t'a dit de faire la même chose !?!</w:t>
      </w:r>
      <w:r>
        <w:rPr>
          <w:rFonts w:ascii="Times New Roman" w:hAnsi="Times New Roman" w:cs="Times New Roman"/>
        </w:rPr>
        <w:br/>
      </w:r>
      <w:r>
        <w:rPr>
          <w:rFonts w:ascii="Times New Roman" w:hAnsi="Times New Roman" w:cs="Times New Roman"/>
        </w:rPr>
        <w:br/>
        <w:t>*Raphaël se calma et baissa le ton. Il la regarda et essuya ses larmes.*</w:t>
      </w:r>
      <w:r>
        <w:rPr>
          <w:rFonts w:ascii="Times New Roman" w:hAnsi="Times New Roman" w:cs="Times New Roman"/>
        </w:rPr>
        <w:br/>
      </w:r>
      <w:r>
        <w:rPr>
          <w:rFonts w:ascii="Times New Roman" w:hAnsi="Times New Roman" w:cs="Times New Roman"/>
        </w:rPr>
        <w:br/>
        <w:t>- Je ne veux pas te faire du mal, tout ce que je veux c'est que tu sois heureuse et pour cela, tu retourneras sur la terre... je refuse que tu vives la même vie chaotique que la mienne...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Blitz eut un sourire amer quand il vit revenir Ciria. Il s’approcha d’elle et lui murmura doucement : </w:t>
      </w:r>
      <w:r>
        <w:rPr>
          <w:rFonts w:ascii="Times New Roman" w:hAnsi="Times New Roman" w:cs="Times New Roman"/>
        </w:rPr>
        <w:br/>
        <w:t>« Je suis beau, non, c’est le dernier cadeau de… »</w:t>
      </w:r>
      <w:r>
        <w:rPr>
          <w:rFonts w:ascii="Times New Roman" w:hAnsi="Times New Roman" w:cs="Times New Roman"/>
        </w:rPr>
        <w:br/>
        <w:t>Il ne parvint pas à prononcer son nom, il préféra se détourner et retourner se battre.</w:t>
      </w:r>
      <w:r>
        <w:rPr>
          <w:rFonts w:ascii="Times New Roman" w:hAnsi="Times New Roman" w:cs="Times New Roman"/>
        </w:rPr>
        <w:br/>
      </w:r>
      <w:r>
        <w:rPr>
          <w:rFonts w:ascii="Times New Roman" w:hAnsi="Times New Roman" w:cs="Times New Roman"/>
        </w:rPr>
        <w:br/>
        <w:t xml:space="preserve">Laury ne retenait pas ses larmes et quand Shadow eut terminé sa première tirade, elle lui répondit simplement, dans un murmure : </w:t>
      </w:r>
      <w:r>
        <w:rPr>
          <w:rFonts w:ascii="Times New Roman" w:hAnsi="Times New Roman" w:cs="Times New Roman"/>
        </w:rPr>
        <w:br/>
        <w:t>« Toi. »</w:t>
      </w:r>
      <w:r>
        <w:rPr>
          <w:rFonts w:ascii="Times New Roman" w:hAnsi="Times New Roman" w:cs="Times New Roman"/>
        </w:rPr>
        <w:br/>
        <w:t>Il l’eut peut être entendue puisqu’il se calma doucement. Elle retrouva un peu de force pour lui expliquer.</w:t>
      </w:r>
      <w:r>
        <w:rPr>
          <w:rFonts w:ascii="Times New Roman" w:hAnsi="Times New Roman" w:cs="Times New Roman"/>
        </w:rPr>
        <w:br/>
        <w:t>« L’ultime plan de ton père n’a pas fonctionné comme il aurait du. Il s’attendait à ce que tu refuses, à ce que tu dises non à la proposition de Falcone. Si ça avait été le cas, j’aurais également refusé et la fin aurait été plus heureuse puisque nous aurions rejoint le groupe dans la bataille et nous aurions enfin pu vivre libres. »</w:t>
      </w:r>
      <w:r>
        <w:rPr>
          <w:rFonts w:ascii="Times New Roman" w:hAnsi="Times New Roman" w:cs="Times New Roman"/>
        </w:rPr>
        <w:br/>
        <w:t xml:space="preserve">Elle essuya doucement ses larmes et reprit : </w:t>
      </w:r>
      <w:r>
        <w:rPr>
          <w:rFonts w:ascii="Times New Roman" w:hAnsi="Times New Roman" w:cs="Times New Roman"/>
        </w:rPr>
        <w:br/>
        <w:t>« Mon cœur est tourmenté en ce moment mais à cette époque-là, je savais. Je savais que même le plus brillant des soleils serait fade et pâle si tu n’étais pas à côté de moi. Et moi qui pensait que aurait renié les ténèbres pour m’offrir la lumière, je me suis trompée, alors c’est moi qui ait consenti de sacrifié la lumière pour l’ombre.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*En quelques mots, Laury lui avoua son amour et il se sentit désarmé. Il tomba a genoux devant elle comme vidé de son énergie et baissa les yeux.*</w:t>
      </w:r>
      <w:r>
        <w:rPr>
          <w:rFonts w:ascii="Times New Roman" w:hAnsi="Times New Roman" w:cs="Times New Roman"/>
        </w:rPr>
        <w:br/>
      </w:r>
      <w:r>
        <w:rPr>
          <w:rFonts w:ascii="Times New Roman" w:hAnsi="Times New Roman" w:cs="Times New Roman"/>
        </w:rPr>
        <w:br/>
        <w:t>- Si il avait daigné me parler, je n'aurai pas accepté... Maintenant j'ai une vie sur la conscience ainsi que la tienne bafouée.... Il y a une personne qui a une dette envers moi. Je sais ce qu'il me reste a faire.</w:t>
      </w:r>
      <w:r>
        <w:rPr>
          <w:rFonts w:ascii="Times New Roman" w:hAnsi="Times New Roman" w:cs="Times New Roman"/>
        </w:rPr>
        <w:br/>
      </w:r>
      <w:r>
        <w:rPr>
          <w:rFonts w:ascii="Times New Roman" w:hAnsi="Times New Roman" w:cs="Times New Roman"/>
        </w:rPr>
        <w:br/>
        <w:t>*Shadow avait une étrange histoire avec la mère des Anges. Elle lui avait promis tout ce qu'il voulait le jour ou il aurait trouvé quoi lui demander. Il n'hésiterait pas a faire revenir Laury a la lumière et chercherait un moyen plus tard pour la rejoindre. Mais c'était d'abord elle.*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était revenu. Sa respiration inaudible et très faible était sereine. Il regardait l'horizon...</w:t>
      </w:r>
      <w:r>
        <w:rPr>
          <w:rFonts w:ascii="Times New Roman" w:hAnsi="Times New Roman" w:cs="Times New Roman"/>
        </w:rPr>
        <w:br/>
        <w:t>"La mort a rendez vous avec le destin...". Un squelette approcha, il se mit à émettre une suite de sons étranges. Helset eut un sourire derrière son masque.</w:t>
      </w:r>
      <w:r>
        <w:rPr>
          <w:rFonts w:ascii="Times New Roman" w:hAnsi="Times New Roman" w:cs="Times New Roman"/>
        </w:rPr>
        <w:br/>
        <w:t>"Non. J'y vais seul... C'est eux qui me trouveront. C'est l'élu qui viendra à moi, je ne suis qu'un messager.".</w:t>
      </w:r>
      <w:r>
        <w:rPr>
          <w:rFonts w:ascii="Times New Roman" w:hAnsi="Times New Roman" w:cs="Times New Roman"/>
        </w:rPr>
        <w:br/>
      </w:r>
      <w:r>
        <w:rPr>
          <w:rFonts w:ascii="Times New Roman" w:hAnsi="Times New Roman" w:cs="Times New Roman"/>
        </w:rPr>
        <w:br/>
        <w:t>Il se dirigea d'un pas lent vers la bataille dont il pouvait entendre les chocs. Il sortit une épée noire du fourreau et se mit à frapper sans cesser de marcher. Tuant n'importe qui, sans chercher à comprendre qui était qui. Puis il stoppa net et huma l'air profondément. L'odeur du sang le rassasiait.</w:t>
      </w:r>
      <w:r>
        <w:rPr>
          <w:rFonts w:ascii="Times New Roman" w:hAnsi="Times New Roman" w:cs="Times New Roman"/>
        </w:rPr>
        <w:br/>
        <w:t>Un soldat courut vers lui, il l'attrapa à la main au cou et serra. "Sans intérêt..." dit il avant de broyer les cervicales de l'humain.</w:t>
      </w:r>
      <w:r>
        <w:rPr>
          <w:rFonts w:ascii="Times New Roman" w:hAnsi="Times New Roman" w:cs="Times New Roman"/>
        </w:rPr>
        <w:br/>
      </w:r>
      <w:r>
        <w:rPr>
          <w:rFonts w:ascii="Times New Roman" w:hAnsi="Times New Roman" w:cs="Times New Roman"/>
        </w:rPr>
        <w:br/>
        <w:t>Il lança un appel mental : "Viens, élu. Je t'attends...". Il resta debout et attendit...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avait regardé Blitz retourner sur le champ de bataille. Elle soupira avant de le suivre. L'ange frappait avec son épée et lorsqu'elle fatiguait, elle utilisait ses pouvoirs. Des boules d'énergie qui faisaient exploser tout autour. Elle avait réellement hâte que la guerre se termine mais au fond d'elle même, elle cherchait son véritable adversaire. C'est alors que son crane lui fit ressentir une douleur atroce. Elle tomba a genoux et eu le temps de créer un champ de force le temps qu'elle se remette. Le mot </w:t>
      </w:r>
      <w:r>
        <w:rPr>
          <w:rStyle w:val="Emphasis"/>
          <w:rFonts w:ascii="Times New Roman" w:hAnsi="Times New Roman" w:cs="Times New Roman"/>
        </w:rPr>
        <w:t xml:space="preserve">Elue </w:t>
      </w:r>
      <w:r>
        <w:rPr>
          <w:rFonts w:ascii="Times New Roman" w:hAnsi="Times New Roman" w:cs="Times New Roman"/>
        </w:rPr>
        <w:t>n'arrêtait pas de passer dans sa tête comme un disque raillé.*</w:t>
      </w:r>
      <w:r>
        <w:rPr>
          <w:rFonts w:ascii="Times New Roman" w:hAnsi="Times New Roman" w:cs="Times New Roman"/>
        </w:rPr>
        <w:br/>
      </w:r>
      <w:r>
        <w:rPr>
          <w:rFonts w:ascii="Times New Roman" w:hAnsi="Times New Roman" w:cs="Times New Roman"/>
        </w:rPr>
        <w:br/>
        <w:t>- Mon dieu, quelle douleur !!</w:t>
      </w:r>
      <w:r>
        <w:rPr>
          <w:rFonts w:ascii="Times New Roman" w:hAnsi="Times New Roman" w:cs="Times New Roman"/>
        </w:rPr>
        <w:br/>
      </w:r>
      <w:r>
        <w:rPr>
          <w:rFonts w:ascii="Times New Roman" w:hAnsi="Times New Roman" w:cs="Times New Roman"/>
        </w:rPr>
        <w:br/>
        <w:t>*L'ange se redressa et regarda autour d'elle avant de retourner dans la bataille. A un moment donné, elle fendit l'air avec son sceptre avant de se retourner et de stopper net son action. Son regard lumineux se plongea dans un autre beaucoup plus noir. Elle respirait doucement mais elle était intriguée et baissa doucement son épée...*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sourire invisible derrière son masque en métal. "Te voilà mon enfant." Sa voix était posée et comme venue du fond des âges. Autour la bataille continuait.</w:t>
      </w:r>
      <w:r>
        <w:rPr>
          <w:rFonts w:ascii="Times New Roman" w:hAnsi="Times New Roman" w:cs="Times New Roman"/>
        </w:rPr>
        <w:br/>
        <w:t>"L'homme que tu as tuée tantôt n'était pas moi. Sinon tu serais morte pour de bon, moi aussi et ce monde serait en cendres...". Il fit apparaître un mur de quatre mètres de hauteur de flammes autour d'eux seuls. "Nous voilà tranquilles..."</w:t>
      </w:r>
      <w:r>
        <w:rPr>
          <w:rFonts w:ascii="Times New Roman" w:hAnsi="Times New Roman" w:cs="Times New Roman"/>
        </w:rPr>
        <w:br/>
      </w:r>
      <w:r>
        <w:rPr>
          <w:rFonts w:ascii="Times New Roman" w:hAnsi="Times New Roman" w:cs="Times New Roman"/>
        </w:rPr>
        <w:br/>
        <w:t>Son regard noir sondait la jeune enfant, puis se posa sur le sceptre. C'était bien elle... L'Equilibre allait peut être pouvoir renaître.</w:t>
      </w:r>
      <w:r>
        <w:rPr>
          <w:rFonts w:ascii="Times New Roman" w:hAnsi="Times New Roman" w:cs="Times New Roman"/>
        </w:rPr>
        <w:br/>
        <w:t>Il eut une inspiration longue et sifflante puis il rajusta ses gantelets. "Cette guerre est une erreur. Si vous gagnez, ce monde va sombrer... Cela pose un problème car je ne peux pas laisser faire cela...". Un soldat tenta de traverser le mur et tomba carbonisé. Helset sentit l'âme du malheureux rentrer en lui. Il eut un frisson... "Ton père et sa clique... Des fanatiques comme tes ennemis mais dans l'autre camps."</w:t>
      </w:r>
      <w:r>
        <w:rPr>
          <w:rFonts w:ascii="Times New Roman" w:hAnsi="Times New Roman" w:cs="Times New Roman"/>
        </w:rPr>
        <w:br/>
      </w:r>
      <w:r>
        <w:rPr>
          <w:rFonts w:ascii="Times New Roman" w:hAnsi="Times New Roman" w:cs="Times New Roman"/>
        </w:rPr>
        <w:br/>
        <w:t>"Tu dois avoir des questions je t'écoute...". Il pensa à Cirion... Il aurait besoin de lui.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avait peur mais en même temps elle sentait qu'elle devait le combattre. Son destin devait croiser le sien et il l'impressionnait, l'intimidait... Elle ne broncha pas et resta vigilante. Lorsqu'un mur de feu les entoura elle recula de deux pas, les yeux rivés sur les flammes. Ces dernières faisaient briller le bleu de ses yeux*</w:t>
      </w:r>
      <w:r>
        <w:rPr>
          <w:rFonts w:ascii="Times New Roman" w:hAnsi="Times New Roman" w:cs="Times New Roman"/>
        </w:rPr>
        <w:br/>
      </w:r>
      <w:r>
        <w:rPr>
          <w:rFonts w:ascii="Times New Roman" w:hAnsi="Times New Roman" w:cs="Times New Roman"/>
        </w:rPr>
        <w:br/>
        <w:t>- L'homme que tu as tuée tantôt n'était pas moi. Sinon tu serais morte pour de bon, moi aussi et ce monde serait en cendres...</w:t>
      </w:r>
      <w:r>
        <w:rPr>
          <w:rFonts w:ascii="Times New Roman" w:hAnsi="Times New Roman" w:cs="Times New Roman"/>
        </w:rPr>
        <w:br/>
        <w:t>- En cendres ? Mais comment ? Mon devoir est de t'éliminer afin que la paix règne en ce monde...</w:t>
      </w:r>
      <w:r>
        <w:rPr>
          <w:rFonts w:ascii="Times New Roman" w:hAnsi="Times New Roman" w:cs="Times New Roman"/>
        </w:rPr>
        <w:br/>
      </w:r>
      <w:r>
        <w:rPr>
          <w:rFonts w:ascii="Times New Roman" w:hAnsi="Times New Roman" w:cs="Times New Roman"/>
        </w:rPr>
        <w:br/>
        <w:t>*Ciria entendit sa respiration sifflante et eu un long frisson. Elle soutint cependant son regard mais se sentait mal car il dégageait une énergie puissante mais dissimulée...*</w:t>
      </w:r>
      <w:r>
        <w:rPr>
          <w:rFonts w:ascii="Times New Roman" w:hAnsi="Times New Roman" w:cs="Times New Roman"/>
        </w:rPr>
        <w:br/>
      </w:r>
      <w:r>
        <w:rPr>
          <w:rFonts w:ascii="Times New Roman" w:hAnsi="Times New Roman" w:cs="Times New Roman"/>
        </w:rPr>
        <w:br/>
        <w:t>- Cette guerre est une erreur. Si vous gagnez, ce monde va sombrer... Cela pose un problème car je ne peux pas laisser faire cela...</w:t>
      </w:r>
      <w:r>
        <w:rPr>
          <w:rFonts w:ascii="Times New Roman" w:hAnsi="Times New Roman" w:cs="Times New Roman"/>
        </w:rPr>
        <w:br/>
        <w:t>- Expliques toi ! Ce n'est pas possible, il faut que les anges gagnent cette guerre.</w:t>
      </w:r>
      <w:r>
        <w:rPr>
          <w:rFonts w:ascii="Times New Roman" w:hAnsi="Times New Roman" w:cs="Times New Roman"/>
        </w:rPr>
        <w:br/>
        <w:t>- Tu dois avoir des questions je t'écoute...</w:t>
      </w:r>
      <w:r>
        <w:rPr>
          <w:rFonts w:ascii="Times New Roman" w:hAnsi="Times New Roman" w:cs="Times New Roman"/>
        </w:rPr>
        <w:br/>
      </w:r>
      <w:r>
        <w:rPr>
          <w:rFonts w:ascii="Times New Roman" w:hAnsi="Times New Roman" w:cs="Times New Roman"/>
        </w:rPr>
        <w:br/>
        <w:t>*Il avait raison, Ciria avait l'âme envahie par des questions. Elle se sentait désarmée et sur le point de se laisser charmer par la mort. Elle se ressaisit a moitié avant de le regarder a nouveau.*</w:t>
      </w:r>
      <w:r>
        <w:rPr>
          <w:rFonts w:ascii="Times New Roman" w:hAnsi="Times New Roman" w:cs="Times New Roman"/>
        </w:rPr>
        <w:br/>
      </w:r>
      <w:r>
        <w:rPr>
          <w:rFonts w:ascii="Times New Roman" w:hAnsi="Times New Roman" w:cs="Times New Roman"/>
        </w:rPr>
        <w:br/>
        <w:t>- Qui es tu ? Que me veux tu ? Si cette guerre doit être perdue... A quoi servons nous ? Qui suis je réellement ? Avons nous combattus pour rien ? est ce que...</w:t>
      </w:r>
      <w:r>
        <w:rPr>
          <w:rFonts w:ascii="Times New Roman" w:hAnsi="Times New Roman" w:cs="Times New Roman"/>
        </w:rPr>
        <w:br/>
      </w:r>
      <w:r>
        <w:rPr>
          <w:rFonts w:ascii="Times New Roman" w:hAnsi="Times New Roman" w:cs="Times New Roman"/>
        </w:rPr>
        <w:br/>
        <w:t>*L'ange s'arrêta pour reprendre son souffle. Elle sonda le regard de l'homme face a elle.*</w:t>
      </w:r>
      <w:r>
        <w:rPr>
          <w:rFonts w:ascii="Times New Roman" w:hAnsi="Times New Roman" w:cs="Times New Roman"/>
        </w:rPr>
        <w:br/>
      </w:r>
      <w:r>
        <w:rPr>
          <w:rFonts w:ascii="Times New Roman" w:hAnsi="Times New Roman" w:cs="Times New Roman"/>
        </w:rPr>
        <w:br/>
        <w:t>- Enlève ton casque, j'aimerai voir le visage de mon interlocuteur..., dit elle sur un ton qui se voulait suppliant.</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rire. Il ressembla plus à une succession de halètements plaintifs qu'à des éclats mais c'en était bien un... "Ce n'est pas un casque... C'est un masque. Enlevez le et mon visage sera la dernière chose que vous verrez. Il y a des choses que personne ne peut voir. Pas même moi...".</w:t>
      </w:r>
      <w:r>
        <w:rPr>
          <w:rFonts w:ascii="Times New Roman" w:hAnsi="Times New Roman" w:cs="Times New Roman"/>
        </w:rPr>
        <w:br/>
        <w:t>Il entendit un autre soldat se faire carboniser et ne détourna même pas la tête.</w:t>
      </w:r>
      <w:r>
        <w:rPr>
          <w:rFonts w:ascii="Times New Roman" w:hAnsi="Times New Roman" w:cs="Times New Roman"/>
        </w:rPr>
        <w:br/>
      </w:r>
      <w:r>
        <w:rPr>
          <w:rFonts w:ascii="Times New Roman" w:hAnsi="Times New Roman" w:cs="Times New Roman"/>
        </w:rPr>
        <w:br/>
        <w:t>"Alors ainsi je suis le mal? Et bien sûr tu es le bien! Ces ennemis sont aussi le mal? Les anges ne veulent que la paix? Les choses sont bien plus complexes... L'Equilibre... Le monde a besoin du mal et du bien... Si cette guerre est gagnée le mal sera abattu et  ce monde sera déséquilibré. C'est tout ce que tu peux savoir pour l'heure."</w:t>
      </w:r>
      <w:r>
        <w:rPr>
          <w:rFonts w:ascii="Times New Roman" w:hAnsi="Times New Roman" w:cs="Times New Roman"/>
        </w:rPr>
        <w:br/>
      </w:r>
      <w:r>
        <w:rPr>
          <w:rFonts w:ascii="Times New Roman" w:hAnsi="Times New Roman" w:cs="Times New Roman"/>
        </w:rPr>
        <w:br/>
        <w:t>Sa respiration sifflante reprit. "Mon nom est très ancien, bien plus ancien que tu ne peux l'imaginer. Il n'est pas important. J'en ai eu d'autres selon les temps et les mondes... Mais ici on me connaît sous le nom d'Helset dit Mythe pour les magiciens." Il fixait de ses yeux noirs Ciria, il savait que son aura sombre pouvait être sentie par elle et que si elle l'écoutait c'est parce qu'elle avait dû sentir sa puissance qu'il contenait.</w:t>
      </w:r>
      <w:r>
        <w:rPr>
          <w:rFonts w:ascii="Times New Roman" w:hAnsi="Times New Roman" w:cs="Times New Roman"/>
        </w:rPr>
        <w:br/>
      </w:r>
      <w:r>
        <w:rPr>
          <w:rFonts w:ascii="Times New Roman" w:hAnsi="Times New Roman" w:cs="Times New Roman"/>
        </w:rPr>
        <w:br/>
        <w:t>"Je ne veux rien de toi que ceci... Retire tes troupes et ils retireront les leurs. Je te le promets. Ensuite nous parlerons plus à loisir... Fais ton choix... Tu n'es pas obligée de m'écouter.". Il se retourna et fit disparaître le mur. Il commença à s'éloigner...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*Quelle étrange demande il lui fit... Elle n'avait pas de pouvoir sur ses troupes, elle, elle n'était la que pour sacrifier sa vie pour détruire le mal. Et il n'avait peut être pas tort... Si elle faisait partie du mal ? Une question bizarre qu'elle chassa de sa tête. Lorsqu'il s'éloigna, ses jambes bougèrent toutes seules pour aller le retenir.*</w:t>
      </w:r>
      <w:r>
        <w:rPr>
          <w:rFonts w:ascii="Times New Roman" w:hAnsi="Times New Roman" w:cs="Times New Roman"/>
        </w:rPr>
        <w:br/>
      </w:r>
      <w:r>
        <w:rPr>
          <w:rFonts w:ascii="Times New Roman" w:hAnsi="Times New Roman" w:cs="Times New Roman"/>
        </w:rPr>
        <w:br/>
        <w:t>- Helset... Je suis d'accord pour parler... J'ai besoin de réponse...</w:t>
      </w:r>
      <w:r>
        <w:rPr>
          <w:rFonts w:ascii="Times New Roman" w:hAnsi="Times New Roman" w:cs="Times New Roman"/>
        </w:rPr>
        <w:br/>
      </w:r>
      <w:r>
        <w:rPr>
          <w:rFonts w:ascii="Times New Roman" w:hAnsi="Times New Roman" w:cs="Times New Roman"/>
        </w:rPr>
        <w:br/>
        <w:t>*Elle se tourna vers les autres et s'éleva dans le ciel. Grâce a son sceptre, elle fit disparaître tout le monde qui était avec elle sauf Lucas et William vu qu'ils étaient les créatures des Ténèbres. Elle se tourna alors vers les ennemis qui convergeaient maintenant vers elle. Ciria ferma les yeux en espérant avoir fait le bon choix...*</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vit Ciria faire son sort. Il sourit : quel pouvoir elle avait... Il la regarda quand elle redescendit au sol... "Un jour tu apprendras la méfiance... C'est très risqué de faire confiance à un inconnu à l'aura sombre.". Il eut à nouveau son rire étrange et sortit son épée. Il la pointa vers Ciria.</w:t>
      </w:r>
      <w:r>
        <w:rPr>
          <w:rFonts w:ascii="Times New Roman" w:hAnsi="Times New Roman" w:cs="Times New Roman"/>
        </w:rPr>
        <w:br/>
      </w:r>
      <w:r>
        <w:rPr>
          <w:rFonts w:ascii="Times New Roman" w:hAnsi="Times New Roman" w:cs="Times New Roman"/>
        </w:rPr>
        <w:br/>
        <w:t>les secondes qui s'écoulèrent semblèrent des minutes. Derrière les ennemis avaient saisi l'aubaine et chargeaient vers eux. "Mais tu as bien fait cette fois...". Helset se retourna brusquement et pointa sa lame vers la horde qui stoppa net. "C'est terminé. Rentrez chez vous.". Il y eut un silence terrifiant. Un des hommes s'avança vers lui. "Qui es tu? Que penses tu faire contre nous?" Il y eut des rires... Helset eut un sourire. "Ceci." se contenta t'il de répondre et à peine avait il fini que 5à hommes tombaient à terre inanimés. Puis 100, puis 200... Ce fut la panique dans les rangs. "Retournez dans les ombres ou craignez la colère de la Pestilence". Helset cria quelque chose dans une langue inconnue et les ennemis s'enfoncèrent dans le sol vers les enfers d'où ils venaient.</w:t>
      </w:r>
      <w:r>
        <w:rPr>
          <w:rFonts w:ascii="Times New Roman" w:hAnsi="Times New Roman" w:cs="Times New Roman"/>
        </w:rPr>
        <w:br/>
      </w:r>
      <w:r>
        <w:rPr>
          <w:rFonts w:ascii="Times New Roman" w:hAnsi="Times New Roman" w:cs="Times New Roman"/>
        </w:rPr>
        <w:br/>
        <w:t>Le calme était revenu mais les morts étaient nombreux. "La trêve est officiellement ouverte. N'aie crainte, ange, elle sera respectée...". Il se tourna vers William. Il le fixa de ses yeux sombres. Sa respiration sifflante reprit. Puis il se tourna vers Ciria. "Je te suis... Et je t'écoute, pose tes questions.".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était terrifiée par le pouvoir de l'inconnu. Il avait une telle force ! Même elle qui avait augmenté en puissance, tremblait au fond d'elle. Les cadavres gisaient au sol, et toutes ces âmes qui s'envolaient... Malgré le fait que c'était des démons ou des êtres cruels, elle se sentit faiblir un peu plus et du serrer sa main sur son sceptre pour ne pas tomber aux pieds de l'être maléfique.</w:t>
      </w:r>
      <w:r>
        <w:rPr>
          <w:rFonts w:ascii="Times New Roman" w:hAnsi="Times New Roman" w:cs="Times New Roman"/>
        </w:rPr>
        <w:br/>
      </w:r>
      <w:r>
        <w:rPr>
          <w:rFonts w:ascii="Times New Roman" w:hAnsi="Times New Roman" w:cs="Times New Roman"/>
        </w:rPr>
        <w:br/>
        <w:t>- Je te suis... Et je t'écoute, pose tes questions.</w:t>
      </w:r>
      <w:r>
        <w:rPr>
          <w:rFonts w:ascii="Times New Roman" w:hAnsi="Times New Roman" w:cs="Times New Roman"/>
        </w:rPr>
        <w:br/>
        <w:t>- Tu me suis ? Mais que dois je faire ? Tu me troubles Helset...</w:t>
      </w:r>
      <w:r>
        <w:rPr>
          <w:rFonts w:ascii="Times New Roman" w:hAnsi="Times New Roman" w:cs="Times New Roman"/>
        </w:rPr>
        <w:br/>
      </w:r>
      <w:r>
        <w:rPr>
          <w:rFonts w:ascii="Times New Roman" w:hAnsi="Times New Roman" w:cs="Times New Roman"/>
        </w:rPr>
        <w:br/>
        <w:t>*Lucas ne trouvait plus d'ennemis a combattre, il soupira et balaya le paysage du regard. L'air était chargé d'une odeur nauséabonde. William lui, avait tout de suite repéré l'homme et vola rapidement vers lui pour se mettre entre Ciria et cet étranger. Il scruta son regard et ressentait qu'il avait la même source de pouvoir que lui. Lucas approcha peu après et regarda sa sœur qui palissait au fur et a mesure que les secondes passaient. Il grimaça...*</w:t>
      </w:r>
      <w:r>
        <w:rPr>
          <w:rFonts w:ascii="Times New Roman" w:hAnsi="Times New Roman" w:cs="Times New Roman"/>
        </w:rPr>
        <w:br/>
      </w:r>
      <w:r>
        <w:rPr>
          <w:rFonts w:ascii="Times New Roman" w:hAnsi="Times New Roman" w:cs="Times New Roman"/>
        </w:rPr>
        <w:br/>
        <w:t>- Euh... William on a un problème...</w:t>
      </w:r>
      <w:r>
        <w:rPr>
          <w:rFonts w:ascii="Times New Roman" w:hAnsi="Times New Roman" w:cs="Times New Roman"/>
        </w:rPr>
        <w:br/>
        <w:t>- Quoi ?</w:t>
      </w:r>
      <w:r>
        <w:rPr>
          <w:rFonts w:ascii="Times New Roman" w:hAnsi="Times New Roman" w:cs="Times New Roman"/>
        </w:rPr>
        <w:br/>
      </w:r>
      <w:r>
        <w:rPr>
          <w:rFonts w:ascii="Times New Roman" w:hAnsi="Times New Roman" w:cs="Times New Roman"/>
        </w:rPr>
        <w:br/>
        <w:t>*William se retourna mais tout en restant prudent. Il regarda sa sœur avant de tuer l'étranger des yeux.*</w:t>
      </w:r>
      <w:r>
        <w:rPr>
          <w:rFonts w:ascii="Times New Roman" w:hAnsi="Times New Roman" w:cs="Times New Roman"/>
        </w:rPr>
        <w:br/>
      </w:r>
      <w:r>
        <w:rPr>
          <w:rFonts w:ascii="Times New Roman" w:hAnsi="Times New Roman" w:cs="Times New Roman"/>
        </w:rPr>
        <w:br/>
        <w:t>- Qui es tu et que viens tu faire ici ?</w:t>
      </w:r>
      <w:r>
        <w:rPr>
          <w:rFonts w:ascii="Times New Roman" w:hAnsi="Times New Roman" w:cs="Times New Roman"/>
        </w:rPr>
        <w:br/>
      </w:r>
      <w:r>
        <w:rPr>
          <w:rFonts w:ascii="Times New Roman" w:hAnsi="Times New Roman" w:cs="Times New Roman"/>
        </w:rPr>
        <w:br/>
        <w:t>*Ciria releva les yeux et posa sa main sur son bras.*</w:t>
      </w:r>
      <w:r>
        <w:rPr>
          <w:rFonts w:ascii="Times New Roman" w:hAnsi="Times New Roman" w:cs="Times New Roman"/>
        </w:rPr>
        <w:br/>
      </w:r>
      <w:r>
        <w:rPr>
          <w:rFonts w:ascii="Times New Roman" w:hAnsi="Times New Roman" w:cs="Times New Roman"/>
        </w:rPr>
        <w:br/>
        <w:t>- Il s'appelle Helset, tu dois l'écouter...</w:t>
      </w:r>
      <w:r>
        <w:rPr>
          <w:rFonts w:ascii="Times New Roman" w:hAnsi="Times New Roman" w:cs="Times New Roman"/>
        </w:rPr>
        <w:br/>
        <w:t>- L'écouter ? Regarde dans quel état il te met !! (il se retourna vers Helset) Qu'est ce que tu veux qu'on fasse ?, dit il sur un ton froid.</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reste du groupe vint les rejoindre. Il put tous les observer. Il les avait espionnés, suivis depuis longtemps mais enfin il pouvait les voir. William avait le sang bouillonnant... Il le ressentit. Il avait peur pour sa sœur... Un sentiment très humain pour un être avec un tel potentiel.</w:t>
      </w:r>
      <w:r>
        <w:rPr>
          <w:rFonts w:ascii="Times New Roman" w:hAnsi="Times New Roman" w:cs="Times New Roman"/>
        </w:rPr>
        <w:br/>
        <w:t>"Inutile de me menacer, jeune fou. Si j'avais voulu vous tuer j'aurais pu le faire il y a bien longtemps... Ainsi donc Cirion s'est dédoublé. Intéressant...". Il avait pensé tout haut tout en fixant William de son regard noir. Tout en parlant, il buvait les âmes qui s'élevaient autour de lui.</w:t>
      </w:r>
      <w:r>
        <w:rPr>
          <w:rFonts w:ascii="Times New Roman" w:hAnsi="Times New Roman" w:cs="Times New Roman"/>
        </w:rPr>
        <w:br/>
      </w:r>
      <w:r>
        <w:rPr>
          <w:rFonts w:ascii="Times New Roman" w:hAnsi="Times New Roman" w:cs="Times New Roman"/>
        </w:rPr>
        <w:br/>
        <w:t>"Je vois que vous ne comprenez pas." Il réprima un petit rire. Il était tellement vieux que pour lui tout ceci était naturel mais eux étaient encore très jeunes...</w:t>
      </w:r>
      <w:r>
        <w:rPr>
          <w:rFonts w:ascii="Times New Roman" w:hAnsi="Times New Roman" w:cs="Times New Roman"/>
        </w:rPr>
        <w:br/>
        <w:t>"Malheureusement ma demeure est trop éloignée pour que je puisse vous y conduire mais je pense que ma tente fera l'affaire pour l'heure. Je vous en prie suivez moi... Si vous ne me faites pas confiance, ne venez pas... A votre convenance. Mais je pense que Ciria gagnerait beaucoup à continuer dans sa folle confiance envers moi." Cette fois il eut à nouveau son rire. Il marcha lentement vers le bord de la plaine, là perdu dans une brume surnaturelle, se dressait une tente. Normalement elle aurait dû être visible depuis l'endroit où ils étaient tantôt mais Helset avait prit soin de camoufler la chose au cas où... La toile ternie depuis des siècles battait au vent et était trouée ou déchiré de ci de là. Mais une fois à l'intérieur elle semblait intacte et richement meublée. Helset ne se retourna pour voir son petit effet sur ses invités. Il se contenta de s'asseoir sur son fauteuil, simili de trône, surélevé par rapport aux autres sièges disposés.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cet... je n'irai pas jusqu'a dire homme, mais méfie-toi."</w:t>
      </w:r>
      <w:r>
        <w:rPr>
          <w:rFonts w:ascii="Times New Roman" w:hAnsi="Times New Roman" w:cs="Times New Roman"/>
        </w:rPr>
        <w:br/>
        <w:t>"Bien, si tu le dis."</w:t>
      </w:r>
      <w:r>
        <w:rPr>
          <w:rFonts w:ascii="Times New Roman" w:hAnsi="Times New Roman" w:cs="Times New Roman"/>
        </w:rPr>
        <w:br/>
        <w:t xml:space="preserve">L'Invoqueuse tendit rapidement un kekkaï autour d'elle et Ceres se matérialisa sur son épaules, ses yeux devenus rouges. Elle décida de ne pas s'asseoir et de rester un peu en retrait. Outre leur hôte, il y avait beaucoup d'inconnus pour elle. </w:t>
      </w:r>
      <w:r>
        <w:rPr>
          <w:rFonts w:ascii="Times New Roman" w:hAnsi="Times New Roman" w:cs="Times New Roman"/>
        </w:rPr>
        <w:br/>
        <w:t>"Son masque dégage une puissance... phénoménale..."</w:t>
      </w:r>
      <w:r>
        <w:rPr>
          <w:rFonts w:ascii="Times New Roman" w:hAnsi="Times New Roman" w:cs="Times New Roman"/>
        </w:rPr>
        <w:br/>
        <w:t>"Ceres, je le reconnais. Il y a un livre sur lui dans la bibliothèque personnelle de Maaze."</w:t>
      </w:r>
      <w:r>
        <w:rPr>
          <w:rFonts w:ascii="Times New Roman" w:hAnsi="Times New Roman" w:cs="Times New Roman"/>
        </w:rPr>
        <w:br/>
        <w:t>Sa méfiance redoubla. Et puis, réalisa-t-elle avec un sursaut, la tente elle même était un kekkaï.</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traînait beaucoup trop de mystère derrière lui... Son instinct lui disait de rester en arrière et de s'éloigner mais lorsqu'il lui dit que sa sœur gagnerait beaucoup en le suivant, il se sentit obligé d'accepter. Lucas était méfiant mais décida de tenter le coup. William resta réticent... Il regarda Ciria qui avait sombré dans l'inconscience et la rattrapa avant qu'elle ne tombe. Il fallait qu'elle se repose de toute manière. Il la porta dans ses bras et soupira en regardant Helset s'éloigner. C'est alors qu'il regarda son frère.*</w:t>
      </w:r>
      <w:r>
        <w:rPr>
          <w:rFonts w:ascii="Times New Roman" w:hAnsi="Times New Roman" w:cs="Times New Roman"/>
        </w:rPr>
        <w:br/>
      </w:r>
      <w:r>
        <w:rPr>
          <w:rFonts w:ascii="Times New Roman" w:hAnsi="Times New Roman" w:cs="Times New Roman"/>
        </w:rPr>
        <w:br/>
        <w:t>- Je n'ai aucune confiance en lui.</w:t>
      </w:r>
      <w:r>
        <w:rPr>
          <w:rFonts w:ascii="Times New Roman" w:hAnsi="Times New Roman" w:cs="Times New Roman"/>
        </w:rPr>
        <w:br/>
        <w:t>- Moi je n'en sait rien. Je me dit que je devrais y aller juste par curiosité. Et puis Ciria semble lui faire confiance.</w:t>
      </w:r>
      <w:r>
        <w:rPr>
          <w:rFonts w:ascii="Times New Roman" w:hAnsi="Times New Roman" w:cs="Times New Roman"/>
        </w:rPr>
        <w:br/>
        <w:t>- Ciria n'est qu'une sotte en ce qui concerne la confiance !</w:t>
      </w:r>
      <w:r>
        <w:rPr>
          <w:rFonts w:ascii="Times New Roman" w:hAnsi="Times New Roman" w:cs="Times New Roman"/>
        </w:rPr>
        <w:br/>
        <w:t>- Mais elle ne s'est encore jamais trompée jusque maintenant...</w:t>
      </w:r>
      <w:r>
        <w:rPr>
          <w:rFonts w:ascii="Times New Roman" w:hAnsi="Times New Roman" w:cs="Times New Roman"/>
        </w:rPr>
        <w:br/>
        <w:t>- Tu oublies le cas de Vane.</w:t>
      </w:r>
      <w:r>
        <w:rPr>
          <w:rFonts w:ascii="Times New Roman" w:hAnsi="Times New Roman" w:cs="Times New Roman"/>
        </w:rPr>
        <w:br/>
        <w:t>- Toi aussi tu es tombé dans le panneau...</w:t>
      </w:r>
      <w:r>
        <w:rPr>
          <w:rFonts w:ascii="Times New Roman" w:hAnsi="Times New Roman" w:cs="Times New Roman"/>
        </w:rPr>
        <w:br/>
      </w:r>
      <w:r>
        <w:rPr>
          <w:rFonts w:ascii="Times New Roman" w:hAnsi="Times New Roman" w:cs="Times New Roman"/>
        </w:rPr>
        <w:br/>
        <w:t>*William lui lança un regard noir avant de marcher sur la piste d'Helset. Lucas le suivit et ils se retrouvèrent avec Ereb dans la tente. L'ange déchu semblait impassible et regarda l'inconnu s'asseoir sur son fauteuil.*</w:t>
      </w:r>
      <w:r>
        <w:rPr>
          <w:rFonts w:ascii="Times New Roman" w:hAnsi="Times New Roman" w:cs="Times New Roman"/>
        </w:rPr>
        <w:br/>
      </w:r>
      <w:r>
        <w:rPr>
          <w:rFonts w:ascii="Times New Roman" w:hAnsi="Times New Roman" w:cs="Times New Roman"/>
        </w:rPr>
        <w:br/>
        <w:t>- Vas tu enfin nous dire ce que tu fais ici ! Je sais que tu es un messager alors, dépêches toi nous n'avons pas de temps a perdre...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était amusé. William ne lui faisait absolument pas peur, Ereb était sur ses gardes. Rien que de très logique... "Calme ta fougue, petit garçon... Je suis mon propre messager. Messager d'un temps très ancien où d'autres dieux régnaient ici. Vous devez être affamés...". Il fit un signe vague de la main et quatre serviteurs spectraux entrèrent en portant des victuailles sur des plateaux d'argent fin. Il les disposèrent sur la longue table en ébène poli. Là d'un signe il fit signe à ses invités de se servir. Il regarda ceux qui étaient les moins méfiants se nourrir. William ne toucha à rien et Helset lui fit un signe révérencieux de la tête. La méfiance... Il était le disciple idéal.</w:t>
      </w:r>
      <w:r>
        <w:rPr>
          <w:rFonts w:ascii="Times New Roman" w:hAnsi="Times New Roman" w:cs="Times New Roman"/>
        </w:rPr>
        <w:br/>
        <w:t>"Chère Ereb... Vous devriez vous occuper de Ciria qui s'est hélas pâmée...". Devant l'air surpris de tout le monde, il ajouta : "Oui je connais chacun d'entre vous...Même ceux qui ne sont pas là pour l'heure... Je vous observe tous depuis longtemps..." Sa respiration sifflante reprit.</w:t>
      </w:r>
      <w:r>
        <w:rPr>
          <w:rFonts w:ascii="Times New Roman" w:hAnsi="Times New Roman" w:cs="Times New Roman"/>
        </w:rPr>
        <w:br/>
        <w:t>"Je suis Helset dit le Mythe, dit Némésis, dit Mortis... Autant de noms que de mondes dans l'univers. Je ne suis pas un Dieu... Loin de là. Je suis très vieux, extrêmement vieux... Mais je ne suis pas ici pour parler de cela. Je dois vous dire quelque chose.  Depuis peu le "bien" ou ce que vous prétendez être ainsi emporte trop de victoires sur ce monde. Le mal recule et il est au bord de la défaite. C'est très fâcheux! Je ne peux pas laisser cela arriver. Donc je dois vous demander une faveur... Une immense faveur mais qui évitera bien plus de morts."</w:t>
      </w:r>
      <w:r>
        <w:rPr>
          <w:rFonts w:ascii="Times New Roman" w:hAnsi="Times New Roman" w:cs="Times New Roman"/>
        </w:rPr>
        <w:br/>
        <w:t>Il inspira profondément. "Interrogez vous : pourquoi vos "chefs" ont-ils tant besoin de voir le mal disparaître? Est il aussi dangereux que vous le pensez? Vous surestimez beaucoup l'état des forces infernales croyez moi...".</w:t>
      </w:r>
      <w:r>
        <w:rPr>
          <w:rFonts w:ascii="Times New Roman" w:hAnsi="Times New Roman" w:cs="Times New Roman"/>
        </w:rPr>
        <w:br/>
        <w:t>Il y eut un silence... "la guerre doit cesser. Pour cela vous devez perdre la prochaine bataille...".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*Lucas mangea un peu mais se recula lorsque il vit que William le fusillait du regard... Ciria était toujours inconsciente dans les bras de son frère et ce dernier ragea a la dernière phrase d'Helset.*</w:t>
      </w:r>
      <w:r>
        <w:rPr>
          <w:rFonts w:ascii="Times New Roman" w:hAnsi="Times New Roman" w:cs="Times New Roman"/>
        </w:rPr>
        <w:br/>
      </w:r>
      <w:r>
        <w:rPr>
          <w:rFonts w:ascii="Times New Roman" w:hAnsi="Times New Roman" w:cs="Times New Roman"/>
        </w:rPr>
        <w:br/>
        <w:t>- la guerre doit cesser. Pour cela vous devez perdre la prochaine bataille...</w:t>
      </w:r>
      <w:r>
        <w:rPr>
          <w:rFonts w:ascii="Times New Roman" w:hAnsi="Times New Roman" w:cs="Times New Roman"/>
        </w:rPr>
        <w:br/>
        <w:t>- Je n'ai pas l'intention de laisser un démon dicter ma conduite et encore moins me dire de laisser le mal prendre le dessus. C'est notre bataille la plus importante !</w:t>
      </w:r>
      <w:r>
        <w:rPr>
          <w:rFonts w:ascii="Times New Roman" w:hAnsi="Times New Roman" w:cs="Times New Roman"/>
        </w:rPr>
        <w:br/>
      </w:r>
      <w:r>
        <w:rPr>
          <w:rFonts w:ascii="Times New Roman" w:hAnsi="Times New Roman" w:cs="Times New Roman"/>
        </w:rPr>
        <w:br/>
        <w:t>*William était visiblement hors de lui. Jamais il ne laisserait le monde aux mains des démons, et il était aussi buté que sa sœur. C'est alors que Ciria, la tête posée au niveau du cœur de William, se réveilla en l'écoutant bondit dans sa poitrine...*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à nouveau son rire. "Un démon? Penses tu que je sois un démon? Crois tu que j'essaye de protéger les enfers de la défaite en tentant de parlementer? Je ne suis les ordres de personne et j'ai ma propre armée. Je ne dicte aucun ordre, mon enfant, je me contente de dicter la vérité. Ce qui arrivera... Vous devez perdre cette bataille sinon les portes infernales seront affaiblies et vos pathétiques chefs en profiteront pour les réduire en poussière, les limbes seront purifiées et le bien suprême s'abattra sur ce monde... Mais croyez moi un monde entièrement dans la pureté est aussi cruel qu'un monde entièrement soumis au mal. Imaginez un monde sans enfers, sans possibilité de choisir sa route, ses amis, ses alliés et ses amours... Un monde où la moindre pensée déviante sera condamnée à l'exil éternel puisqu'il n'y aura plus de mort... Est ce monde là que vous désirez? Voulez vous mettre les Anges au pouvoir du monde?". Helset inspira dans un sifflement.</w:t>
      </w:r>
      <w:r>
        <w:rPr>
          <w:rFonts w:ascii="Times New Roman" w:hAnsi="Times New Roman" w:cs="Times New Roman"/>
        </w:rPr>
        <w:br/>
        <w:t>"Je vais être honnête si je n'étais pas intervenu, vous auriez gagné et les Enfers seraient assaillis actuellement... Les armées infernales sont très réduites, les généraux grondent la révolte. Une trêve ne suffira pas, pour que la stabilité soit maintenue il faut qu'ils aient une victoire."</w:t>
      </w:r>
      <w:r>
        <w:rPr>
          <w:rFonts w:ascii="Times New Roman" w:hAnsi="Times New Roman" w:cs="Times New Roman"/>
        </w:rPr>
        <w:br/>
        <w:t>Helset fit voler par télékinésie deux lames qui étaient posés sur le sol. Il les fit entrecroiser leurs lames devant lui.</w:t>
      </w:r>
      <w:r>
        <w:rPr>
          <w:rFonts w:ascii="Times New Roman" w:hAnsi="Times New Roman" w:cs="Times New Roman"/>
        </w:rPr>
        <w:br/>
        <w:t>"Il y a deux forces dans le monde : le bien, le mal. Au centre l'univers. Les deux s'affrontent éternellement et s'annulent. C'est l'Equilibre. Mais regardez...". Une des épées se mit à pencher de plus en plus sous la pression de l'autre et finit par fatalement tomber avec fracas.</w:t>
      </w:r>
      <w:r>
        <w:rPr>
          <w:rFonts w:ascii="Times New Roman" w:hAnsi="Times New Roman" w:cs="Times New Roman"/>
        </w:rPr>
        <w:br/>
        <w:t>"Force et contre-force... La base de tout édifice. Si un des deux tombe le monde s'effondre. Il ne s'agit pas de capituler, il s'agit de laisser une victoire aux ennemis et de pouvoir continuer à vivre... Laissez les brûler quelques villes et ils repartiront, vous avez ma parole. Rendez moi ce service et je vous en rendrai un en retour... Un service très important pour vous tous...".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Je suis absolument d'accord. Je n'ai aucune confiance, ni en les dieux, ni en les anges. Exception soit faite de Ciria, Lucas et William. Par contre, pour ce qui est de perdre, ça me dérange un peu... pour perdre, il faudrait que nos anges meurent, non? Je vous demanderais donc de trouver autre chose. </w:t>
      </w:r>
      <w:r>
        <w:rPr>
          <w:rFonts w:ascii="Times New Roman" w:hAnsi="Times New Roman" w:cs="Times New Roman"/>
        </w:rPr>
        <w:br/>
        <w:t>Laya posa sa main sur l'épaule de sa sœur pour marquer son approbation. Elle ne connaissait pas les autres, mais elle aimait bien Lucas. Ceres poussa un léger feulement, ses écailles bleues nuit scintillantes sous la lumière de la tente.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ragea et lorsqu'il allait répondre, Ciria posa son doigt sur ses lèvres. Elle tourna légèrement sa tête vers Helset.*</w:t>
      </w:r>
      <w:r>
        <w:rPr>
          <w:rFonts w:ascii="Times New Roman" w:hAnsi="Times New Roman" w:cs="Times New Roman"/>
        </w:rPr>
        <w:br/>
      </w:r>
      <w:r>
        <w:rPr>
          <w:rFonts w:ascii="Times New Roman" w:hAnsi="Times New Roman" w:cs="Times New Roman"/>
        </w:rPr>
        <w:br/>
        <w:t>- J'ai été conçue... Pour justement rétablir l'univers qui menace le monde. Je dois me sacrifier ainsi que mes deux frères afin de vous détruire et le mal qui commande les Ténèbres. Alors seulement le mal, affaiblit, se tiendra tranquille et l'Equilibre universel pourra renaître...</w:t>
      </w:r>
      <w:r>
        <w:rPr>
          <w:rFonts w:ascii="Times New Roman" w:hAnsi="Times New Roman" w:cs="Times New Roman"/>
        </w:rPr>
        <w:br/>
      </w:r>
      <w:r>
        <w:rPr>
          <w:rFonts w:ascii="Times New Roman" w:hAnsi="Times New Roman" w:cs="Times New Roman"/>
        </w:rPr>
        <w:br/>
        <w:t>*Elle soupira longuement puis sourit a ses deux frères avant d'essayer de se mettre debout. Doucement, elle reprenait ses forces. Il lui en fallait pour continuer a discuter...*</w:t>
      </w:r>
    </w:p>
    <w:p w:rsidR="00767FD8" w:rsidRDefault="00767FD8"/>
    <w:p w:rsidR="00767FD8" w:rsidRDefault="00767FD8">
      <w:r>
        <w:t>***************************************************************************</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ne releva pas la pique lancée par Ereb... Il se contenta de continuer de sa voix glaciale. "Il n'est pas nécessaire que les Anges meurent... Laissez juste deux ou trois villes tomber et les démons s'en iront. Faites moi confiance.". Il fixa Ceres de son regard noir. Puis ce fut autour de Laya...</w:t>
      </w:r>
      <w:r>
        <w:rPr>
          <w:rFonts w:ascii="Times New Roman" w:hAnsi="Times New Roman" w:cs="Times New Roman"/>
        </w:rPr>
        <w:br/>
        <w:t>Il sonda l'esprit d'Ereb... Tant d'amour et de peur pour Laya... Mais aussi pour Lucas. Il eut un soupir qui ressembla à un long râle issu d'un tombeau.</w:t>
      </w:r>
      <w:r>
        <w:rPr>
          <w:rFonts w:ascii="Times New Roman" w:hAnsi="Times New Roman" w:cs="Times New Roman"/>
        </w:rPr>
        <w:br/>
        <w:t>"Vous devez faire un choix. Encore une fois en contrepartie je peux vous aider... Et permettre à certains d'accéder à une condition bien plus à la hauteur de leur mérite.". La dernière phrase avait été pour William, il le fixa longuement. Puis il refixa le vague.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s'avança. Ceres, réceptacle vivant de son humeur, se noirci entièrement et s'entoura de flammes. </w:t>
      </w:r>
      <w:r>
        <w:rPr>
          <w:rFonts w:ascii="Times New Roman" w:hAnsi="Times New Roman" w:cs="Times New Roman"/>
        </w:rPr>
        <w:br/>
        <w:t>- Si tu meurt, je me charge personnellement de faire revenir le mal en force! Vivre pour se sacrifier, je ne connais rien de plus stupide! Si tu viens à la vie, c'est pour toi! Si ce que tu me disais était vrai, tu ne devrais pas pouvoir éprouver le moindre sentiment! Et Blitz? Et Lucas? Et moi dans ce cas là? Tu l'aime! Ose me dire le contraire!</w:t>
      </w:r>
      <w:r>
        <w:rPr>
          <w:rFonts w:ascii="Times New Roman" w:hAnsi="Times New Roman" w:cs="Times New Roman"/>
        </w:rPr>
        <w:br/>
        <w:t xml:space="preserve">Laya, se dirigea vers Ciria, la sentant faible. </w:t>
      </w:r>
      <w:r>
        <w:rPr>
          <w:rFonts w:ascii="Times New Roman" w:hAnsi="Times New Roman" w:cs="Times New Roman"/>
        </w:rPr>
        <w:br/>
        <w:t>- Et vous? Je ne sens aucune onde de vie émaner de vous!  Pour être vieux, il faut être vivant. Qui êtes-vous? Ou plutôt, qu'êtes-vous?</w:t>
      </w:r>
      <w:r>
        <w:rPr>
          <w:rFonts w:ascii="Times New Roman" w:hAnsi="Times New Roman" w:cs="Times New Roman"/>
        </w:rPr>
        <w:br/>
        <w:t>L'Invoqueuse, furieuse et méfiante, fit augmenter la portée de son kekkaï à tout le groupe.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sourire invisible à tous car camouflé derrière son masque, durant l'altercation entre William et Ereb... Des frictions... Des colères et des doutes. Il fut tenté de ne pas répondre à l'attaque prévisible d'Ereb. Puis il se dit qu'une réponse sibylline serait plus intéressante pour tout le monde. "La vie, la mort... Une question de point de vue et de savoir...". il eut son petit rire sifflant.</w:t>
      </w:r>
      <w:r>
        <w:rPr>
          <w:rFonts w:ascii="Times New Roman" w:hAnsi="Times New Roman" w:cs="Times New Roman"/>
        </w:rPr>
        <w:br/>
        <w:t>"Il faut une décision à présent...".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Et si nous vous répondions que nous allons nous battre et vaincre tout de même, comment réagiriez-vous? De toute façon, ce n'est pas à moi de prendre cette décision. Je suivrai ou pas, c'est tout. Mais au lieu de fuir et de se réfugier derrière des énigmes, il serai peut-être bon, si vous désirez gagner notre confiance, exception soit faite de Ciria, de nous répondre.</w:t>
      </w:r>
      <w:r>
        <w:rPr>
          <w:rFonts w:ascii="Times New Roman" w:hAnsi="Times New Roman" w:cs="Times New Roman"/>
        </w:rPr>
        <w:br/>
        <w:t xml:space="preserve">Elle repoussa le plat tendu par un squelette. </w:t>
      </w:r>
      <w:r>
        <w:rPr>
          <w:rFonts w:ascii="Times New Roman" w:hAnsi="Times New Roman" w:cs="Times New Roman"/>
        </w:rPr>
        <w:br/>
        <w:t>-Et je n'ai pas faim, merci.</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tapa de ses mains gantées en maille et les spectres sortirent ne laissant que lui et ses invités présents... "Je ne cherche pas à gagner votre confiance. Si ce monde tombe, je partirai vers un autre. Mais si vous y tenez...". Il se leva et dit quelque chose en une langue inconnue. Immédiatement tout tomba dans le noir... Ils ne voyaient plus rien et seule la voix d'Helset se faisait entendre comme si elle venait de tout autour d'eux.</w:t>
      </w:r>
      <w:r>
        <w:rPr>
          <w:rFonts w:ascii="Times New Roman" w:hAnsi="Times New Roman" w:cs="Times New Roman"/>
        </w:rPr>
        <w:br/>
        <w:t>"Voilà les Ombres. Ici je suis tout puissant. Si je le veux je peux vous détruire rien qu'en y pensant. Je peux vous jeter à terre et  vous tordre de douleur jusqu'à ce que vous me suppliez d'y mettre fin.". Les ténèbres disparurent. "Mais ce n'est pas le cas. Vous vous êtes entourés d'un bouclier et je le savais déjà. Alors pourquoi faire mine de pouvoir vous détruire si je sais que je ne le peux pas pour l'instant? Pour une seule raison... Les Ombres sont un sort bien connus des Nécromanciens. Et ça certains parmi vous le savent (il regarda Ereb). En l'utilisant je vous ai dévoilé ma... mon école de magie. Je suis un adepte de la Nécromancie, alors pourquoi me croire? Parce que je ne vous ai pas tué et que je vous parle depuis un moment sans encore avoir cherché à vous assassiner. Ce qui est pour un des miens une marque d'intérêt. Si vous voulez plus, il vous faudra attendre..."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Que vous soyez Nécromancien ne me dérange pas. C'est de toute façon aux anges de prendre une décision. Effectivement vous ne nous avez rien fait, mais vous nous demandez beaucoup. </w:t>
      </w:r>
      <w:r>
        <w:rPr>
          <w:rFonts w:ascii="Times New Roman" w:hAnsi="Times New Roman" w:cs="Times New Roman"/>
        </w:rPr>
        <w:br/>
        <w:t xml:space="preserve">- Ereb, calme-toi. Aurais-tu peur pour nous plus que tu ne veux l'avouer? </w:t>
      </w:r>
      <w:r>
        <w:rPr>
          <w:rFonts w:ascii="Times New Roman" w:hAnsi="Times New Roman" w:cs="Times New Roman"/>
        </w:rPr>
        <w:br/>
        <w:t>-Je sortirai bien vous laisser débattre entre vous mais mon kekkaï nécessite ma présence.</w:t>
      </w:r>
      <w:r>
        <w:rPr>
          <w:rFonts w:ascii="Times New Roman" w:hAnsi="Times New Roman" w:cs="Times New Roman"/>
        </w:rPr>
        <w:br/>
        <w:t xml:space="preserve">L'Invoqueuse détestait avoir le dessous mais cette fois-ci, la décision ne lui appartenait pas. Ceres rentra en elle pour ne laisser paraître que de longues ailes membraneuses dans le dos de sa maîtresse. Les repliant dans son dos, elle ne consentit pas à s'asseoir. </w:t>
      </w:r>
      <w:r>
        <w:rPr>
          <w:rFonts w:ascii="Times New Roman" w:hAnsi="Times New Roman" w:cs="Times New Roman"/>
        </w:rPr>
        <w:br/>
        <w:t>-Donc, perdre sans mourir. Que nous suggérez-vous?</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maîtrisait toujours la situation. C'était dû à son âge. Il avait  toujours plusieurs coups d'avance sur les autres... Il vit Ereb ruminait son impuissance et attendit.</w:t>
      </w:r>
      <w:r>
        <w:rPr>
          <w:rFonts w:ascii="Times New Roman" w:hAnsi="Times New Roman" w:cs="Times New Roman"/>
        </w:rPr>
        <w:br/>
        <w:t>Il rompit le silence. "Les démons vont attaquer trois villes à la suite pas loin de la chaîne montagneuse au nord. Sans votre aide, la garde n'a pas une chance contre la horde. Laissez tomber les murailles. Les démons auront leur victoire et la guerre finira sur un ex aequo... Ainsi l'Equilibre durera... Si vous refusez... Je ne ferai rien pour vous en empêcher mais alors vous ferez face à pire que vous ne l'imaginez. Trois villes... Trois villes sacrifiées contre un monde entier. Pesez et agissez en juges. Mais vous avez raison Ereb, c'est aux anges de décider."</w:t>
      </w:r>
      <w:r>
        <w:rPr>
          <w:rFonts w:ascii="Times New Roman" w:hAnsi="Times New Roman" w:cs="Times New Roman"/>
        </w:rPr>
        <w:br/>
        <w:t>Il refixa William et se rassit sur son fauteuil attendant la réponse qui scellerait leur destin, quelle qu'elle soit...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dévisagea Ereb. Lucas ne disait rien il se contentait de suivre la conversation. Ciria réfléchissait et William fulminait... Il aurait bien voulu le tuer sur le champ mais le regard de Ciria l'en empêchait. Il regarda Helset longuement avant d'entreprendre un long dialogue avec sa sœur dans leur langue. C'est alors qu'il se mit en colère puis pointa du doigt l'étranger.*</w:t>
      </w:r>
      <w:r>
        <w:rPr>
          <w:rFonts w:ascii="Times New Roman" w:hAnsi="Times New Roman" w:cs="Times New Roman"/>
        </w:rPr>
        <w:br/>
      </w:r>
      <w:r>
        <w:rPr>
          <w:rFonts w:ascii="Times New Roman" w:hAnsi="Times New Roman" w:cs="Times New Roman"/>
        </w:rPr>
        <w:br/>
        <w:t>- En ce qui me concerne vous ne pouvez pas me tuer. Pas plus que Lucas d'ailleurs. Mais je refuse catégoriquement de laisser la moindre vie humaine aux mains des démons !!</w:t>
      </w:r>
      <w:r>
        <w:rPr>
          <w:rFonts w:ascii="Times New Roman" w:hAnsi="Times New Roman" w:cs="Times New Roman"/>
        </w:rPr>
        <w:br/>
      </w:r>
      <w:r>
        <w:rPr>
          <w:rFonts w:ascii="Times New Roman" w:hAnsi="Times New Roman" w:cs="Times New Roman"/>
        </w:rPr>
        <w:br/>
        <w:t>*Il sortit alors de la tente pour s'éloigner. Il n'appréciait pas du tout l'initiative de Ciria... Lucas se contenta de baisser les yeux. La jeune femme avait fait un marché avec son père et elle comptait bien s'y tenir. Elle regarda Helset pour ensuite rompre le silence...*</w:t>
      </w:r>
      <w:r>
        <w:rPr>
          <w:rFonts w:ascii="Times New Roman" w:hAnsi="Times New Roman" w:cs="Times New Roman"/>
        </w:rPr>
        <w:br/>
      </w:r>
      <w:r>
        <w:rPr>
          <w:rFonts w:ascii="Times New Roman" w:hAnsi="Times New Roman" w:cs="Times New Roman"/>
        </w:rPr>
        <w:br/>
        <w:t>- Je me conformerait au pacte de mon père... Je serais présente lorsque les trois villes disparaîtrons ainsi que leurs habitants... et je disparaîtrais avec eux... si c'est pour la paix, qu'il en soit ainsi</w:t>
      </w:r>
      <w:r>
        <w:rPr>
          <w:rFonts w:ascii="Times New Roman" w:hAnsi="Times New Roman" w:cs="Times New Roman"/>
        </w:rPr>
        <w:br/>
      </w:r>
      <w:r>
        <w:rPr>
          <w:rFonts w:ascii="Times New Roman" w:hAnsi="Times New Roman" w:cs="Times New Roman"/>
        </w:rPr>
        <w:br/>
        <w:t>*Lucas ferma les yeux car il n'aimait pas entendre ce genre de chose sortir de la bouche de Ciria. Il regarda Helset et lui fit comprendre qu'il suivrait la décision de Ciria quoi qu'il arrive. Deux anges sur trois, le mal allait donc avoir sa victoire... Mais pour lui, il sauvait un monde pour en perdre un autre...*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se contenta d'une phrase. "Qu'il en soit ainsi...". Il pria à tous de sortir. Il resta seul dans sa tente et réfléchit. Il était face à un choix. Si tout se passait ainsi, l'Equilibre serait sauf... D'un autre côté ce n'était pas juste. Il avait un compte à régler avec le père de Ciria et il le règlerait... Quant à Ereb, elle avait étudié. Elle savait qui il était et surtout quel type de créature il était. Elle ne s'en souvenait juste pas mais quand ce serait le cas, sa crédibilité serait ébranlée profondément et les choses tourneraient court pour lui et son plan.</w:t>
      </w:r>
      <w:r>
        <w:rPr>
          <w:rFonts w:ascii="Times New Roman" w:hAnsi="Times New Roman" w:cs="Times New Roman"/>
        </w:rPr>
        <w:br/>
        <w:t>Il savait quoi faire. Il n'en avait pas envie mais il devait le faire. Il sortit. Ils étaient encore là, éloignés de la tente fantôme mais là. ils se disputaient apparemment sur quoi faire. Il fit un signe à son  serviteur squelette et lui parla : "On lève le camps.". Le squelette émit une suite de grincements. "Vers le Nord...".</w:t>
      </w:r>
      <w:r>
        <w:rPr>
          <w:rFonts w:ascii="Times New Roman" w:hAnsi="Times New Roman" w:cs="Times New Roman"/>
        </w:rPr>
        <w:br/>
        <w:t>Helset vit William à l'écart. Il approcha doucement. William lui lança un regard courroucé. Helset lui parla de sa voix glaciale habituelle.</w:t>
      </w:r>
      <w:r>
        <w:rPr>
          <w:rFonts w:ascii="Times New Roman" w:hAnsi="Times New Roman" w:cs="Times New Roman"/>
        </w:rPr>
        <w:br/>
        <w:t>"Dommage que tes amis doivent mourir pour ces gens... Oh mais ce n'est pas leur faute. Si seulement les anges étaient moins rigides et moins prétentieux. Le pire est que le propre père de Ciria soit prêt à l'envoyer à la mort juste pour garder son trône... Quel père ferait cela?". Helset sentit qu'il avait fait mouche dans l'esprit de William... "Nous sommes si proches toi et moi. Nous ne pouvons pas savoir ce que ça fait d'être trompé par ses parents. Nous n'en avons pas...". Le visage de William avait perdu de son agressivité, il était en proie à un trouble. Helset soupira et reprit dans un souffle sifflant... "Tu as en toi un pouvoir immense qui pourrait tous les sauver, elle surtout. Si seulement tu apprenais à le maîtriser...". Helset n'en dit pas plus il se retourna et commença à s'éloigner. La tente s'était évanouie, à la place se tenait son cheval noir, harnaché et prêt au départ.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avait disparut. Elle était très vite affaiblie par les tentions du groupe et elle s'était éloigné. Lucas tentait désespérément de contrôler la colère d'Ereb avec son regard doux... William s'énervait a réfléchir alors que Ciria avait déjà fait sont choix. Helset convergea vers lui et expliqua son point de vue. Will soupira un bon moment avant de se décider a regarder son interlocuteur. Il avait raison sur certains point mais pas sur d'autre.... Lorsque Helset s'éloigna, il lui répondit enfin.*</w:t>
      </w:r>
      <w:r>
        <w:rPr>
          <w:rFonts w:ascii="Times New Roman" w:hAnsi="Times New Roman" w:cs="Times New Roman"/>
        </w:rPr>
        <w:br/>
      </w:r>
      <w:r>
        <w:rPr>
          <w:rFonts w:ascii="Times New Roman" w:hAnsi="Times New Roman" w:cs="Times New Roman"/>
        </w:rPr>
        <w:br/>
        <w:t xml:space="preserve">- Nous ne sommes pas rigide et encore moins prétentieux... A part moi peut être bien. Si en disant ça tu parles de Ciria, tu mériterais le châtiment le plus lourd... Tu dis que tu nous a étudié alors tu devrais mieux la connaître... Ce n'est pas notre père qui la envoyé a la mort. C'est Ciria qui a proposé ce pacte. Car si elle laissait faire ça, elle en mourrait de toute façon... Regarde la, une simple dispute l'affaiblit. Elle a toujours été pour les autres et jamais pour elle. </w:t>
      </w:r>
      <w:r>
        <w:rPr>
          <w:rFonts w:ascii="Times New Roman" w:hAnsi="Times New Roman" w:cs="Times New Roman"/>
        </w:rPr>
        <w:br/>
      </w:r>
      <w:r>
        <w:rPr>
          <w:rFonts w:ascii="Times New Roman" w:hAnsi="Times New Roman" w:cs="Times New Roman"/>
        </w:rPr>
        <w:br/>
        <w:t>*Il s'approcha d'Helset avec de nouveau son regard noir.*</w:t>
      </w:r>
      <w:r>
        <w:rPr>
          <w:rFonts w:ascii="Times New Roman" w:hAnsi="Times New Roman" w:cs="Times New Roman"/>
        </w:rPr>
        <w:br/>
      </w:r>
      <w:r>
        <w:rPr>
          <w:rFonts w:ascii="Times New Roman" w:hAnsi="Times New Roman" w:cs="Times New Roman"/>
        </w:rPr>
        <w:br/>
        <w:t>- Je n'ai aucune confiance en toi et je n'en aurai jamais. Nous ne sommes proche que par la source de notre pouvoir ! Je sens au plus profond de moi que tu vas nous trahir. Je ne sais pas encore qui tu es réellement mais je le découvrirai. Et je soupçonne même Ciria de connaître ton identité réelle. Mais comme a son habitude elle ne dit rien et elle préfère faire confiance. Le cas s'est déjà produit avec Shadow.</w:t>
      </w:r>
      <w:r>
        <w:rPr>
          <w:rFonts w:ascii="Times New Roman" w:hAnsi="Times New Roman" w:cs="Times New Roman"/>
        </w:rPr>
        <w:br/>
      </w:r>
      <w:r>
        <w:rPr>
          <w:rFonts w:ascii="Times New Roman" w:hAnsi="Times New Roman" w:cs="Times New Roman"/>
        </w:rPr>
        <w:br/>
        <w:t>*William déploya ses ailes noires, près a s'envoler. Il jeta un oeil autour de lui et ne trouva pas Ciria... Il devrait alors la chercher...*</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monta sur Faux, son cheval, et regarda le groupe. "Notre ami est résistant... Tant pis pour lui! Un potentiel gâché par orgueil. Mais après tout ne sait on jamais.". Il avait pensé tout haut. Il n'avait plus qu'à partir vers les villes du Nord et mettre son plan en route. Il approcha à cheval du groupe et leur parla... "Je vous dis au revoir, compagnons. Vous avez fait votre choix mais est ce le bon? C'est à vous de le savoir... Etes vous tous prêts à vous sacrifier pour eux? En valent ils la peine? Qu'ont ils fait pour vous tous? Maintenant qu'ils ont besoin de vous ils vous traitent comme des héros... Et avant se souciaient ils de vous? et demain? Penseront ils à vous? Aucun joueur d'échecs ne pensent à sauver ses pions, seulement le Roi...". Il se détourna et partit au galop vers la brume du nord.</w:t>
      </w:r>
      <w:r>
        <w:rPr>
          <w:rFonts w:ascii="Times New Roman" w:hAnsi="Times New Roman" w:cs="Times New Roman"/>
        </w:rPr>
        <w:br/>
        <w:t>Il s'arrêta sur une colline plus loin, hors de vue des autres. Là une figure familière l'attendait...</w:t>
      </w:r>
      <w:r>
        <w:rPr>
          <w:rFonts w:ascii="Times New Roman" w:hAnsi="Times New Roman" w:cs="Times New Roman"/>
        </w:rPr>
        <w:br/>
        <w:t>"Il n'est pas venu lui même? Je le reconnais bien là!"</w:t>
      </w:r>
      <w:r>
        <w:rPr>
          <w:rFonts w:ascii="Times New Roman" w:hAnsi="Times New Roman" w:cs="Times New Roman"/>
        </w:rPr>
        <w:br/>
        <w:t>L'Ange avait son épée à la main.</w:t>
      </w:r>
      <w:r>
        <w:rPr>
          <w:rFonts w:ascii="Times New Roman" w:hAnsi="Times New Roman" w:cs="Times New Roman"/>
        </w:rPr>
        <w:br/>
        <w:t>"Vous avez déjà croisé le fer... Il n'a pas envie de se battre.</w:t>
      </w:r>
      <w:r>
        <w:rPr>
          <w:rFonts w:ascii="Times New Roman" w:hAnsi="Times New Roman" w:cs="Times New Roman"/>
        </w:rPr>
        <w:br/>
        <w:t>- C'était il y a longtemps! J'ai rencontré sa fille aujourd'hui... Elle est forte!</w:t>
      </w:r>
      <w:r>
        <w:rPr>
          <w:rFonts w:ascii="Times New Roman" w:hAnsi="Times New Roman" w:cs="Times New Roman"/>
        </w:rPr>
        <w:br/>
        <w:t>- Oui. Un véritable ange...</w:t>
      </w:r>
      <w:r>
        <w:rPr>
          <w:rFonts w:ascii="Times New Roman" w:hAnsi="Times New Roman" w:cs="Times New Roman"/>
        </w:rPr>
        <w:br/>
        <w:t>- Alors il va la laisser mourir. Pour que lui et sa clique de vieux anges puissent continuer à régner sur le ciel... C'est pathétique!</w:t>
      </w:r>
      <w:r>
        <w:rPr>
          <w:rFonts w:ascii="Times New Roman" w:hAnsi="Times New Roman" w:cs="Times New Roman"/>
        </w:rPr>
        <w:br/>
        <w:t>- (le ton de l'ange se fit dur) Gardez vos conseils! Vous ne savez rien de ses intentions! Maudit traître!</w:t>
      </w:r>
      <w:r>
        <w:rPr>
          <w:rFonts w:ascii="Times New Roman" w:hAnsi="Times New Roman" w:cs="Times New Roman"/>
        </w:rPr>
        <w:br/>
        <w:t>- De la colère... Sentiment dangereux pour un ange. Je vois que vous vous êtes renseignés sur moi. J'ai refusé de continuer à servir l'arrogance et la soif de pouvoir du Ciel, et j'ai refusé les offres des Enfers... Je suis un simple neutre dans cette affaire.</w:t>
      </w:r>
      <w:r>
        <w:rPr>
          <w:rFonts w:ascii="Times New Roman" w:hAnsi="Times New Roman" w:cs="Times New Roman"/>
        </w:rPr>
        <w:br/>
        <w:t>- Un Nécromancien...</w:t>
      </w:r>
      <w:r>
        <w:rPr>
          <w:rFonts w:ascii="Times New Roman" w:hAnsi="Times New Roman" w:cs="Times New Roman"/>
        </w:rPr>
        <w:br/>
        <w:t>- Les leçons de morales d'un être qui n'a aucun scrupule à envoyer à la mort plusieurs milliers d'hommes...".</w:t>
      </w:r>
      <w:r>
        <w:rPr>
          <w:rFonts w:ascii="Times New Roman" w:hAnsi="Times New Roman" w:cs="Times New Roman"/>
        </w:rPr>
        <w:br/>
        <w:t>Helset commença à repartir.</w:t>
      </w:r>
      <w:r>
        <w:rPr>
          <w:rFonts w:ascii="Times New Roman" w:hAnsi="Times New Roman" w:cs="Times New Roman"/>
        </w:rPr>
        <w:br/>
        <w:t>"Si vous êtes de retour Helset, c'est que vous avez rebâti votre forteresse d'Arankhor... Où est elle?</w:t>
      </w:r>
      <w:r>
        <w:rPr>
          <w:rFonts w:ascii="Times New Roman" w:hAnsi="Times New Roman" w:cs="Times New Roman"/>
        </w:rPr>
        <w:br/>
        <w:t>- Si votre maître veut le savoir, qu'il me le demande en face. Mais je n'ai pas à vous dire où elle se trouve. Après tout selon les Lois Sacrées je suis intouchable : je n'ai encore attaqué personne."</w:t>
      </w:r>
      <w:r>
        <w:rPr>
          <w:rFonts w:ascii="Times New Roman" w:hAnsi="Times New Roman" w:cs="Times New Roman"/>
        </w:rPr>
        <w:br/>
        <w:t>Helset repartit au galop satisfait.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groupe ne savait pas trop comment réagir. Ils étaient sur la défensive alors que Ciria semblait suivre Helset. William entendit la phrase du nécromancien et eu la puce a l'oreille... Avait il vraiment un pouvoir qui pourrait sauver sa sœur ? Il laissa Helset partir avant de s'envoler a la recherche de l'ange. Il surpris alors la conversation entre un ange et Helset. Ce dernier semblait calme et lorsqu'il repartit au galop, William sentit ses ailes se geler et tomba dans une chute vertigineuse. Il se retrouva au sol avec quelques bleus. Il se releva et trouva Ciria, assise sur l'herbe.*</w:t>
      </w:r>
      <w:r>
        <w:rPr>
          <w:rFonts w:ascii="Times New Roman" w:hAnsi="Times New Roman" w:cs="Times New Roman"/>
        </w:rPr>
        <w:br/>
      </w:r>
      <w:r>
        <w:rPr>
          <w:rFonts w:ascii="Times New Roman" w:hAnsi="Times New Roman" w:cs="Times New Roman"/>
        </w:rPr>
        <w:br/>
        <w:t>- C'est toi qui vient de faire ça ?</w:t>
      </w:r>
      <w:r>
        <w:rPr>
          <w:rFonts w:ascii="Times New Roman" w:hAnsi="Times New Roman" w:cs="Times New Roman"/>
        </w:rPr>
        <w:br/>
        <w:t>- Excuse moi mais je voulais que tu reviennes les pieds sur terre.</w:t>
      </w:r>
      <w:r>
        <w:rPr>
          <w:rFonts w:ascii="Times New Roman" w:hAnsi="Times New Roman" w:cs="Times New Roman"/>
        </w:rPr>
        <w:br/>
        <w:t>- Tu me critiques maintenant ?!</w:t>
      </w:r>
      <w:r>
        <w:rPr>
          <w:rFonts w:ascii="Times New Roman" w:hAnsi="Times New Roman" w:cs="Times New Roman"/>
        </w:rPr>
        <w:br/>
        <w:t>- Arrête... Le moment est mal choisi et puis tu devrais me faire confiance.</w:t>
      </w:r>
      <w:r>
        <w:rPr>
          <w:rFonts w:ascii="Times New Roman" w:hAnsi="Times New Roman" w:cs="Times New Roman"/>
        </w:rPr>
        <w:br/>
        <w:t>- J'ai confiance en toi Ciria mais tu sais que je n'ai jamais accepté ton comportement suicidaire !</w:t>
      </w:r>
      <w:r>
        <w:rPr>
          <w:rFonts w:ascii="Times New Roman" w:hAnsi="Times New Roman" w:cs="Times New Roman"/>
        </w:rPr>
        <w:br/>
      </w:r>
      <w:r>
        <w:rPr>
          <w:rFonts w:ascii="Times New Roman" w:hAnsi="Times New Roman" w:cs="Times New Roman"/>
        </w:rPr>
        <w:br/>
        <w:t>*A ces mots, Ciria se redressa et le gifla si fort, que William du fermer les yeux et n'eu pas le temps de réagir. Il garda la tête sur le coté, puis lui lança un regard furieux.*</w:t>
      </w:r>
      <w:r>
        <w:rPr>
          <w:rFonts w:ascii="Times New Roman" w:hAnsi="Times New Roman" w:cs="Times New Roman"/>
        </w:rPr>
        <w:br/>
      </w:r>
      <w:r>
        <w:rPr>
          <w:rFonts w:ascii="Times New Roman" w:hAnsi="Times New Roman" w:cs="Times New Roman"/>
        </w:rPr>
        <w:br/>
        <w:t>- Si tu trouves que partager le sort de milliers de femmes d'enfants et d'hommes est un comportement suicidaire, je ne te ferai pas changer d'avis !</w:t>
      </w:r>
      <w:r>
        <w:rPr>
          <w:rFonts w:ascii="Times New Roman" w:hAnsi="Times New Roman" w:cs="Times New Roman"/>
        </w:rPr>
        <w:br/>
        <w:t>- Je refuse de te voir mourir pour ces gens !</w:t>
      </w:r>
      <w:r>
        <w:rPr>
          <w:rFonts w:ascii="Times New Roman" w:hAnsi="Times New Roman" w:cs="Times New Roman"/>
        </w:rPr>
        <w:br/>
        <w:t>- Mais tu ne comprends pas !! Je dois le faire... Sinon mon âme ne sera jamais en paix et je disparaîtrai de toute façon... Je sais qu'en faisant ca, je perdrai mon statut d'ange et je risque d'atterrir en enfer mais je m'en moque car je préfère vivre en damnée plutôt qu'en ange avec des milliers de vies humaines sur la conscience !!</w:t>
      </w:r>
      <w:r>
        <w:rPr>
          <w:rFonts w:ascii="Times New Roman" w:hAnsi="Times New Roman" w:cs="Times New Roman"/>
        </w:rPr>
        <w:br/>
      </w:r>
      <w:r>
        <w:rPr>
          <w:rFonts w:ascii="Times New Roman" w:hAnsi="Times New Roman" w:cs="Times New Roman"/>
        </w:rPr>
        <w:br/>
        <w:t>*Ciria ne lui laissa pas le temps de répondre et s'envola bien loin. Les ailes du jeune homme dégelait lentement... Il regarda alors leur état et sentit une pointe de crainte au fond de son cœur.*</w:t>
      </w:r>
      <w:r>
        <w:rPr>
          <w:rFonts w:ascii="Times New Roman" w:hAnsi="Times New Roman" w:cs="Times New Roman"/>
        </w:rPr>
        <w:br/>
      </w:r>
      <w:r>
        <w:rPr>
          <w:rFonts w:ascii="Times New Roman" w:hAnsi="Times New Roman" w:cs="Times New Roman"/>
        </w:rPr>
        <w:br/>
        <w:t>- Comment a t elle fait ça ? Jamais elle n'a eu un tel pouvoir...</w:t>
      </w:r>
      <w:r>
        <w:rPr>
          <w:rFonts w:ascii="Times New Roman" w:hAnsi="Times New Roman" w:cs="Times New Roman"/>
        </w:rPr>
        <w:br/>
      </w:r>
      <w:r>
        <w:rPr>
          <w:rFonts w:ascii="Times New Roman" w:hAnsi="Times New Roman" w:cs="Times New Roman"/>
        </w:rPr>
        <w:br/>
        <w:t>*Ciria changea son aura douce en colère. Personne semblait la comprendre et tout le monde voulait contrôler sa vie. Elle n'avait pas envie de mourir car il y avait Blitz... L'ange l'aimait a un point inimaginable mais leur amour était impossible... Elle vola rapidement et longtemps, l'âme en peine et les larmes glissant sur ses joues, ne sachant pas ou aller...*</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avait ressentit la colère de Ciria... Les anges l'avaient peut être aussi senti... Il cessa son galop et regarda dans la direction de Ciria. Elle était loin d'être visible mais il pouvait deviner son aura. "Ta fille a besoin d'un peu d'amour paternel, ange!" dit il vers le ciel. Il sembla hésitant. Il n'était pas sûr s'il devait ou  non la rejoindre. Il eut un soupir sifflant. Il fit volte face et partit au galop vers elle.</w:t>
      </w:r>
      <w:r>
        <w:rPr>
          <w:rFonts w:ascii="Times New Roman" w:hAnsi="Times New Roman" w:cs="Times New Roman"/>
        </w:rPr>
        <w:br/>
        <w:t>Il la rattrapa vite. Elle volait au dessus de lui mais ce n'était pas un problème. Il fit apparaître du sol trois spectres et pointa du doigt Ciria. Ils s'envolèrent dans un cri strident et l'entourèrent. visiblement surprise, elle se débattit. Mais les spectres allaient vite et finirent par la faire redescendre sur le sol aux pieds d'Helset. Ce dernier les congédia d'un revers de la main et ils disparurent dans un sanglot.</w:t>
      </w:r>
      <w:r>
        <w:rPr>
          <w:rFonts w:ascii="Times New Roman" w:hAnsi="Times New Roman" w:cs="Times New Roman"/>
        </w:rPr>
        <w:br/>
        <w:t>Ciria avait abandonné la colère pour la crainte. Visiblement il l'effrayait.</w:t>
      </w:r>
      <w:r>
        <w:rPr>
          <w:rFonts w:ascii="Times New Roman" w:hAnsi="Times New Roman" w:cs="Times New Roman"/>
        </w:rPr>
        <w:br/>
        <w:t>"Où allais tu mon enfant? Crois tu que par là le ciel sera plus bleu? Mourir pour les autres est admirable mais combien en ferait autant pour toi? Peu... Et c'est cela qui fait de toi un vrai Ange. Tu agis pour les autres et pas pour toi.". Il inspira profondément.</w:t>
      </w:r>
      <w:r>
        <w:rPr>
          <w:rFonts w:ascii="Times New Roman" w:hAnsi="Times New Roman" w:cs="Times New Roman"/>
        </w:rPr>
        <w:br/>
        <w:t>"Blitz... Il y a un lien très fort entre vous... Il serait prêt à mourir pour toi. C'est pour ça qu'il cherche à te suivre. Une question et je m'en vais : ton père te laissera t'il mourir? Regarde au fond de toi et penses y...". Il repartit à cheval.</w:t>
      </w:r>
      <w:r>
        <w:rPr>
          <w:rFonts w:ascii="Times New Roman" w:hAnsi="Times New Roman" w:cs="Times New Roman"/>
        </w:rPr>
        <w:br/>
        <w:t>Durant son retour il envoya un message mental à William...</w:t>
      </w:r>
      <w:r>
        <w:rPr>
          <w:rFonts w:ascii="Times New Roman" w:hAnsi="Times New Roman" w:cs="Times New Roman"/>
        </w:rPr>
        <w:br/>
        <w:t>"VOis la puissance que le ciel octroie à Ciria... Pourquoi ne te le donnent ils pas à toi? Parce que tu l'as déjà en toi mais qu'ils ne veulent pas que tu apprennes à t'en servir. Observe la et tu verras ce pouvoir qu'ils te refusent.".</w:t>
      </w:r>
      <w:r>
        <w:rPr>
          <w:rFonts w:ascii="Times New Roman" w:hAnsi="Times New Roman" w:cs="Times New Roman"/>
        </w:rPr>
        <w:br/>
        <w:t>Il s'éloigna vers le Nord.</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voulait être seule mais même dans les airs elle ne pouvait pas l'être. Trois spectres d'Helset l'entoura et la fit descendre sur terre. Elle regarda Helset avec un regard déterminé mais visiblement effrayé. Elle n'avait pas honte d'avoir peur car trembler devant un être a la puissance considérable n'était pas a juger. Elle l'écouta et ce qu'il disait était vrai. Lorsqu'elle sauvera les âmes des gens, que l'Equilibre sera rétablit, elle n'existera plus et elle disparaîtra a nouveau aux yeux des gens pour revenir 666 ans plus tard. Elle frappa le sol nerveusement, elle était en colère contre elle même d'oser penser ça... Elle se redressa et tendit la main vers Helset qui s'en allait comme pour le retenir mais c'était déjà trop tard. Ciria se sentit seule... Elle s'agenouilla en regardant l'horizon et repassa la question du nécromancien dans sa tête.*</w:t>
      </w:r>
      <w:r>
        <w:rPr>
          <w:rFonts w:ascii="Times New Roman" w:hAnsi="Times New Roman" w:cs="Times New Roman"/>
        </w:rPr>
        <w:br/>
      </w:r>
      <w:r>
        <w:rPr>
          <w:rFonts w:ascii="Times New Roman" w:hAnsi="Times New Roman" w:cs="Times New Roman"/>
        </w:rPr>
        <w:br/>
        <w:t>- ton père te laissera t'il mourir ?</w:t>
      </w:r>
      <w:r>
        <w:rPr>
          <w:rFonts w:ascii="Times New Roman" w:hAnsi="Times New Roman" w:cs="Times New Roman"/>
        </w:rPr>
        <w:br/>
      </w:r>
      <w:r>
        <w:rPr>
          <w:rFonts w:ascii="Times New Roman" w:hAnsi="Times New Roman" w:cs="Times New Roman"/>
        </w:rPr>
        <w:br/>
        <w:t>*Ciria avait reçu l'éducation d'un ange. Elle n'avait rien connu d'autre en plus il lui répétait sans arrêt qu'elle était spéciale. Depuis qu'elle est née, elle avait cet esprit de sacrifice, ce besoin de donner sans recevoir. Mais a ce moment la elle n'avait pas connu Blitz... Aujourd'hui c'est différent, se disait elle. Ciria voulait parler a son père mais se dernier refusa de la voir. C'était bien la première fois... Elle avait tellement fait et le simple fait d'aimer quelqu'un lui était interdit. L'ange repensa a la première fois ou ils se déclarèrent leur amour et elle sourit. Mais le destin semblait moins clément que ses souvenirs...</w:t>
      </w:r>
      <w:r>
        <w:rPr>
          <w:rFonts w:ascii="Times New Roman" w:hAnsi="Times New Roman" w:cs="Times New Roman"/>
        </w:rPr>
        <w:br/>
      </w:r>
      <w:r>
        <w:rPr>
          <w:rFonts w:ascii="Times New Roman" w:hAnsi="Times New Roman" w:cs="Times New Roman"/>
        </w:rPr>
        <w:br/>
        <w:t>William de son coté fit aller ses ailes pour être sur d'en avoir a nouveau le contrôle et s'envola. Il ressentit la détresse de Ciria mais elle dissimula rapidement son aura pour ne pas qu'il la retrouve... Le jeune homme soupira. Lorsqu'il reçu le message d'Helset, il décida ensuite de prendre en main se fameux pouvoir et vola vers lui. Il se plaça juste devant lui assez subitement ce qui fit cabrer son cheval.*</w:t>
      </w:r>
      <w:r>
        <w:rPr>
          <w:rFonts w:ascii="Times New Roman" w:hAnsi="Times New Roman" w:cs="Times New Roman"/>
        </w:rPr>
        <w:br/>
      </w:r>
      <w:r>
        <w:rPr>
          <w:rFonts w:ascii="Times New Roman" w:hAnsi="Times New Roman" w:cs="Times New Roman"/>
        </w:rPr>
        <w:br/>
        <w:t>- Il est temps que Ciria s'acquitte de son devoir d'ange ! De quel pouvoir parles tu ? Je serai au courant tout de même si un pouvoir aussi puissant que tu le dis, était au fond de moi...</w:t>
      </w:r>
      <w:r>
        <w:rPr>
          <w:rFonts w:ascii="Times New Roman" w:hAnsi="Times New Roman" w:cs="Times New Roman"/>
        </w:rPr>
        <w:br/>
        <w:t>Elle a un pouvoir que je n'imaginai pas et elle a même réussi a me faire dresser les cheveux sur la tête. Il faut avouer qu'elle a toujours été la plus douée mais aussi la plus touchée...</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avait prévu l'arrivée de William mais pas aussi rapidement. Il eut un sourire. "Ciria va faire son devoir d'amoureuse. Elle aime BLitz et pour une fois elle va agir selon son cœur et non selon son père. Elle va sauver ce monde mais pas pour les Anges ou l'Equilibre mais pour elle et lui, pour que l'espoir de pouvoir vivre ensemble sans y laisser la vie demeure... Son cœur est apaisé à présent mais pas celui de Blitz. Elle va devoir le rassurer, il n'attend que cela.". Helset retourna la tête dans la direction d'où il venait. Il savait que Ciria ferait ce qui lui semblerait juste... Il ne voulait que cela. Il retourna la tête vers William, il sentit une curiosité immense mais aussi de la révérence envers lui...</w:t>
      </w:r>
      <w:r>
        <w:rPr>
          <w:rFonts w:ascii="Times New Roman" w:hAnsi="Times New Roman" w:cs="Times New Roman"/>
        </w:rPr>
        <w:br/>
        <w:t>"Qui es tu William? Qui penses tu être? Pour le ciel tu es une part de Cirion... Pour les Enfers tu es un insecte inutile... Pour qui comptes tu? Pour Ciria. Si elle meurt pour qui compteras tu? Tu seras seul... Et ne compte pas sur les Anges pour t'accueillir. Je suis bien placé pour le savoir...".</w:t>
      </w:r>
      <w:r>
        <w:rPr>
          <w:rFonts w:ascii="Times New Roman" w:hAnsi="Times New Roman" w:cs="Times New Roman"/>
        </w:rPr>
        <w:br/>
        <w:t>Il reprit sa respiration sifflante.</w:t>
      </w:r>
      <w:r>
        <w:rPr>
          <w:rFonts w:ascii="Times New Roman" w:hAnsi="Times New Roman" w:cs="Times New Roman"/>
        </w:rPr>
        <w:br/>
        <w:t>"Mais tu as un pouvoir immense en toi... On te l'a caché parce qu'ils ont peur de ce que tu es! Ils n'ont pas confiance en toi... Ils savent que tu pourrais tenter de protéger l'Equilibre et donc les empêcher d'accéder au pouvoir. Ils te brident et ils te rendent étranger à toi même. Tu as tant de colère en toi... D'où vient elle? C'est ton âme qui hurle sa haine envers ceux qui l'ont enfermé... Tu sais au fond de toi pourquoi ce monde souffre autant : les Anges sont trop laxistes : le pardon aux meurtriers, la rédemption... Les Enfers sont trop cruels. Quel choix reste t'il?". Il tendit la main vers William.</w:t>
      </w:r>
      <w:r>
        <w:rPr>
          <w:rFonts w:ascii="Times New Roman" w:hAnsi="Times New Roman" w:cs="Times New Roman"/>
        </w:rPr>
        <w:br/>
        <w:t>"Viens avec moi et je te montrerai ce qu'ils ne veulent pas que tu vois en toi..."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sourit car son esprit était soulagé de savoir que Ciria allait enfin pouvoir sauver sa vie et surtout son cœur. Il regarda Helset.*</w:t>
      </w:r>
      <w:r>
        <w:rPr>
          <w:rFonts w:ascii="Times New Roman" w:hAnsi="Times New Roman" w:cs="Times New Roman"/>
        </w:rPr>
        <w:br/>
      </w:r>
      <w:r>
        <w:rPr>
          <w:rFonts w:ascii="Times New Roman" w:hAnsi="Times New Roman" w:cs="Times New Roman"/>
        </w:rPr>
        <w:br/>
        <w:t>- Qui es tu William? Qui penses tu être? Pour le ciel tu es une part de Cirion... Pour les Enfers tu es un insecte inutile... Pour qui comptes tu? Pour Ciria. Si elle meurt pour qui compteras tu? Tu seras seul... Et ne compte pas sur les Anges pour t'accueillir. Je suis bien placé pour le savoir...</w:t>
      </w:r>
      <w:r>
        <w:rPr>
          <w:rFonts w:ascii="Times New Roman" w:hAnsi="Times New Roman" w:cs="Times New Roman"/>
        </w:rPr>
        <w:br/>
        <w:t>- Je ne suis personne... Je ne suis ni vivant ni mort. Le paradis m'est interdit et l'enfer me fait honte. Je suis un insecte ? Ca ne m'étonne pas... Autant pour moi. Les enfers on peut les détruire alors que moi non. Je serai juste inutile après leur destruction. Oui je suppose que je compte pour Ciria mais aussi pour une autre personne. Et comme l'amour qui lie ma sœur a Blitz, le mien est également interdit. Je n'irai pas chez les Anges ils me dégoûtent a part Ciria et quelques un bien sur.</w:t>
      </w:r>
      <w:r>
        <w:rPr>
          <w:rFonts w:ascii="Times New Roman" w:hAnsi="Times New Roman" w:cs="Times New Roman"/>
        </w:rPr>
        <w:br/>
      </w:r>
      <w:r>
        <w:rPr>
          <w:rFonts w:ascii="Times New Roman" w:hAnsi="Times New Roman" w:cs="Times New Roman"/>
        </w:rPr>
        <w:br/>
        <w:t>*Helset continua son explication et William regarda autour de lui en l'écoutant.*</w:t>
      </w:r>
      <w:r>
        <w:rPr>
          <w:rFonts w:ascii="Times New Roman" w:hAnsi="Times New Roman" w:cs="Times New Roman"/>
        </w:rPr>
        <w:br/>
      </w:r>
      <w:r>
        <w:rPr>
          <w:rFonts w:ascii="Times New Roman" w:hAnsi="Times New Roman" w:cs="Times New Roman"/>
        </w:rPr>
        <w:br/>
        <w:t xml:space="preserve">- Je suis un être né de la haine, c'est logique que j'en ai en moi. Si il n'y avait pas mon stupide frère et Ciria, j'aurai déjà détruit ce monde depuis longtemps. Quand nous étions petit, maintes fois j'ai du m'occuper de la santé de ma sœur car elle était fragile et le moindre crime lui causait une douleur atroce. Je hais presque tout le monde mais avec elle j'ai appris la tendresse et cette maudite faiblesse de sauver les humains... </w:t>
      </w:r>
      <w:r>
        <w:rPr>
          <w:rFonts w:ascii="Times New Roman" w:hAnsi="Times New Roman" w:cs="Times New Roman"/>
        </w:rPr>
        <w:br/>
      </w:r>
      <w:r>
        <w:rPr>
          <w:rFonts w:ascii="Times New Roman" w:hAnsi="Times New Roman" w:cs="Times New Roman"/>
        </w:rPr>
        <w:br/>
        <w:t>*C'est alors qu'Helset lui tendit la main. Il recula... Mais il devait savoir car il n'avait pas l'intention de laisser mourir sa sœur et puis l'âme de Tatiana voyageait dans le royaume des anges en attendant son jugement. Il voulait la faire revenir... William déploya ses ailes et des flammes noires brillèrent dans ses yeux bicolores.*</w:t>
      </w:r>
      <w:r>
        <w:rPr>
          <w:rFonts w:ascii="Times New Roman" w:hAnsi="Times New Roman" w:cs="Times New Roman"/>
        </w:rPr>
        <w:br/>
      </w:r>
      <w:r>
        <w:rPr>
          <w:rFonts w:ascii="Times New Roman" w:hAnsi="Times New Roman" w:cs="Times New Roman"/>
        </w:rPr>
        <w:br/>
        <w:t>- Montre moi ce pouvoir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Ereb, refusant toute compagnie même celle de Lucas, s'éloigna un peu du groupe et s'installa près d'une étendue d'eau calme. Sortant des rouleaux de parchemin de son sac, elle se mit à les lire.</w:t>
      </w:r>
      <w:r>
        <w:rPr>
          <w:rFonts w:ascii="Times New Roman" w:hAnsi="Times New Roman" w:cs="Times New Roman"/>
        </w:rPr>
        <w:br/>
        <w:t xml:space="preserve">Ses yeux s'agrandirent sous l'effet de la surprise. </w:t>
      </w:r>
      <w:r>
        <w:rPr>
          <w:rFonts w:ascii="Times New Roman" w:hAnsi="Times New Roman" w:cs="Times New Roman"/>
        </w:rPr>
        <w:br/>
        <w:t xml:space="preserve">- Il aurait pu faire ça? Non, ce n'est pas possible... </w:t>
      </w:r>
      <w:r>
        <w:rPr>
          <w:rFonts w:ascii="Times New Roman" w:hAnsi="Times New Roman" w:cs="Times New Roman"/>
        </w:rPr>
        <w:br/>
        <w:t xml:space="preserve">Invoquant Ceres, elle se transforma et s'envola à la suite du nécromancien. Volant à grande vitesse, elle ne tarda pas à le rattraper et se posa à côté de son cheval. William était là et il semblait vouloir rejoindre le nécromancien. Courbant son long coup pour se mettre à sa hauteur, elle lui envoya un message télépathique, son seul moyen de communication sous cette forme. </w:t>
      </w:r>
      <w:r>
        <w:rPr>
          <w:rFonts w:ascii="Times New Roman" w:hAnsi="Times New Roman" w:cs="Times New Roman"/>
        </w:rPr>
        <w:br/>
        <w:t>" William, je t'en prie fait attention! Il n'est ni vivant ni mort et c'est une..."</w:t>
      </w:r>
      <w:r>
        <w:rPr>
          <w:rFonts w:ascii="Times New Roman" w:hAnsi="Times New Roman" w:cs="Times New Roman"/>
        </w:rPr>
        <w:br/>
        <w:t>Hésitante, elle se tourna vers Helset. Pouvait-elle dévoiler son secret? Ce n'était pas nécessairement quelqu'un de mauvais pour cela. Consciente qu'il avait capté son message, elle attendit une réaction de sa part.</w:t>
      </w:r>
    </w:p>
    <w:p w:rsidR="00767FD8" w:rsidRDefault="00767FD8"/>
    <w:p w:rsidR="00767FD8" w:rsidRDefault="00767FD8">
      <w:pPr>
        <w:rPr>
          <w:lang w:val="en-GB"/>
        </w:rPr>
      </w:pPr>
      <w:r>
        <w:rPr>
          <w:rStyle w:val="Strong"/>
          <w:lang w:val="en-GB"/>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Helset sourit. </w:t>
      </w:r>
      <w:r>
        <w:rPr>
          <w:rFonts w:ascii="Times New Roman" w:hAnsi="Times New Roman" w:cs="Times New Roman"/>
        </w:rPr>
        <w:t>Il avait enfin son élève... "En faisant ce choix tu viens de t'offrir un avenir, à toi, à Ciria et à Tatiana. Suis moi... Nous allons vers le Nord."</w:t>
      </w:r>
      <w:r>
        <w:rPr>
          <w:rFonts w:ascii="Times New Roman" w:hAnsi="Times New Roman" w:cs="Times New Roman"/>
        </w:rPr>
        <w:br/>
        <w:t>William suivit malgré la grande vitesse du galop de Faux. Ainsi ils arrivèrent très vite, bien plus vite qu'arriveraient normalement les autres. Ils s'arrêtèrent sur un promontoire surplombant une ville. "C'est ici que frapperont en premier les démons. C'est ici que tes amis vont se battre. C'est ici que tu vas apprendre les premiers pas vers ton destin.". Il fit un signe de la main et dix squelettes sortirent de terre. "Montez ma tente et la sienne.". Les squelettes s'exécutèrent immédiatement.</w:t>
      </w:r>
      <w:r>
        <w:rPr>
          <w:rFonts w:ascii="Times New Roman" w:hAnsi="Times New Roman" w:cs="Times New Roman"/>
        </w:rPr>
        <w:br/>
        <w:t>"Tu vas devoir t'habituer, William, à être un commandant car c'est aussi ce que tu es.".</w:t>
      </w:r>
      <w:r>
        <w:rPr>
          <w:rFonts w:ascii="Times New Roman" w:hAnsi="Times New Roman" w:cs="Times New Roman"/>
        </w:rPr>
        <w:br/>
        <w:t>Helset vit Ceres arriver en vitesse. Elle savait et elle allait parler à William...</w:t>
      </w:r>
      <w:r>
        <w:rPr>
          <w:rFonts w:ascii="Times New Roman" w:hAnsi="Times New Roman" w:cs="Times New Roman"/>
        </w:rPr>
        <w:br/>
        <w:t>"Mon ami, c'est le moment de prouver ta loyauté..." lui dit il.</w:t>
      </w:r>
      <w:r>
        <w:rPr>
          <w:rFonts w:ascii="Times New Roman" w:hAnsi="Times New Roman" w:cs="Times New Roman"/>
        </w:rPr>
        <w:br/>
        <w:t>La créature commença à vouloir parler mais se stoppa, visiblement hésitante. Helset eut un sourire et termina sa phrase.</w:t>
      </w:r>
      <w:r>
        <w:rPr>
          <w:rFonts w:ascii="Times New Roman" w:hAnsi="Times New Roman" w:cs="Times New Roman"/>
        </w:rPr>
        <w:br/>
        <w:t>"Une liche. Oui je suis une liche... Un être trahi par le Ciel et renié par l'Enfer. Un Nécromancien qui a percé le secret de la vie éternelle mais qui a condamné son âme en retour. Je ne suis ni vivant ni mort. je suis entre les deux. Je suis très vieux, j'existais avant ce monde. Vois tu William, nous nous ressemblons, moi aussi j'ai été oublié, moi aussi on a retenu quelque chose qui m'est cher : mon âme. N'oublie pas que certains ne veulent pas voir ce que tu dois devenir... Jusqu'où iraient ils?"</w:t>
      </w:r>
      <w:r>
        <w:rPr>
          <w:rFonts w:ascii="Times New Roman" w:hAnsi="Times New Roman" w:cs="Times New Roman"/>
        </w:rPr>
        <w:br/>
        <w:t>Helset se tut tout en fixant Ceres. Il attendait de voir ce que William allait faire.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suivit sans problème le cheval rapide d'Helset et regarda la ville. Il regarda les squelettes sortirent de terre et c'est a ce moment précis, qu'il entendit la voix d'Ereb.*</w:t>
      </w:r>
      <w:r>
        <w:rPr>
          <w:rFonts w:ascii="Times New Roman" w:hAnsi="Times New Roman" w:cs="Times New Roman"/>
        </w:rPr>
        <w:br/>
      </w:r>
      <w:r>
        <w:rPr>
          <w:rFonts w:ascii="Times New Roman" w:hAnsi="Times New Roman" w:cs="Times New Roman"/>
        </w:rPr>
        <w:br/>
        <w:t>- William, je t'en prie fait attention! Il n'est ni vivant ni mort et c'est une...</w:t>
      </w:r>
      <w:r>
        <w:rPr>
          <w:rFonts w:ascii="Times New Roman" w:hAnsi="Times New Roman" w:cs="Times New Roman"/>
        </w:rPr>
        <w:br/>
      </w:r>
      <w:r>
        <w:rPr>
          <w:rFonts w:ascii="Times New Roman" w:hAnsi="Times New Roman" w:cs="Times New Roman"/>
        </w:rPr>
        <w:br/>
        <w:t>*Il soupira et regarda Helset.*</w:t>
      </w:r>
      <w:r>
        <w:rPr>
          <w:rFonts w:ascii="Times New Roman" w:hAnsi="Times New Roman" w:cs="Times New Roman"/>
        </w:rPr>
        <w:br/>
      </w:r>
      <w:r>
        <w:rPr>
          <w:rFonts w:ascii="Times New Roman" w:hAnsi="Times New Roman" w:cs="Times New Roman"/>
        </w:rPr>
        <w:br/>
        <w:t>- Tu vas devoir t'habituer, William, à être un commandant car c'est aussi ce que tu es.</w:t>
      </w:r>
      <w:r>
        <w:rPr>
          <w:rFonts w:ascii="Times New Roman" w:hAnsi="Times New Roman" w:cs="Times New Roman"/>
        </w:rPr>
        <w:br/>
        <w:t>- J'ai toujours été habitué a obéir a Ciria sans le vouloir et je ne suis que le seul maitre de mon existence.</w:t>
      </w:r>
      <w:r>
        <w:rPr>
          <w:rFonts w:ascii="Times New Roman" w:hAnsi="Times New Roman" w:cs="Times New Roman"/>
        </w:rPr>
        <w:br/>
      </w:r>
      <w:r>
        <w:rPr>
          <w:rFonts w:ascii="Times New Roman" w:hAnsi="Times New Roman" w:cs="Times New Roman"/>
        </w:rPr>
        <w:br/>
        <w:t>*Helset et William regardèrent Ceres arriver. Il ferma les yeux lorsque le nécromancien expliqua sa situation. Il soupira a nouveau et plongea son regard dans celui d'Helset. Il comprenait ce qu'il voulait dire. D'un geste brusque, il créa une rafale de vent et éloigna Ereb.*</w:t>
      </w:r>
      <w:r>
        <w:rPr>
          <w:rFonts w:ascii="Times New Roman" w:hAnsi="Times New Roman" w:cs="Times New Roman"/>
        </w:rPr>
        <w:br/>
      </w:r>
      <w:r>
        <w:rPr>
          <w:rFonts w:ascii="Times New Roman" w:hAnsi="Times New Roman" w:cs="Times New Roman"/>
        </w:rPr>
        <w:br/>
        <w:t>- Ne t'en mêle pas... J'ai des choses a apprendre !</w:t>
      </w:r>
      <w:r>
        <w:rPr>
          <w:rFonts w:ascii="Times New Roman" w:hAnsi="Times New Roman" w:cs="Times New Roman"/>
        </w:rPr>
        <w:br/>
      </w:r>
      <w:r>
        <w:rPr>
          <w:rFonts w:ascii="Times New Roman" w:hAnsi="Times New Roman" w:cs="Times New Roman"/>
        </w:rPr>
        <w:br/>
        <w:t>*Il ne voulait pas blesser Ereb mais il devait savoir et sourit du coin des lèvres a Helset.*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Ereb déploya ses ailes au dernier moment et s'éleva un peu. </w:t>
      </w:r>
      <w:r>
        <w:rPr>
          <w:rFonts w:ascii="Times New Roman" w:hAnsi="Times New Roman" w:cs="Times New Roman"/>
        </w:rPr>
        <w:br/>
        <w:t>"Oh! Du calme! Je n'ai pas l'intention de vous gêner! De toute façon, je reste..."</w:t>
      </w:r>
      <w:r>
        <w:rPr>
          <w:rFonts w:ascii="Times New Roman" w:hAnsi="Times New Roman" w:cs="Times New Roman"/>
        </w:rPr>
        <w:br/>
        <w:t>D'un large moulinet caudal, elle abattit quelques arbres, se ménageant ainsi un espace confortable. S'allongeant au sol, elle replia ses ailes dans son dos et enfonça ses longues griffes dans la terre, elle ne partirait pas. William semblait furieux et déchiffrer l'expression d'Helset était un exploit impossible pour elle pour le moment. De toute façon, pour déloger Ceres, il fallait se lever tôt. Enroulant sa queue autour de lui, le dragon attendit.</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"Ignore la... Ils diront que tu as trahi mais ils verront que tu fais tout cela pour eux...". Il posa sa main gantée sur l'épaule de William puis s'éloigna vers un squelette en armure qui attendait à l'écart.</w:t>
      </w:r>
      <w:r>
        <w:rPr>
          <w:rFonts w:ascii="Times New Roman" w:hAnsi="Times New Roman" w:cs="Times New Roman"/>
        </w:rPr>
        <w:br/>
        <w:t>"Préparez les hommes... Nous avons une guerre à terminer. Réunissez 5 légions, ça suffira.</w:t>
      </w:r>
      <w:r>
        <w:rPr>
          <w:rFonts w:ascii="Times New Roman" w:hAnsi="Times New Roman" w:cs="Times New Roman"/>
        </w:rPr>
        <w:br/>
        <w:t>- Bien... mon... maître... ainsi... sera... fait.". Le squelette disparut sous terre.</w:t>
      </w:r>
      <w:r>
        <w:rPr>
          <w:rFonts w:ascii="Times New Roman" w:hAnsi="Times New Roman" w:cs="Times New Roman"/>
        </w:rPr>
        <w:br/>
        <w:t>Helset se retourna vers William. Il lui fit signe d'approcher. "Vois cette ville. Bien quatre milliers d'âmes qui ignorent même ce qui les attend, ils ne savent même pas que l'on est là. Ce n'est rien... Car nous sommes quand même là. Maintenant vois cet homme."</w:t>
      </w:r>
      <w:r>
        <w:rPr>
          <w:rFonts w:ascii="Times New Roman" w:hAnsi="Times New Roman" w:cs="Times New Roman"/>
        </w:rPr>
        <w:br/>
        <w:t>Il pointa du doigt un fermier qui rentrait de la chasse, il allait vers les portes, il en était encore loin.</w:t>
      </w:r>
      <w:r>
        <w:rPr>
          <w:rFonts w:ascii="Times New Roman" w:hAnsi="Times New Roman" w:cs="Times New Roman"/>
        </w:rPr>
        <w:br/>
        <w:t>"Cet homme... Qui est il? Est ce un assassin? Un homme bon? Un traître? Un héros? Personne ne le saura jamais.". Helset ferma le poing et l'homme tomba à terre sans vie. "Maintenant il est mort.".</w:t>
      </w:r>
      <w:r>
        <w:rPr>
          <w:rFonts w:ascii="Times New Roman" w:hAnsi="Times New Roman" w:cs="Times New Roman"/>
        </w:rPr>
        <w:br/>
        <w:t>William semblait horrifié mais sa curiosité devait être la plus forte.</w:t>
      </w:r>
      <w:r>
        <w:rPr>
          <w:rFonts w:ascii="Times New Roman" w:hAnsi="Times New Roman" w:cs="Times New Roman"/>
        </w:rPr>
        <w:br/>
        <w:t>"Ou non...". Il rouvrit le poing et l'homme se releva en titubant et reprit sa route. "Le destin de cet homme était entre mes mains. C'était horrible n'est ce pas? C'est ce que font les Anges et les Démons... Mais tu vois, nous ne sommes pas comme eux, nous sommes meilleur qu'eux.".</w:t>
      </w:r>
      <w:r>
        <w:rPr>
          <w:rFonts w:ascii="Times New Roman" w:hAnsi="Times New Roman" w:cs="Times New Roman"/>
        </w:rPr>
        <w:br/>
        <w:t>Helset savait que William avait de plus en plus envie d'apprendre, il décida alors de lui donner un avant goût.</w:t>
      </w:r>
      <w:r>
        <w:rPr>
          <w:rFonts w:ascii="Times New Roman" w:hAnsi="Times New Roman" w:cs="Times New Roman"/>
        </w:rPr>
        <w:br/>
        <w:t>"Regarde cette maison en ruine là bas... Regarde bien.". Helset prit les mains de William et les dirigea vers les ruines. Soudain il y eut une crevasse qui s'ouvrit sous les pierres et les fit tomber dans un gouffre béant avec fracas et tremblement effroyable. Puis la crevasse disparut, il ne restait rien...</w:t>
      </w:r>
      <w:r>
        <w:rPr>
          <w:rFonts w:ascii="Times New Roman" w:hAnsi="Times New Roman" w:cs="Times New Roman"/>
        </w:rPr>
        <w:br/>
        <w:t>"C'est toi qui l'a fait... Je t'y ai juste aidé... Quand j'en aurai fini avec toi tu pourras le faire seul.". Helset rentra dans sa tente et s'assit sur son fauteuil.</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 dragon les regarda intéressé. Comme c'était Ceres qui reprenait le dessus, la mort ou la vie des anonyme ne l'intéressait guère, mais la destruction de la maison, c'était autre chose. Il avait droit à un bon spectacle, pourquoi, s'en priver? Ceres s'allongea complètement, la tête sur l'armure noire recouvrant ses pattes. Ils rentraient dans la tente. Dommage... Si il passait la tête par la fente, cela risquait d'être mal pris. Sans s'éloigner vraiment, il s'envola pour chasser.</w:t>
      </w:r>
      <w:r>
        <w:rPr>
          <w:rFonts w:ascii="Times New Roman" w:hAnsi="Times New Roman" w:cs="Times New Roman"/>
        </w:rPr>
        <w:br/>
        <w:t xml:space="preserve">Très loin de là, une aveugle se dirigeait à tâtons pour retrouver la seule personne qu'elle connaissait:Lucas. </w:t>
      </w:r>
      <w:r>
        <w:rPr>
          <w:rFonts w:ascii="Times New Roman" w:hAnsi="Times New Roman" w:cs="Times New Roman"/>
        </w:rPr>
        <w:br/>
        <w:t xml:space="preserve">-Où est Ereb? Je ne l'entend plus... </w:t>
      </w:r>
      <w:r>
        <w:rPr>
          <w:rFonts w:ascii="Times New Roman" w:hAnsi="Times New Roman" w:cs="Times New Roman"/>
        </w:rPr>
        <w:br/>
        <w:t>Sentant une branche sous ses doigts sensibles, elle s'y agrippa. Elle connaissait le toucher du bois, mais l'odeur de celui-ci lui était inconnu. Dans cet endroit où elle ne pouvait se retrouver, Laya était démunie et sans défense. Etait-elle loin du camp? Elle l'ignorait. Tout ce qu'elle savait, c'est que Lucas était proche. Du moins lui semblait-il... Il y avait une légère différence dans l'odeur...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 parole de Shadow intrigua Laury.</w:t>
      </w:r>
      <w:r>
        <w:rPr>
          <w:rFonts w:ascii="Times New Roman" w:hAnsi="Times New Roman" w:cs="Times New Roman"/>
        </w:rPr>
        <w:br/>
        <w:t>« Qu’est ce que tu comptes faire ? Demanda-t-elle. »</w:t>
      </w:r>
      <w:r>
        <w:rPr>
          <w:rFonts w:ascii="Times New Roman" w:hAnsi="Times New Roman" w:cs="Times New Roman"/>
        </w:rPr>
        <w:br/>
        <w:t>Elle espérait de tout son cœur qu’il ne tente pas quelques chose de stupide. Elle allait ajouter quelque chose quand tout autour d’elle devint un brouillard noir. Shadow disparut de sa vue et quand le brouillard se dissipa, elle ne sut pas où elle était, elle se tenait près de ce qui semblait être un village en ruines. Elle ne comprit pas ce qu’il se passait, elle était revenue dans le monde de la lumière.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fixait le vide. Il allait avoir besoin d'une aide supplémentaire. Les choses viendraient par eux même... Il dit un mot étrange et des spectres apparurent et servirent de la nourriture. "Mange William... Tu as besoin de forces pour pouvoir affronter ce qui t'attend... Crois moi si je voulais t'empoisonner je le ferai avec plus de panache." Lui n'avait pas besoin de manger. Il était mort après tout...</w:t>
      </w:r>
      <w:r>
        <w:rPr>
          <w:rFonts w:ascii="Times New Roman" w:hAnsi="Times New Roman" w:cs="Times New Roman"/>
        </w:rPr>
        <w:br/>
        <w:t>"Quand tes amis vont venir défendre la ville, les démons vont attaquer. Si on ne les aide pas ils vont mourir... Ciria aussi... Je n'ai pas envie de voir les Anges tuer sans scrupules pour leur pouvoir... Nous allons donc intervenir. J'aurais besoin de toi pour être mon commandant en second mais je veux que tu l'acceptes avant.". Helset ressemblait à un roi ancien (ce qu'il était d'ailleurs) assis ainsi sur son fauteuil qui faisait penser à un trône. Son aura sombre devait être ressentie à des lieues autour. Il ne s'en souciait pas. Personne n'avait d'intérêt à le combattre.</w:t>
      </w:r>
      <w:r>
        <w:rPr>
          <w:rFonts w:ascii="Times New Roman" w:hAnsi="Times New Roman" w:cs="Times New Roman"/>
        </w:rPr>
        <w:br/>
        <w:t>"Tu sais moi aussi j'ai goûté à la trahison des Anges. J'étais comme toi... Ils m'ont bridé, m'ont enfermé dans un carcan pour que je leur fasse pas d'ombre. Quand j'ai été libéré par un autre comme toi en ce moment ils ont eu peur et m'ont exilé et maudit. Pour survivre je suis devenu une liche : ni vivant, ni mort. Tu pourrais libérer le monde de ces parasites de démons et de ces arrogants d'anges. Je ne parle pas de Ciria ou des autres mais de ceux qui sont en haut et qui jouent aux dieux... Mais ils ne sont pas des dieux."</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observait le paysage autour d’elle, elle ne comprenait pas où elle était ni comment elle y était parvenue. N’était-elle pas sensée être damnée, ne jamais revoir ce monde ? Elle erra un peu dans cette ville fantôme, quelque chose bouillonnait en elle mais elle ignorait ce que ça pouvait être. Elle s’observa dans une flaque d’eau, elle ne se reconnut pas tout de suite, quelque chose de charismatique et d’inquiétant brillait dans son regard. Son œil bleu était à présent cerclé de noir comme à deux doigts de basculer dans le néant. Elle balaya d’un geste de la main ce reflet et fut étonnée de voir une sorte de brouillard se former autour de la flaque. En quelques secondes elle avait disparut. Elle ne comprit pas ce qu’il se passa. Elle se concentra et fit de même avec une vieille charrette et un brouillard noir comme un gouffre la fit disparaître. Impressionnée par ce nouveau pouvoir, elle continua doucement son chemin. Elle sentit soudain, une puissante aura. C’est alors qu’elle se dit que la sienne devait au moins être aussi sombre.</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ressentit l'aura sombre qui émanait de Laury. Il eut un sourire... il était curieux de voir ce qui allait en sortir. Si tout se passait comme il le pensait Laury aurait à choisir son camps... Qui suivrait elle? Elle aurait à choisir entre sa vie ou sa mort sans doute.</w:t>
      </w:r>
      <w:r>
        <w:rPr>
          <w:rFonts w:ascii="Times New Roman" w:hAnsi="Times New Roman" w:cs="Times New Roman"/>
        </w:rPr>
        <w:br/>
        <w:t>Il décida de ne pas l'appeler mentalement à lui... Elle n'avait qu'à faire ses choix : ses compagnons ou lui. De toute façon ils se recroiseront sûrement.</w:t>
      </w:r>
      <w:r>
        <w:rPr>
          <w:rFonts w:ascii="Times New Roman" w:hAnsi="Times New Roman" w:cs="Times New Roman"/>
        </w:rPr>
        <w:br/>
      </w:r>
      <w:r>
        <w:rPr>
          <w:rFonts w:ascii="Times New Roman" w:hAnsi="Times New Roman" w:cs="Times New Roman"/>
        </w:rPr>
        <w:br/>
        <w:t>Il perdit son regard dans le vide. William avait soif d'apprendre, il était son élève à présent mais qu'en penseraient les autres? Et lui jusqu'où était il prêt à aller? Pour acquérir son pouvoir il faudrait qu'il se donne entièrement à Helset, qu'il fasse allégeance à lui, qu'il devienne son disciple... Le ferait il?</w:t>
      </w:r>
      <w:r>
        <w:rPr>
          <w:rFonts w:ascii="Times New Roman" w:hAnsi="Times New Roman" w:cs="Times New Roman"/>
        </w:rPr>
        <w:br/>
        <w:t>Helset fit léviter des pièces et commença à créer des formes avec pour se distraire quelque peu. La nuit tombait dehors et il commençait à faire glacial, lui s'en moquait mais peut être pas William. Il fit apparaître un feu dans sa main et le projeta dans le simili de cheminée qu'il possédait. Puis il reprit son occupation télékinésique...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errait sans but, elle pensait à tout ce qui s’était passé, elle était de plus en plus déboussolée. Elle eut un mouvement de recul quand une vive lumière se créa devant elle mais quand elle reconnut Mathilda, elle ne put s’empêcher de sortir son épée.</w:t>
      </w:r>
      <w:r>
        <w:rPr>
          <w:rFonts w:ascii="Times New Roman" w:hAnsi="Times New Roman" w:cs="Times New Roman"/>
        </w:rPr>
        <w:br/>
        <w:t>« Qu’est ce que tu me veux ? Demanda-t-elle avec hargne.</w:t>
      </w:r>
      <w:r>
        <w:rPr>
          <w:rFonts w:ascii="Times New Roman" w:hAnsi="Times New Roman" w:cs="Times New Roman"/>
        </w:rPr>
        <w:br/>
        <w:t>- Du calme, jeune fille, répondit la vieille, je ne te veux aucun mal. Comme tu as pu le constater, la fin de la guerre est proche mais il reste une ultime bataille, une dernière chose à faire pour que les anges emportent la victoire.</w:t>
      </w:r>
      <w:r>
        <w:rPr>
          <w:rFonts w:ascii="Times New Roman" w:hAnsi="Times New Roman" w:cs="Times New Roman"/>
        </w:rPr>
        <w:br/>
        <w:t>- Je ne suis pas votre mercenaire, trouvez quelqu’un d’autre.</w:t>
      </w:r>
      <w:r>
        <w:rPr>
          <w:rFonts w:ascii="Times New Roman" w:hAnsi="Times New Roman" w:cs="Times New Roman"/>
        </w:rPr>
        <w:br/>
        <w:t>- Il nous faut détruire l’âme du Mal, reprit Mathilda comme si elle n’avait pas entendu la phrase de Laury. Il est tout près d’ici dans une tente, je sais que tu as senti sa présence. Va et détruit-le pour le salut de la race humaine.</w:t>
      </w:r>
      <w:r>
        <w:rPr>
          <w:rFonts w:ascii="Times New Roman" w:hAnsi="Times New Roman" w:cs="Times New Roman"/>
        </w:rPr>
        <w:br/>
        <w:t>- Et si je refuse ?</w:t>
      </w:r>
      <w:r>
        <w:rPr>
          <w:rFonts w:ascii="Times New Roman" w:hAnsi="Times New Roman" w:cs="Times New Roman"/>
        </w:rPr>
        <w:br/>
        <w:t>- Mais tu ne peux pas refuser, jeune fille. Si tu ne le fais pas, je tuerai ce qui compte le plus pour toi.</w:t>
      </w:r>
      <w:r>
        <w:rPr>
          <w:rFonts w:ascii="Times New Roman" w:hAnsi="Times New Roman" w:cs="Times New Roman"/>
        </w:rPr>
        <w:br/>
        <w:t>- Vous ne pouvez pas détruire Shadow.</w:t>
      </w:r>
      <w:r>
        <w:rPr>
          <w:rFonts w:ascii="Times New Roman" w:hAnsi="Times New Roman" w:cs="Times New Roman"/>
        </w:rPr>
        <w:br/>
        <w:t>- Détrompes-toi, depuis que tu as anéanti son côté sombre, je peux aisément le réduire à néant. »</w:t>
      </w:r>
      <w:r>
        <w:rPr>
          <w:rFonts w:ascii="Times New Roman" w:hAnsi="Times New Roman" w:cs="Times New Roman"/>
        </w:rPr>
        <w:br/>
        <w:t>Laury la dévisagea, il n’y avait aucune expression dans son regard.</w:t>
      </w:r>
      <w:r>
        <w:rPr>
          <w:rFonts w:ascii="Times New Roman" w:hAnsi="Times New Roman" w:cs="Times New Roman"/>
        </w:rPr>
        <w:br/>
        <w:t>« Soit, annonça-t-elle doucement. »</w:t>
      </w:r>
      <w:r>
        <w:rPr>
          <w:rFonts w:ascii="Times New Roman" w:hAnsi="Times New Roman" w:cs="Times New Roman"/>
        </w:rPr>
        <w:br/>
        <w:t>Elle quitta la vieille femme et convergea doucement vers le point cité. Elle entra dans la tente comme si elle lui appartenait. Elle tua les gardes qui convergeaient vers elle puis tendit sa lame vers le personnage masqué. Elle soutint quelques minutes son regard, il n’avait aucune crainte puis abaissa sa lame pour la même parallèle à elle-même.</w:t>
      </w:r>
      <w:r>
        <w:rPr>
          <w:rFonts w:ascii="Times New Roman" w:hAnsi="Times New Roman" w:cs="Times New Roman"/>
        </w:rPr>
        <w:br/>
        <w:t>« Mes modestes compétences vous seraient-elles utiles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*William vivait un véritable cauchemar et il souriait. Il était épaté de voir un tel pouvoir émaner de ses mains. Il suivit alors Helset dans sa tente et jetait un oeil autour de lui pour vérifier que Ereb ne s'en mêlerait pas. Il mangea mais très peu, il était beaucoup trop énervé, excité... Après le repas, il posa ses pieds sur la table et regarda ses mains longuement. Tant que questions se bousculèrent dans sa tête qu'il n'arrivait pas a y répondre en un temps acceptable. William pensa a son frère mais surtout a sa sœur. Qu'était elle devenue ? Que faisait elle ? Elle devait vivre, c'était un des rares anges a qui il avait de l'estime. Helset était étrange et d'un coté sombre, il se demandait si cet homme ne cherchait pas lui aussi a le manipuler... </w:t>
      </w:r>
      <w:r>
        <w:rPr>
          <w:rFonts w:ascii="Times New Roman" w:hAnsi="Times New Roman" w:cs="Times New Roman"/>
        </w:rPr>
        <w:br/>
        <w:t>C'est alors que Laury fit son entrée et il se contenta de tourner la tête pour la regarder et lui sourire. Elle aussi pouvait suivre la même voie que lui surtout qu'il ressentait en elle un grand pouvoir prometteur.</w:t>
      </w:r>
      <w:r>
        <w:rPr>
          <w:rFonts w:ascii="Times New Roman" w:hAnsi="Times New Roman" w:cs="Times New Roman"/>
        </w:rPr>
        <w:br/>
      </w:r>
      <w:r>
        <w:rPr>
          <w:rFonts w:ascii="Times New Roman" w:hAnsi="Times New Roman" w:cs="Times New Roman"/>
        </w:rPr>
        <w:br/>
        <w:t>Lucas vit la sœur d'Ereb converger un peu dans le vague vers lui. Il s'en approcha et prit ses mains dans les siennes.*</w:t>
      </w:r>
      <w:r>
        <w:rPr>
          <w:rFonts w:ascii="Times New Roman" w:hAnsi="Times New Roman" w:cs="Times New Roman"/>
        </w:rPr>
        <w:br/>
      </w:r>
      <w:r>
        <w:rPr>
          <w:rFonts w:ascii="Times New Roman" w:hAnsi="Times New Roman" w:cs="Times New Roman"/>
        </w:rPr>
        <w:br/>
        <w:t>- Je suis la, c'est moi Lucas. Est ce que tu vas bien ?</w:t>
      </w:r>
      <w:r>
        <w:rPr>
          <w:rFonts w:ascii="Times New Roman" w:hAnsi="Times New Roman" w:cs="Times New Roman"/>
        </w:rPr>
        <w:br/>
      </w:r>
      <w:r>
        <w:rPr>
          <w:rFonts w:ascii="Times New Roman" w:hAnsi="Times New Roman" w:cs="Times New Roman"/>
        </w:rPr>
        <w:br/>
        <w:t>*Il la garda près de lui et retourna au campement pour la mettre au chaud. La nuit tombait et les températures aussi...*</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sentit l'aura de Laury approcher.</w:t>
      </w:r>
      <w:r>
        <w:rPr>
          <w:rFonts w:ascii="Times New Roman" w:hAnsi="Times New Roman" w:cs="Times New Roman"/>
        </w:rPr>
        <w:br/>
        <w:t>"William... Un message de nos ennemis approche.". Ses deux soldats squelettes qu'il avait mit en faction furent vite maîtrisés. Ce n'était rien, il les ramènerait sans problème. Il vit entrer la jeune fille dans la tente. Il sentait son aura sombre, minuscule comparée à la sienne mais quand même importante. Il eut un sourire. Il n'avait absolument pas peur. William allait agir mais Helset le calma. "Paix William! Vois ce que nos ennemis sont prêts à faire pour m'empêcher de changer ce monde et de t'aider... Ils m'envoient un assassin.".</w:t>
      </w:r>
      <w:r>
        <w:rPr>
          <w:rFonts w:ascii="Times New Roman" w:hAnsi="Times New Roman" w:cs="Times New Roman"/>
        </w:rPr>
        <w:br/>
        <w:t>Dix squelettes entrèrent. "Dehors." dit calmement Helset.</w:t>
      </w:r>
      <w:r>
        <w:rPr>
          <w:rFonts w:ascii="Times New Roman" w:hAnsi="Times New Roman" w:cs="Times New Roman"/>
        </w:rPr>
        <w:br/>
        <w:t>Il ne bougea pas et écouta Laury changer d'opinion. Il eut son rire sifflant...</w:t>
      </w:r>
      <w:r>
        <w:rPr>
          <w:rFonts w:ascii="Times New Roman" w:hAnsi="Times New Roman" w:cs="Times New Roman"/>
        </w:rPr>
        <w:br/>
        <w:t>"Dis moi, assassin, pourquoi te croirais je? tu viens ici animée de mauvaises intentions et tu voudrais que je te prennes à mon service? Dis moi... Qui t'envoie? Les anges? Ton aura est noire et tu travailles pour eux? Crois tu qu'ils te laisseront vivre après cela? Et... (Helset parla lentement) Que penses tu qu'il feront de Shadow?"</w:t>
      </w:r>
      <w:r>
        <w:rPr>
          <w:rFonts w:ascii="Times New Roman" w:hAnsi="Times New Roman" w:cs="Times New Roman"/>
        </w:rPr>
        <w:br/>
        <w:t>Helset avait sentit le changement d'aura de Shadow... Il avait les moyens de le sauver s'il le voulait mais pour cela, cela signifiait avoir la confiance de Laury. Il attendit...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n’était guère impressionné par son interlocuteur, visiblement il en savait beaucoup sur elle mais ça ne semblait pas la gêner outre mesure.</w:t>
      </w:r>
      <w:r>
        <w:rPr>
          <w:rFonts w:ascii="Times New Roman" w:hAnsi="Times New Roman" w:cs="Times New Roman"/>
        </w:rPr>
        <w:br/>
        <w:t>« Tu ne connais pas mes intentions, se contenta-t-elle de lui dire. »</w:t>
      </w:r>
      <w:r>
        <w:rPr>
          <w:rFonts w:ascii="Times New Roman" w:hAnsi="Times New Roman" w:cs="Times New Roman"/>
        </w:rPr>
        <w:br/>
        <w:t>Elle ne le lâchait pas du regard pour donner plus de poids à ses paroles.</w:t>
      </w:r>
      <w:r>
        <w:rPr>
          <w:rFonts w:ascii="Times New Roman" w:hAnsi="Times New Roman" w:cs="Times New Roman"/>
        </w:rPr>
        <w:br/>
        <w:t>« En réalité, c’est Mathilda qui m’envoie, me promettant maints tourments si je ne lui obéis pas. Elle souhaite que je te tues. Ayant été manipulée et bannie, croies-tu sincèrement que j’ai quelque chose à gagner de suivre ses ordres à la lettre ? J’ai plutôt envie de n’en faire qu’à ma tête. J’aurais pu te dire n’importe quoi, inventer une jolie histoire larmoyante ou te mentir sans vergogne. Tu sais je te dis la vérité et que de toute façon, je n’ai rien à y gagner. Je ne demande aucune confiance, je veux juste savoir.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sourire. Il ne la croyait pas mais elle parlait bien. "Excellente réponse... Savoir... Voilà une noble aspiration. Tu sauras ce que tu veux savoir. Fais monter ta tente ou monte la toi même si tu le préfères. Demain nous aurons à nous battre...". Il fit un geste de la main gauche et commença une mélopée, les deux squelettes morts se relevèrent et s'agenouillèrent face à lui. "C'est la dernière fois que je vous ramène. Un autre échec et vous resterez dans les Ombres.". Les deux soldats ressortirent en faction.</w:t>
      </w:r>
      <w:r>
        <w:rPr>
          <w:rFonts w:ascii="Times New Roman" w:hAnsi="Times New Roman" w:cs="Times New Roman"/>
        </w:rPr>
        <w:br/>
        <w:t>Helset prit un parchemin blanc et le posa sur la table. Il passa sa main au dessus et apparut un plan de la région. On y distinguait clairement la ville, la plaine et le promontoire sur lequel ils étaient. Helset prit un poignard ouvragé et s'en servit pour pointer les lieux.</w:t>
      </w:r>
      <w:r>
        <w:rPr>
          <w:rFonts w:ascii="Times New Roman" w:hAnsi="Times New Roman" w:cs="Times New Roman"/>
        </w:rPr>
        <w:br/>
        <w:t>"Nous prendrons position ici sur le flanc des démons quand ils approcheront des murs. A mon ordre et pas avant nous chargerons. William vous aurez le commandement des mythiques lanciers de Myth Grangor, l'ancienne cité perdue, menez les à la victoire.".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Fais monter ta tente ou monte la toi même si tu le préfères. »</w:t>
      </w:r>
      <w:r>
        <w:rPr>
          <w:rFonts w:ascii="Times New Roman" w:hAnsi="Times New Roman" w:cs="Times New Roman"/>
        </w:rPr>
        <w:br/>
        <w:t>La phrase de Helset fit sourire Laury, elle ne dormirait plus à présent, une tente lui était inutile. Elle écouta le plan avec attention, ils allaient une nouvelle fois se battre mais contre qui ? Elle espérait alors ne pas avoir fait le mauvais choix mais il est vrai que l’apparition de Mathilda l’avait convaincue qu’elle devait faire le contraire. Elle pensa à Shadow, que va-t-il lui arriver à cause de ce choix ? S’il venait à mourir, elle parcourait le ciel pour anéantir tous les anges qui passeraient à sa portée, elle s’en fit la promesse. Une fois qu'Helset eut terminé son exposé, elle quitta la tente sans rien dire. Une fois dehors, à la lumière de la lune, elle sortit Léonis et s'entraîna.</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écouta le plan dicté par Helset et sourit discrètement en s'imaginant conduire une armée. Il avait l'habitude de mener ses hommes aux combats enfin avant c'était les démons mais ça revenait au même. Il regarda alors Laury sortir de la tente.*</w:t>
      </w:r>
      <w:r>
        <w:rPr>
          <w:rFonts w:ascii="Times New Roman" w:hAnsi="Times New Roman" w:cs="Times New Roman"/>
        </w:rPr>
        <w:br/>
      </w:r>
      <w:r>
        <w:rPr>
          <w:rFonts w:ascii="Times New Roman" w:hAnsi="Times New Roman" w:cs="Times New Roman"/>
        </w:rPr>
        <w:br/>
        <w:t>- Elle ne va pas tenir le coup ! Lorsqu'elle se retrouvera face au groupe et face a Ciria... Elle perdra ses moyens...</w:t>
      </w:r>
      <w:r>
        <w:rPr>
          <w:rFonts w:ascii="Times New Roman" w:hAnsi="Times New Roman" w:cs="Times New Roman"/>
        </w:rPr>
        <w:br/>
      </w:r>
      <w:r>
        <w:rPr>
          <w:rFonts w:ascii="Times New Roman" w:hAnsi="Times New Roman" w:cs="Times New Roman"/>
        </w:rPr>
        <w:br/>
        <w:t>*L'ange déchu redoutait le fait d'éliminer sa sœur. Il ne voulait pas le faire mais il savait que si il prenait goût a la guerre, il oublierait tout lien fraternel et la tuerait avec sang froid. Cette idée lui glaça le sang et il s'empressa de regarder autour de lui. Les squelettes préparaient l'assaut des villes et lui ange démoniaque, il avait un doute dans sa capacité de commander. Il se leva, sortit et regarda le remue-ménage d'une partie de sa futur armée. Il soupira... Le vent fit gigoter ses cheveux et ses yeux bicolores semblaient explorer l'infini...*</w:t>
      </w:r>
    </w:p>
    <w:p w:rsidR="00767FD8" w:rsidRDefault="00767FD8"/>
    <w:p w:rsidR="00767FD8" w:rsidRDefault="00767FD8">
      <w:pPr>
        <w:rPr>
          <w:lang w:val="en-GB"/>
        </w:rPr>
      </w:pPr>
      <w:r>
        <w:rPr>
          <w:rStyle w:val="Strong"/>
          <w:lang w:val="en-GB"/>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Helset sortit. </w:t>
      </w:r>
      <w:r>
        <w:rPr>
          <w:rFonts w:ascii="Times New Roman" w:hAnsi="Times New Roman" w:cs="Times New Roman"/>
        </w:rPr>
        <w:t>Il contempla le camps de son armée : deux tentes, la sienne et celle de William. Aucune autre, pas le moindre soldat dans les environs, ils sortiront de terre quand ce sera l'heure. Il regarda la lune... Au loin les lumières de la ville était visible. Il sentait les âmes de tout les habitants, cela grouillait de vie. Ils ne savaient rien de ce qui arriverait bientôt.</w:t>
      </w:r>
      <w:r>
        <w:rPr>
          <w:rFonts w:ascii="Times New Roman" w:hAnsi="Times New Roman" w:cs="Times New Roman"/>
        </w:rPr>
        <w:br/>
        <w:t>Il approcha de Laury et la regarda s'entraîner, elle était vive et rapide, souple et énergique. Elle maîtrisait sa lame parfaitement. Il sourit et fit signe à William de l'attendre. Il approcha seul et sortit son épée, il bloqua un des coup au vol. Laury forçait mais Helset tenait bon.</w:t>
      </w:r>
      <w:r>
        <w:rPr>
          <w:rFonts w:ascii="Times New Roman" w:hAnsi="Times New Roman" w:cs="Times New Roman"/>
        </w:rPr>
        <w:br/>
        <w:t>"Vous vous battez bien jeune fille!". Il rompit l'engagement dans une gerbe d'étincelles et se plaça face à elle. "Vous m'avez demandé si vous pouviez m'aider... Je le crois en effet. Demain vous verrez que le lieutenant de la milice de la ville aura un anneau. J'en ai furieusement besoin. Dans la cohue de la bataille qui remarquera la mort étrange de cet homme. Vous savez vous rendre invisible, volez le ou tuez le mais ramenez moi cet anneau. Ne vous faites pas voir... Je saurais vous récompenser...".</w:t>
      </w:r>
      <w:r>
        <w:rPr>
          <w:rFonts w:ascii="Times New Roman" w:hAnsi="Times New Roman" w:cs="Times New Roman"/>
        </w:rPr>
        <w:br/>
        <w:t>Il rangea son épée et retourna près de William. "Vous vous méprenez sur notre ennemi. Demain nous tuerons des démons. Vos amis sont encore utiles, ce n'est plus le cas des démons... Ne vous en faites pas vous aurez votre vengeance. Mais demain nous aiderons Ciria, pas les anges mais Ciria, à vaincre. L'Equilibre en a besoin. Croyez en moi... Au fiat le sort de tout à l'heure. Méditez bien ce soir et concentrez vous et demain tentez de le refaire. Vous verrez..."</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Vous vous méprenez sur notre ennemi. Demain nous tuerons des démons. Vos amis sont encore utiles, ce n'est plus le cas des démons... Ne vous en faites pas vous aurez votre vengeance. Mais demain nous aiderons Ciria, pas les anges mais Ciria, à vaincre. L'Equilibre en a besoin. Croyez en moi... Au fiat le sort de tout à l'heure. Méditez bien ce soir et concentrez vous et demain tentez de le refaire. Vous verrez...</w:t>
      </w:r>
      <w:r>
        <w:rPr>
          <w:rFonts w:ascii="Times New Roman" w:hAnsi="Times New Roman" w:cs="Times New Roman"/>
        </w:rPr>
        <w:br/>
        <w:t>- En ce moment je ne cherche pas la vengeance, je cherche un moyen de sauver Ciria... La connaissant, elle se mettra au milieu de la bataille sans combattre et sans se protéger. Elle périra dès que nous entrerons dans la ville...</w:t>
      </w:r>
      <w:r>
        <w:rPr>
          <w:rFonts w:ascii="Times New Roman" w:hAnsi="Times New Roman" w:cs="Times New Roman"/>
        </w:rPr>
        <w:br/>
      </w:r>
      <w:r>
        <w:rPr>
          <w:rFonts w:ascii="Times New Roman" w:hAnsi="Times New Roman" w:cs="Times New Roman"/>
        </w:rPr>
        <w:br/>
        <w:t>*William regarda ses mains a nouveau. Il devait se concentrer afin de réussir a recommencer ce qu'il avait fait. C'était sa seule chance de vaincre mais d'abord il lui fallait un esprit clair pour combattre comme sa sœur lui avait répété a maintes reprises. Oui, c'est exactement pour elle qu'il allait se battre... Pour qu'elle aie une vie tranquille avec Blitz...*</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"Alors sauvez la, William. Les Anges veulent la voir mourir mais toi tu n'es pas un ange, moi non plus. Quand tu auras acquis tout ton pouvoir qu'ils t'ont volé, tu pourras la protéger de n 'importe quoi. Et nous n'entrerons pas dans la ville. Une fois la victoire acquise, je m'acquitterais d'une petite vengeance puis nous partirons vers mon palais et ton avenir qui s'y trouve..."</w:t>
      </w:r>
      <w:r>
        <w:rPr>
          <w:rFonts w:ascii="Times New Roman" w:hAnsi="Times New Roman" w:cs="Times New Roman"/>
        </w:rPr>
        <w:br/>
      </w:r>
      <w:r>
        <w:rPr>
          <w:rFonts w:ascii="Times New Roman" w:hAnsi="Times New Roman" w:cs="Times New Roman"/>
        </w:rPr>
        <w:br/>
        <w:t>Helset s'éloigna laissant William tranquille. Il retourna au bord du promontoire, là son lieutenant squelette approcha. "Mon... Seigneur...</w:t>
      </w:r>
      <w:r>
        <w:rPr>
          <w:rFonts w:ascii="Times New Roman" w:hAnsi="Times New Roman" w:cs="Times New Roman"/>
        </w:rPr>
        <w:br/>
        <w:t>- Tout est prêt?</w:t>
      </w:r>
      <w:r>
        <w:rPr>
          <w:rFonts w:ascii="Times New Roman" w:hAnsi="Times New Roman" w:cs="Times New Roman"/>
        </w:rPr>
        <w:br/>
        <w:t>- Oui... mon... seigneur...</w:t>
      </w:r>
      <w:r>
        <w:rPr>
          <w:rFonts w:ascii="Times New Roman" w:hAnsi="Times New Roman" w:cs="Times New Roman"/>
        </w:rPr>
        <w:br/>
        <w:t>- Alors vous connaissez le plan. Prenez vos 5 meilleurs soldats et accomplissez votre devoir. La bataille couvrira cotre action.</w:t>
      </w:r>
      <w:r>
        <w:rPr>
          <w:rFonts w:ascii="Times New Roman" w:hAnsi="Times New Roman" w:cs="Times New Roman"/>
        </w:rPr>
        <w:br/>
        <w:t>- Bien... mon... seigneur... Vive... l'Empereur...</w:t>
      </w:r>
      <w:r>
        <w:rPr>
          <w:rFonts w:ascii="Times New Roman" w:hAnsi="Times New Roman" w:cs="Times New Roman"/>
        </w:rPr>
        <w:br/>
        <w:t>- Pas encore mon ami... Pas encore... Mais bientôt...".</w:t>
      </w:r>
      <w:r>
        <w:rPr>
          <w:rFonts w:ascii="Times New Roman" w:hAnsi="Times New Roman" w:cs="Times New Roman"/>
        </w:rPr>
        <w:br/>
        <w:t>Le squelette s'éloigna dans la brume. Helset eut un sourire et rentra dans sa tente. Il ne dormait plus depuis très longtemps à cause de son état. Il s'assit sur son fauteuil et attendit.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s’entraînait quand Helset vint lui dire l’objet de sa mission, trouver un anneau. Ce serait un jeu d’enfant, pensa-t-elle, au beau milieu de la cohue personne ne la verrait. Quelques plans de secours grouillèrent dans sa tête, il lui fallait qu’à l’aube tout soit clair dans son esprit. Elle préféra ranger son arme, si elle ne devait pas trop se battre, mieux valait de faire quelques étirements. Elle restait cependant sur ses gardes, ne souhaitant pas devenir le pion des démons comme elle avait été celui des anges. Elle regarda la lune d’un air mélancolique : les choses auraient du être beaucoup plus simples.</w:t>
      </w:r>
      <w:r>
        <w:rPr>
          <w:rFonts w:ascii="Times New Roman" w:hAnsi="Times New Roman" w:cs="Times New Roman"/>
        </w:rPr>
        <w:br/>
      </w:r>
      <w:r>
        <w:rPr>
          <w:rFonts w:ascii="Times New Roman" w:hAnsi="Times New Roman" w:cs="Times New Roman"/>
        </w:rPr>
        <w:br/>
        <w:t>Mathilda avec un rire sournois apparut à Shadow mais pas sous forme solide. Elle se matérialisa dans une sorte de brouillard blanc.</w:t>
      </w:r>
      <w:r>
        <w:rPr>
          <w:rFonts w:ascii="Times New Roman" w:hAnsi="Times New Roman" w:cs="Times New Roman"/>
        </w:rPr>
        <w:br/>
        <w:t>« Tu as échoué, Raphaël, le nargua-t-elle, ton amie vient de basculer. Elle vient de vendre ses services aux démons, sans aucune hésitation, elle se moque de ce que tu peux ressentir. »</w:t>
      </w:r>
      <w:r>
        <w:rPr>
          <w:rFonts w:ascii="Times New Roman" w:hAnsi="Times New Roman" w:cs="Times New Roman"/>
        </w:rPr>
        <w:br/>
        <w:t>Elle eut un rire supplémentaire.</w:t>
      </w:r>
      <w:r>
        <w:rPr>
          <w:rFonts w:ascii="Times New Roman" w:hAnsi="Times New Roman" w:cs="Times New Roman"/>
        </w:rPr>
        <w:br/>
        <w:t>« Elle s’apprête même à combattre Ciria et ses autres compagnons. Je serais fou de rage si j’étais toi. »</w:t>
      </w:r>
      <w:r>
        <w:rPr>
          <w:rFonts w:ascii="Times New Roman" w:hAnsi="Times New Roman" w:cs="Times New Roman"/>
        </w:rPr>
        <w:br/>
        <w:t>Et elle disparut dans un éclat de rire cynique.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était prêt. Il entendit les premiers rayons de soleil pour arrêter de s'entraîner... Il était temps de savoir... Il mit ses deux mains l'une contre l'autre puis les écarta rapidement en visant un rocher. Ce dernier se brisa dans un vacarme monstre. Il sourit de joie et reprit son sérieux pour se diriger dans la tente d'Helset.*</w:t>
      </w:r>
      <w:r>
        <w:rPr>
          <w:rFonts w:ascii="Times New Roman" w:hAnsi="Times New Roman" w:cs="Times New Roman"/>
        </w:rPr>
        <w:br/>
      </w:r>
      <w:r>
        <w:rPr>
          <w:rFonts w:ascii="Times New Roman" w:hAnsi="Times New Roman" w:cs="Times New Roman"/>
        </w:rPr>
        <w:br/>
        <w:t>- Le soleil se lève... Je suis prêt !</w:t>
      </w:r>
      <w:r>
        <w:rPr>
          <w:rFonts w:ascii="Times New Roman" w:hAnsi="Times New Roman" w:cs="Times New Roman"/>
        </w:rPr>
        <w:br/>
      </w:r>
      <w:r>
        <w:rPr>
          <w:rFonts w:ascii="Times New Roman" w:hAnsi="Times New Roman" w:cs="Times New Roman"/>
        </w:rPr>
        <w:br/>
        <w:t>*Shadow entendit la voix de sa mère qui le narguait... Il soupira mais au moins il sourit. Laury avait retrouvé la lumière. Si elle avait décidé de se retourner contre eux, c'était pour une bonne raison et le connaissant, William ne devait pas être loin, surtout que Shadow ressentait sa puissance augmenter au fur et a mesure qu'il passait du temps avec un étrange personnage. Les barrières qui le maintenait a l'état d'un simple ange était sur le point de se briser... Raphaël n'avait plus rien dans se monde et de toute façon, la lumière lui était définitivement interdite. Que lui restait il ? Les souvenirs... Mais les souvenirs ne maintiennent personne en vie. Il se blottit alors dans son manoir face au feu ouvert et tenta d'établir un contact mental avec Laury...*</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L’aube pointait doucement, Laury n’avait pas encore de plan qui semblait plus ou moins tenir la route et ça commençait à la stresser. Elle avait beau retourner la situation dans tous les sens, rien ne lui venait. Elle s’était concentrée une bonne partie de la nuit sur des étirements et se sentait prête physiquement, mais pas mentalement. Elle vit William se diriger vers la tente d’Helset, elle aurait voulu lui parler, lui donner quelques conseils de général avant qu’il ne prenne la tête des troupes. Elle eut un léger pincement au cœur qu’il n’ait pas pensé à elle. Elle allait se diriger vers la tente quand elle se sentit soudain étrange, comme envahis par une puissance dont elle ne parvenait pas à déceler l’origine.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sourit a son mentor avant de ressortir et se diriger vers sa tente. Il vit alors Laury dans un état bizarre avec le regard légèrement stressé mais aussi très déterminé. Il sentit un pouvoir envahir son corps et sourit. En s'approchant d'elle, il lui donna une tape amicale dans le dos avant de se mettre face a elle.*</w:t>
      </w:r>
      <w:r>
        <w:rPr>
          <w:rFonts w:ascii="Times New Roman" w:hAnsi="Times New Roman" w:cs="Times New Roman"/>
        </w:rPr>
        <w:br/>
      </w:r>
      <w:r>
        <w:rPr>
          <w:rFonts w:ascii="Times New Roman" w:hAnsi="Times New Roman" w:cs="Times New Roman"/>
        </w:rPr>
        <w:br/>
        <w:t>- Alors comme ça on laisse tomber Raphaël pour venir se battre ? Tu n'as pas peur de devoir tuer Ciria ?</w:t>
      </w:r>
      <w:r>
        <w:rPr>
          <w:rFonts w:ascii="Times New Roman" w:hAnsi="Times New Roman" w:cs="Times New Roman"/>
        </w:rPr>
        <w:br/>
      </w:r>
      <w:r>
        <w:rPr>
          <w:rFonts w:ascii="Times New Roman" w:hAnsi="Times New Roman" w:cs="Times New Roman"/>
        </w:rPr>
        <w:br/>
        <w:t xml:space="preserve">*Il lui avait posé ces questions car il voulait savoir a tout prit ce qu'elle comptait faire afin de parfaire son plan pour sauver sa sœur. </w:t>
      </w:r>
      <w:r>
        <w:rPr>
          <w:rFonts w:ascii="Times New Roman" w:hAnsi="Times New Roman" w:cs="Times New Roman"/>
        </w:rPr>
        <w:br/>
        <w:t>Le temps passait et les rayons chauds se posèrent sur son visage. Il ferma les yeux pour respirer l'odeur agréable d'une brise matinale afin de reprendre un esprit calme.*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ne laissa pas transparaître son malaise. Elle préféra rire et éluder la question : </w:t>
      </w:r>
      <w:r>
        <w:rPr>
          <w:rFonts w:ascii="Times New Roman" w:hAnsi="Times New Roman" w:cs="Times New Roman"/>
        </w:rPr>
        <w:br/>
        <w:t>« Et toi, pas trop stressé de devoir diriger une armée ? De devoir mener des hommes à la guerre, à la mort peut être ? »</w:t>
      </w:r>
      <w:r>
        <w:rPr>
          <w:rFonts w:ascii="Times New Roman" w:hAnsi="Times New Roman" w:cs="Times New Roman"/>
        </w:rPr>
        <w:br/>
        <w:t>Elle vit son trouble mais se retint de lui en faire mention. Elle tourna le dos à l’ange.</w:t>
      </w:r>
      <w:r>
        <w:rPr>
          <w:rFonts w:ascii="Times New Roman" w:hAnsi="Times New Roman" w:cs="Times New Roman"/>
        </w:rPr>
        <w:br/>
        <w:t>« J’ai une mission et si tout se passe bien, je n’aurais même pas à sortir mon arme. »</w:t>
      </w:r>
      <w:r>
        <w:rPr>
          <w:rFonts w:ascii="Times New Roman" w:hAnsi="Times New Roman" w:cs="Times New Roman"/>
        </w:rPr>
        <w:br/>
        <w:t>Elle allait le quitter quand elle ne put s’empêcher de lui donner un conseil.</w:t>
      </w:r>
      <w:r>
        <w:rPr>
          <w:rFonts w:ascii="Times New Roman" w:hAnsi="Times New Roman" w:cs="Times New Roman"/>
        </w:rPr>
        <w:br/>
        <w:t>« Au fait, mets toujours les plus faibles en première ligne, ils affaibliront les lignes ennemies, il est inutile de fatiguer les plus forts tout de suite. »</w:t>
      </w:r>
      <w:r>
        <w:rPr>
          <w:rFonts w:ascii="Times New Roman" w:hAnsi="Times New Roman" w:cs="Times New Roman"/>
        </w:rPr>
        <w:br/>
        <w:t>Elle fit quelques pas pour s’éloigner de William.</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la regarda s'éloigner et détourner ses questions. Il lui répondit franchement.*</w:t>
      </w:r>
      <w:r>
        <w:rPr>
          <w:rFonts w:ascii="Times New Roman" w:hAnsi="Times New Roman" w:cs="Times New Roman"/>
        </w:rPr>
        <w:br/>
      </w:r>
      <w:r>
        <w:rPr>
          <w:rFonts w:ascii="Times New Roman" w:hAnsi="Times New Roman" w:cs="Times New Roman"/>
        </w:rPr>
        <w:br/>
        <w:t>- Ce n'est pas la première fois que je mène un groupe de combattants au combat. Et je ne mettrai personne en première ligne a part moi. Les autres me suivront je déteste perdre des hommes au combat et ce n'est pas aujourd'hui que cela cessera, lui dit il avec un sourire.</w:t>
      </w:r>
      <w:r>
        <w:rPr>
          <w:rFonts w:ascii="Times New Roman" w:hAnsi="Times New Roman" w:cs="Times New Roman"/>
        </w:rPr>
        <w:br/>
      </w:r>
      <w:r>
        <w:rPr>
          <w:rFonts w:ascii="Times New Roman" w:hAnsi="Times New Roman" w:cs="Times New Roman"/>
        </w:rPr>
        <w:br/>
        <w:t xml:space="preserve">*Elle gagnait en puissance et il le percevait très bien. Mais apparemment, elle n'entendait pas les appels répété et désespéré de Raphaël. Avait elle oublié ? Voulait elle oublier ? </w:t>
      </w:r>
      <w:r>
        <w:rPr>
          <w:rFonts w:ascii="Times New Roman" w:hAnsi="Times New Roman" w:cs="Times New Roman"/>
        </w:rPr>
        <w:br/>
        <w:t>Il se ressaisit. Ce n'était pas le moment de se poser tant de questions inutiles. Il se dirigea et entra dans sa tente.*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William fut parti, Laury s’assit au sol. Quelque chose n’allait pas mais elle ignorait quoi comme si une force tentait d’entrer dans sa tête mais que quelque chose l’empêchait d’entendre convenablement, de comprendre ce que cette voix voulait dire. Elle se concentra le plus possible, partant dans ce qui ressemblait étrangement à une transe méditative.</w:t>
      </w:r>
      <w:r>
        <w:rPr>
          <w:rFonts w:ascii="Times New Roman" w:hAnsi="Times New Roman" w:cs="Times New Roman"/>
        </w:rPr>
        <w:br/>
        <w:t>« Qui tente d’entrer en contact avec moi ? Demandait-elle sans relâche. »</w:t>
      </w:r>
      <w:r>
        <w:rPr>
          <w:rFonts w:ascii="Times New Roman" w:hAnsi="Times New Roman" w:cs="Times New Roman"/>
        </w:rPr>
        <w:br/>
        <w:t>Elle espérait de tout son cœur d’avoir la réponse avant la bataille.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n'arrivait pas a communiquer avec elle... Il désespérait surtout qu'une force puisait dans son énergie pour l'affaiblir... C'est alors que William intervint. Il bloqua cette force avec son pouvoir et Shadow se sentit immédiatement mieux.*</w:t>
      </w:r>
      <w:r>
        <w:rPr>
          <w:rFonts w:ascii="Times New Roman" w:hAnsi="Times New Roman" w:cs="Times New Roman"/>
        </w:rPr>
        <w:br/>
      </w:r>
      <w:r>
        <w:rPr>
          <w:rFonts w:ascii="Times New Roman" w:hAnsi="Times New Roman" w:cs="Times New Roman"/>
        </w:rPr>
        <w:br/>
        <w:t>- Qui tente d’entrer en contact avec moi ?</w:t>
      </w:r>
      <w:r>
        <w:rPr>
          <w:rFonts w:ascii="Times New Roman" w:hAnsi="Times New Roman" w:cs="Times New Roman"/>
        </w:rPr>
        <w:br/>
        <w:t xml:space="preserve">- C'est Raphaël... J'ai eu la visite de Mathilda... </w:t>
      </w:r>
      <w:r>
        <w:rPr>
          <w:rFonts w:ascii="Times New Roman" w:hAnsi="Times New Roman" w:cs="Times New Roman"/>
        </w:rPr>
        <w:br/>
      </w:r>
      <w:r>
        <w:rPr>
          <w:rFonts w:ascii="Times New Roman" w:hAnsi="Times New Roman" w:cs="Times New Roman"/>
        </w:rPr>
        <w:br/>
        <w:t>*Il ne savait ce qu'elle pensait et ce qu'elle avait l'intention de faire exactement mais le découvrir était un de ces buts principaux. Il était déjà content d'entendre sa voix...*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Au fond d’elle, la voix de Shadow résonna, elle ne put cacher son sourire.</w:t>
      </w:r>
      <w:r>
        <w:rPr>
          <w:rFonts w:ascii="Times New Roman" w:hAnsi="Times New Roman" w:cs="Times New Roman"/>
        </w:rPr>
        <w:br/>
        <w:t>« C’est une joie de t’entendre, avoua-t-elle. Ainsi, toi aussi tu as reçu la visite de cette chipie ? Tu sais qu’elle m’a promis de te tuer si je ne menais pas sa mission à bien, l’ennui c’est que je sais qu’elle en est incapable. »</w:t>
      </w:r>
      <w:r>
        <w:rPr>
          <w:rFonts w:ascii="Times New Roman" w:hAnsi="Times New Roman" w:cs="Times New Roman"/>
        </w:rPr>
        <w:br/>
        <w:t>Elle se tut et attendit la réaction de Shadow avant de continuer.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C’est une joie de t’entendre, avoua-t-elle. Ainsi, toi aussi tu as reçu la visite de cette chipie ? Tu sais qu’elle m’a promis de te tuer si je ne menais pas sa mission à bien, l’ennui c’est que je sais qu’elle en est incapable.</w:t>
      </w:r>
      <w:r>
        <w:rPr>
          <w:rFonts w:ascii="Times New Roman" w:hAnsi="Times New Roman" w:cs="Times New Roman"/>
        </w:rPr>
        <w:br/>
      </w:r>
      <w:r>
        <w:rPr>
          <w:rFonts w:ascii="Times New Roman" w:hAnsi="Times New Roman" w:cs="Times New Roman"/>
        </w:rPr>
        <w:br/>
        <w:t>*Shadow ferma les yeux et soupira de soulagement. Elle répondait enfin.... Il reprit en éclaircissant sa voix.*</w:t>
      </w:r>
      <w:r>
        <w:rPr>
          <w:rFonts w:ascii="Times New Roman" w:hAnsi="Times New Roman" w:cs="Times New Roman"/>
        </w:rPr>
        <w:br/>
      </w:r>
      <w:r>
        <w:rPr>
          <w:rFonts w:ascii="Times New Roman" w:hAnsi="Times New Roman" w:cs="Times New Roman"/>
        </w:rPr>
        <w:br/>
        <w:t>- A moi elle a dit que tu avais basculé vers le mal et que tu te moquais de ce que je ressentais... Je sais que ce ne pouvait être toi. Mais n'y va pas, elle ne pourra pas me tuer... J'ai un ange gardien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A moi elle a dit que tu avais basculé vers le mal et que tu te moquais de ce que je ressentais... Je sais que ce ne pouvait être toi. Mais n'y va pas, elle ne pourra pas me tuer... J'ai un ange gardien ! »</w:t>
      </w:r>
      <w:r>
        <w:rPr>
          <w:rFonts w:ascii="Times New Roman" w:hAnsi="Times New Roman" w:cs="Times New Roman"/>
        </w:rPr>
        <w:br/>
        <w:t>Laury se retint de rire, si Shadow avait eu un ange gardien, il ne serait pas devenu ce qu’il est aujourd’hui.</w:t>
      </w:r>
      <w:r>
        <w:rPr>
          <w:rFonts w:ascii="Times New Roman" w:hAnsi="Times New Roman" w:cs="Times New Roman"/>
        </w:rPr>
        <w:br/>
        <w:t>« Ne t’inquiète pas, lui répondit-elle, je ne vais quand même pas mener à bien sa mission non plus, j’ai une idée derrière la tête. Je veux savoir de quoi il en retourne. Tout a changé depuis qu’on a été bannis et je ne m’explique pas pourquoi ni comment je me suis retrouvée dans le monde normal.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sortit de la tente... Les rayons de l'aube annonçait un jour sanglant. Il eut un sourire vers William qui était fier de son nouveau rôle... Laury était à l'écart. Elle avait besoin de calme. Il la féliciterait après sa mission. C'était l'heure... Helset se mit en lévitation, de plus en plus haut jusqu'à dominer la plaine est jusqu'au bois. Il était satisfait de sa situation, ici les troupes resteraient à couverts hors de vue de la ville et de l'ennemi jusqu'à qu'il le décide. Il murmura une longue française en une langue oubliée... La brume recouvrit tout l'endroit et un froid glacial s'installa. L'air fut empli de murmures. Helset leva son épée et parla à voix basse : "Venez à moi, légions...". Alors sortirent du sol des bras décharnés, des crânes, des armes ébréchées... L'armée mort vivante était à nouveau en marche. Les troupes se rangeaient en groupes, les cavaliers de Mulf, les archer de Kringor... Des soldats oubliés et morts sur les guerres d'autrefois.</w:t>
      </w:r>
      <w:r>
        <w:rPr>
          <w:rFonts w:ascii="Times New Roman" w:hAnsi="Times New Roman" w:cs="Times New Roman"/>
        </w:rPr>
        <w:br/>
        <w:t>Il sourit en voyant plusieurs dizaine de milliers de soldats décédés prendre ainsi place face à lui. Il retomba de sa lévitation et tout les lieutenants vinrent à lui.</w:t>
      </w:r>
      <w:r>
        <w:rPr>
          <w:rFonts w:ascii="Times New Roman" w:hAnsi="Times New Roman" w:cs="Times New Roman"/>
        </w:rPr>
        <w:br/>
        <w:t>"Aujourd'hui est l'heure de mourir. Lanciers! (le lieutenant s'inclina) Rejoignez mon général William pour vous mettre à ses ordres. Cavaliers! Je prends votre commandement. Pour les autres restez en formation jusqu'à mon ordre de charge...".</w:t>
      </w:r>
      <w:r>
        <w:rPr>
          <w:rFonts w:ascii="Times New Roman" w:hAnsi="Times New Roman" w:cs="Times New Roman"/>
        </w:rPr>
        <w:br/>
        <w:t>L'heure arriverait bientôt. Il monta sur Faux et attendit, l’œil noir comme jamais.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Fait attention a toi Laury... Si tu as besoin de moi, fait un signe...</w:t>
      </w:r>
      <w:r>
        <w:rPr>
          <w:rFonts w:ascii="Times New Roman" w:hAnsi="Times New Roman" w:cs="Times New Roman"/>
        </w:rPr>
        <w:br/>
      </w:r>
      <w:r>
        <w:rPr>
          <w:rFonts w:ascii="Times New Roman" w:hAnsi="Times New Roman" w:cs="Times New Roman"/>
        </w:rPr>
        <w:br/>
        <w:t>*Shadow avait l'esprit tranquille maintenant mais il ne comprenait pas pourquoi Mathilda jouait a ce petit jeu. Il chercha une solution pour sortir de là et aider son amour...*</w:t>
      </w:r>
      <w:r>
        <w:rPr>
          <w:rFonts w:ascii="Times New Roman" w:hAnsi="Times New Roman" w:cs="Times New Roman"/>
        </w:rPr>
        <w:br/>
      </w:r>
      <w:r>
        <w:rPr>
          <w:rFonts w:ascii="Times New Roman" w:hAnsi="Times New Roman" w:cs="Times New Roman"/>
        </w:rPr>
        <w:br/>
        <w:t>*William sourit puis sortit de la tente et vit Helset donner ses ordres. Tout un groupe de mort vivant convergea vers lui. Il les regarda puis se dirigea vers Helset et attendit ses ordres en déployant ses ailes, prêt pour la bataille.*</w:t>
      </w:r>
      <w:r>
        <w:rPr>
          <w:rFonts w:ascii="Times New Roman" w:hAnsi="Times New Roman" w:cs="Times New Roman"/>
        </w:rPr>
        <w:br/>
      </w:r>
      <w:r>
        <w:rPr>
          <w:rFonts w:ascii="Times New Roman" w:hAnsi="Times New Roman" w:cs="Times New Roman"/>
        </w:rPr>
        <w:br/>
        <w:t>*Ciria de son coté, laissa tomber son sceptre et ses habits étincelant pour ne cacher son corps que d'un long voile blanc et gris. Elle entra dans la ville sous les yeux ébahis des humains et se plaça au milieu, les bras tendus pour ensuite s'envoler et rester dans les airs non loin du sol afin d'honorer sa parole et ses principes...*</w:t>
      </w:r>
    </w:p>
    <w:p w:rsidR="00767FD8" w:rsidRDefault="00767FD8"/>
    <w:p w:rsidR="00767FD8" w:rsidRDefault="00767FD8">
      <w:r>
        <w: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resta à l’écart, elle savait ce qu’elle devait faire, elle préféra ne pas se mêler aux troupes. Elle observa William et Helset à la tête de leur armée, un frisson parcourut son échine, ils étaient vraiment terrifiants. Elle tourna alors son regard vers la ville, elle vit que Ciria était déjà là, Blitz semblait à ses côtés.</w:t>
      </w:r>
      <w:r>
        <w:rPr>
          <w:rFonts w:ascii="Times New Roman" w:hAnsi="Times New Roman" w:cs="Times New Roman"/>
        </w:rPr>
        <w:br/>
      </w:r>
      <w:r>
        <w:rPr>
          <w:rFonts w:ascii="Times New Roman" w:hAnsi="Times New Roman" w:cs="Times New Roman"/>
        </w:rPr>
        <w:br/>
        <w:t>Blitz se dit qu’à présent, en tant qu’ange, il devait combattre pour la paix et la prospérité. Il s’envola à quelques pas de Ciria pour lui signaler que quoi qu’il arriverait, il serait là.</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Attaque sur le flanc gauche dès que je te le dirai. Les démons arriveront bientôt. Je m'occupe du reste. Si tu as besoin de renfort appelle les frondeurs à ton aide et ils arriveront. Je serai au centre pour commander efficacement. Fais honneur à ton rang, mon élève...". Il posa sa main sur l'épaule du jeune homme... Il était sincère.</w:t>
      </w:r>
      <w:r>
        <w:rPr>
          <w:rFonts w:ascii="Times New Roman" w:hAnsi="Times New Roman" w:cs="Times New Roman"/>
        </w:rPr>
        <w:br/>
        <w:t>Il alla vers Laury. Elle semblait en pleine réflexion. Il passa près d'elle et lui glissa : "Au travail très chère... Prouve moi ta valeur!".</w:t>
      </w:r>
      <w:r>
        <w:rPr>
          <w:rFonts w:ascii="Times New Roman" w:hAnsi="Times New Roman" w:cs="Times New Roman"/>
        </w:rPr>
        <w:br/>
        <w:t>Les lanciers se mirent en formation devant William et le lieutenant s'inclina face à lui.</w:t>
      </w:r>
      <w:r>
        <w:rPr>
          <w:rFonts w:ascii="Times New Roman" w:hAnsi="Times New Roman" w:cs="Times New Roman"/>
        </w:rPr>
        <w:br/>
        <w:t>Helset regarda vers la ville. Son lieutenant vint vers lui. "Nous n'avons plus qu'à attendre. Aujourd'hui sonnera le glas des démons. Sonnera aussi le glas des Anges.</w:t>
      </w:r>
      <w:r>
        <w:rPr>
          <w:rFonts w:ascii="Times New Roman" w:hAnsi="Times New Roman" w:cs="Times New Roman"/>
        </w:rPr>
        <w:br/>
        <w:t>- Oui... Mon... Seigneur...</w:t>
      </w:r>
      <w:r>
        <w:rPr>
          <w:rFonts w:ascii="Times New Roman" w:hAnsi="Times New Roman" w:cs="Times New Roman"/>
        </w:rPr>
        <w:br/>
        <w:t>- Je sens la présence de Ciria et des autres. J'espère qu'ils ne feront rien de stupide. Ciria doit vivre à tout prix.</w:t>
      </w:r>
      <w:r>
        <w:rPr>
          <w:rFonts w:ascii="Times New Roman" w:hAnsi="Times New Roman" w:cs="Times New Roman"/>
        </w:rPr>
        <w:br/>
        <w:t>- Et... Laury... Mon... Seigneur?</w:t>
      </w:r>
      <w:r>
        <w:rPr>
          <w:rFonts w:ascii="Times New Roman" w:hAnsi="Times New Roman" w:cs="Times New Roman"/>
        </w:rPr>
        <w:br/>
        <w:t>- Un atout de choix! Mais je doute de sa loyauté...".</w:t>
      </w:r>
      <w:r>
        <w:rPr>
          <w:rFonts w:ascii="Times New Roman" w:hAnsi="Times New Roman" w:cs="Times New Roman"/>
        </w:rPr>
        <w:br/>
        <w:t>Il fallait attendre à présent...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était prêt. Il sourit a son mentor avant de regarder le lieutenant qui s'inclinait devant lui. Il regarda alors Ciria qui attendait la mort... Cette image le terrifiait mais il fallait y aller... Il attendait patiemment mais avec une envie folle de se lancer dans la bataille... et de rejoindre sa sœur. Blitz était a ses cotés...*</w:t>
      </w:r>
      <w:r>
        <w:rPr>
          <w:rFonts w:ascii="Times New Roman" w:hAnsi="Times New Roman" w:cs="Times New Roman"/>
        </w:rPr>
        <w:br/>
      </w:r>
      <w:r>
        <w:rPr>
          <w:rFonts w:ascii="Times New Roman" w:hAnsi="Times New Roman" w:cs="Times New Roman"/>
        </w:rPr>
        <w:br/>
        <w:t>*Ciria vit Blitz quelques pas derrière elle et soupira sans se retourner, elle voulait mourir seul et éviter qu'il ne lui arrive quelque chose.*</w:t>
      </w:r>
      <w:r>
        <w:rPr>
          <w:rFonts w:ascii="Times New Roman" w:hAnsi="Times New Roman" w:cs="Times New Roman"/>
        </w:rPr>
        <w:br/>
      </w:r>
      <w:r>
        <w:rPr>
          <w:rFonts w:ascii="Times New Roman" w:hAnsi="Times New Roman" w:cs="Times New Roman"/>
        </w:rPr>
        <w:br/>
        <w:t>- Je préfèrerai que tu ne restes pas ici... Je m'en sortirai..., lui dit elle d'une voix douce...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bien comprit qu’on ne lui faisait aucune confiance mais étant passé de héroïne à traîtresse, cette situation ne la peinait pas plus que ça. Une mission pour des informations, l’échange était acceptable. Elle regarda son frère d’armes au beau milieu de la ville. Il ne valait mieux ne pas le croiser, sinon ça se finirait dans un bain de sang et au fond d’elle même elle le redoutait.</w:t>
      </w:r>
      <w:r>
        <w:rPr>
          <w:rFonts w:ascii="Times New Roman" w:hAnsi="Times New Roman" w:cs="Times New Roman"/>
        </w:rPr>
        <w:br/>
      </w:r>
      <w:r>
        <w:rPr>
          <w:rFonts w:ascii="Times New Roman" w:hAnsi="Times New Roman" w:cs="Times New Roman"/>
        </w:rPr>
        <w:br/>
        <w:t>« Je préfèrerai que tu ne restes pas ici... Je m'en sortirai..., lui dit Ciria d'une voix douce...</w:t>
      </w:r>
      <w:r>
        <w:rPr>
          <w:rFonts w:ascii="Times New Roman" w:hAnsi="Times New Roman" w:cs="Times New Roman"/>
        </w:rPr>
        <w:br/>
        <w:t>- En aucune cas, répondit Blitz avec un sourire. Tu vas te sacrifier, je le sais. »</w:t>
      </w:r>
      <w:r>
        <w:rPr>
          <w:rFonts w:ascii="Times New Roman" w:hAnsi="Times New Roman" w:cs="Times New Roman"/>
        </w:rPr>
        <w:br/>
        <w:t>Il lui lança un regard qui en disait long sur sa détermination à briser la malédiction qui les séparait.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En aucune cas, répondit Blitz avec un sourire. Tu vas te sacrifier, je le sais.</w:t>
      </w:r>
      <w:r>
        <w:rPr>
          <w:rFonts w:ascii="Times New Roman" w:hAnsi="Times New Roman" w:cs="Times New Roman"/>
        </w:rPr>
        <w:br/>
      </w:r>
      <w:r>
        <w:rPr>
          <w:rFonts w:ascii="Times New Roman" w:hAnsi="Times New Roman" w:cs="Times New Roman"/>
        </w:rPr>
        <w:br/>
        <w:t>*Ciria ressentit une douleur dans le cœur a ses mots. Il avait compris mais que pouvait il faire vous briser la malédiction ? Elle avait tracé son chemin mais apparemment, le destin lui jouait encore des tours... L'ange fixa le lieu ou l'énergie démentielle de deux puissances attendaient. Il y avait celle de son frère et celle d'Helset. Elle avait heureusement obligé Lucas de lui jurer qu'il ne s'en mêlerait pas et qu'il devait veiller sur Ereb et sa sœur...*</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Ceres atterrit près du campement dans un tourbillon de poussière. Ses griffes acérées et ses puissantes mâchoires ,couvertes de sang frais, rappelaient qu'il venait de se sustenter grâce à la chair délicatement parfumée d'un cerf à dix cors. </w:t>
      </w:r>
      <w:r>
        <w:rPr>
          <w:rFonts w:ascii="Times New Roman" w:hAnsi="Times New Roman" w:cs="Times New Roman"/>
        </w:rPr>
        <w:br/>
        <w:t>"Ceres, je t'avais dit, plus de viande crue!"</w:t>
      </w:r>
      <w:r>
        <w:rPr>
          <w:rFonts w:ascii="Times New Roman" w:hAnsi="Times New Roman" w:cs="Times New Roman"/>
        </w:rPr>
        <w:br/>
        <w:t>"Laisse moi manger en paix."</w:t>
      </w:r>
      <w:r>
        <w:rPr>
          <w:rFonts w:ascii="Times New Roman" w:hAnsi="Times New Roman" w:cs="Times New Roman"/>
        </w:rPr>
        <w:br/>
        <w:t xml:space="preserve">Relevant la tête, il vit les troupes d'Helset, William et Ciria qui se préparaient à se battre. </w:t>
      </w:r>
      <w:r>
        <w:rPr>
          <w:rFonts w:ascii="Times New Roman" w:hAnsi="Times New Roman" w:cs="Times New Roman"/>
        </w:rPr>
        <w:br/>
        <w:t>"Il serait bon d'éviter la mort de l'ange..."</w:t>
      </w:r>
      <w:r>
        <w:rPr>
          <w:rFonts w:ascii="Times New Roman" w:hAnsi="Times New Roman" w:cs="Times New Roman"/>
        </w:rPr>
        <w:br/>
        <w:t>"Vas-y. Je te cède la place."</w:t>
      </w:r>
      <w:r>
        <w:rPr>
          <w:rFonts w:ascii="Times New Roman" w:hAnsi="Times New Roman" w:cs="Times New Roman"/>
        </w:rPr>
        <w:br/>
        <w:t>Le dragon décolla et se plaça aux côtés de Ciria. La saluant d'un signe de tête, il pénétra son esprit.</w:t>
      </w:r>
      <w:r>
        <w:rPr>
          <w:rFonts w:ascii="Times New Roman" w:hAnsi="Times New Roman" w:cs="Times New Roman"/>
        </w:rPr>
        <w:br/>
        <w:t>"Je suis Ceres, Ange. Acceptez-vous ma compagnie?"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 concentrait sur ce qui allait se passer et d'un seul coup, elle vit un dragon venir près d'elle puis s'immiscer dans son esprit.*</w:t>
      </w:r>
      <w:r>
        <w:rPr>
          <w:rFonts w:ascii="Times New Roman" w:hAnsi="Times New Roman" w:cs="Times New Roman"/>
        </w:rPr>
        <w:br/>
      </w:r>
      <w:r>
        <w:rPr>
          <w:rFonts w:ascii="Times New Roman" w:hAnsi="Times New Roman" w:cs="Times New Roman"/>
        </w:rPr>
        <w:br/>
        <w:t>- Je suis Ceres, Ange. Acceptez-vous ma compagnie ?</w:t>
      </w:r>
      <w:r>
        <w:rPr>
          <w:rFonts w:ascii="Times New Roman" w:hAnsi="Times New Roman" w:cs="Times New Roman"/>
        </w:rPr>
        <w:br/>
        <w:t xml:space="preserve">- Si je vous accepte, vous risquez de mourir avec moi... Je refuse !!! </w:t>
      </w:r>
      <w:r>
        <w:rPr>
          <w:rFonts w:ascii="Times New Roman" w:hAnsi="Times New Roman" w:cs="Times New Roman"/>
        </w:rPr>
        <w:br/>
      </w:r>
      <w:r>
        <w:rPr>
          <w:rFonts w:ascii="Times New Roman" w:hAnsi="Times New Roman" w:cs="Times New Roman"/>
        </w:rPr>
        <w:br/>
        <w:t>*Elle était en colère, elle ne voulait pas d'autre cadavre a ses cotés. Elle fit sortir le dragon de son corps puis le repoussa violemment ainsi que Blitz. Lorsqu'ils dépassèrent les murailles de la ville, elle créa un bouclier pour qu'ils ne puissent plus la rejoindre. Elle posa sa main plate contre le bouclier qui ne disparaîtra qu'avec elle. Les larmes coulant sur ses joues, elle les regarda.*</w:t>
      </w:r>
      <w:r>
        <w:rPr>
          <w:rFonts w:ascii="Times New Roman" w:hAnsi="Times New Roman" w:cs="Times New Roman"/>
        </w:rPr>
        <w:br/>
      </w:r>
      <w:r>
        <w:rPr>
          <w:rFonts w:ascii="Times New Roman" w:hAnsi="Times New Roman" w:cs="Times New Roman"/>
        </w:rPr>
        <w:br/>
        <w:t>- Pardonnez moi... Pardonnez moi..., dit elle d'une voix étouffée.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"Ca sent le souffre... Ils arrivent!". Helset regarda vers la droite et vit une horde de démons approcher de la ville. L'armée morte leur était invisible et ils chargeaient vers les murs. Helset eut un sourire, derrière lui les cavaliers attendaient et l'armée était en formation. Tout était prêt. Il regarda vers Laury et lui fit un signe de tête. Il tourna la tête vers William et lui fit aussi un signe. Il sortit son épée et la pointa  vers l'ennemi. "Pour Arankhor! Protégez la ville et l'ange à tout prix! Chargez!". Ils éperonna Faux et derrière lui toute l'armée se mit en branle. Le bruit des sabots étaient assourdissant. Très vite les première volées de flèches allèrent frapper l'ennemi qui ne s'y attendait pas. Helset fut le premier à rentrer dans leur flanc. Il fit des moulinets et lança des gerbes de sang démoniaques dans l'air.</w:t>
      </w:r>
      <w:r>
        <w:rPr>
          <w:rFonts w:ascii="Times New Roman" w:hAnsi="Times New Roman" w:cs="Times New Roman"/>
        </w:rPr>
        <w:br/>
        <w:t>Il frappait et se repaissait des âmes damnées qu'il buvait. Il tourna la tête vers les lignes de la milice... Laury devait faire son devoir. Il ne voyait pas William mais il sentait sa force... Il tourna alors la tête vers Ciria... Elle vivrait.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vit le signe de départ d'Helset et se dernier fondit sur les démons. Il en fit autant, en première ligne il sortit son épée et hurla des mots dans sa langue en s'élançant dans la bataille, tous ses hommes derrière lui. Il tua tous ceux qui se trouvaient sur son chemin en regardant Ciria. Cette dernière avait vu déferler vers la ville des démons de toutes sortes et cria vers le ciel en faisant briller l'éclat du bouclier. Les gens paniqué, étaient tous rentré dans leurs maisons... L'ange resta dans les airs en protégeant un maximum la ville mais cette dernière faiblissait car des démons tentaient d'entrer et toutes ces âmes qui disparaissaient... Elle se sentait mal mais elle luterait jusqu'a la fin et seule... Personne ne devait subir ça ! Elle attendit en fermant les yeux, comme pour se persuader que ce qu'elle faisait, c'était pour le bien des êtres humains...*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profita de l’attaque de la ville pour se fondre dans la masse, les villageois partaient dans tous les sens en hurlant, les soldats tuaient et étaient tués, la ville sentait la mort et le désespoir. Elle avançait inexorablement vers sa mission, rien ne comptait pour elle. Elle ne prit même pas le soin de sortir son épée, personne ne pouvait voir Léonis quand elle était au fourreau, tous la prenait pour une villageoise un peu excentrique. Elle s’approcha doucement de son but, le lieutenant qu’elle devait voler. Elle n’était qu’à quelques pas de lui. Elle fit doucement glisser Léonis du fourreau et attaqua, l’attaque fut rapide et douloureuse pour l’homme car il s’effondra au sol mort. Elle rangea son épée et prit l'anneau qui servait de pendentif à l’homme. Ca y est, sa mission avait vraiment été un jeu d’enfant. Elle se dirigea doucement vers la sortie de la ville quand une voix résonna derrière elle : </w:t>
      </w:r>
      <w:r>
        <w:rPr>
          <w:rFonts w:ascii="Times New Roman" w:hAnsi="Times New Roman" w:cs="Times New Roman"/>
        </w:rPr>
        <w:br/>
        <w:t>« Je n’aurais jamais cru ça de toi, Laury ! »</w:t>
      </w:r>
      <w:r>
        <w:rPr>
          <w:rFonts w:ascii="Times New Roman" w:hAnsi="Times New Roman" w:cs="Times New Roman"/>
        </w:rPr>
        <w:br/>
        <w:t>Elle fit brusquement volte-face, Blitz se tenait devant elle, il avait le regard flamboyant mais elle n’en fut pas plus impressionnée que ça.</w:t>
      </w:r>
      <w:r>
        <w:rPr>
          <w:rFonts w:ascii="Times New Roman" w:hAnsi="Times New Roman" w:cs="Times New Roman"/>
        </w:rPr>
        <w:br/>
        <w:t>« Tu ignores mes idées, mon frère, laisse-moi partir.</w:t>
      </w:r>
      <w:r>
        <w:rPr>
          <w:rFonts w:ascii="Times New Roman" w:hAnsi="Times New Roman" w:cs="Times New Roman"/>
        </w:rPr>
        <w:br/>
        <w:t>- Jamais, il n’y a pas de frère entre nous. »</w:t>
      </w:r>
      <w:r>
        <w:rPr>
          <w:rFonts w:ascii="Times New Roman" w:hAnsi="Times New Roman" w:cs="Times New Roman"/>
        </w:rPr>
        <w:br/>
        <w:t>Il sortit son épée d’un geste à la fois convaincu et troublé.</w:t>
      </w:r>
      <w:r>
        <w:rPr>
          <w:rFonts w:ascii="Times New Roman" w:hAnsi="Times New Roman" w:cs="Times New Roman"/>
        </w:rPr>
        <w:br/>
        <w:t>« Les démons sont entrain de massacrer des innocents, tu voles, pilles, tues, tu ne vaux pas mieux qu’eux.</w:t>
      </w:r>
      <w:r>
        <w:rPr>
          <w:rFonts w:ascii="Times New Roman" w:hAnsi="Times New Roman" w:cs="Times New Roman"/>
        </w:rPr>
        <w:br/>
        <w:t>- Je ne veux pas te combattre, mon frère, tu… »</w:t>
      </w:r>
      <w:r>
        <w:rPr>
          <w:rFonts w:ascii="Times New Roman" w:hAnsi="Times New Roman" w:cs="Times New Roman"/>
        </w:rPr>
        <w:br/>
        <w:t>Elle n’eut pas le temps d’achever sa phrase que Blitz fondit sur elle. Elle esquiva rapidement mais l’ange semblait fou de rage, il frappait toujours plus fort et plus violemment. Laury fut bien obligée de riposter, elle créa un brouillard qui lui englouti le bras. Blitz hurla quand le nuage se dissipa, sa main était comme putréfiée. Il hurla de rage et frappa de nouveau. Laury dut alors sortir Léonis, elle para quelques coups puis le regarda droit dans les yeux.</w:t>
      </w:r>
      <w:r>
        <w:rPr>
          <w:rFonts w:ascii="Times New Roman" w:hAnsi="Times New Roman" w:cs="Times New Roman"/>
        </w:rPr>
        <w:br/>
        <w:t>« Un jour, tu comprendras mon action, dit-elle. »</w:t>
      </w:r>
      <w:r>
        <w:rPr>
          <w:rFonts w:ascii="Times New Roman" w:hAnsi="Times New Roman" w:cs="Times New Roman"/>
        </w:rPr>
        <w:br/>
        <w:t>Elle le tua d’un coup précis et rapide. Elle regarda autour d’elle, personne ne l’avait vue et c’était tant mieux comme ça. Elle continua doucement sa route.</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tuait sans plaisir. Il n'aimait pas spécialement massacrer. Il tuait des démons mais parce qu'il le fallait... Il sentit la mort de Blitz. Et eut un idée. Il lança une orbe noire en l'air et l'âme de l'ange s'y retrouva prisonnière dans un éclair. Il rattrapa l'objet au vol. "Ton âme sera un véritable délice.". Il rangea l'orbe et tua encore deux démons.</w:t>
      </w:r>
      <w:r>
        <w:rPr>
          <w:rFonts w:ascii="Times New Roman" w:hAnsi="Times New Roman" w:cs="Times New Roman"/>
        </w:rPr>
        <w:br/>
        <w:t>Il regardait la bataille. Ses troupes étaient en train d'écraser les démons... A ce rythme là ce serait bientôt une victoire. La ville serait sauve mais surtout Ciria serait sauve.</w:t>
      </w:r>
      <w:r>
        <w:rPr>
          <w:rFonts w:ascii="Times New Roman" w:hAnsi="Times New Roman" w:cs="Times New Roman"/>
        </w:rPr>
        <w:br/>
        <w:t>Il approcha de William et le félicita pour son courage d'un regard. Ensuite il se dirigea vers le bord du bouclier de la ville. Il ne pouvait pas rentrer mais il pouvait empêcher les autres de le faire... Il dit quelque chose et immédiatement un mur d'ossement entoura les murailles, recouvrit la porte principale. Un sorte de Nécromancie simple mais efficace.</w:t>
      </w:r>
      <w:r>
        <w:rPr>
          <w:rFonts w:ascii="Times New Roman" w:hAnsi="Times New Roman" w:cs="Times New Roman"/>
        </w:rPr>
        <w:br/>
        <w:t>Il vit arriver vers lui le lieutenant des démons ennemis. Emporté par son élan dans sa frappe il se retrouva face à Helset qui le dévisagea d'un air serein. Le démon hésita et finit par parler. "Mon seigneur? Mais que faites vous?</w:t>
      </w:r>
      <w:r>
        <w:rPr>
          <w:rFonts w:ascii="Times New Roman" w:hAnsi="Times New Roman" w:cs="Times New Roman"/>
        </w:rPr>
        <w:br/>
        <w:t>- Je joue mon destin. Jouez le votre.". Le démon n'eut pas l'air de comprendre mais qu'importe il fut empalé sur la lame noire d'Helset qui but immédiatement son âme.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regagnait la colline de laquelle ils étaient partis, elle avait l’âme en peine, elle se sentait si mal, elle s’assit dans l’herbe et attendit Helset. Elle sortit le pendentif, c’était un vulgaire anneau mais il semblait réellement être très important. Elle voulut se lever quand une aura lumineuse l’enveloppa. Elle se trouva directement devant Falcone qui ne semblait pas de très bon humeur.</w:t>
      </w:r>
      <w:r>
        <w:rPr>
          <w:rFonts w:ascii="Times New Roman" w:hAnsi="Times New Roman" w:cs="Times New Roman"/>
        </w:rPr>
        <w:br/>
        <w:t>« J’aurais du te tuer, hurla-t-il, qu’as-tu osé faire ? »</w:t>
      </w:r>
      <w:r>
        <w:rPr>
          <w:rFonts w:ascii="Times New Roman" w:hAnsi="Times New Roman" w:cs="Times New Roman"/>
        </w:rPr>
        <w:br/>
        <w:t>Laury ne se laissa pas démonter, au point où elle en était.</w:t>
      </w:r>
      <w:r>
        <w:rPr>
          <w:rFonts w:ascii="Times New Roman" w:hAnsi="Times New Roman" w:cs="Times New Roman"/>
        </w:rPr>
        <w:br/>
        <w:t>« J’ai tué un ange, répondit-elle. »</w:t>
      </w:r>
      <w:r>
        <w:rPr>
          <w:rFonts w:ascii="Times New Roman" w:hAnsi="Times New Roman" w:cs="Times New Roman"/>
        </w:rPr>
        <w:br/>
        <w:t>Le dieu se leva et la domina de toute sa hauteur.</w:t>
      </w:r>
      <w:r>
        <w:rPr>
          <w:rFonts w:ascii="Times New Roman" w:hAnsi="Times New Roman" w:cs="Times New Roman"/>
        </w:rPr>
        <w:br/>
        <w:t>« Je te bannis, je te condamne, à un enfer éternel, sur terre, tu erreras à jamais jusqu’à la fin du monde, aveugle de la beauté et de la vie, une âme vide, damnée. »</w:t>
      </w:r>
      <w:r>
        <w:rPr>
          <w:rFonts w:ascii="Times New Roman" w:hAnsi="Times New Roman" w:cs="Times New Roman"/>
        </w:rPr>
        <w:br/>
        <w:t>Laury ne répondit pas, elle s’en fichait de toute façon. Falcone la regarda et eut un sourire étrange, il fit un geste de la main et le pendentif que Laury avait volé se retrouva en possession du dieu. Il balaya l’espace d’un revers de la main et Laury retourna en haut de sa colline. Tout était étrange, comme si le monde lui était devenu noir et blanc.</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baissait doucement les bras... Elle tenta d'ouvrir les yeux mais lorsqu'elle sentit l'âme de Blitz disparaître ce fut pire que n'importe quel cataclysme. Elle regarda partout, oubliant même de se protéger. L'ange tournait en rond pour chercher Blitz et elle le trouva gisant au sol. Elle courut vers lui et pleura en silence... Elle s'efforça de garder le bouclier intact mais le chagrin l'emportait... Elle se laissa aller près de son corps...</w:t>
      </w:r>
      <w:r>
        <w:rPr>
          <w:rFonts w:ascii="Times New Roman" w:hAnsi="Times New Roman" w:cs="Times New Roman"/>
        </w:rPr>
        <w:br/>
      </w:r>
      <w:r>
        <w:rPr>
          <w:rFonts w:ascii="Times New Roman" w:hAnsi="Times New Roman" w:cs="Times New Roman"/>
        </w:rPr>
        <w:br/>
        <w:t>William sourit a Helset lorsque ce dernier le félicita d'un regard puis s'arrêta de combattre lorsque la puissance de Ciria diminua considérablement. Il s'était battu pour la maintenir en vie et maintenant, elle disparaissait... Le bouclier commença a vaciller... Ciria ne voulait plus combattre, l'ange n'avait plus d'espoir et elle ferma les yeux. William en profita pour passer le bouclier et s'approcha d'elle pour la secouer.*</w:t>
      </w:r>
      <w:r>
        <w:rPr>
          <w:rFonts w:ascii="Times New Roman" w:hAnsi="Times New Roman" w:cs="Times New Roman"/>
        </w:rPr>
        <w:br/>
      </w:r>
      <w:r>
        <w:rPr>
          <w:rFonts w:ascii="Times New Roman" w:hAnsi="Times New Roman" w:cs="Times New Roman"/>
        </w:rPr>
        <w:br/>
        <w:t>- Ciria reprend tes esprits !! Je t'en prie !</w:t>
      </w:r>
      <w:r>
        <w:rPr>
          <w:rFonts w:ascii="Times New Roman" w:hAnsi="Times New Roman" w:cs="Times New Roman"/>
        </w:rPr>
        <w:br/>
      </w:r>
      <w:r>
        <w:rPr>
          <w:rFonts w:ascii="Times New Roman" w:hAnsi="Times New Roman" w:cs="Times New Roman"/>
        </w:rPr>
        <w:br/>
        <w:t>*L'ange rouvrit les yeux puis se releva en silence et se replaça au niveau des airs. Elle attendit que William retraverse le bouclier avant de le refaire fonctionner. Elle ne voyait plus rien autour d'elle... Ni rien ni personne ne pouvait la consoler et son visage reflétait la maladie. Sans Blitz, elle n'était plus qu'un corps sans vie.... Elle fixa le soleil sans ce soucier de se qui allait lui arriver après...*</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Falcone rageait, l’âme de l’ange aurait du lui revenir immédiatement après sa mort et son absence laissait présager le pire. Il envoya un message mental à sa fille lui demandant de tenir le choc, qu’il se démènerait pour faire revenir l’ange.</w:t>
      </w:r>
      <w:r>
        <w:rPr>
          <w:rFonts w:ascii="Times New Roman" w:hAnsi="Times New Roman" w:cs="Times New Roman"/>
        </w:rPr>
        <w:br/>
      </w:r>
      <w:r>
        <w:rPr>
          <w:rFonts w:ascii="Times New Roman" w:hAnsi="Times New Roman" w:cs="Times New Roman"/>
        </w:rPr>
        <w:br/>
        <w:t>Laury observait la bataille, les démons semblaient perdre mais tout était flou, obscur pour elle. Elle s’assit au sol mais qu’avait-elle fait ? Elle avait tué un ami, un frère au profit d’une créature dont elle ignorait tout. Elle sortit Léonis du fourreau, après tout le suicide était la pire mort pour elle, elle avait trahis, elle la méritait. Elle tourna la lame vers son cœur et prit une profonde respiration avant de l’enfoncer profondément. Elle fut étonnée de ne ressentir aucune douleur. Elle regarda sa plaie, elle ne saignait même pas. Elle retira sa lame d’un geste brusque en maugréant. C’est alors qu’elle ressentit une chose étrange, l’âme des anges avait un gris plus lumineux que les autres. Elle en identifia une sur Helset et son sang ne fit qu’un tour. Elle se matérialisa devant lui et lui mit Léonis sous la gorge.</w:t>
      </w:r>
      <w:r>
        <w:rPr>
          <w:rFonts w:ascii="Times New Roman" w:hAnsi="Times New Roman" w:cs="Times New Roman"/>
        </w:rPr>
        <w:br/>
        <w:t>« Ce n’est pas parce que je l’ai tué qu’il n’est pas mon ami, libères-le. »</w:t>
      </w:r>
      <w:r>
        <w:rPr>
          <w:rFonts w:ascii="Times New Roman" w:hAnsi="Times New Roman" w:cs="Times New Roman"/>
        </w:rPr>
        <w:br/>
        <w:t>Son ton ne laissait place à aucune discussion, elle était enragée.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*Ciria reçut le message de son père mais elle l'ignora totalement. Elle était en colère contre lui car il aurait du empêcher la mort de Blitz. Abattue, elle ne songeait qu'a baisser les bras. Ses yeux vide de sentiments fixaient l'horizon et son esprit semblait quitter son corps pour mieux s'évader. L'ange se ressaisit car elle devait d'abord penser aux personnes qui comptaient sur elle afin de vivre une vie tranquille, une vie avec leurs proches, leurs familles, leurs amours... </w:t>
      </w:r>
      <w:r>
        <w:rPr>
          <w:rFonts w:ascii="Times New Roman" w:hAnsi="Times New Roman" w:cs="Times New Roman"/>
        </w:rPr>
        <w:br/>
        <w:t>Ciria était avant tout un ange et elle devait faire horreur a ce qu'elle était. Elle se redressa et renforça le bouclier. Sa magie était encore bien présente et pour aider son frère qui se battait sans relâche, des surplus d'énergie du bouclier s'en échappèrent comme des âmes quittant le corps et tombèrent sur les ennemis en les faisant disparaître. William lui lança un regard avec un sourire.</w:t>
      </w:r>
      <w:r>
        <w:rPr>
          <w:rFonts w:ascii="Times New Roman" w:hAnsi="Times New Roman" w:cs="Times New Roman"/>
        </w:rPr>
        <w:br/>
        <w:t>William progressait vers Helset, il devait lui parler et c'est alors qu'il vit Laury avec Léonis en main pour le menacer. D'un coup brusque, il fit cogner sa lame contre la sienne pour l'écarter et se mit entre elle et son mentor. Il la menaçait aussi...*</w:t>
      </w:r>
      <w:r>
        <w:rPr>
          <w:rFonts w:ascii="Times New Roman" w:hAnsi="Times New Roman" w:cs="Times New Roman"/>
        </w:rPr>
        <w:br/>
      </w:r>
      <w:r>
        <w:rPr>
          <w:rFonts w:ascii="Times New Roman" w:hAnsi="Times New Roman" w:cs="Times New Roman"/>
        </w:rPr>
        <w:br/>
        <w:t>- Reste a l'écart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ne lâchait pas Helset du regard, William vint se placer devant lui pour le protéger. Elle ne lui accorda même pas un regard.</w:t>
      </w:r>
      <w:r>
        <w:rPr>
          <w:rFonts w:ascii="Times New Roman" w:hAnsi="Times New Roman" w:cs="Times New Roman"/>
        </w:rPr>
        <w:br/>
        <w:t>« Qu’il rende ce qu’il a volé et je ne le menacerais plus, se contenta-t-elle de dire. »</w:t>
      </w:r>
      <w:r>
        <w:rPr>
          <w:rFonts w:ascii="Times New Roman" w:hAnsi="Times New Roman" w:cs="Times New Roman"/>
        </w:rPr>
        <w:br/>
        <w:t>Puis elle daigna baisser les yeux sur lui.</w:t>
      </w:r>
      <w:r>
        <w:rPr>
          <w:rFonts w:ascii="Times New Roman" w:hAnsi="Times New Roman" w:cs="Times New Roman"/>
        </w:rPr>
        <w:br/>
        <w:t>« De toute façon, tu ne peux plus rien contre moi. »</w:t>
      </w:r>
      <w:r>
        <w:rPr>
          <w:rFonts w:ascii="Times New Roman" w:hAnsi="Times New Roman" w:cs="Times New Roman"/>
        </w:rPr>
        <w:br/>
        <w:t>Elle passa la paume de sa main sur le tranchant de son épée et la tourna vers les deux hommes, il n’y avait pas la moindre trace de sang, juste une entaille sombre qui cicatrisa en quelques instants.</w:t>
      </w:r>
      <w:r>
        <w:rPr>
          <w:rFonts w:ascii="Times New Roman" w:hAnsi="Times New Roman" w:cs="Times New Roman"/>
        </w:rPr>
        <w:br/>
        <w:t>« Je suis condamnée à vivre un enfer éternel ici. »</w:t>
      </w:r>
      <w:r>
        <w:rPr>
          <w:rFonts w:ascii="Times New Roman" w:hAnsi="Times New Roman" w:cs="Times New Roman"/>
        </w:rPr>
        <w:br/>
        <w:t xml:space="preserve">Puis répéta d’un ton sévère, presque en hurlant : </w:t>
      </w:r>
      <w:r>
        <w:rPr>
          <w:rFonts w:ascii="Times New Roman" w:hAnsi="Times New Roman" w:cs="Times New Roman"/>
        </w:rPr>
        <w:br/>
        <w:t>« Qu’il rende ce qu’il a volé !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Ainsi Laury avait déjà été châtiée... Falcone avait été prompt. Il eut un sourire quand il vit William le protéger. Il était devenu définitivement son élève. A présent le destin de William pourrait s'accomplir.</w:t>
      </w:r>
      <w:r>
        <w:rPr>
          <w:rFonts w:ascii="Times New Roman" w:hAnsi="Times New Roman" w:cs="Times New Roman"/>
        </w:rPr>
        <w:br/>
        <w:t>"C'est lui que tu désires? Je n'avais pas l'intention de le détruire. C'était un moyen de le sauver de ce qui l'attendait au Paradis... Et vous avez aussi quelque chose à moi...". Il tenait l'orbe à la main. Elle irradiait de gris les trois personnes. Dedans l'âme de Blitz se battait pour sortir.</w:t>
      </w:r>
      <w:r>
        <w:rPr>
          <w:rFonts w:ascii="Times New Roman" w:hAnsi="Times New Roman" w:cs="Times New Roman"/>
        </w:rPr>
        <w:br/>
        <w:t>Autour la bataille continuait mais la victoire était inéluctable. Laury était damnée à présent. Une chair sans âme qui ne pouvait plus saigner ni souffrir mais bien mourir encore pour peu que l'on sache comment faire.</w:t>
      </w:r>
      <w:r>
        <w:rPr>
          <w:rFonts w:ascii="Times New Roman" w:hAnsi="Times New Roman" w:cs="Times New Roman"/>
        </w:rPr>
        <w:br/>
        <w:t>"Tu es exilée à présent. Tu n'auras de repos nul part. Mais moi je t'offre un monde où tu pourras vivre ou mourir si tu le souhaites. Je peux te libérer... Quant à cet objet si tu le veux, donne moi mon cadeau."</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eut un ricanement cynique.</w:t>
      </w:r>
      <w:r>
        <w:rPr>
          <w:rFonts w:ascii="Times New Roman" w:hAnsi="Times New Roman" w:cs="Times New Roman"/>
        </w:rPr>
        <w:br/>
        <w:t>« Je voudrais bien te le donner, l’ennui c’est qu’à l’heure où je te parle, c’est Falcone qui l’a et vu la situation dans laquelle tu m’as obligée à me mettre, je ne peux pas aller le rechercher. Je ne suis pas sans savoir que c’est donnant-donnant avec toi. Je te propose autre chose, quelqu’un qui songe à devenir empereur a besoin d’hommes de confiances. »</w:t>
      </w:r>
      <w:r>
        <w:rPr>
          <w:rFonts w:ascii="Times New Roman" w:hAnsi="Times New Roman" w:cs="Times New Roman"/>
        </w:rPr>
        <w:br/>
        <w:t>Elle laissa quelques minutes pour bien lui faire comprendre qu’elle ne parlait pas à la légère.</w:t>
      </w:r>
      <w:r>
        <w:rPr>
          <w:rFonts w:ascii="Times New Roman" w:hAnsi="Times New Roman" w:cs="Times New Roman"/>
        </w:rPr>
        <w:br/>
        <w:t>« J’offre une âme contre une autre, qu’en penses-tu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suivit la conversation mais la proposition de Laury le fit stresser. Il regarda autour de lui avant regarder Helset...*</w:t>
      </w:r>
      <w:r>
        <w:rPr>
          <w:rFonts w:ascii="Times New Roman" w:hAnsi="Times New Roman" w:cs="Times New Roman"/>
        </w:rPr>
        <w:br/>
      </w:r>
      <w:r>
        <w:rPr>
          <w:rFonts w:ascii="Times New Roman" w:hAnsi="Times New Roman" w:cs="Times New Roman"/>
        </w:rPr>
        <w:br/>
        <w:t>- Oublies ce qu'elle vient de dire, je connais un moyen pour avoir ce que tu veux. Ne l'écoute pas, je te rend l'objet et tu libères Blitz. Ou alors protège le mais Ciria ne tiendra pas le choc...</w:t>
      </w:r>
      <w:r>
        <w:rPr>
          <w:rFonts w:ascii="Times New Roman" w:hAnsi="Times New Roman" w:cs="Times New Roman"/>
        </w:rPr>
        <w:br/>
      </w:r>
      <w:r>
        <w:rPr>
          <w:rFonts w:ascii="Times New Roman" w:hAnsi="Times New Roman" w:cs="Times New Roman"/>
        </w:rPr>
        <w:br/>
        <w:t>*William avait parlé non sur un ton impérieux ou menaçant mais surtout implorant. Il fixa alors Ciria du regard, cette dernière ayant un visage abattu et maladif. Il irait voir son père comme il l'a déjà fait pour lui reprendre ce que Helset attendait.*</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était face à choix... Laury lui offrait une âme et William lui implorait sa confiance. Helset eut un souffle sifflant. "Ciria doit vivre. Blitz n'a rien à craindre tant que c'est moi qui le garde. Que me proposes tu Laury? Quant à toi William ne t'inquiète pas je protègerai William. Le libérer me parait un peu présomptueux toutefois... Je sauverai Ciria si tu peux me jurer que tu peux m'aider. Toi Laury je t'écoute..."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Que me proposes tu Laury ?</w:t>
      </w:r>
      <w:r>
        <w:rPr>
          <w:rFonts w:ascii="Times New Roman" w:hAnsi="Times New Roman" w:cs="Times New Roman"/>
        </w:rPr>
        <w:br/>
        <w:t>- Je serais bien partante de t’ouvrir le ventre et de te pendre avec tes tripes !!! Tu joues avec la vie des autres comme le font les anges, tu ne vaux pas mieux qu’eux. »</w:t>
      </w:r>
      <w:r>
        <w:rPr>
          <w:rFonts w:ascii="Times New Roman" w:hAnsi="Times New Roman" w:cs="Times New Roman"/>
        </w:rPr>
        <w:br/>
        <w:t>Elle rangea au fourreau Léonis avec un geste de fureur.</w:t>
      </w:r>
      <w:r>
        <w:rPr>
          <w:rFonts w:ascii="Times New Roman" w:hAnsi="Times New Roman" w:cs="Times New Roman"/>
        </w:rPr>
        <w:br/>
        <w:t>« Comme, Monsieur l’Angelot semble tout savoir mieux que les autres, je ne vois pas comment je peux être utile. »</w:t>
      </w:r>
      <w:r>
        <w:rPr>
          <w:rFonts w:ascii="Times New Roman" w:hAnsi="Times New Roman" w:cs="Times New Roman"/>
        </w:rPr>
        <w:br/>
        <w:t>Elle tourna les talons et se mit doucement en marche, elle voulait fuir, aller le plus loin possible, s’ils avaient besoin d’elle, ils la rattraperaient. Après tout, pour elle, elle ne servait plus à rien.</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sourire. Elle avait du potentiel. Il leva la main et un mur se dressa face à Laury. Pas très haut mais assez pour lui montrer qu'elle avait éveillé son attention. "Reste donc ici... Pourquoi veux tu l'âme de Blitz? Que cela t'apporterait il?".</w:t>
      </w:r>
      <w:r>
        <w:rPr>
          <w:rFonts w:ascii="Times New Roman" w:hAnsi="Times New Roman" w:cs="Times New Roman"/>
        </w:rPr>
        <w:br/>
        <w:t>Il entendait les cornes sonner autour de lui. Les démons se repliaient... La victoire était imminente à présent. Le premier pas vers sa vengeance.</w:t>
      </w:r>
      <w:r>
        <w:rPr>
          <w:rFonts w:ascii="Times New Roman" w:hAnsi="Times New Roman" w:cs="Times New Roman"/>
        </w:rPr>
        <w:br/>
        <w:t>Il se sentit fier de tout cela mais il tenait à savoir ce que Laury voulait et ce qu'elle offrait...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Laury leva les yeux au ciel en signe d’exaspération. Elle se retourna brusquement vers Helset et le toisa : </w:t>
      </w:r>
      <w:r>
        <w:rPr>
          <w:rFonts w:ascii="Times New Roman" w:hAnsi="Times New Roman" w:cs="Times New Roman"/>
        </w:rPr>
        <w:br/>
        <w:t>« Tu poses beaucoup de question pour quelqu’un qui ne répond à aucune. De toute façon, quoi que je puisse dire ou faire, je ne suis pas en mesure de négocier. »</w:t>
      </w:r>
      <w:r>
        <w:rPr>
          <w:rFonts w:ascii="Times New Roman" w:hAnsi="Times New Roman" w:cs="Times New Roman"/>
        </w:rPr>
        <w:br/>
        <w:t xml:space="preserve">Elle se retourna et sauta au dessus du mur. Quand elle fut de l’autre côté, elle se retourna : </w:t>
      </w:r>
      <w:r>
        <w:rPr>
          <w:rFonts w:ascii="Times New Roman" w:hAnsi="Times New Roman" w:cs="Times New Roman"/>
        </w:rPr>
        <w:br/>
        <w:t>« Quoi qu’il ait pu se passer, Blitz était mon ami, il mérite une mort digne, il mérite que son âme puisse aller où elle veut.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avait refusé son aide. Il en fut intrigué mais il avait déjà vu que Laury était imprévisible. Il eut un soupir plaintif et se retourna vers William. Son disciple le fixait d'un air ferme comme d'habitude mais il y avait de la prière aussi. Helset eut un sourire. Il tourna la tête vers le front. Les démons se faisaient massacrer. "Victoire mon jeune élève. Nous verrons pour l'anneau plus tard. D'abord sauve Ciria.".</w:t>
      </w:r>
      <w:r>
        <w:rPr>
          <w:rFonts w:ascii="Times New Roman" w:hAnsi="Times New Roman" w:cs="Times New Roman"/>
        </w:rPr>
        <w:br/>
        <w:t>Il regarda l'orbe briller dans sa main. Ainsi Laury avait de l'estime pour Blitz. Blitz aimait Ciria. Si il voulait qu'elle vive, il devait l'aider.</w:t>
      </w:r>
      <w:r>
        <w:rPr>
          <w:rFonts w:ascii="Times New Roman" w:hAnsi="Times New Roman" w:cs="Times New Roman"/>
        </w:rPr>
        <w:br/>
        <w:t>"Je ramènerai Blitz. J'en ai le pouvoir mais pour l'heure fais de ton mieux avec Ciria pour la soigner.".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rageait, elle n’en pouvait plus d’être ainsi manipulée et ne jouer que le rôle d’un pion à chaque fois. Elle lâcha une pique assez haut pour que Helset et Cirion puissent l’entendre, elle voulait provoquer, elle voulait extérioriser sa rage.</w:t>
      </w:r>
      <w:r>
        <w:rPr>
          <w:rFonts w:ascii="Times New Roman" w:hAnsi="Times New Roman" w:cs="Times New Roman"/>
        </w:rPr>
        <w:br/>
        <w:t>« Et puis de toute façon, je n’ai rien que ton petit toutou ne puisse déjà t’offrir ! »</w:t>
      </w:r>
      <w:r>
        <w:rPr>
          <w:rFonts w:ascii="Times New Roman" w:hAnsi="Times New Roman" w:cs="Times New Roman"/>
        </w:rPr>
        <w:br/>
        <w:t>Elle se retourna vers eux, elle voyait bien que William était fou de rage mais attendait un signe de son maître pour agir. Elle les toisa quelques instants avant de faire volte face, de toute façon, Helset n’était pas si puissant que ça puisqu’il n’avait pas décelé son mensonge.</w:t>
      </w:r>
    </w:p>
    <w:p w:rsidR="00767FD8" w:rsidRDefault="00767FD8"/>
    <w:p w:rsidR="00767FD8" w:rsidRDefault="00767FD8">
      <w:r>
        <w:t>***************************************************************************</w:t>
      </w:r>
    </w:p>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Ceres se rétablit avec difficulté. Cette fois-ci, elle n'y était pas allée de main morte... Mais Ereb ne bridait plus son pouvoir, au contraire... il était plus puissant qu'il ne le serait jamais.  </w:t>
      </w:r>
      <w:r>
        <w:rPr>
          <w:rFonts w:ascii="Times New Roman" w:hAnsi="Times New Roman" w:cs="Times New Roman"/>
        </w:rPr>
        <w:br/>
        <w:t>Il n'aimait pas les démon, elle n'aimait pas les anges. Le choix du camp était délicat, d'autant plus qu'elle n'avait aucune confiance en cet Helset...</w:t>
      </w:r>
      <w:r>
        <w:rPr>
          <w:rFonts w:ascii="Times New Roman" w:hAnsi="Times New Roman" w:cs="Times New Roman"/>
        </w:rPr>
        <w:br/>
        <w:t>L'aura de Blitz diminua étrangement. Une sensation étrange... une âme prisonnière. Qui avait fait cela?</w:t>
      </w:r>
      <w:r>
        <w:rPr>
          <w:rFonts w:ascii="Times New Roman" w:hAnsi="Times New Roman" w:cs="Times New Roman"/>
        </w:rPr>
        <w:br/>
        <w:t>Basculant sur le côté, il se laissa tomber pour ne redresser qu'au dernier moment. De là où il était, elle voyait tout le champ de bataille. Les démons battaient en retraite... Repliant ses ailes dans son dos écailleux, il vit une lumière briller près de deux personnes. L'une était William, et l'autre... était Helset. Ainsi c'était lui... Il avait osé.</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tu voudras revenir vers moi, dis le et je serai toujours là pour te rechercher.". Il sentait que le départ de Laury était un coup dur pour son plan. Mais aussi un coup dur pour lui. Il vit arriver son lieutenant.</w:t>
      </w:r>
      <w:r>
        <w:rPr>
          <w:rFonts w:ascii="Times New Roman" w:hAnsi="Times New Roman" w:cs="Times New Roman"/>
        </w:rPr>
        <w:br/>
        <w:t>"Victoire... Mon... Seigneur...". Helset opina du chef. Il avait mener les Enfers au bord du gouffre par cette victoire. Les Anges étaient largement en tête à présent. Ils pouvaient prendre la maîtrise de ce monde quand ils voulaient mais il n'en était pas effrayé...</w:t>
      </w:r>
      <w:r>
        <w:rPr>
          <w:rFonts w:ascii="Times New Roman" w:hAnsi="Times New Roman" w:cs="Times New Roman"/>
        </w:rPr>
        <w:br/>
        <w:t>Il leva les  yeux au Ciel... Que pensaient ils? Que voulaient ils faire?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riait alors qu’elle s’éloignait de la colline mais quel mauvais tour leur avait-elle joué !!! William irait sans doute voir Falcone pour récupérer le fameux anneau et reviendrait les mains vides. Helset lui promettait qu’il serait là si elle avait besoin de lui mais l’ennui c’est que c’était plutôt l’inverse mais il ne le savait pas encore. Elle s’arrêta un moment, où allait-elle aller à présent, une idée vint d’elle même, elle eut un sourire démoniaque, elle allait rendre une petite visite à quelqu’un.</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laissa tomber l'anneau ainsi que sa rage contre Laury et vola rapidement vers Ciria qui se laissa tomber après avoir vu la fuite des démons. Elle tomba dans les bras de William et il la regarda longuement. Elle était si faible ! Pourquoi lui faisait on endurer tout ça ?*</w:t>
      </w:r>
      <w:r>
        <w:rPr>
          <w:rFonts w:ascii="Times New Roman" w:hAnsi="Times New Roman" w:cs="Times New Roman"/>
        </w:rPr>
        <w:br/>
      </w:r>
      <w:r>
        <w:rPr>
          <w:rFonts w:ascii="Times New Roman" w:hAnsi="Times New Roman" w:cs="Times New Roman"/>
        </w:rPr>
        <w:br/>
        <w:t>- Helset est marrant... Le pouvoir d'un ange des Ténèbres ne peut soigner un ange aussi pure...</w:t>
      </w:r>
      <w:r>
        <w:rPr>
          <w:rFonts w:ascii="Times New Roman" w:hAnsi="Times New Roman" w:cs="Times New Roman"/>
        </w:rPr>
        <w:br/>
      </w:r>
      <w:r>
        <w:rPr>
          <w:rFonts w:ascii="Times New Roman" w:hAnsi="Times New Roman" w:cs="Times New Roman"/>
        </w:rPr>
        <w:br/>
        <w:t>*William se mit à genou, retira son long manteau pour la recouvrir. Elle était si triste qu'elle se laissait mourir... Il se releva pour se diriger vers sa tente et la déposa sur une couchette de fortune afin de la veiller...*</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se dirigea vers le Gouverneur de la ville qui vint vers lui l'air ravi et à la fois terrifié. Il ne savait visiblement pas quoi penser. Il lui parla d'une voix tremblante : "Monsieur! Veuillez recevoir toute ma gratitude... Qui que vous soyez... Si je puis faire...</w:t>
      </w:r>
      <w:r>
        <w:rPr>
          <w:rFonts w:ascii="Times New Roman" w:hAnsi="Times New Roman" w:cs="Times New Roman"/>
        </w:rPr>
        <w:br/>
        <w:t>- Vous pouvez. Vous avez une dette de vie envers moi. Jurez moi allégeance.</w:t>
      </w:r>
      <w:r>
        <w:rPr>
          <w:rFonts w:ascii="Times New Roman" w:hAnsi="Times New Roman" w:cs="Times New Roman"/>
        </w:rPr>
        <w:br/>
        <w:t>- Comment? Nous sommes au service du Roi de...</w:t>
      </w:r>
      <w:r>
        <w:rPr>
          <w:rFonts w:ascii="Times New Roman" w:hAnsi="Times New Roman" w:cs="Times New Roman"/>
        </w:rPr>
        <w:br/>
        <w:t>- Je sais cela. N'oubliez pas ce que vous avez vécu aujourd'hui... Où était le Roi? Moi j'étais là.</w:t>
      </w:r>
      <w:r>
        <w:rPr>
          <w:rFonts w:ascii="Times New Roman" w:hAnsi="Times New Roman" w:cs="Times New Roman"/>
        </w:rPr>
        <w:br/>
        <w:t>- Je... Je vous jure allégeance... monseigneur."</w:t>
      </w:r>
      <w:r>
        <w:rPr>
          <w:rFonts w:ascii="Times New Roman" w:hAnsi="Times New Roman" w:cs="Times New Roman"/>
        </w:rPr>
        <w:br/>
        <w:t>Le gouverneur mit genoux à terre. Helset le regarda et se détourna. Il s'approcha des miliciens. "Rassemblez vos corps et mettez les à côté de la tente là bas.". Les hommes s'exécutèrent sans comprendre.</w:t>
      </w:r>
      <w:r>
        <w:rPr>
          <w:rFonts w:ascii="Times New Roman" w:hAnsi="Times New Roman" w:cs="Times New Roman"/>
        </w:rPr>
        <w:br/>
        <w:t>Ainsi de nouvelles troupes mortes viendraient à lui. Il était rassasié. Il avait bu tant d'âmes aujourd'hui. Il entra dans la tente et s'agenouilla près de Ciria. Il sortit l'orbe et la tendit à William. "Dis lui que j'ai son ami et qu'il n'a rien à craindre. Je le ramènerai si elle promet de vivre."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la fixa si longtemps qu'il en attrapa mal aux yeux. Il se les frotta avec le revers de sa main lorsque Helset fit son apparition. Il baissa les yeux.*</w:t>
      </w:r>
      <w:r>
        <w:rPr>
          <w:rFonts w:ascii="Times New Roman" w:hAnsi="Times New Roman" w:cs="Times New Roman"/>
        </w:rPr>
        <w:br/>
      </w:r>
      <w:r>
        <w:rPr>
          <w:rFonts w:ascii="Times New Roman" w:hAnsi="Times New Roman" w:cs="Times New Roman"/>
        </w:rPr>
        <w:br/>
        <w:t>- Dis lui que j'ai son ami et qu'il n'a rien à craindre. Je le ramènerai si elle promet de vivre.</w:t>
      </w:r>
      <w:r>
        <w:rPr>
          <w:rFonts w:ascii="Times New Roman" w:hAnsi="Times New Roman" w:cs="Times New Roman"/>
        </w:rPr>
        <w:br/>
        <w:t>- Elle est ailleurs et je ne peux pas la soigner... Helset je ne suis qu'un faible...</w:t>
      </w:r>
      <w:r>
        <w:rPr>
          <w:rFonts w:ascii="Times New Roman" w:hAnsi="Times New Roman" w:cs="Times New Roman"/>
        </w:rPr>
        <w:br/>
      </w:r>
      <w:r>
        <w:rPr>
          <w:rFonts w:ascii="Times New Roman" w:hAnsi="Times New Roman" w:cs="Times New Roman"/>
        </w:rPr>
        <w:br/>
        <w:t>*L'ange déchu se releva avec l'orbe entre ses mains. Il la fixa du regard puis la posa sur une table basse. Il se retourna vers son mentor, à genou près de sa sœur.*</w:t>
      </w:r>
      <w:r>
        <w:rPr>
          <w:rFonts w:ascii="Times New Roman" w:hAnsi="Times New Roman" w:cs="Times New Roman"/>
        </w:rPr>
        <w:br/>
      </w:r>
      <w:r>
        <w:rPr>
          <w:rFonts w:ascii="Times New Roman" w:hAnsi="Times New Roman" w:cs="Times New Roman"/>
        </w:rPr>
        <w:br/>
        <w:t>- Je n'ai jamais eu aussi peur de toute mon existence... Et je hais tout ceux qui lui font du mal. Comment peut on mettre une telle créature dans un état pareil ?</w:t>
      </w:r>
      <w:r>
        <w:rPr>
          <w:rFonts w:ascii="Times New Roman" w:hAnsi="Times New Roman" w:cs="Times New Roman"/>
        </w:rPr>
        <w:br/>
      </w:r>
      <w:r>
        <w:rPr>
          <w:rFonts w:ascii="Times New Roman" w:hAnsi="Times New Roman" w:cs="Times New Roman"/>
        </w:rPr>
        <w:br/>
        <w:t>*William était visiblement en colère et nerveux. Il chercha un peu de réconfort dans le regard d'Helset qui semblait le comprendre...*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regardait son élève de ses yeux noirs. "Les Anges sont cruels, ils jouent avec la vie et la mort dans l'ombre et se fichent des conséquences sur les gens. Où est son père à présent? Il l'a abandonnée parce qu'elle ne lui paraissait plus être digne. Sers toi  de ta haine pour mieux les combattre mais maîtrise toi. Sinon tu tomberas en flammes sans espoir de vaincre.". Helset prit l'orbe. "Tu n'es pas faible. Tu as juste beaucoup à apprendre. Regarde et instruis toi.".</w:t>
      </w:r>
      <w:r>
        <w:rPr>
          <w:rFonts w:ascii="Times New Roman" w:hAnsi="Times New Roman" w:cs="Times New Roman"/>
        </w:rPr>
        <w:br/>
        <w:t>Il lança l'orbe en l'air et la frappa de son épée. Il y eut un choc silencieux et lumineux puis un esprit se matérialisa. C'était l'âme de Blitz. Helset tendit la main vers lui.</w:t>
      </w:r>
      <w:r>
        <w:rPr>
          <w:rFonts w:ascii="Times New Roman" w:hAnsi="Times New Roman" w:cs="Times New Roman"/>
        </w:rPr>
        <w:br/>
        <w:t>"Reste, esprit! Je ne veux pas ta mort. Je te libère parce que tu as encore un rôle jouer sur cette terre. Ciria se meurt par ta mort. Tu as le droit de ne pas vouloir m'aider mais aide la, elle. Si tu le désires je puis te rattacher à ce monde. Tu ne reviendras pas à la vie mais tu ne partiras pas vers le Ciel. Je ne peux pas te ressusciter. Seul un ange le pourrait. Elle, elle pourrait mais pour cela elle doit vivre. Fais ton choix et décide de la vie de celle que tu aimes."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*William se sentit mieux aux paroles d'Helset. Il avait un immense talent et pourtant il était rejeté de tous. Il se souvint qu'il lui avait dit que jamais il ne lui ferait confiance... Il avait bouleversé sa vie et il n'avait pas su encaisser le choc. Maintenant c'était différent, il avait une mission, un avenir, et si il devenait puissant, il pourrait faire revivre Ciria en tant qu'humaine pour qu'elle cesse d'être ainsi manipulée et blessée... </w:t>
      </w:r>
      <w:r>
        <w:rPr>
          <w:rFonts w:ascii="Times New Roman" w:hAnsi="Times New Roman" w:cs="Times New Roman"/>
        </w:rPr>
        <w:br/>
        <w:t>Quand Helset se chargea de libérer l'âme de Blitz, il sentit son cœur se serrer à ses paroles. Est ce que Blitz allait aider Ciria ? Ou la laisser mourir pour vivre avec elle dans les cieux ? Tant de questions sans réponses qui laissèrent le jeune homme sur sa faim...*</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n’eut même pas le temps de réfléchir, quand il entendit que Ciria se mourrait, il prononça ces mots. Sa voix venaient des profondeurs de son âme mais ses lèvres ne bougèrent pas.</w:t>
      </w:r>
      <w:r>
        <w:rPr>
          <w:rFonts w:ascii="Times New Roman" w:hAnsi="Times New Roman" w:cs="Times New Roman"/>
        </w:rPr>
        <w:br/>
        <w:t>« La vie de Ciria compte bien plus que la mienne, je reste. »</w:t>
      </w:r>
      <w:r>
        <w:rPr>
          <w:rFonts w:ascii="Times New Roman" w:hAnsi="Times New Roman" w:cs="Times New Roman"/>
        </w:rPr>
        <w:br/>
        <w:t>Il observa cependant les personnes qui se tenaient sous la tente essayant, visiblement de trouver quelqu’un.</w:t>
      </w:r>
      <w:r>
        <w:rPr>
          <w:rFonts w:ascii="Times New Roman" w:hAnsi="Times New Roman" w:cs="Times New Roman"/>
        </w:rPr>
        <w:br/>
        <w:t>« Mais je me permettrai une question avant, à quoi va vous servir l’anneau du lieutenant ? »</w:t>
      </w:r>
      <w:r>
        <w:rPr>
          <w:rFonts w:ascii="Times New Roman" w:hAnsi="Times New Roman" w:cs="Times New Roman"/>
        </w:rPr>
        <w:br/>
      </w:r>
      <w:r>
        <w:rPr>
          <w:rFonts w:ascii="Times New Roman" w:hAnsi="Times New Roman" w:cs="Times New Roman"/>
        </w:rPr>
        <w:br/>
        <w:t xml:space="preserve">Laury avait volé un cheval et quelques habits de rechange au premier village qu’elle avait trouvé, elle ne tarda pas à arriver là où elle voulait aller, un petit village au Sud, perdu dans la montagne. Elle stoppa sa monture près d’une échoppe de fruits et légumes et y entra. Un petit homme grassouillet et jovial l’accueillit : </w:t>
      </w:r>
      <w:r>
        <w:rPr>
          <w:rFonts w:ascii="Times New Roman" w:hAnsi="Times New Roman" w:cs="Times New Roman"/>
        </w:rPr>
        <w:br/>
        <w:t>« Alors, dites-moi donc, qu’est ce qu’on peut faire pour vous Noble Voyageur ?</w:t>
      </w:r>
      <w:r>
        <w:rPr>
          <w:rFonts w:ascii="Times New Roman" w:hAnsi="Times New Roman" w:cs="Times New Roman"/>
        </w:rPr>
        <w:br/>
        <w:t>- Je veux des armes et une nouvelle armure, commanda Laury comme si c’était tout à fait normal de faire une telle demande dans un magasin de fruits et légumes. »</w:t>
      </w:r>
      <w:r>
        <w:rPr>
          <w:rFonts w:ascii="Times New Roman" w:hAnsi="Times New Roman" w:cs="Times New Roman"/>
        </w:rPr>
        <w:br/>
        <w:t>L’homme éclata de rire.</w:t>
      </w:r>
      <w:r>
        <w:rPr>
          <w:rFonts w:ascii="Times New Roman" w:hAnsi="Times New Roman" w:cs="Times New Roman"/>
        </w:rPr>
        <w:br/>
        <w:t>« Et en quoi vous la voulez votre armure, en pommes ou en poires ? »</w:t>
      </w:r>
      <w:r>
        <w:rPr>
          <w:rFonts w:ascii="Times New Roman" w:hAnsi="Times New Roman" w:cs="Times New Roman"/>
        </w:rPr>
        <w:br/>
        <w:t>Laury retira la capuche qui lui cachait le visage et celui du vendeur fut prit de panique. Il la pria de le suivre dans l’arrière boutique. Cette dernière n’avait rien d’une échoppe traditionnelle, elle ressemblait plus à un atelier de forgeron.</w:t>
      </w:r>
      <w:r>
        <w:rPr>
          <w:rFonts w:ascii="Times New Roman" w:hAnsi="Times New Roman" w:cs="Times New Roman"/>
        </w:rPr>
        <w:br/>
        <w:t>« Mademoiselle Laureley, ça fait des années que je ne vous avais pas vu. Alors qu’est ce que vous voulez ? »</w:t>
      </w:r>
      <w:r>
        <w:rPr>
          <w:rFonts w:ascii="Times New Roman" w:hAnsi="Times New Roman" w:cs="Times New Roman"/>
        </w:rPr>
        <w:br/>
        <w:t>Il se tourna vers la jeune femme et eut un mouvement de recul.</w:t>
      </w:r>
      <w:r>
        <w:rPr>
          <w:rFonts w:ascii="Times New Roman" w:hAnsi="Times New Roman" w:cs="Times New Roman"/>
        </w:rPr>
        <w:br/>
        <w:t>« Je ne m’attendais pas à ce que vous ayez basculé dans le Mal, Mademoiselle. »</w:t>
      </w:r>
      <w:r>
        <w:rPr>
          <w:rFonts w:ascii="Times New Roman" w:hAnsi="Times New Roman" w:cs="Times New Roman"/>
        </w:rPr>
        <w:br/>
        <w:t>Laury saisit un bouclier et se mira dedans, son œil bleu n’était plus, ses deux yeux étaient à présent d’un noir profond. Elle reposa le bouclier et sortit un anneau de sa poche.</w:t>
      </w:r>
      <w:r>
        <w:rPr>
          <w:rFonts w:ascii="Times New Roman" w:hAnsi="Times New Roman" w:cs="Times New Roman"/>
        </w:rPr>
        <w:br/>
        <w:t>« Je veux également un moyen infaillible de cacher ça.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rire sifflant. "Je vois. Je pense que c'est un prix que je peux accepter. Une vie contre une réponse... Cet anneau est un maillon d'un ensemble bien plus important d'artefacts magiques. Il ne me manquait plus que celui ci. Ce butor le portait comme un vulgaire bijoux sans soupçonner la puissance qui y résidait... A présent il est entre les mains de quelqu'un d'autre qui en fera peut être un usage malsain. Je sais que cela parait étrange mais je devais posséder cet anneau pour empêcher quiconque de l'utiliser. Il ne détient pas une puissance immense mais associé avec le reste ou activé par un magicien puissant, il peut bien devenir dangereux.". Helset venait de révéler honnêtement ce qu'il pensait. Un pacte est un pacte. La vie de Ciria contre une réponse, il avait tenu parole...</w:t>
      </w:r>
      <w:r>
        <w:rPr>
          <w:rFonts w:ascii="Times New Roman" w:hAnsi="Times New Roman" w:cs="Times New Roman"/>
        </w:rPr>
        <w:br/>
        <w:t>Il se tourna vers William. Il devait être fort car son chemin serait plus tortueux que prévu...</w:t>
      </w:r>
      <w:r>
        <w:rPr>
          <w:rFonts w:ascii="Times New Roman" w:hAnsi="Times New Roman" w:cs="Times New Roman"/>
        </w:rPr>
        <w:br/>
        <w:t>"Ma part du contrat est réalisée... A votre tour maintenant, je vous prie."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semblait sincère mais quelque chose de malsain dans son regard n’inspirait pas confiance à Blitz. Il s’approcha doucement de Ciria.</w:t>
      </w:r>
      <w:r>
        <w:rPr>
          <w:rFonts w:ascii="Times New Roman" w:hAnsi="Times New Roman" w:cs="Times New Roman"/>
        </w:rPr>
        <w:br/>
        <w:t>« Ciria, ma belle, c’est moi, Blitz, je suis là, tu dois te battre, revenir parmi nous. »</w:t>
      </w:r>
      <w:r>
        <w:rPr>
          <w:rFonts w:ascii="Times New Roman" w:hAnsi="Times New Roman" w:cs="Times New Roman"/>
        </w:rPr>
        <w:br/>
        <w:t>Il espérait que ses paroles portent leurs fruits.</w:t>
      </w:r>
      <w:r>
        <w:rPr>
          <w:rFonts w:ascii="Times New Roman" w:hAnsi="Times New Roman" w:cs="Times New Roman"/>
        </w:rPr>
        <w:br/>
      </w:r>
      <w:r>
        <w:rPr>
          <w:rFonts w:ascii="Times New Roman" w:hAnsi="Times New Roman" w:cs="Times New Roman"/>
        </w:rPr>
        <w:br/>
        <w:t>Le marchand écarquilla les yeux en se demandant ce que cet artefact pouvait être.</w:t>
      </w:r>
      <w:r>
        <w:rPr>
          <w:rFonts w:ascii="Times New Roman" w:hAnsi="Times New Roman" w:cs="Times New Roman"/>
        </w:rPr>
        <w:br/>
        <w:t>« Vous savez le meilleur moyen de le cacher, ce n’est pas à moi qu’il faut demander ça. »</w:t>
      </w:r>
      <w:r>
        <w:rPr>
          <w:rFonts w:ascii="Times New Roman" w:hAnsi="Times New Roman" w:cs="Times New Roman"/>
        </w:rPr>
        <w:br/>
        <w:t xml:space="preserve">Laury soutint quelques minutes son regard mais le marchand tint bon : </w:t>
      </w:r>
      <w:r>
        <w:rPr>
          <w:rFonts w:ascii="Times New Roman" w:hAnsi="Times New Roman" w:cs="Times New Roman"/>
        </w:rPr>
        <w:br/>
        <w:t>« Vous aurez votre armure demain matin, dit-il d’un ton professionnel. »</w:t>
      </w:r>
      <w:r>
        <w:rPr>
          <w:rFonts w:ascii="Times New Roman" w:hAnsi="Times New Roman" w:cs="Times New Roman"/>
        </w:rPr>
        <w:br/>
        <w:t xml:space="preserve">La jeune femme le remercia et prit congés. Elle savait qui elle devait elle voir même si elle n’en avait aucune envie. Elle quitta la petite ville et s’enfonça dans les montagnes. Elle ne tarda pas à trouver ce qu’elle recherchait : une grotte enfouie au plus profond de la montagne. Elle y entra sans peur et marcha quelques minutes avant d’atterrir dans une immense chambre, là au beau milieu de cette dernière, assis sur une sorte de fauteuil trônait un homme ou plutôt un ange déchu. Ses deux immenses ailes semblaient salies par les méfaits. Il ne leva même pas les yeux vers son visiteur et demanda d’une voix puissante et inquiétante : </w:t>
      </w:r>
      <w:r>
        <w:rPr>
          <w:rFonts w:ascii="Times New Roman" w:hAnsi="Times New Roman" w:cs="Times New Roman"/>
        </w:rPr>
        <w:br/>
        <w:t>« Qu’es-tu venue faire ici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n'avait écouté d'une partie du récit d'Helset... Il n'arrêtait pas de fixer Ciria du regard. Il s'approcha d'elle et lui serra la main. Sur le coup il se trouva ridicule mais il s'en moquait car la vie de sa sœur était plus importante... C'est alors que son attention se dirigea d'abord vers Helset...*</w:t>
      </w:r>
      <w:r>
        <w:rPr>
          <w:rFonts w:ascii="Times New Roman" w:hAnsi="Times New Roman" w:cs="Times New Roman"/>
        </w:rPr>
        <w:br/>
      </w:r>
      <w:r>
        <w:rPr>
          <w:rFonts w:ascii="Times New Roman" w:hAnsi="Times New Roman" w:cs="Times New Roman"/>
        </w:rPr>
        <w:br/>
        <w:t>- Ma part du contrat est réalisée... A votre tour maintenant, je vous prie.</w:t>
      </w:r>
      <w:r>
        <w:rPr>
          <w:rFonts w:ascii="Times New Roman" w:hAnsi="Times New Roman" w:cs="Times New Roman"/>
        </w:rPr>
        <w:br/>
      </w:r>
      <w:r>
        <w:rPr>
          <w:rFonts w:ascii="Times New Roman" w:hAnsi="Times New Roman" w:cs="Times New Roman"/>
        </w:rPr>
        <w:br/>
        <w:t>*Puis vers Blitz qui s'approcha de Ciria. L'ange déchu se recula alors...*</w:t>
      </w:r>
      <w:r>
        <w:rPr>
          <w:rFonts w:ascii="Times New Roman" w:hAnsi="Times New Roman" w:cs="Times New Roman"/>
        </w:rPr>
        <w:br/>
      </w:r>
      <w:r>
        <w:rPr>
          <w:rFonts w:ascii="Times New Roman" w:hAnsi="Times New Roman" w:cs="Times New Roman"/>
        </w:rPr>
        <w:br/>
        <w:t>- Ciria, ma belle, c’est moi, Blitz, je suis là, tu dois te battre, revenir parmi nous.</w:t>
      </w:r>
      <w:r>
        <w:rPr>
          <w:rFonts w:ascii="Times New Roman" w:hAnsi="Times New Roman" w:cs="Times New Roman"/>
        </w:rPr>
        <w:br/>
      </w:r>
      <w:r>
        <w:rPr>
          <w:rFonts w:ascii="Times New Roman" w:hAnsi="Times New Roman" w:cs="Times New Roman"/>
        </w:rPr>
        <w:br/>
        <w:t>*Ciria entendit la voix de Blitz... Elle était a nouveau dans un monde étrange et entouré par le néant. Elle regardait tout autour d'elle puis le visage de son amant apparut. Elle n'y croyait pas puis courut dans ses bras.*</w:t>
      </w:r>
      <w:r>
        <w:rPr>
          <w:rFonts w:ascii="Times New Roman" w:hAnsi="Times New Roman" w:cs="Times New Roman"/>
        </w:rPr>
        <w:br/>
      </w:r>
      <w:r>
        <w:rPr>
          <w:rFonts w:ascii="Times New Roman" w:hAnsi="Times New Roman" w:cs="Times New Roman"/>
        </w:rPr>
        <w:br/>
        <w:t>- Je croyais t'avoir perdu à jamais... Je préfère mourir que de vivre une éternité sans toi. Pourquoi es tu partis ?? Pourquoi m'avoir abandonné !!, lui cria-t-elle en pleure...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fixa cette scène. Incapable de ressentir la moindre compassion, il se contenta de regarder. Toutes ces effusions étaient bien loin pour lui, son statut de liche lui empêchait ce genre de sentiments, c'était mieux ainsi, il avait constaté que c'était la porte ouverte au relâchement. Il décida d'intervenir. "Votre comportement, chère Ciria, a quelque peu compliqué les choses. Il eut suffi de laisser la ville brûler et tout le monde serait heureux... Vous auriez dû rester chez vous. Toutefois je comprends que votre compassion ait pu vous titiller et je ne vous en tiendrait pas rigueur. Sachez que les Enfers sont à la merci des hordes célestes et que si ce massacre a lieu, ce sera la fin de l'équilibre. Vous devriez parler à votre père de tout cela... Ce sera mieux ainsi.". Il se tourna vers William. "Ce sont vos actes qui ont permis à Ciria d'être encore en vie à présent. Vous progressez. Bientôt vous serez bien plus puissant...".</w:t>
      </w:r>
      <w:r>
        <w:rPr>
          <w:rFonts w:ascii="Times New Roman" w:hAnsi="Times New Roman" w:cs="Times New Roman"/>
        </w:rPr>
        <w:br/>
        <w:t>Helset s'assit sur son trône et attendit.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C’est elle, se contenta de répondre Blitz, elle m’a trahis… elle nous a trahis. »</w:t>
      </w:r>
      <w:r>
        <w:rPr>
          <w:rFonts w:ascii="Times New Roman" w:hAnsi="Times New Roman" w:cs="Times New Roman"/>
        </w:rPr>
        <w:br/>
        <w:t>Sa voix était dure et ne laissait aucune place à la miséricorde. Au fond de lui, il avait à présent un objectif, peut être en désaccord avec son statut d’ange mais il s’en moquait. Il se vengerait.</w:t>
      </w:r>
      <w:r>
        <w:rPr>
          <w:rFonts w:ascii="Times New Roman" w:hAnsi="Times New Roman" w:cs="Times New Roman"/>
        </w:rPr>
        <w:br/>
      </w:r>
      <w:r>
        <w:rPr>
          <w:rFonts w:ascii="Times New Roman" w:hAnsi="Times New Roman" w:cs="Times New Roman"/>
        </w:rPr>
        <w:br/>
        <w:t>Laury se sentit toute petite face au personnage tant il était impressionnant de charisme.</w:t>
      </w:r>
      <w:r>
        <w:rPr>
          <w:rFonts w:ascii="Times New Roman" w:hAnsi="Times New Roman" w:cs="Times New Roman"/>
        </w:rPr>
        <w:br/>
        <w:t>« Je suis venu vous demander de l’aide, Seigneur, dit-elle d’une toute petite voix. »</w:t>
      </w:r>
      <w:r>
        <w:rPr>
          <w:rFonts w:ascii="Times New Roman" w:hAnsi="Times New Roman" w:cs="Times New Roman"/>
        </w:rPr>
        <w:br/>
        <w:t>Elle allait sortit l’anneau quand l’ange déchu la coupa.</w:t>
      </w:r>
      <w:r>
        <w:rPr>
          <w:rFonts w:ascii="Times New Roman" w:hAnsi="Times New Roman" w:cs="Times New Roman"/>
        </w:rPr>
        <w:br/>
        <w:t>« Inutile de sortir cet anneau, je sais ce qu’il est et je sais ce qu’il fait. Il faut que tu le gardes précieusement, entre des mains ennemies il pourrait faire plus de mal que de bien. A présent, assis-toi, je vais répondre à tes questions. »</w:t>
      </w:r>
      <w:r>
        <w:rPr>
          <w:rFonts w:ascii="Times New Roman" w:hAnsi="Times New Roman" w:cs="Times New Roman"/>
        </w:rPr>
        <w:br/>
        <w:t>Laury observa autour d’elle, ne voyant aucun siège, elle s’installa à même le sol.</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sentit sa joie disparaître aux paroles d'Helset. C'était pire que des reproches c'est comme s’il lui disait que son statut d'ange était pire que les démons... Elle s'écarta de Blitz et sortit de la tente sans rien dire. Son regard se posa sur la ville. Malgré ses efforts, elle était en ruine.... De nombreuses âmes avaient quitter leur enveloppe charnelle... L'ange déploya ses ailes et alla marcher dans les rues. Elle avait de moins en moins envie d'être un ange et commençait sérieusement à douter sur ses capacités...*</w:t>
      </w:r>
      <w:r>
        <w:rPr>
          <w:rFonts w:ascii="Times New Roman" w:hAnsi="Times New Roman" w:cs="Times New Roman"/>
        </w:rPr>
        <w:br/>
      </w:r>
      <w:r>
        <w:rPr>
          <w:rFonts w:ascii="Times New Roman" w:hAnsi="Times New Roman" w:cs="Times New Roman"/>
        </w:rPr>
        <w:br/>
        <w:t>*William la regarda partir puis écouta Helset.*</w:t>
      </w:r>
      <w:r>
        <w:rPr>
          <w:rFonts w:ascii="Times New Roman" w:hAnsi="Times New Roman" w:cs="Times New Roman"/>
        </w:rPr>
        <w:br/>
      </w:r>
      <w:r>
        <w:rPr>
          <w:rFonts w:ascii="Times New Roman" w:hAnsi="Times New Roman" w:cs="Times New Roman"/>
        </w:rPr>
        <w:br/>
        <w:t>- Ce sont vos actes qui ont permis à Ciria d'être encore en vie à présent. Vous progressez. Bientôt vous serez bien plus puissant...</w:t>
      </w:r>
      <w:r>
        <w:rPr>
          <w:rFonts w:ascii="Times New Roman" w:hAnsi="Times New Roman" w:cs="Times New Roman"/>
        </w:rPr>
        <w:br/>
        <w:t>- J'ai peut être sauvé son corps mais pas son âme...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 n'y a qu'elle qui le peut. Ne soyez pas trop dur avec cous même à trop vouloir sauver les gens, on se brûle soi même.". Il se tourna vers Blitz. "Je pense que Ciria a besoin de vous... Donnez lui ceci de ma part.". Il fit apparaître une orbe dans sa main. Les âmes emprisonnées de plusieurs centaines de ceux qui étaient morts aujourd'hui. Pas tous mais une partie suffisante pour permettre à la ville de prospérer. "Elle saura quoi en faire. Cette ville a besoin d'une héroïne. Je pense qu'elle fera l'affaire.". Il tendit l'orbe à Blitz qui put l'attraper malgré son statut un peu fantomatique.</w:t>
      </w:r>
      <w:r>
        <w:rPr>
          <w:rFonts w:ascii="Times New Roman" w:hAnsi="Times New Roman" w:cs="Times New Roman"/>
        </w:rPr>
        <w:br/>
        <w:t>Helset revint à William. "Nous devons partir à présent. Ce lieu n'est plus le nôtre. je sens votre colère envers Laury et ce qui est arrivé à Ciria. Gardez la et utilisez la contre eux, tout ceux qui cherchent à accomplir du mal contre vos êtres chers. Vous avez le pouvoir de les protéger... Plus loin dans les Montagnes Mortes se dresse l'ancienne citadelle d'Arankhor. Invisible aux vivants, demeure du Mythe, mon domaine. Elle est aussi immortelle que moi. je devrais partir mais je me suis engagé envers vous et ce monde a besoin d'être purgé... Mon armée est déjà partie et m'attend déjà là bas. Si vous le désirez, je serai ravi de faire de vous mon Gardien.". Helset sentait que William était prêt pour ce poste important mais il sentait aussi son envie de rester avec Ciria. Il attendait le choix.</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n'était pas vraiment rassuré et encore moins quand il vit Ciria dans la ville. Lorsqu'il remarqua qu'Helset attendait une réponse, il hésita car il faisait le pour et le contre puis se retourna et le regarda droit dans les yeux avec une détermination a la hauteur de son pouvoir.*</w:t>
      </w:r>
      <w:r>
        <w:rPr>
          <w:rFonts w:ascii="Times New Roman" w:hAnsi="Times New Roman" w:cs="Times New Roman"/>
        </w:rPr>
        <w:br/>
      </w:r>
      <w:r>
        <w:rPr>
          <w:rFonts w:ascii="Times New Roman" w:hAnsi="Times New Roman" w:cs="Times New Roman"/>
        </w:rPr>
        <w:br/>
        <w:t xml:space="preserve">- Je vous suis... Ma sœur a le devoir de protéger la vie, moi j'ai le devoir d'accomplir mon destin et d'aller vers mon avenir. Je fais confiance à Blitz, il saura la faire revenir sur le chemin de la lumière si elle dévie... </w:t>
      </w:r>
      <w:r>
        <w:rPr>
          <w:rFonts w:ascii="Times New Roman" w:hAnsi="Times New Roman" w:cs="Times New Roman"/>
        </w:rPr>
        <w:br/>
      </w:r>
      <w:r>
        <w:rPr>
          <w:rFonts w:ascii="Times New Roman" w:hAnsi="Times New Roman" w:cs="Times New Roman"/>
        </w:rPr>
        <w:br/>
        <w:t>*William était tranquille maintenant. Il pouvait partir et puis Lucas n'était pas loin, il saurait la protéger même s’il est plus du genre de Ciria. William sortit de la tente pour respirer et repenser à ce qu'il venait de dire. Il était prêt à présent de suivre son mentor...*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Blitz prit l’orbe sans vraiment savoir ce qu’il devait en faire. Il quitta la tente d’Helset et se mit à la recherche de Ciria. Il erra dans les ruines de la cité sans pour autant la trouver, comme si une force démoniaque les séparait inexorablement.</w:t>
      </w:r>
      <w:r>
        <w:rPr>
          <w:rFonts w:ascii="Times New Roman" w:hAnsi="Times New Roman" w:cs="Times New Roman"/>
        </w:rPr>
        <w:br/>
      </w:r>
      <w:r>
        <w:rPr>
          <w:rFonts w:ascii="Times New Roman" w:hAnsi="Times New Roman" w:cs="Times New Roman"/>
        </w:rPr>
        <w:br/>
        <w:t>Laury avait écouté attentivement le discours de l’ange, il avait été clair et concis, bien qu’il ne saches pas réellement les intentions d’Helset il était clair que l’équilibre devait être respecté pour le bien de l’humanité. Sinon des milliers d’âmes bannies peupleront le monde le transformant peu à peu à un simili d’enfer. Il aida également Laury à protéger l’anneau et accepta de l’accompagner. Le marchand fut étonné de la voir revenir si rapidement mais quand il vit qui l’accompagnait, il prit peur et l’armure fut achevée en quelques heures. Laury et l’ange se mirent alors en route, ce dernier la guidait comme s’il savait à l’avance qu’Helset allait partir et quel chemin il allait prendre. Ils ne tarderaient pas à se croiser.</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fut satisfait de la réponse de son protégé. Il sortit de la tente avec ce dernier sur ses talons. L'armée s'était volatilisée aussi vite qu'elle était apparue. La tente commençait déjà à disparaître. Faux attendait sagement. Il monta en selle en jetant un dernier regard vers la ville. Les dettes seraient payées un jour...</w:t>
      </w:r>
      <w:r>
        <w:rPr>
          <w:rFonts w:ascii="Times New Roman" w:hAnsi="Times New Roman" w:cs="Times New Roman"/>
        </w:rPr>
        <w:br/>
        <w:t>Il jeta un regard à William qui se mit à s'envoler pour le suivre. Ainsi il se mit à galoper du plus vite qu'il put. Pendant sa route il sentait l'aura de plus en plus forte d'une très ancienne connaissance. Ainsi c'était ainsi. Les choses étaient à ce point grave pour qu'il quitte son sanctuaire et vienne à sa rencontre. Helset parla à William couvrant malgré sa voix faible et sifflante le bruit de l'air créé par la vitesse. "Paix William. Nous allons bientôt avoir de la visite. Nous n'avons rien à craindre. C'est une vieille connaissance. Il voudra sans doute me parler, je me doute de ce qu'il me dira : il a toujours été un vieil idéaliste de l'Equilibre... Un idéaliste très puissant. Je l'estime beaucoup et il m'estime autant.".</w:t>
      </w:r>
      <w:r>
        <w:rPr>
          <w:rFonts w:ascii="Times New Roman" w:hAnsi="Times New Roman" w:cs="Times New Roman"/>
        </w:rPr>
        <w:br/>
        <w:t>Il sourit derrière son masque... Cela faisait plusieurs siècles qu'ils ne s'étaient pas vus. Helset continua sa course folle vers les montagnes.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attendit qu'Helset monte sur Faux et en profita pour jeter un dernier regard vers sa sœur. Il s'envola ensuite dans la direction de son destin. Ses ailes déployées, ses bras le long du corps naturellement placés, ses cheveux bougeant au grés du vent, il suivait la route interminable vers la forteresse. Helset, tenta alors de lui parler en augmentant le ton de sa voix pour se faire entendre.*</w:t>
      </w:r>
      <w:r>
        <w:rPr>
          <w:rFonts w:ascii="Times New Roman" w:hAnsi="Times New Roman" w:cs="Times New Roman"/>
        </w:rPr>
        <w:br/>
      </w:r>
      <w:r>
        <w:rPr>
          <w:rFonts w:ascii="Times New Roman" w:hAnsi="Times New Roman" w:cs="Times New Roman"/>
        </w:rPr>
        <w:br/>
        <w:t>- Paix William. Nous allons bientôt avoir de la visite. Nous n'avons rien à craindre. C'est une vieille connaissance. Il voudra sans doute me parler, je me doute de ce qu'il me dira : il a toujours été un vieil idéaliste de l'Equilibre... Un idéaliste très puissant. Je l'estime beaucoup et il m'estime autant.</w:t>
      </w:r>
      <w:r>
        <w:rPr>
          <w:rFonts w:ascii="Times New Roman" w:hAnsi="Times New Roman" w:cs="Times New Roman"/>
        </w:rPr>
        <w:br/>
        <w:t>- Ce n'est sûrement pas de la crainte que je vais avoir mais plus le sentiment d'attaque... Mais si tu le respectes, j'en ferai de même...</w:t>
      </w:r>
      <w:r>
        <w:rPr>
          <w:rFonts w:ascii="Times New Roman" w:hAnsi="Times New Roman" w:cs="Times New Roman"/>
        </w:rPr>
        <w:br/>
      </w:r>
      <w:r>
        <w:rPr>
          <w:rFonts w:ascii="Times New Roman" w:hAnsi="Times New Roman" w:cs="Times New Roman"/>
        </w:rPr>
        <w:br/>
        <w:t>*Contrairement au début, il avait confiance en Helset et d'une certaine manière il était prêt à tuer ou lui ou à être tué... Tant que sa sœur était en sécurité, et l'âme de Tatiana en sûreté, rien d'autre n'importait. Il sentit cette grande puissance venir vers eux...*</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L’ange déchu tendit la main vers la vallée, on y voyait une peu de fumée, sans doute un cheval.</w:t>
      </w:r>
      <w:r>
        <w:rPr>
          <w:rFonts w:ascii="Times New Roman" w:hAnsi="Times New Roman" w:cs="Times New Roman"/>
        </w:rPr>
        <w:br/>
        <w:t>« Voilà notre ami commun, dit-il avec un étrange sourire. »</w:t>
      </w:r>
      <w:r>
        <w:rPr>
          <w:rFonts w:ascii="Times New Roman" w:hAnsi="Times New Roman" w:cs="Times New Roman"/>
        </w:rPr>
        <w:br/>
        <w:t xml:space="preserve">Il observa le petite point comme s’il le voyait mieux que Laury. Il eut l’air un peu surpris : </w:t>
      </w:r>
      <w:r>
        <w:rPr>
          <w:rFonts w:ascii="Times New Roman" w:hAnsi="Times New Roman" w:cs="Times New Roman"/>
        </w:rPr>
        <w:br/>
        <w:t>« Un ange déchu l’accompagne ?</w:t>
      </w:r>
      <w:r>
        <w:rPr>
          <w:rFonts w:ascii="Times New Roman" w:hAnsi="Times New Roman" w:cs="Times New Roman"/>
        </w:rPr>
        <w:br/>
        <w:t>- Oui, c’est William, je le suis depuis le début, il ne va pas être très content de me voir.</w:t>
      </w:r>
      <w:r>
        <w:rPr>
          <w:rFonts w:ascii="Times New Roman" w:hAnsi="Times New Roman" w:cs="Times New Roman"/>
        </w:rPr>
        <w:br/>
        <w:t>- Aucune inquiétude, il vaut mieux pour lui qu’il n’attaque pas mais Helset n’est pas assez stupide pour tenter pareil coup. »</w:t>
      </w:r>
      <w:r>
        <w:rPr>
          <w:rFonts w:ascii="Times New Roman" w:hAnsi="Times New Roman" w:cs="Times New Roman"/>
        </w:rPr>
        <w:br/>
        <w:t>Laury sentait un léger doute l’assaillir, elle se sentait monter en puissance mais ne savait pas encore jusqu’où elle irait. Elle observa le travail du marchand, il ne l’avait vraiment pas roulée, son armure avait été renforcée par des écailles de dragons qui lui donnait un aspect rougeoyant. Elle n’avait pas voulu de casque, laissant sa longue chevelure de flammes voler au vent. Elle devait vraiment être impressionnante aux côtés de cet ange. A présent qu’il avait quitté son refuge, il rayonnait d’une aura plus qu’inquiétante. Ses courts cheveux noirs encadraient un visage encore jeune et amical mais ses yeux bleus avaient quelque chose de perçant qui déshabillait l’âme humaine.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finit par s'arrêter brusquement sur la route déserte. Là au milieu de nulle part se dressaient Laury en armure neuve et son vieil "ami"... Helset les fixa un long moment. Le soleil était haut à présent et il faisait chaud mais il s'en moquait, il ne ressentait plus ce genre de choses et l'autre non plus.</w:t>
      </w:r>
      <w:r>
        <w:rPr>
          <w:rFonts w:ascii="Times New Roman" w:hAnsi="Times New Roman" w:cs="Times New Roman"/>
        </w:rPr>
        <w:br/>
        <w:t>Ils n'avaient pas toujours été d'accord sur tout, ils s'étaient parfois affrontés par biais d'armées interposées. Ils avaient chacun eu autant de défaites que de victoires comme l'Equilibre le disait. Ils s'étaient aussi parfois battus côte à côte mais c'était il y a très longtemps. Depuis chacun avait prit en puissance et sagesse, chacun craignait l'autre comme il l'admirait en même temps. Certains eut dit qu'ils étaient amis mais Helset et lui auraient préféré sans doute le terme de "collègues".</w:t>
      </w:r>
      <w:r>
        <w:rPr>
          <w:rFonts w:ascii="Times New Roman" w:hAnsi="Times New Roman" w:cs="Times New Roman"/>
        </w:rPr>
        <w:br/>
        <w:t>Helset rompit le silence en premier. Sa voix sifflante et faible, la voix d'un mort, couvrit le silence pesant.</w:t>
      </w:r>
      <w:r>
        <w:rPr>
          <w:rFonts w:ascii="Times New Roman" w:hAnsi="Times New Roman" w:cs="Times New Roman"/>
        </w:rPr>
        <w:br/>
        <w:t>"Toi... Je comprends mieux pourquoi Laury était venue me voir. Félicitation, mademoiselle, vous m'avez dupé et c'est une chose rare. Cinq siècles. Je vois que tu n'as pas changé. Si tu es là, si tu as quitté ton sanctuaire, c'est qu'il y a quelque chose de grave... Parle, mon vieil ami, je t'écoute...". Helset tourna légèrement la tête vers William pour lui conseiller d'un regard de ne pas intervenir.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regarda Helset et hocha la tête avec un léger sourire aux lèvres et resta en lévitation pour mieux suivre la conversation. Laury avait l'air fière dans sa nouvelle armure mais William avait trop de haine contre elle pour aller la féliciter ou l'admirer. De plus, la créature qui était à coté d'elle l'énervait. Il ne se l'expliquait pas mais on aurait dit qu'il sortait d'un monde ténébreux parallèle à celui dans lequel il vivait.</w:t>
      </w:r>
      <w:r>
        <w:rPr>
          <w:rFonts w:ascii="Times New Roman" w:hAnsi="Times New Roman" w:cs="Times New Roman"/>
        </w:rPr>
        <w:br/>
        <w:t>Ca n'annonçait rien de bon mais William resta attentif aux gestes d'Helset...*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L’ange déchu le regarda droit dans les yeux.</w:t>
      </w:r>
      <w:r>
        <w:rPr>
          <w:rFonts w:ascii="Times New Roman" w:hAnsi="Times New Roman" w:cs="Times New Roman"/>
        </w:rPr>
        <w:br/>
        <w:t>« Mon vieil ami, je m’étonne également de te découvrir si éloigné de ta plaine putride. Tu pars en conquête mon ami ? »</w:t>
      </w:r>
      <w:r>
        <w:rPr>
          <w:rFonts w:ascii="Times New Roman" w:hAnsi="Times New Roman" w:cs="Times New Roman"/>
        </w:rPr>
        <w:br/>
        <w:t>Il eut un rire discret mais ne lâcha pas Helset du regard comme s’il lisait à travers son esprit. Il resta un long moment en silence avant de tourner son regard vers l’autre ange.</w:t>
      </w:r>
      <w:r>
        <w:rPr>
          <w:rFonts w:ascii="Times New Roman" w:hAnsi="Times New Roman" w:cs="Times New Roman"/>
        </w:rPr>
        <w:br/>
        <w:t>« Ainsi donc, c’est toi le fameux William. »</w:t>
      </w:r>
      <w:r>
        <w:rPr>
          <w:rFonts w:ascii="Times New Roman" w:hAnsi="Times New Roman" w:cs="Times New Roman"/>
        </w:rPr>
        <w:br/>
        <w:t xml:space="preserve">Il lui lança un regard étrange et le salua doucement d’un signe de la tête. Il reporta son attention sur Helset : </w:t>
      </w:r>
      <w:r>
        <w:rPr>
          <w:rFonts w:ascii="Times New Roman" w:hAnsi="Times New Roman" w:cs="Times New Roman"/>
        </w:rPr>
        <w:br/>
        <w:t>« Alors mon ami, pourquoi ce brusque revirement de situation ? Aurais-tu l’intention de t’établir roi des enfers ?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eut un sourire. L'ange n'avait pas changé... Il était toujours aussi direct et pragmatique.</w:t>
      </w:r>
      <w:r>
        <w:rPr>
          <w:rFonts w:ascii="Times New Roman" w:hAnsi="Times New Roman" w:cs="Times New Roman"/>
        </w:rPr>
        <w:br/>
        <w:t>"Ma plaine putride vaut bien ton sanctuaire poussiéreux... La situation a changé depuis la dernière fois, tu dois le savoir je pense. Les Anges ont toujours le même désir de détruire les Enfers mais ils ont un atout de choix : Ciria. Nous avons été trop aveugles de croire qu'ils ne la mêleraient pas à tout ça. A présent l'Equilibre est menacé. Une solution radicale serait de la tuer mais elle aussi la Porteuse d'Espoir... Bref voilà un dilemme : sauver le monde mais condamner son peuple au désespoir? Ou le laisser flétrir en croisant les doigts pour que les choses s'arrangent?". Helset prit sa respiration sifflante puis continua.</w:t>
      </w:r>
      <w:r>
        <w:rPr>
          <w:rFonts w:ascii="Times New Roman" w:hAnsi="Times New Roman" w:cs="Times New Roman"/>
        </w:rPr>
        <w:br/>
        <w:t>"J'ai choisi une autre option. Les Enfers sont dans un état pitoyable : il ne reste rien de leur armée ni de leurs chefs... Il leur faudra des siècles pour se reconstruire et les Anges n'attendront pas jusque là. Rééquilibrons les choses... Il ne s'agit pas d'une conquête, il s'agit d'affaiblir le Ciel autant que le sont les Enfers et de les laisser se battre encore... Ainsi va l'Equilibre.".</w:t>
      </w:r>
      <w:r>
        <w:rPr>
          <w:rFonts w:ascii="Times New Roman" w:hAnsi="Times New Roman" w:cs="Times New Roman"/>
        </w:rPr>
        <w:br/>
        <w:t>Un silence s'installa... L'ange attendait qu'il continue.</w:t>
      </w:r>
      <w:r>
        <w:rPr>
          <w:rFonts w:ascii="Times New Roman" w:hAnsi="Times New Roman" w:cs="Times New Roman"/>
        </w:rPr>
        <w:br/>
        <w:t>"De plus j'ai un vieux compte à régler avec un de leurs généraux... Mais cela tu le sais déjà. Tu sais aussi qu'il faudra un régent pour maintenir ce monde debout le temps que le Ciel et l'Enfer soient debout à nouveau. je ne suis pas radin : je t'offre ta part du trône si tu le souhaites.".</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rendit le salut a l'ange et suivit la conversation. Il prit alors conscience que Ciria n'était qu'un pion depuis le début. Et sa plus grande faiblesse était également un atout. Il était heureux de savoir qu'Helset n'avait pas l'intention d'éliminer Ciria... L'ange déchu se retourna et tenta de contacter sa sœur par la pensée mais encore une fois, elle avait fermé son esprit.</w:t>
      </w:r>
      <w:r>
        <w:rPr>
          <w:rFonts w:ascii="Times New Roman" w:hAnsi="Times New Roman" w:cs="Times New Roman"/>
        </w:rPr>
        <w:br/>
        <w:t>William décida alors de se reconcentrer sur les deux personnages...*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L’ange se mit à rire.</w:t>
      </w:r>
      <w:r>
        <w:rPr>
          <w:rFonts w:ascii="Times New Roman" w:hAnsi="Times New Roman" w:cs="Times New Roman"/>
        </w:rPr>
        <w:br/>
        <w:t>« Tu n’as pas changé non plus. Contrairement à toi, je ne recherche pas le pouvoir. Mais une question m’échappe, si tu souhaites affaiblir le ciel, pourquoi donc avoir laissé partir, une bannie, une personne qui a eu le pouvoir de tuer un ange ? »</w:t>
      </w:r>
      <w:r>
        <w:rPr>
          <w:rFonts w:ascii="Times New Roman" w:hAnsi="Times New Roman" w:cs="Times New Roman"/>
        </w:rPr>
        <w:br/>
        <w:t>Il reporta son attention sur William, ce petit avait un fort potentiel. Il observa les réactions d’Helset au fond de son cœur une phrase résonnait : son frère d’arme avait eu raison de se retirer de la course.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se contenta de fixer l'Ange. "Parce que cette personne a son chemin à faire. Si elle a besoin de moi, elle saura où me trouver... Je n'aime pas forcer les mains, tu le sais bien. Du moins je saurai où la trouver. Peut être veux tu aller la voir toi même.".</w:t>
      </w:r>
      <w:r>
        <w:rPr>
          <w:rFonts w:ascii="Times New Roman" w:hAnsi="Times New Roman" w:cs="Times New Roman"/>
        </w:rPr>
        <w:br/>
        <w:t>Helset reprit sa respiration sifflante.</w:t>
      </w:r>
      <w:r>
        <w:rPr>
          <w:rFonts w:ascii="Times New Roman" w:hAnsi="Times New Roman" w:cs="Times New Roman"/>
        </w:rPr>
        <w:br/>
        <w:t>"Mon ami, nous sommes tout les deux extrêmement vieux. Ce monde est il important? Non... Mais tout ceci devient une question d'honneur. Après tout si ce monde tombait, il suffirait à l'équilibre d'en créer un autre pour maintenir les choses. Rien de grave... Mais je n'aime pas voir ces prétentieux jouer aux dieux depuis leurs nuages. Une leçon s'impose. Cela fait longtemps que je m'étais retiré de tout ceci. je sais que toi aussi même si tu as toujours gardé un oeil sur l'humanité. Je n'ai jamais compris pourquoi d'ailleurs mais c'est ton temps : tu le gères comme tu le souhaites. Mes projets sont plus personnels.".</w:t>
      </w:r>
      <w:r>
        <w:rPr>
          <w:rFonts w:ascii="Times New Roman" w:hAnsi="Times New Roman" w:cs="Times New Roman"/>
        </w:rPr>
        <w:br/>
        <w:t>Helset eut un rire sifflant. Autour d'eux une brume s'était formée. Leurs deux auras puissantes irradiaient toute la région. "Maintenant dis moi. Pourquoi m'avoir arrêté? Je n'ai rien fait de mal... As tu l'intention de me combattre? Ce ne serait pas digne.".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L’ange le regarda en gardant comme à son habitude un calme trop olympien.</w:t>
      </w:r>
      <w:r>
        <w:rPr>
          <w:rFonts w:ascii="Times New Roman" w:hAnsi="Times New Roman" w:cs="Times New Roman"/>
        </w:rPr>
        <w:br/>
        <w:t>« Voyons, mon ami, c’est mal me connaître que de croire que je vais te combattre alors que je ne fais juste que toucher de doigt ta volonté. Pour toutes les fois où tu m’a trahis et que je t’ai rendu la pareille, je préfère être prudent à présent. Si je t’ai bien compris, tu souhaites attaquer les dieux, par lequel vas-tu commencer ? Et surtout sachant que nous sommes tous deux bannis, comment vas-tu t’y prendre ? »</w:t>
      </w:r>
      <w:r>
        <w:rPr>
          <w:rFonts w:ascii="Times New Roman" w:hAnsi="Times New Roman" w:cs="Times New Roman"/>
        </w:rPr>
        <w:br/>
        <w:t>Il lança un regard supplémentaire à William, il fut discret mais il savait qu’Helset l’avait vu.</w:t>
      </w:r>
      <w:r>
        <w:rPr>
          <w:rFonts w:ascii="Times New Roman" w:hAnsi="Times New Roman" w:cs="Times New Roman"/>
        </w:rPr>
        <w:br/>
        <w:t>« Et puis, n’attend pas la même loyauté de Laureley que tu l’exige de celui-là. »</w:t>
      </w:r>
      <w:r>
        <w:rPr>
          <w:rFonts w:ascii="Times New Roman" w:hAnsi="Times New Roman" w:cs="Times New Roman"/>
        </w:rPr>
        <w:br/>
        <w:t>Il eut un sourire ironique.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ne releva pas l'attaque.</w:t>
      </w:r>
      <w:r>
        <w:rPr>
          <w:rFonts w:ascii="Times New Roman" w:hAnsi="Times New Roman" w:cs="Times New Roman"/>
        </w:rPr>
        <w:br/>
        <w:t>"J'ai l'intention de commencer par les Anges et leur chef... Il m'a nargué la dernière fois et il me hait. J'aime le pousser à bout, c'est ce qui le détruira et je serai là pour le coup de grâce. Sa fille a une dette envers moi et j'ai bien l'intention de l'aider à vivre enfin comme quelqu'un de normal et non comme un jouet du Ciel. Une fois le paradis brisé, je m'arrêterai. Je ne veux aucun mal aux autres dieux.".</w:t>
      </w:r>
      <w:r>
        <w:rPr>
          <w:rFonts w:ascii="Times New Roman" w:hAnsi="Times New Roman" w:cs="Times New Roman"/>
        </w:rPr>
        <w:br/>
        <w:t>Il se tourna vers William.</w:t>
      </w:r>
      <w:r>
        <w:rPr>
          <w:rFonts w:ascii="Times New Roman" w:hAnsi="Times New Roman" w:cs="Times New Roman"/>
        </w:rPr>
        <w:br/>
        <w:t>"Et j'ai un élève à présent. Il m'a montré son pouvoir et je lui rendrai la pareille en l'aidant à le maîtriser... Maintenant excuse moi, mon ami mais je dois partir.". Il passa à cheval à côté de l'ange. Avant de repartir il se retourna : "Et prends bien soin de mon anneau pour moi. Tu sais bien le potentiel qu'il possède. A bientôt!". il éperonna Faux et repartit vers le Nord. Il était content de cette rencontre et il se doutait de ce qu'allait faire son vieil ami à présent...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L’ange se mit à rire à gorge déployé quand Helset talonna son cheval pour partir.</w:t>
      </w:r>
      <w:r>
        <w:rPr>
          <w:rFonts w:ascii="Times New Roman" w:hAnsi="Times New Roman" w:cs="Times New Roman"/>
        </w:rPr>
        <w:br/>
        <w:t>« N’aurais-tu pas besoin de quelqu’un qui ait une carte du ciel dans sa tête ? Tu sais bien que depuis que Lethiel a disparu, je n’ai plus d’allié là bas, juste des ennemis. »</w:t>
      </w:r>
      <w:r>
        <w:rPr>
          <w:rFonts w:ascii="Times New Roman" w:hAnsi="Times New Roman" w:cs="Times New Roman"/>
        </w:rPr>
        <w:br/>
        <w:t>Il sentait qu’il avait l’attention d’Helset.</w:t>
      </w:r>
      <w:r>
        <w:rPr>
          <w:rFonts w:ascii="Times New Roman" w:hAnsi="Times New Roman" w:cs="Times New Roman"/>
        </w:rPr>
        <w:br/>
        <w:t>« Ne crois-tu pas que j’ai également un désir de vengeance contre les anges après ce qu’ils m’ont fait ? Falcone a ordonné, Lethiel a été obligé d’exécuter. C’est le seul à qui je n’en ai jamais voulu. »</w:t>
      </w:r>
      <w:r>
        <w:rPr>
          <w:rFonts w:ascii="Times New Roman" w:hAnsi="Times New Roman" w:cs="Times New Roman"/>
        </w:rPr>
        <w:br/>
        <w:t>Il tourna un regard vers Laury et lui fit un signe confiant.</w:t>
      </w:r>
      <w:r>
        <w:rPr>
          <w:rFonts w:ascii="Times New Roman" w:hAnsi="Times New Roman" w:cs="Times New Roman"/>
        </w:rPr>
        <w:br/>
        <w:t>« Et puis ton anneau, c’est cette jeune fille qui l’a et vu comment elle est tenace, je pense qu’elle ne le remettra à personne sauf si elle en a une totale confiance. Si tu le veux, il va falloir la convaincre. »</w:t>
      </w:r>
      <w:r>
        <w:rPr>
          <w:rFonts w:ascii="Times New Roman" w:hAnsi="Times New Roman" w:cs="Times New Roman"/>
        </w:rPr>
        <w:br/>
        <w:t>Il eut un rire léger et s’étira, faisant battre ses ailes sombres.</w:t>
      </w:r>
      <w:r>
        <w:rPr>
          <w:rFonts w:ascii="Times New Roman" w:hAnsi="Times New Roman" w:cs="Times New Roman"/>
        </w:rPr>
        <w:br/>
        <w:t>« Pour ma part, ça fait longtemps que je ne me suis pas battu, j’espère ne pas être rouillé.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*William suivit la conversation mais les regards de l'Ange noir ne lui plaisaient pas du tout... Il aurait voulu l'embrocher mais il se retint car il avait mieux a faire. Il avait hâte de rejoindre le lieu de son destin, la ou Helset lui avait promis de l'aider a devenir plus fort. Le temps passait a une vitesse folle et le prénom de sa sœur résonnait dans sa tête. </w:t>
      </w:r>
      <w:r>
        <w:rPr>
          <w:rFonts w:ascii="Times New Roman" w:hAnsi="Times New Roman" w:cs="Times New Roman"/>
        </w:rPr>
        <w:br/>
        <w:t>Il y avait bien longtemps qu'il n'avait eu de repos et l'envie d'être avec Tatiana torturait son esprit. Il jeta un regard noir a l'Ange pour se rassurer. Ils allaient se recroiser...</w:t>
      </w:r>
      <w:r>
        <w:rPr>
          <w:rFonts w:ascii="Times New Roman" w:hAnsi="Times New Roman" w:cs="Times New Roman"/>
        </w:rPr>
        <w:br/>
        <w:t>William s'envola et partit a la suite d'Helset...*</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continua malgré tout et se contenta de répondre : "Tu sais où je vis mon ami. Je n'en attendais pas moins de toi! Un allié est toujours le bienvenue. Quand tu en auras fini ici, viens donc me rendre visite et nous remettrons nos vieux réflexes rouillés en branle de concert! Salut, mon ami.". Il sourit. L'ange et lui entretenaient une relation incompréhensible pour quelqu'un de normal mais ils s'appréciaient l'un l'autre. Il viendrait le voir... Et ils discuteraient de comment envoyer Falcone plus bas que terre. Ils avaient des intérêts communs.</w:t>
      </w:r>
      <w:r>
        <w:rPr>
          <w:rFonts w:ascii="Times New Roman" w:hAnsi="Times New Roman" w:cs="Times New Roman"/>
        </w:rPr>
        <w:br/>
        <w:t>La route continua un moment. Pour des voyageurs normaux, il aurait fallu plusieurs jours au galop mais pour Faux et William, il ne fallut qu'une heure. Ils fendaient la route à une vitesse folle.</w:t>
      </w:r>
      <w:r>
        <w:rPr>
          <w:rFonts w:ascii="Times New Roman" w:hAnsi="Times New Roman" w:cs="Times New Roman"/>
        </w:rPr>
        <w:br/>
        <w:t>Finalement, ils arrivèrent en vue de la Cité Noire. Le vieux palais d'Helset. cela faisait des siècles qu'il était abandonné. Mais depuis son retour, Helset l'avait fait reconstruire et rénové... Les portes s'ouvrirent sur le pont-levis à leur passage. il n'y avait aucune personne visible dans tout l'endroit.</w:t>
      </w:r>
      <w:r>
        <w:rPr>
          <w:rFonts w:ascii="Times New Roman" w:hAnsi="Times New Roman" w:cs="Times New Roman"/>
        </w:rPr>
        <w:br/>
        <w:t>Arankhor était construite contre la montagne et il n'y avait qu'un passage : un col surmonté d'un pont-levis gardé... la cité était imprenable. Une fois dans la cour. Helset descendit de Faux. Le cheval partit seul à l'écurie. Helset regarda les alentours.</w:t>
      </w:r>
      <w:r>
        <w:rPr>
          <w:rFonts w:ascii="Times New Roman" w:hAnsi="Times New Roman" w:cs="Times New Roman"/>
        </w:rPr>
        <w:br/>
        <w:t>"Bienvenue chez toi, William.". Il poussa ce qui ressembla à un soupir et une vingtaine de spectres apparurent. "Conduisez William jusqu'à ses appartements. Quand tu en auras fini de t'installer, rejoins en salle du trône...".</w:t>
      </w:r>
      <w:r>
        <w:rPr>
          <w:rFonts w:ascii="Times New Roman" w:hAnsi="Times New Roman" w:cs="Times New Roman"/>
        </w:rPr>
        <w:br/>
        <w:t>Helset parti rapidement à travers les couloirs sombres et tortueux. Il arriva dans la vaste salle seulement éclairée par des appliques au mur qu'était la fameuse salle du trône. Un trône en ébène était au milieu. Il était sculpté de scènes étranges et fantasmagoriques. Helset s'assit dessus.</w:t>
      </w:r>
      <w:r>
        <w:rPr>
          <w:rFonts w:ascii="Times New Roman" w:hAnsi="Times New Roman" w:cs="Times New Roman"/>
        </w:rPr>
        <w:br/>
        <w:t>Il était de retour...</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Ceres déploya lentement ses ailes sombres, et d'un mouvement souple s'arracha de son promontoire. Il dépassa les nuages, ornant son armure d'une pellicule humide, qui reflétait avec force les rayon du soleil. Les perceptions d'un dragon n'étant pas tout à fait identique à celles d'un humain, il voyait tout ce qui ce passait sur terre, mais seul les scintillements colorés des auras magiques lui parvenaient. </w:t>
      </w:r>
      <w:r>
        <w:rPr>
          <w:rFonts w:ascii="Times New Roman" w:hAnsi="Times New Roman" w:cs="Times New Roman"/>
        </w:rPr>
        <w:br/>
      </w:r>
      <w:r>
        <w:rPr>
          <w:rFonts w:ascii="Times New Roman" w:hAnsi="Times New Roman" w:cs="Times New Roman"/>
        </w:rPr>
        <w:br/>
        <w:t xml:space="preserve">Le dragon interrompit sa course lorsqu'il perçut l'aura de la guerrière que connaissait Ereb. Laureley. Il avait refoulé l'Invoqueuse au fond de son être, la réduisant à l'état d'esprit endormi, mais ses souvenirs et connaissance lui parvenaient s'il le désirait. Il ressentait aussi la puissante magie d'un Ange déchu. Il ne l'avait pas ressentit depuis des siècles.  </w:t>
      </w:r>
      <w:r>
        <w:rPr>
          <w:rFonts w:ascii="Times New Roman" w:hAnsi="Times New Roman" w:cs="Times New Roman"/>
        </w:rPr>
        <w:br/>
      </w:r>
      <w:r>
        <w:rPr>
          <w:rFonts w:ascii="Times New Roman" w:hAnsi="Times New Roman" w:cs="Times New Roman"/>
        </w:rPr>
        <w:br/>
        <w:t>Rabattant les ailes membraneuse contre son corps écailleux, il se laissa chuter. Goûtant au fugitif plaisir de la vitesse, il ne se redressa qu'au dernier moment. Il s'inclina très légèrement vers l'ange, afin de le saluer, puis, abaissant sa tête au niveau de celle de la jeune femme, il lui envoya une pensée curieuse.</w:t>
      </w:r>
      <w:r>
        <w:rPr>
          <w:rFonts w:ascii="Times New Roman" w:hAnsi="Times New Roman" w:cs="Times New Roman"/>
        </w:rPr>
        <w:br/>
        <w:t>" Guerrière, mes hommages. Que faites-vous si loin des vôtres, et en si puissante compagnie?"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Quand un dragon se posa près d’eux, Laury saisit la garde de son épée, prête à la dégainer. L’ange lui posa une main amicale sur l’épaule. Il ne semblait ni inquiété ni surpris par cette étrange visite. Quand le dragon la salua, la lumière se fit dans les pensées de Laury, elle sortit son épée.</w:t>
      </w:r>
      <w:r>
        <w:rPr>
          <w:rFonts w:ascii="Times New Roman" w:hAnsi="Times New Roman" w:cs="Times New Roman"/>
        </w:rPr>
        <w:br/>
        <w:t>« Je sais que tu es Ereb, qu’est ce que tu viens faire ici ? Te venger ? »</w:t>
      </w:r>
      <w:r>
        <w:rPr>
          <w:rFonts w:ascii="Times New Roman" w:hAnsi="Times New Roman" w:cs="Times New Roman"/>
        </w:rPr>
        <w:br/>
        <w:t>Contrairement  à l’attitude belliqueuse de Laury, celle de l’ange était paisible. Il lui posa à nouveau une main sur l’épaule.</w:t>
      </w:r>
      <w:r>
        <w:rPr>
          <w:rFonts w:ascii="Times New Roman" w:hAnsi="Times New Roman" w:cs="Times New Roman"/>
        </w:rPr>
        <w:br/>
        <w:t>« Calme-toi, dit-il d’un ton apaisant, il est inutile de l’attaquer, écoute d’abord ce qu’elle a à nous dire. »</w:t>
      </w:r>
      <w:r>
        <w:rPr>
          <w:rFonts w:ascii="Times New Roman" w:hAnsi="Times New Roman" w:cs="Times New Roman"/>
        </w:rPr>
        <w:br/>
        <w:t>Il tourna son visage vers l’animal alors que Laury baissait son épée sans pour autant lâcher la créature des yeux.</w:t>
      </w:r>
      <w:r>
        <w:rPr>
          <w:rFonts w:ascii="Times New Roman" w:hAnsi="Times New Roman" w:cs="Times New Roman"/>
        </w:rPr>
        <w:br/>
        <w:t>« Nous t’écoutons, Dragon, dit-il, qu’as-tu à nous dire ?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"Je ne suis pas Ereb, bien qu'elle soit en moi. Et ni elle, ni moi n'avons de raison de vous en vouloir... j'étais juste curieux. De plus, n'étant d'accord ni avec la philosophie des anges, ni avec celle des démons, je me suis dissocié du groupe. Moi, Ceres, grand dragon du nord, maître des glaces et des mers, désire réunir le conseil des dragons. L'équilibre n'avait pas été aussi menacé depuis longtemps. Il se peut que mon peuple entre en guerre, ce qui n'avait pas eue lieu depuis... "</w:t>
      </w:r>
      <w:r>
        <w:rPr>
          <w:rFonts w:ascii="Times New Roman" w:hAnsi="Times New Roman" w:cs="Times New Roman"/>
        </w:rPr>
        <w:br/>
        <w:t>Il secoua la tête, incapable de se souvenir d'une date, et repris:</w:t>
      </w:r>
      <w:r>
        <w:rPr>
          <w:rFonts w:ascii="Times New Roman" w:hAnsi="Times New Roman" w:cs="Times New Roman"/>
        </w:rPr>
        <w:br/>
        <w:t>"Je désirais juste savoir dans quel camp vous étiez. Et vous, la situation est-elle si grave pour que vous preniez parti? J'ai également ressenti l'aura d'Helset."</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Après le discours de Cérès, Laury partit dans une sorte de fou rire.</w:t>
      </w:r>
      <w:r>
        <w:rPr>
          <w:rFonts w:ascii="Times New Roman" w:hAnsi="Times New Roman" w:cs="Times New Roman"/>
        </w:rPr>
        <w:br/>
        <w:t>« Regardes-nous !!! Dit-elle, je suis allée en enfer tuer un démon, j’ai été banni du paradis après avoir tué un ange, crois-tu réellement que j’ai une place dans ce foutu monde ? Alors choisir un camp. Ciria m’en veut à mort, pour tout te dire, je ne m’étonne pas qu’elle veuille me tuer la prochaine fois que nos routes se croiseront. On a pas encore choisi de camp, on étudie les possibilités mais elles sont aussi épaisses qu’un squelette. Nous essayons d’approcher la neutralité. »</w:t>
      </w:r>
      <w:r>
        <w:rPr>
          <w:rFonts w:ascii="Times New Roman" w:hAnsi="Times New Roman" w:cs="Times New Roman"/>
        </w:rPr>
        <w:br/>
        <w:t>Elle rengaina son arme et écouta ce que Ceres avait à lui proposer.</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La neutralité... Bien. Désirez-vous vous rendre au conseil? Votre appui et témoignage pourrait être décisif. "</w:t>
      </w:r>
      <w:r>
        <w:rPr>
          <w:rFonts w:ascii="Times New Roman" w:hAnsi="Times New Roman" w:cs="Times New Roman"/>
        </w:rPr>
        <w:br/>
        <w:t xml:space="preserve">Un bref jet de flammes jailli de ses naseaux, et ses yeux virèrent au rouge. </w:t>
      </w:r>
      <w:r>
        <w:rPr>
          <w:rFonts w:ascii="Times New Roman" w:hAnsi="Times New Roman" w:cs="Times New Roman"/>
        </w:rPr>
        <w:br/>
        <w:t>"Il est temps d'arrêter cette folie... le ciel en devient démoniaque. "</w:t>
      </w:r>
      <w:r>
        <w:rPr>
          <w:rFonts w:ascii="Times New Roman" w:hAnsi="Times New Roman" w:cs="Times New Roman"/>
        </w:rPr>
        <w:br/>
        <w:t xml:space="preserve">Un éclair déchira le ciel, suivi d'un coup de tonnerre particulièrement puissant. </w:t>
      </w:r>
      <w:r>
        <w:rPr>
          <w:rFonts w:ascii="Times New Roman" w:hAnsi="Times New Roman" w:cs="Times New Roman"/>
        </w:rPr>
        <w:br/>
        <w:t>"Drachnar, dragon de tempête et Windom, maître des cieux sont en route. Les autres suivront. Je dois partir."</w:t>
      </w:r>
      <w:r>
        <w:rPr>
          <w:rFonts w:ascii="Times New Roman" w:hAnsi="Times New Roman" w:cs="Times New Roman"/>
        </w:rPr>
        <w:br/>
        <w:t xml:space="preserve">Déployant une aile devant Laureley et l'ange, il leur proposait le cuir épais de sa membrane comme rampe d'accès. </w:t>
      </w:r>
      <w:r>
        <w:rPr>
          <w:rFonts w:ascii="Times New Roman" w:hAnsi="Times New Roman" w:cs="Times New Roman"/>
        </w:rPr>
        <w:br/>
        <w:t>"Vous joindrez-vous à moi?"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ne prit même pas le temps de réfléchir. Elle grimpa sur le dos de Ceres.</w:t>
      </w:r>
      <w:r>
        <w:rPr>
          <w:rFonts w:ascii="Times New Roman" w:hAnsi="Times New Roman" w:cs="Times New Roman"/>
        </w:rPr>
        <w:br/>
        <w:t>« Je crois être la plus à même de témoigner vu ce qu’ils m’ont fait subir. »</w:t>
      </w:r>
      <w:r>
        <w:rPr>
          <w:rFonts w:ascii="Times New Roman" w:hAnsi="Times New Roman" w:cs="Times New Roman"/>
        </w:rPr>
        <w:br/>
        <w:t>Il y avait de la hargne dans ses paroles, elle regarda l’ange pour savoir ce qu’il allait faire. Ce dernier eut un sourire ravi et déploya ses larges ailes. D’un battement, il rejoignit la jeune femme sur le dos du dragon.</w:t>
      </w:r>
      <w:r>
        <w:rPr>
          <w:rFonts w:ascii="Times New Roman" w:hAnsi="Times New Roman" w:cs="Times New Roman"/>
        </w:rPr>
        <w:br/>
        <w:t>« J’ai vécu maints conflits comme celui-ci, dit-il, je n’en avais jamais vu un aussi précaire. Nous t’accompagnons donc, Ceres, montres-nous le chemin. »</w:t>
      </w:r>
      <w:r>
        <w:rPr>
          <w:rFonts w:ascii="Times New Roman" w:hAnsi="Times New Roman" w:cs="Times New Roman"/>
        </w:rPr>
        <w:br/>
        <w:t xml:space="preserve">Il se pencha vers Laury pour ajouter à mi-voix : </w:t>
      </w:r>
      <w:r>
        <w:rPr>
          <w:rFonts w:ascii="Times New Roman" w:hAnsi="Times New Roman" w:cs="Times New Roman"/>
        </w:rPr>
        <w:br/>
        <w:t>« Nous rejoindrons Helset par la suite… enfin, si nous n’avons pas trouvé meilleurs alliés.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D'une violente poussé, Ceres s'arracha à la terre. </w:t>
      </w:r>
      <w:r>
        <w:rPr>
          <w:rFonts w:ascii="Times New Roman" w:hAnsi="Times New Roman" w:cs="Times New Roman"/>
        </w:rPr>
        <w:br/>
        <w:t xml:space="preserve">Dépassant le seuil des nuages, il pensa que ses passagers devaient être frigorifiés, tourna la tête et cracha un jet de flammes bref vers eux. Le pouvoir de l'ange se chargerait de le maintenir... </w:t>
      </w:r>
      <w:r>
        <w:rPr>
          <w:rFonts w:ascii="Times New Roman" w:hAnsi="Times New Roman" w:cs="Times New Roman"/>
        </w:rPr>
        <w:br/>
      </w:r>
      <w:r>
        <w:rPr>
          <w:rFonts w:ascii="Times New Roman" w:hAnsi="Times New Roman" w:cs="Times New Roman"/>
        </w:rPr>
        <w:br/>
        <w:t xml:space="preserve">Une bourrasque plus violente le déstabilisa un peu. </w:t>
      </w:r>
      <w:r>
        <w:rPr>
          <w:rFonts w:ascii="Times New Roman" w:hAnsi="Times New Roman" w:cs="Times New Roman"/>
        </w:rPr>
        <w:br/>
        <w:t>"Drachnar, tu en fais toujours trop... Salut à toi."</w:t>
      </w:r>
      <w:r>
        <w:rPr>
          <w:rFonts w:ascii="Times New Roman" w:hAnsi="Times New Roman" w:cs="Times New Roman"/>
        </w:rPr>
        <w:br/>
        <w:t xml:space="preserve">Un éclat rouge attira son regard... Glaëdr, maître du feu, dragon de l'ouest, accompagné d'un dragon noir, puis rejoins par un vert. Ils venaient tous. Noreï, dragon du sud, maître de la pierre et du sable, et Tosaï, dragon de l'est, maître des forêts. </w:t>
      </w:r>
      <w:r>
        <w:rPr>
          <w:rFonts w:ascii="Times New Roman" w:hAnsi="Times New Roman" w:cs="Times New Roman"/>
        </w:rPr>
        <w:br/>
        <w:t xml:space="preserve">Satisfait, il poussa une longue plainte rauque, à laquelle se joignirent ses compatriotes. </w:t>
      </w:r>
      <w:r>
        <w:rPr>
          <w:rFonts w:ascii="Times New Roman" w:hAnsi="Times New Roman" w:cs="Times New Roman"/>
        </w:rPr>
        <w:br/>
      </w:r>
      <w:r>
        <w:rPr>
          <w:rFonts w:ascii="Times New Roman" w:hAnsi="Times New Roman" w:cs="Times New Roman"/>
        </w:rPr>
        <w:br/>
        <w:t>Enfin ils percèrent les nuages noirs, et le soleil l'éblouit quelque peu. Ses yeux s'habituant, il put enfin distinguer la Montagne de Cristal, qui flottait au dessus des nuages. Lieu inviolable, seuls les Roi-dragons pouvaient y accéder.</w:t>
      </w:r>
      <w:r>
        <w:rPr>
          <w:rFonts w:ascii="Times New Roman" w:hAnsi="Times New Roman" w:cs="Times New Roman"/>
        </w:rPr>
        <w:br/>
        <w:t>Se posant doucement près de Windom, le dragon blanc, il le salua ainsi que Drachnar, le dragon doré. Celui-ci grogna:</w:t>
      </w:r>
      <w:r>
        <w:rPr>
          <w:rFonts w:ascii="Times New Roman" w:hAnsi="Times New Roman" w:cs="Times New Roman"/>
        </w:rPr>
        <w:br/>
        <w:t>"Un ange! Et un humain! Ils ne peuvent pénétrer dans le sanctuaire..."</w:t>
      </w:r>
      <w:r>
        <w:rPr>
          <w:rFonts w:ascii="Times New Roman" w:hAnsi="Times New Roman" w:cs="Times New Roman"/>
        </w:rPr>
        <w:br/>
        <w:t>"Paix, ami! Ils sont avec moi et agissent pour l'équilibre en ces temps tourmentés."</w:t>
      </w:r>
      <w:r>
        <w:rPr>
          <w:rFonts w:ascii="Times New Roman" w:hAnsi="Times New Roman" w:cs="Times New Roman"/>
        </w:rPr>
        <w:br/>
        <w:t>Windom approuva:</w:t>
      </w:r>
      <w:r>
        <w:rPr>
          <w:rFonts w:ascii="Times New Roman" w:hAnsi="Times New Roman" w:cs="Times New Roman"/>
        </w:rPr>
        <w:br/>
        <w:t>"Ils peuvent parler, ils sont tout aussi impliqués que nous."</w:t>
      </w:r>
      <w:r>
        <w:rPr>
          <w:rFonts w:ascii="Times New Roman" w:hAnsi="Times New Roman" w:cs="Times New Roman"/>
        </w:rPr>
        <w:br/>
        <w:t>Les trois autres dragons, qui venaient d'arriver, approuvèrent. Ceres souffla, satisfait. Ils était venus tous les six. Le conseil allait pouvoir se tenir.</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eut un nouveau rire en voyant le dragon tenter de les réchauffer. C’était inutile, en tant qu’esprits bannis, ils ne ressentait ni la faim, ni le froid, ni la douleur. Ils arrivèrent en vue d’une montagne, le sanctuaire des dragons. D’autres confères vinrent rejoindre Ceres mais la présence de l’ange et de Laury semblait semer le trouble. La guerrière se demanda alors s’il avait été sage de suivre le dragon. L’ange n’était pas plus troublé que ça, il observait le paysage d’un air absent. Ceres était leur guide et leur protecteur au milieu des siens, ils devaient lui faire entièrement confiance.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 dragon pénétra dans la grotte qui s'ouvrait au flanc de la montagne. Il y régnait une douce pénombre, éclairée ça et la par des cristaux lumineux. Un miroir d'eau reflétait leurs lumières au centre de la salle, dans une petite cavité. </w:t>
      </w:r>
      <w:r>
        <w:rPr>
          <w:rFonts w:ascii="Times New Roman" w:hAnsi="Times New Roman" w:cs="Times New Roman"/>
        </w:rPr>
        <w:br/>
        <w:t>Les dragons s'installèrent en cercle, et commencèrent à s'envoyer des images des batailles qu'ils avait vu. Plus pratique que les mots, ce mode de communication mettait tout de même l'ange et Laureley à l'écart. D'un court feulement, Windom les arrêta.</w:t>
      </w:r>
      <w:r>
        <w:rPr>
          <w:rFonts w:ascii="Times New Roman" w:hAnsi="Times New Roman" w:cs="Times New Roman"/>
        </w:rPr>
        <w:br/>
        <w:t>"Nos hôtes, dont l'une était au cœur même de la bataille, peuvent mieux nous renseigner que vous, ce que vous avez pu voir de vos antres ne composant qu'un bilan très incomplet? Ce qui nous intéresse, c'est les aspirations de chacun des partis. Guerrière, nous vous laissons la parole."</w:t>
      </w:r>
      <w:r>
        <w:rPr>
          <w:rFonts w:ascii="Times New Roman" w:hAnsi="Times New Roman" w:cs="Times New Roman"/>
        </w:rPr>
        <w:br/>
        <w:t>Il avait pensé de manière à ce que l'ange et Laury puissent l'entendre. Maintenant toutes les têtes reptiliennes était tournées vers les deux personnes qui étaient toujours sur le dos de Ceres.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s’avança au milieu du cercle et commença d’un ton solennel.</w:t>
      </w:r>
      <w:r>
        <w:rPr>
          <w:rFonts w:ascii="Times New Roman" w:hAnsi="Times New Roman" w:cs="Times New Roman"/>
        </w:rPr>
        <w:br/>
        <w:t>« Je suis Laureley Garrick et vous résumer ma vie serait bien trop long. Je vais donc être claire et concise. Tout ma vie n’a été qu’une gigantesque manipulation, de ma famille, à ceux que j’aimais. Les anges avaient prévu dès ma naissance mon rôle : aller en enfer détruire le Mal. Il se moquaient de savoir qui j’étais et ce que je pouvais ressentir, je ne suis qu’un pion. J’ai combattu des hordes de démons, je suis même allée jusqu’au cœur de Mal. La seule récompense que j’ai eu fut le bannissement. Je n’ai plus le droit à l’enfer, j’ai tué trop de gens là bas. Je n’ai pas le droit non plus au paradis car j’ai tué un ange. Plusieurs forces sont en présence dans ce conflit : l’enfer qui s’affaiblit jour après jour et va finir par disparaître si personne n’arrête ça. Le paradis, où les grands anges jouent la vie des autres, trois anges se battent pour la paix et la justice : Ciria, Lucas et Blitz. Il y a une troisième alternative à ce conflit. Quelqu’un nourrit en secret des projets de gloire. Son idée n’est pourtant pas si mal que ça, il veut affaiblir le ciel, le temps que l’enfer reprenne vigueur rétablissant ainsi un équilibre quasi parfait. Ce qui m’ennuie dans ce plan c’est qu’il souhaite se mettre à la tête du monde et gouverner les hommes. Voilà nos possibilités. »</w:t>
      </w:r>
      <w:r>
        <w:rPr>
          <w:rFonts w:ascii="Times New Roman" w:hAnsi="Times New Roman" w:cs="Times New Roman"/>
        </w:rPr>
        <w:br/>
        <w:t>Elle recula d’un pas et l’ange sourit. Il profita du silence pour s’avancer.</w:t>
      </w:r>
      <w:r>
        <w:rPr>
          <w:rFonts w:ascii="Times New Roman" w:hAnsi="Times New Roman" w:cs="Times New Roman"/>
        </w:rPr>
        <w:br/>
        <w:t>« Peu importe mon nom, dit-il, je ne suis plus ce que j’étais, j’étais messager du ciel il y a des années, jusqu’à ce que je refuse l’autorité suprême, j’ai été déchu et banni, je ne suis rien à présent, rien de plus qu’un mensonge qu’on met aux yeux du monde pour qu’il ne voit pas sa condition d’esclave. Les nages n’ont aucun droit sur les hommes, ils doivent les guider et pas jouer avec leur vie.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"Vos paroles sont justes. Mais toutefois, ni moi, ni mes frères ne nous allieront ni au ciel, ni à l'enfer, mais nous ne pouvons non plus nous joindre à l'homme dont vous parlez. Nous en avons entendu parler, et ne pouvons fermer les yeux sur certains de ses actes."</w:t>
      </w:r>
      <w:r>
        <w:rPr>
          <w:rFonts w:ascii="Times New Roman" w:hAnsi="Times New Roman" w:cs="Times New Roman"/>
        </w:rPr>
        <w:br/>
        <w:t xml:space="preserve">Windom se tut et recula. Glaëdr prit la parole. </w:t>
      </w:r>
      <w:r>
        <w:rPr>
          <w:rFonts w:ascii="Times New Roman" w:hAnsi="Times New Roman" w:cs="Times New Roman"/>
        </w:rPr>
        <w:br/>
        <w:t xml:space="preserve">"Les rôles sont inversé. Le ciel est devenu mauvais, il n’œuvre plus pour le bien, mais pour son propre pouvoir. Finalement, et ce malgré les apparences, c'est le mal qui a gagné en corrompant le ciel. Je pense qu'il faut mettre un autre pouvoir à la tête des cieux. Nous autres, grands dragons, avons toujours étés neutres, l'éternel combat entre le bien et le mal ne nous concernant pas, mais cette fois-ci; le danger est trop important." </w:t>
      </w:r>
      <w:r>
        <w:rPr>
          <w:rFonts w:ascii="Times New Roman" w:hAnsi="Times New Roman" w:cs="Times New Roman"/>
        </w:rPr>
        <w:br/>
        <w:t>Drachnar approuva, bientôt suivi par les autres. Noreï demanda:</w:t>
      </w:r>
      <w:r>
        <w:rPr>
          <w:rFonts w:ascii="Times New Roman" w:hAnsi="Times New Roman" w:cs="Times New Roman"/>
        </w:rPr>
        <w:br/>
        <w:t>"Vous joindrez-vous à nous pour cette guerre, Laureley? Et vous, ange dont nous ne connaissons pas le nom, serez-vous des nôtres?"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Laureley sortit son épée pour la présenter aux dragons.</w:t>
      </w:r>
      <w:r>
        <w:rPr>
          <w:rFonts w:ascii="Times New Roman" w:hAnsi="Times New Roman" w:cs="Times New Roman"/>
        </w:rPr>
        <w:br/>
        <w:t>« Mon épée est vôtre, dit-elle d’un ton calme et posé. »</w:t>
      </w:r>
      <w:r>
        <w:rPr>
          <w:rFonts w:ascii="Times New Roman" w:hAnsi="Times New Roman" w:cs="Times New Roman"/>
        </w:rPr>
        <w:br/>
        <w:t>Elle regarda l’ange qui semblait au moi aussi paisible qu’elle.</w:t>
      </w:r>
      <w:r>
        <w:rPr>
          <w:rFonts w:ascii="Times New Roman" w:hAnsi="Times New Roman" w:cs="Times New Roman"/>
        </w:rPr>
        <w:br/>
        <w:t>« Je me suis toujours battu pour un équilibre. J’ai appris au fil du temps que le pouvoir entraînait la perte, pour cette raison, je répondrai au nom de Mensonge pour ne jamais oublier ce que j’ai pu faire. Je n’ai ni armure ni épée, je ne puis vous offrir que mes modestes services. »</w:t>
      </w:r>
      <w:r>
        <w:rPr>
          <w:rFonts w:ascii="Times New Roman" w:hAnsi="Times New Roman" w:cs="Times New Roman"/>
        </w:rPr>
        <w:br/>
        <w:t>Il fit une petite révérence à la fin de sa phrase et Laury le regarda se demandant si elle pouvait poser sa question.</w:t>
      </w:r>
      <w:r>
        <w:rPr>
          <w:rFonts w:ascii="Times New Roman" w:hAnsi="Times New Roman" w:cs="Times New Roman"/>
        </w:rPr>
        <w:br/>
        <w:t>« Il y a un autre guerrier que je pourrais peut être convaincre mais il faut que je sache si un dragon peut briser une malédiction divine. Il existe un guerrier très puissant vivant dans les ténèbres. »</w:t>
      </w:r>
      <w:r>
        <w:rPr>
          <w:rFonts w:ascii="Times New Roman" w:hAnsi="Times New Roman" w:cs="Times New Roman"/>
        </w:rPr>
        <w:br/>
        <w:t>Elle retint son souffle, si les dragons pouvaient faire quelque chose pour Shadow, ils auraient deux puissants guerriers à leur service.</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dragons s'agitèrent. Drachnar, plus impulsif que les autres, ouvrit la gueule et cracha un éclair, et Glaëdr se contenta de répondre, avec une colère maîtrisé:</w:t>
      </w:r>
      <w:r>
        <w:rPr>
          <w:rFonts w:ascii="Times New Roman" w:hAnsi="Times New Roman" w:cs="Times New Roman"/>
        </w:rPr>
        <w:br/>
        <w:t>"Si par divine tu parle de celui qui s'est auto-proclamé dieu et maître des anges, il n'y aura pas de problème. Nous sommes plus vieux que lui, nous avons vu sa création et nous verrons sa fin. Amène-nous à celui dont tu parle, et parmi les vivants nous le ramèneront."</w:t>
      </w:r>
      <w:r>
        <w:rPr>
          <w:rFonts w:ascii="Times New Roman" w:hAnsi="Times New Roman" w:cs="Times New Roman"/>
        </w:rPr>
        <w:br/>
        <w:t>Ceres tourna la tête vers l'ange.</w:t>
      </w:r>
      <w:r>
        <w:rPr>
          <w:rFonts w:ascii="Times New Roman" w:hAnsi="Times New Roman" w:cs="Times New Roman"/>
        </w:rPr>
        <w:br/>
        <w:t>"Mensonge, tes modestes services nous serons plus que précieux. Laureley, merci... nous te ramèneront ton compagnon."</w:t>
      </w:r>
      <w:r>
        <w:rPr>
          <w:rFonts w:ascii="Times New Roman" w:hAnsi="Times New Roman" w:cs="Times New Roman"/>
        </w:rPr>
        <w:br/>
        <w:t>Windom acheva:</w:t>
      </w:r>
      <w:r>
        <w:rPr>
          <w:rFonts w:ascii="Times New Roman" w:hAnsi="Times New Roman" w:cs="Times New Roman"/>
        </w:rPr>
        <w:br/>
        <w:t>"Bien, la discussion est donc close. Ceres... ouvre la route."</w:t>
      </w:r>
      <w:r>
        <w:rPr>
          <w:rFonts w:ascii="Times New Roman" w:hAnsi="Times New Roman" w:cs="Times New Roman"/>
        </w:rPr>
        <w:br/>
        <w:t>Le dragon bleu prit son envol. Windom, seul dragon avec des ailes de plumes, le suivi de près. Glaëdr, qui semblait fait de lave sous les plaques sombres qui lui servaient d'armure, s'enflamma soudain. Dépourvu d'ailes, il se déplaçait en générant une flamme suffisamment puissante pour le propulser. Drachnar, lui, se déplaçait en se métamorphosant en éclair et Tosaï ondulait tel un dragon chinois. Ceres et Noreï était plus traditionnels.</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reprit sa place sur le dos de Ceres, Mensonge vint se placer derrière elle.</w:t>
      </w:r>
      <w:r>
        <w:rPr>
          <w:rFonts w:ascii="Times New Roman" w:hAnsi="Times New Roman" w:cs="Times New Roman"/>
        </w:rPr>
        <w:br/>
        <w:t>« Tout va bien ?</w:t>
      </w:r>
      <w:r>
        <w:rPr>
          <w:rFonts w:ascii="Times New Roman" w:hAnsi="Times New Roman" w:cs="Times New Roman"/>
        </w:rPr>
        <w:br/>
        <w:t>- On va aller comment dans le royaume de Shadow ?</w:t>
      </w:r>
      <w:r>
        <w:rPr>
          <w:rFonts w:ascii="Times New Roman" w:hAnsi="Times New Roman" w:cs="Times New Roman"/>
        </w:rPr>
        <w:br/>
        <w:t>- Ait confiance. »</w:t>
      </w:r>
      <w:r>
        <w:rPr>
          <w:rFonts w:ascii="Times New Roman" w:hAnsi="Times New Roman" w:cs="Times New Roman"/>
        </w:rPr>
        <w:br/>
        <w:t>Il eut un sourire ravi devant l’incrédulité de Laury. Il resta devant les dragons et leva les bras au ciel, il se mit à marmonner dans un langage ancien et soudain, ils furent tous transportés dans le monde des ténèbres, juste devant la demeure de Shadow. Laury en fut ébahie, elle descendit de Ceres et leur demanda de bien vouloir l’attendre ici. Elle entra doucement dans la demeure en appelant son ami.</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Grâce à Mensonge, les dragons furent envoyés dans le monde des ténèbres. Pas déstabilisés outre mesure, ils attendirent le retour de Laureley. La petitesse de la maison à côté de leur taille faisait que celle-ci n'arrivait qu'en haut de la patte de Windom, le plus grand d'entre eux. </w:t>
      </w:r>
      <w:r>
        <w:rPr>
          <w:rFonts w:ascii="Times New Roman" w:hAnsi="Times New Roman" w:cs="Times New Roman"/>
        </w:rPr>
        <w:br/>
        <w:t>Ceres frotta ses écailles glacées contre la lave en fusion qui composait le corps du dragon de feu. Cela faisait bien quelques siècles qu'il n'avait pas pu voir son ami...</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suivait sans peine l'allure imposée par Helset et Faux. Il arriva devant une forteresse plutôt impressionnante. Sans dire quoi que ce soit, il entra et regarda autour de lui, découvrant pour la première fois ce bâtiment étrangement macabre. Helset lui souhaita la bienvenue et il sourit. Quel décor !</w:t>
      </w:r>
      <w:r>
        <w:rPr>
          <w:rFonts w:ascii="Times New Roman" w:hAnsi="Times New Roman" w:cs="Times New Roman"/>
        </w:rPr>
        <w:br/>
        <w:t>William fut abandonné par Helset et conduit par des spectres. Il arriva dans une chambre immense aux fenêtres démesurées. Une odeur trahissait l'abandon du lieu depuis un certain temps. Il y avait une cheminée en marbre noire en face du lit a deux places. Il vola pour ensuite se laisser tomber sur les couvertures. Il ferma les yeux un instant pour se reposer. Il n'était pas fatigué mais lassé des derniers évènement. Il se redressa un peu et observa le décors. Il y avait des vases, des tables en bois d'ébène, des gargouilles aux visages répugnants et sur le plafond, des peintures... Abîmées certes mais visible. Des anges noires venant de l'enfer combattant les anges purs du ciel. Il s'imagina, lui en bas et Ciria en haut. Pour chasser ses idées noires, il se redressa et se lança à la recherche d'Helset.*</w:t>
      </w:r>
      <w:r>
        <w:rPr>
          <w:rFonts w:ascii="Times New Roman" w:hAnsi="Times New Roman" w:cs="Times New Roman"/>
        </w:rPr>
        <w:br/>
      </w:r>
      <w:r>
        <w:rPr>
          <w:rFonts w:ascii="Times New Roman" w:hAnsi="Times New Roman" w:cs="Times New Roman"/>
        </w:rPr>
        <w:br/>
        <w:t>- Si j'étais quelqu'un de puissant et que je revenais enfin chez moi... Ou irai-je me réfugier ?</w:t>
      </w:r>
      <w:r>
        <w:rPr>
          <w:rFonts w:ascii="Times New Roman" w:hAnsi="Times New Roman" w:cs="Times New Roman"/>
        </w:rPr>
        <w:br/>
      </w:r>
      <w:r>
        <w:rPr>
          <w:rFonts w:ascii="Times New Roman" w:hAnsi="Times New Roman" w:cs="Times New Roman"/>
        </w:rPr>
        <w:br/>
        <w:t>*William sourit à sa question exprimée a voix haute et s'envola a nouveau pour foncer vers la salle ou se trouvait le trône. Il poussa deux grandes portes pour entrer dans la pièce. Lorsqu'il vit Helset assis sur son fameux trône, il replia ses ailes dans son dos pour s'avancer vers lui. Quand il fut assez près, il plongea son regard dans le sien...*</w:t>
      </w:r>
      <w:r>
        <w:rPr>
          <w:rFonts w:ascii="Times New Roman" w:hAnsi="Times New Roman" w:cs="Times New Roman"/>
        </w:rPr>
        <w:br/>
      </w:r>
      <w:r>
        <w:rPr>
          <w:rFonts w:ascii="Times New Roman" w:hAnsi="Times New Roman" w:cs="Times New Roman"/>
        </w:rPr>
        <w:br/>
        <w:t>*Shadow errait dans les Ténèbres depuis plusieurs lunes. Il ne pensait a rien et comme il avait pu éliminer tous les monstres grotesques de son territoire, il pouvait se promener sans arme. Cependant, il n'était plus rien, plus qu'un corps défricher marchant sans but et sans âme. Il en avait peut être encore une mais elle était damnée depuis longtemps et même irrécupérable. Etant les Ténèbres lui même, il ressentit des vibrations sur le sol... Quelque chose s'était posé sur la terre et avait créer des ondes puissantes. Quelque chose de lourd... Il se mit a courir vers son manoir. La, il trouva un dragon et il pesta. Shadow, qui avait sa capuche lui barrant le visage, alla chercher son épée étrangement forgée et monta au premier. Quand il redescendit, il vit une ombre et fonça sur cette dernière. Quand il la fit retourner, il tendit le bras tenant l'épée et glissa la lame au niveau de la gorge de Laureley. Il la fixa longuement, le regard noir, dans cette position...*</w:t>
      </w:r>
      <w:r>
        <w:rPr>
          <w:rFonts w:ascii="Times New Roman" w:hAnsi="Times New Roman" w:cs="Times New Roman"/>
        </w:rPr>
        <w:br/>
      </w:r>
      <w:r>
        <w:rPr>
          <w:rFonts w:ascii="Times New Roman" w:hAnsi="Times New Roman" w:cs="Times New Roman"/>
        </w:rPr>
        <w:br/>
        <w:t>- Qu'est ce que tu fais ici ? Qu'est ce que tu veux ?</w:t>
      </w:r>
    </w:p>
    <w:p w:rsidR="00767FD8" w:rsidRDefault="00767FD8">
      <w:pPr>
        <w:rPr>
          <w:rStyle w:val="Strong"/>
        </w:rPr>
      </w:pPr>
    </w:p>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était prit dans ses pensées mais il fut tiré de ses contemplations quand il sentit l'aura de William approcher.</w:t>
      </w:r>
      <w:r>
        <w:rPr>
          <w:rFonts w:ascii="Times New Roman" w:hAnsi="Times New Roman" w:cs="Times New Roman"/>
        </w:rPr>
        <w:br/>
        <w:t>"Approche...".. William ne se fit pas prier. Helset restait assis, ses yeux derrière son masque sondaient littéralement l'âme et les pensées du jeune homme. Un tel potentiel...</w:t>
      </w:r>
      <w:r>
        <w:rPr>
          <w:rFonts w:ascii="Times New Roman" w:hAnsi="Times New Roman" w:cs="Times New Roman"/>
        </w:rPr>
        <w:br/>
        <w:t>"Comment trouves tu ta chambre? Elle fut celle de plusieurs avant toi mais tu es de loin le plus digne de l'occuper...". Il eut un petit rire sifflant et toussa légèrement.</w:t>
      </w:r>
      <w:r>
        <w:rPr>
          <w:rFonts w:ascii="Times New Roman" w:hAnsi="Times New Roman" w:cs="Times New Roman"/>
        </w:rPr>
        <w:br/>
        <w:t>"Je crois que je te dois des explications avant quoi que ce soit. Tu dois te poser toutes sortes de questions... Qui est ce? Ca je ne puis te le dire. Non que je le veuille mais que nous n'en avons pas le temps. Sache que je suis vieux... Très très vieux... J'ai vu beaucoup de choses et si ma puissance est si grande aujourd'hui c'est grâce à de la patience et de la rigueur mais aussi de la loyauté.". Il inspira dans un râle glaçant.</w:t>
      </w:r>
      <w:r>
        <w:rPr>
          <w:rFonts w:ascii="Times New Roman" w:hAnsi="Times New Roman" w:cs="Times New Roman"/>
        </w:rPr>
        <w:br/>
        <w:t>"Qui était cet ange? Un ami... Si l'on veut! Disons que nous nous sommes plus souvent serré la main que combattus!". Il eut à nouveau son rire sifflant...</w:t>
      </w:r>
      <w:r>
        <w:rPr>
          <w:rFonts w:ascii="Times New Roman" w:hAnsi="Times New Roman" w:cs="Times New Roman"/>
        </w:rPr>
        <w:br/>
        <w:t>"Pourquoi m'avoir choisi moi? Ca n'est pas la bonne question... La bonne question est : pourquoi LUI m'a choisi MOI. Sais tu qui tu es? Qui tu étais sensé être? Quel destin on t'a volé? Et Ciria? Tu es une part de Cirion... Mais ça tu le sais déjà. Tu es sa part la plus forte. Celle qui concentre la plus forte énergie.</w:t>
      </w:r>
      <w:r>
        <w:rPr>
          <w:rFonts w:ascii="Times New Roman" w:hAnsi="Times New Roman" w:cs="Times New Roman"/>
        </w:rPr>
        <w:br/>
        <w:t>Ciria est ton égal... Ou elle devrait l'être... Mais les anges ont peur de toi. Ils voient en toi un esprit rebelle qui remettrait en cause leur dogme. Tu es celui qui doit apporter le changement. Tu es celui qui doit sauver Ciria de l'horrible lassitude qui va la prendre. Les anges ne respectent pas les règles : ils ont créé une Porteuse d'espoir : Ciria mais ils devaient aussi l'entourer de personnes dignes pour la protéger du Mal... Le mal...". Il eut à nouveau son rire...</w:t>
      </w:r>
      <w:r>
        <w:rPr>
          <w:rFonts w:ascii="Times New Roman" w:hAnsi="Times New Roman" w:cs="Times New Roman"/>
        </w:rPr>
        <w:br/>
        <w:t>"Une idée sotte. Les anges ne veulent pas de l'équilibre. Ils veulent régner seuls et sans limites. tu es celui qui les brisera! tu es celui qui aidera Ciria à trouver sa voie! Tu es celui qui sera à mon côté quand cette humanité aveugle aura besoin d'une poigne pour la tenir le temps que l'enfer et le paradis se rebâtisse!".</w:t>
      </w:r>
      <w:r>
        <w:rPr>
          <w:rFonts w:ascii="Times New Roman" w:hAnsi="Times New Roman" w:cs="Times New Roman"/>
        </w:rPr>
        <w:br/>
        <w:t>Il inspira à nouveau.</w:t>
      </w:r>
      <w:r>
        <w:rPr>
          <w:rFonts w:ascii="Times New Roman" w:hAnsi="Times New Roman" w:cs="Times New Roman"/>
        </w:rPr>
        <w:br/>
        <w:t>"Veux tu être cela? Veux tu apprendre? Veux tu aider Ciria?". Helset le fixa. "Sors dans la cour et montre moi ton sort le plus puissant. J'aviserai alors..."</w:t>
      </w:r>
    </w:p>
    <w:p w:rsidR="00767FD8" w:rsidRDefault="00767FD8"/>
    <w:p w:rsidR="00767FD8" w:rsidRDefault="00767FD8">
      <w:r>
        <w: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n'avait pas prononcer un seul mot le temps de son explication. Il se contenta de le regarder d'un air dur et impassible mais quelque chose l'énervait. Il savait qu'en laissant la guerre revenir afin d'avoir un équilibre sain, il provoquerait la mort de Ciria. Comment l'éviter ? Il aurait bien voulu avoir la réponse pour se tranquilliser l'esprit mais apparemment, Helset avait d'autres idées en tête.*</w:t>
      </w:r>
      <w:r>
        <w:rPr>
          <w:rFonts w:ascii="Times New Roman" w:hAnsi="Times New Roman" w:cs="Times New Roman"/>
        </w:rPr>
        <w:br/>
      </w:r>
      <w:r>
        <w:rPr>
          <w:rFonts w:ascii="Times New Roman" w:hAnsi="Times New Roman" w:cs="Times New Roman"/>
        </w:rPr>
        <w:br/>
        <w:t>- Veux tu être cela? Veux tu apprendre? Veux tu aider Ciria?". Helset le fixa. "Sors dans la cour et montre moi ton sort le plus puissant. J'aviserai alors...</w:t>
      </w:r>
      <w:r>
        <w:rPr>
          <w:rFonts w:ascii="Times New Roman" w:hAnsi="Times New Roman" w:cs="Times New Roman"/>
        </w:rPr>
        <w:br/>
      </w:r>
      <w:r>
        <w:rPr>
          <w:rFonts w:ascii="Times New Roman" w:hAnsi="Times New Roman" w:cs="Times New Roman"/>
        </w:rPr>
        <w:br/>
        <w:t>*Montrer son sort le plus puissant ? Comment ? William n'exploitait ses pouvoirs que depuis peu. Et si il échouait ? Qu'attendait il de lui ? Arriverait il a une puissance suffisante pour sauver sa sœur ? Qu'est ce que le destin lui avait réservé ? Avait il choisi la bonne voie ?</w:t>
      </w:r>
      <w:r>
        <w:rPr>
          <w:rFonts w:ascii="Times New Roman" w:hAnsi="Times New Roman" w:cs="Times New Roman"/>
        </w:rPr>
        <w:br/>
        <w:t>William pesta. Il ne voulait pas se poser toutes ses questions mais elles venaient d'elles-mêmes. L'ange déchu se retourna et soupira dans la cour. Le vent était calme et les alentours silencieux. Ne voyant pas Helset arriver, il s'énerva.*</w:t>
      </w:r>
      <w:r>
        <w:rPr>
          <w:rFonts w:ascii="Times New Roman" w:hAnsi="Times New Roman" w:cs="Times New Roman"/>
        </w:rPr>
        <w:br/>
      </w:r>
      <w:r>
        <w:rPr>
          <w:rFonts w:ascii="Times New Roman" w:hAnsi="Times New Roman" w:cs="Times New Roman"/>
        </w:rPr>
        <w:br/>
        <w:t>- Je n'y arriverai pas !! Et elle mourra pas ma faute !!</w:t>
      </w:r>
      <w:r>
        <w:rPr>
          <w:rFonts w:ascii="Times New Roman" w:hAnsi="Times New Roman" w:cs="Times New Roman"/>
        </w:rPr>
        <w:br/>
      </w:r>
      <w:r>
        <w:rPr>
          <w:rFonts w:ascii="Times New Roman" w:hAnsi="Times New Roman" w:cs="Times New Roman"/>
        </w:rPr>
        <w:br/>
        <w:t>*William s'énerva a nouveau et fit briller son poing droit. Une tornade se forma autour de lui faisait voltiger ses cheveux, ses ailes et ses vêtements. Les yeux virent au rouge vif puis fracassa son poing dans le sol.  Les pierres volèrent en éclat et un cercle de plusieurs mètres se créa dans le sol. Lorsqu'il hurla, une onde de choc phénoménale balaya la terre comme un serpent géant se déplaçant sous le sable. L'onde s'éloigna creusant des gouffres par endroit et les montagnes qui surplombaient les plaines volèrent en éclat. Il regarda le spectacle et soupira.*</w:t>
      </w:r>
      <w:r>
        <w:rPr>
          <w:rFonts w:ascii="Times New Roman" w:hAnsi="Times New Roman" w:cs="Times New Roman"/>
        </w:rPr>
        <w:br/>
      </w:r>
      <w:r>
        <w:rPr>
          <w:rFonts w:ascii="Times New Roman" w:hAnsi="Times New Roman" w:cs="Times New Roman"/>
        </w:rPr>
        <w:br/>
        <w:t>- Ca rend le paysage moins étouffant, dit il d'une voix moqueuse.</w:t>
      </w:r>
      <w:r>
        <w:rPr>
          <w:rFonts w:ascii="Times New Roman" w:hAnsi="Times New Roman" w:cs="Times New Roman"/>
        </w:rPr>
        <w:br/>
      </w:r>
      <w:r>
        <w:rPr>
          <w:rFonts w:ascii="Times New Roman" w:hAnsi="Times New Roman" w:cs="Times New Roman"/>
        </w:rPr>
        <w:br/>
        <w:t>*William réfléchissait au sort qu'il pourrait montrer a Helset et quand il se retourna, l'ange se retrouva face a lui. D'un regard énervé, il s'exprima.*</w:t>
      </w:r>
      <w:r>
        <w:rPr>
          <w:rFonts w:ascii="Times New Roman" w:hAnsi="Times New Roman" w:cs="Times New Roman"/>
        </w:rPr>
        <w:br/>
      </w:r>
      <w:r>
        <w:rPr>
          <w:rFonts w:ascii="Times New Roman" w:hAnsi="Times New Roman" w:cs="Times New Roman"/>
        </w:rPr>
        <w:br/>
        <w:t>- Je ne suis pas une bête de cirque ! Comment voulez vous que je vous montre des sorts alors que je les pratiques que depuis peu ?</w:t>
      </w:r>
    </w:p>
    <w:p w:rsidR="00767FD8" w:rsidRDefault="00767FD8"/>
    <w:p w:rsidR="00767FD8" w:rsidRDefault="00767FD8">
      <w:pPr>
        <w:rPr>
          <w:lang w:val="en-GB"/>
        </w:rPr>
      </w:pPr>
      <w:r>
        <w:rPr>
          <w:rStyle w:val="Strong"/>
          <w:lang w:val="en-GB"/>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Helset sourit... </w:t>
      </w:r>
      <w:r>
        <w:rPr>
          <w:rFonts w:ascii="Times New Roman" w:hAnsi="Times New Roman" w:cs="Times New Roman"/>
        </w:rPr>
        <w:t>Il l'avait énervé et la colère était la voie royale vers le développement de sa puissance. "C'est justement la candeur de ta force qui te rend à la fois intéressant et prometteur... Tu as en toi un feu brûlant. Il peut te consumer et te détruire ou sauver ceux qui te sont proches. Mais regarde autour de toi.". il présenta de la main les dégâts qu'il venait de commettre.</w:t>
      </w:r>
      <w:r>
        <w:rPr>
          <w:rFonts w:ascii="Times New Roman" w:hAnsi="Times New Roman" w:cs="Times New Roman"/>
        </w:rPr>
        <w:br/>
        <w:t>"Même la meilleure des lames a un double tranchant. Si tu agis, tu influes sur le monde. Tu n'es pas comme un de ces insectes qui passe sur terre et meurt sans l'avoir marquée. Toi chaque pas, chaque inspiration fait battre le cœur de cette planète. Tu as lâché ta puissance, tu aurais alors sauvé peut être la vie de Ciria ou d'un de tes amis mais regarde... tu en aurais tué beaucoup d'autres.".</w:t>
      </w:r>
      <w:r>
        <w:rPr>
          <w:rFonts w:ascii="Times New Roman" w:hAnsi="Times New Roman" w:cs="Times New Roman"/>
        </w:rPr>
        <w:br/>
        <w:t>Helset se plaça devant William et étendit les bras en croix. Le vent s'arrêta soudain. Il y eut un silence surnaturel et lentement les blocs de pierres se réimbriquèrent les un dans les autres. Les arbres morts arrachés se replantèrent dans la terre noire, les collines craquelées retrouvèrent les débris qui en avait volé et reprirent leur allure torturée. En une minute le paysage était redevenu le même... Helset se retourna.</w:t>
      </w:r>
      <w:r>
        <w:rPr>
          <w:rFonts w:ascii="Times New Roman" w:hAnsi="Times New Roman" w:cs="Times New Roman"/>
        </w:rPr>
        <w:br/>
        <w:t>"Première leçon : sauve la vie de qui tu veux mais saches que tu en sacrifieras pour cela. Choisis bien...".</w:t>
      </w:r>
      <w:r>
        <w:rPr>
          <w:rFonts w:ascii="Times New Roman" w:hAnsi="Times New Roman" w:cs="Times New Roman"/>
        </w:rPr>
        <w:br/>
        <w:t>Il fixa William du regard, il était empli de doutes et de peurs... Helset lui parla : "Pose moi une question qui te hante. Une seule... Choisis bien car ce sera la seule que tu pourras me poser avant peut être longtemps...".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Première leçon : sauve la vie de qui tu veux mais saches que tu en sacrifieras pour cela. Choisis bien...</w:t>
      </w:r>
      <w:r>
        <w:rPr>
          <w:rFonts w:ascii="Times New Roman" w:hAnsi="Times New Roman" w:cs="Times New Roman"/>
        </w:rPr>
        <w:br/>
      </w:r>
      <w:r>
        <w:rPr>
          <w:rFonts w:ascii="Times New Roman" w:hAnsi="Times New Roman" w:cs="Times New Roman"/>
        </w:rPr>
        <w:br/>
        <w:t>*William regarda les pouvoirs d'Helset. Il était très puissant mais voulait il vraiment l'être autant ? Il soupira. Tout devenait compliquer.*</w:t>
      </w:r>
      <w:r>
        <w:rPr>
          <w:rFonts w:ascii="Times New Roman" w:hAnsi="Times New Roman" w:cs="Times New Roman"/>
        </w:rPr>
        <w:br/>
      </w:r>
      <w:r>
        <w:rPr>
          <w:rFonts w:ascii="Times New Roman" w:hAnsi="Times New Roman" w:cs="Times New Roman"/>
        </w:rPr>
        <w:br/>
        <w:t xml:space="preserve">- Je tuerai tout ceux qui s'opposeront a moi. Qu'ils soient humains ou démons !! Je veux sauver Ciria a tout prix. A la rigueur, les humains je m'en moque... </w:t>
      </w:r>
      <w:r>
        <w:rPr>
          <w:rFonts w:ascii="Times New Roman" w:hAnsi="Times New Roman" w:cs="Times New Roman"/>
        </w:rPr>
        <w:br/>
      </w:r>
      <w:r>
        <w:rPr>
          <w:rFonts w:ascii="Times New Roman" w:hAnsi="Times New Roman" w:cs="Times New Roman"/>
        </w:rPr>
        <w:br/>
        <w:t>*Helset se tourna vers lui et le fixa pour lui parler, lui proposer un dilemme.*</w:t>
      </w:r>
      <w:r>
        <w:rPr>
          <w:rFonts w:ascii="Times New Roman" w:hAnsi="Times New Roman" w:cs="Times New Roman"/>
        </w:rPr>
        <w:br/>
      </w:r>
      <w:r>
        <w:rPr>
          <w:rFonts w:ascii="Times New Roman" w:hAnsi="Times New Roman" w:cs="Times New Roman"/>
        </w:rPr>
        <w:br/>
        <w:t>- Pose moi une question qui te hante. Une seule... Choisis bien car ce sera la seule que tu pourras me poser avant peut être longtemps...</w:t>
      </w:r>
      <w:r>
        <w:rPr>
          <w:rFonts w:ascii="Times New Roman" w:hAnsi="Times New Roman" w:cs="Times New Roman"/>
        </w:rPr>
        <w:br/>
        <w:t>- Je ne peux pas. Il y en a tellement que si j'en pose une il me faudra impérativement répondre aux autres et ça me mettra encore plus en colère si je ne les obtiens pas.</w:t>
      </w:r>
      <w:r>
        <w:rPr>
          <w:rFonts w:ascii="Times New Roman" w:hAnsi="Times New Roman" w:cs="Times New Roman"/>
        </w:rPr>
        <w:br/>
      </w:r>
      <w:r>
        <w:rPr>
          <w:rFonts w:ascii="Times New Roman" w:hAnsi="Times New Roman" w:cs="Times New Roman"/>
        </w:rPr>
        <w:br/>
        <w:t>*Helset le coinçait. Pourquoi lui demander qu'une question ? Qu'est ce que cela cachait ? Si ça ne tenait qu'a l'ange, il irait lui même embrasé le ciel pour que toute cette bêtise cesse. Il abandonna son raisonnement pour relever la tête vers Helset.*</w:t>
      </w:r>
      <w:r>
        <w:rPr>
          <w:rFonts w:ascii="Times New Roman" w:hAnsi="Times New Roman" w:cs="Times New Roman"/>
        </w:rPr>
        <w:br/>
      </w:r>
      <w:r>
        <w:rPr>
          <w:rFonts w:ascii="Times New Roman" w:hAnsi="Times New Roman" w:cs="Times New Roman"/>
        </w:rPr>
        <w:br/>
        <w:t>- J'ai finalement une question... Si dans notre groupe, on a des pertes, est ce que par mon sacrifices, je peux les ramener a la vie et leur permettre de vivre une vie normale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le regarda longuement. Il y eut presque un silence indécent avant qu'il ne daigne répondre...</w:t>
      </w:r>
      <w:r>
        <w:rPr>
          <w:rFonts w:ascii="Times New Roman" w:hAnsi="Times New Roman" w:cs="Times New Roman"/>
        </w:rPr>
        <w:br/>
        <w:t>"Chaque choix que tu fais entraîne des conséquences. Le bien et le mal sont des idées, des concepts... Tu as choisi cette question. Cela révèle beaucoup pour qui sait voir et rien pour un aveugle. Soit j'y réponds : le sacrifice par amour est une force bien plus immense que n'importe quelle autre. Elle balayerait des astres entiers si elle était dirigée ainsi... Par ton sacrifice sincère et profond, l'équilibre peut entendre le message et libérer une âme pour contrebalancer la perte de la tienne. Une seule hélas car tout est ainsi : choix et conséquence. C'est le principe de l'Equilibre. Nul ne peut y déroger, pas même moi...".</w:t>
      </w:r>
      <w:r>
        <w:rPr>
          <w:rFonts w:ascii="Times New Roman" w:hAnsi="Times New Roman" w:cs="Times New Roman"/>
        </w:rPr>
        <w:br/>
        <w:t>Helset vit que cela ne suffisait pas à William. Il sourit derrière son masque.</w:t>
      </w:r>
      <w:r>
        <w:rPr>
          <w:rFonts w:ascii="Times New Roman" w:hAnsi="Times New Roman" w:cs="Times New Roman"/>
        </w:rPr>
        <w:br/>
        <w:t>"Crois moi. Apprends, et tu pourras protéger tes mais, et leur offrir la vie qu'ils voudront...".</w:t>
      </w:r>
      <w:r>
        <w:rPr>
          <w:rFonts w:ascii="Times New Roman" w:hAnsi="Times New Roman" w:cs="Times New Roman"/>
        </w:rPr>
        <w:br/>
        <w:t>Helset le regarda. William avait un fort potentiel... Cela fit revenir de très anciens souvenirs... Très très anciens : un autre élève et un autre maître... Un élève prometteur qui apprit et devint puissant... Cet élève : c'était lui... il était temps que lui aussi forme quelqu’un...</w:t>
      </w:r>
      <w:r>
        <w:rPr>
          <w:rFonts w:ascii="Times New Roman" w:hAnsi="Times New Roman" w:cs="Times New Roman"/>
        </w:rPr>
        <w:br/>
        <w:t>Il s'arracha à ses pensées. "Recommence mais canalise ton énergie. Vise ce rocher là bas et réessaye jusqu'à ce que ce soit parfait..."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fixa le masque d'Helset. Il le savait, sa réponse ne lui satisfaisait pas mais il devait s'en contenter pour le moment. Il avait un tel pouvoir de destruction... Plus les heures passaient et plus il avait une haine incommensurable contre le Ciel. Ils les avaient créer : Lui et Lucas ainsi que Ciria. C'était bien la seule qui méritait de vivre. Il y avait trois anges selon la légende qui peut exterminer les Ténèbres. Il pensait que c'était son frère, sa sœur et lui mais apparemment, il faisait partie d'une autre légende, d'un autre destin tout aussi perfide que celui de sa sœur. Elle aimait le monde entier et le monde entier la détestait au point de vouloir sa mort. La colère de William revint...*</w:t>
      </w:r>
      <w:r>
        <w:rPr>
          <w:rFonts w:ascii="Times New Roman" w:hAnsi="Times New Roman" w:cs="Times New Roman"/>
        </w:rPr>
        <w:br/>
      </w:r>
      <w:r>
        <w:rPr>
          <w:rFonts w:ascii="Times New Roman" w:hAnsi="Times New Roman" w:cs="Times New Roman"/>
        </w:rPr>
        <w:br/>
        <w:t>- Recommence mais canalise ton énergie. Vise ce rocher là bas et réessaye jusqu'à ce que ce soit parfait...</w:t>
      </w:r>
      <w:r>
        <w:rPr>
          <w:rFonts w:ascii="Times New Roman" w:hAnsi="Times New Roman" w:cs="Times New Roman"/>
        </w:rPr>
        <w:br/>
      </w:r>
      <w:r>
        <w:rPr>
          <w:rFonts w:ascii="Times New Roman" w:hAnsi="Times New Roman" w:cs="Times New Roman"/>
        </w:rPr>
        <w:br/>
        <w:t>*Au début, il n'arrivait pas a canaliser ses pouvoirs tant la haine le dévorait de l'intérieur. Au fut et a mesure, il maîtrisait son énergie et le bloc finit par se briser proprement. Il n'y avait plus de débordement d'énergie et William se sentait mieux. Il apprenait vite...*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regarda son élève apprendre à se canaliser et à calmer sa haine pour être plus fort. Il sourit. Quelques heures étaient passées, William était fatigué mais il avait beaucoup appris en très peu de temps. Il le fit cesser d'un geste.</w:t>
      </w:r>
      <w:r>
        <w:rPr>
          <w:rFonts w:ascii="Times New Roman" w:hAnsi="Times New Roman" w:cs="Times New Roman"/>
        </w:rPr>
        <w:br/>
        <w:t>"Suffit. Viens. Tu dois manger.".</w:t>
      </w:r>
      <w:r>
        <w:rPr>
          <w:rFonts w:ascii="Times New Roman" w:hAnsi="Times New Roman" w:cs="Times New Roman"/>
        </w:rPr>
        <w:br/>
        <w:t>Il l'emmena à travers des couloirs tortueux. "Ce palais a été créé il y a fort longtemps par moi même. Il est imprenable, sauf si je mourrais, il restera debout pour toujours. Nul ne peut le commander sinon moi. Tu auras remarqué que les murs bougent. Il a sa volonté propre. Il vit et respire... Son architecture change selon mes besoins et les siens. Entre.".</w:t>
      </w:r>
      <w:r>
        <w:rPr>
          <w:rFonts w:ascii="Times New Roman" w:hAnsi="Times New Roman" w:cs="Times New Roman"/>
        </w:rPr>
        <w:br/>
        <w:t>Une porte sculptée donnait sur une vaste salle à manger. Là il y avait une table dressée avec nappe, assiette, une seule, chandeliers, couverts d'argent, verres à pieds... Il n'y avait aucun serviteur visible mais Helset pouvait les sentir.</w:t>
      </w:r>
      <w:r>
        <w:rPr>
          <w:rFonts w:ascii="Times New Roman" w:hAnsi="Times New Roman" w:cs="Times New Roman"/>
        </w:rPr>
        <w:br/>
        <w:t>"Assied toi.".</w:t>
      </w:r>
      <w:r>
        <w:rPr>
          <w:rFonts w:ascii="Times New Roman" w:hAnsi="Times New Roman" w:cs="Times New Roman"/>
        </w:rPr>
        <w:br/>
        <w:t>Helset ne mangeait pas. Ou il ne mangeait plus depuis très longtemps... En tant que Liche il n'en avait plus besoin...</w:t>
      </w:r>
      <w:r>
        <w:rPr>
          <w:rFonts w:ascii="Times New Roman" w:hAnsi="Times New Roman" w:cs="Times New Roman"/>
        </w:rPr>
        <w:br/>
        <w:t>Le plat était servi à William : du cerf en sauce.</w:t>
      </w:r>
      <w:r>
        <w:rPr>
          <w:rFonts w:ascii="Times New Roman" w:hAnsi="Times New Roman" w:cs="Times New Roman"/>
        </w:rPr>
        <w:br/>
        <w:t>"Voilà le bon cadre pour la deuxième leçon. Distinguer les amis des ennemis. Dis moi : de qui te méfies tu le plus? Et en qui as tu le plus confiance? Et dis moi encore : quels liens ont ces deux personnes entre elles?"</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suivit Helset a travers la forteresse et l'écouta raconter une partie des caractéristiques de son lieu de résidence. Il observa les murs, une puissance grandiose s'en dégageait. Les pierres semblaient respirer... Lorsque l'ange entra dans la pièce, il observa le comportement de son maître. Il décida d'aller s'asseoir en silence avant de regarder le plat qu'on lui proposait. A vrai dire, il n'avait pas vraiment faim sauf faim de savoir. Il voulait vraiment répondre a ses questions mais Helset préférait lui en poser.*</w:t>
      </w:r>
      <w:r>
        <w:rPr>
          <w:rFonts w:ascii="Times New Roman" w:hAnsi="Times New Roman" w:cs="Times New Roman"/>
        </w:rPr>
        <w:br/>
      </w:r>
      <w:r>
        <w:rPr>
          <w:rFonts w:ascii="Times New Roman" w:hAnsi="Times New Roman" w:cs="Times New Roman"/>
        </w:rPr>
        <w:br/>
        <w:t>- Voilà le bon cadre pour la deuxième leçon. Distinguer les amis des ennemis. Dis moi : de qui te méfies tu le plus? Et en qui as tu le plus confiance? Et dis moi encore : quels liens ont ces deux personnes entre elles?</w:t>
      </w:r>
      <w:r>
        <w:rPr>
          <w:rFonts w:ascii="Times New Roman" w:hAnsi="Times New Roman" w:cs="Times New Roman"/>
        </w:rPr>
        <w:br/>
      </w:r>
      <w:r>
        <w:rPr>
          <w:rFonts w:ascii="Times New Roman" w:hAnsi="Times New Roman" w:cs="Times New Roman"/>
        </w:rPr>
        <w:br/>
        <w:t>*William scruta le regard de l'homme qui était assis en face de lui au bout de la table. Il respirait en sifflant ce qui le rendait plus inquiétant. William n'en avait pas peur bien qu'il soit beaucoup plus puissant mais il avait un peu l'impression d'être manipuler. Il lui disait de faire ceci ou cela mais d'un coté, c'était William qui l'avait décidé en le suivant. Il soupira une bonne fois avant de rediriger son regard vers Helset.*</w:t>
      </w:r>
      <w:r>
        <w:rPr>
          <w:rFonts w:ascii="Times New Roman" w:hAnsi="Times New Roman" w:cs="Times New Roman"/>
        </w:rPr>
        <w:br/>
      </w:r>
      <w:r>
        <w:rPr>
          <w:rFonts w:ascii="Times New Roman" w:hAnsi="Times New Roman" w:cs="Times New Roman"/>
        </w:rPr>
        <w:br/>
        <w:t>- J'ai une totale confiance en Ciria. Je me damnerai pour elle rien que parce que c'est un être pur et non corrompu. La personne dont je me méfie ? Tout le monde. Tous auront le choix un jour ou l'autre de me trahir pour une quelconque raison. En ce qui concerne le lien je n'en ai aucune idée. J'ai l'habitude de tuer et de chercher les raisons après. Je n'aime pas les surprises...</w:t>
      </w:r>
      <w:r>
        <w:rPr>
          <w:rFonts w:ascii="Times New Roman" w:hAnsi="Times New Roman" w:cs="Times New Roman"/>
        </w:rPr>
        <w:br/>
      </w:r>
      <w:r>
        <w:rPr>
          <w:rFonts w:ascii="Times New Roman" w:hAnsi="Times New Roman" w:cs="Times New Roman"/>
        </w:rPr>
        <w:br/>
        <w:t>*Il n'avait sûrement pas répondu a la question d'Helset avec une grande précision mais c'est ce qu'il pensait. Pour l'ange, tout le monde pouvait lui nuire a part Ciria. C'était peut être une mentalité ignoble mais c'est ce qui lui avait permis de rester en vie...*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garda le silence un moment puis parla. "Philosophie prudente mais peu sage. Personne peut se battre contre le monde entier. Ceux qui t'inquiètent, arrange toi pour qu'ils n'aient plus les moyens de le faire. Tu dois observer, ressentir et agir. Seulement à la fin, quand tout a été analysé. Mais je pense que ce n'est pas ainsi que tu es fait : toi tu es un soldat, un guerrier, tu ne vibres que dans l'affrontement et la lutte. Voilà pourquoi Ciria a besoin de toi : tu n'es pas fait pour être un roi mais un général.". Il se tut. William voulait parler. Il jugea que c'était bon et qu'il avait le droit de savoir.</w:t>
      </w:r>
      <w:r>
        <w:rPr>
          <w:rFonts w:ascii="Times New Roman" w:hAnsi="Times New Roman" w:cs="Times New Roman"/>
        </w:rPr>
        <w:br/>
        <w:t>"Je sens que tu es empli de questions : tu es loin de Ciria et tu t'inquiètes. Ne t'en fais pas, elle viendra bientôt. Tu es inquiet pour elle mais tu n'as absolument pas peur. Un bon point pour toi... La peur paralyse...".</w:t>
      </w:r>
      <w:r>
        <w:rPr>
          <w:rFonts w:ascii="Times New Roman" w:hAnsi="Times New Roman" w:cs="Times New Roman"/>
        </w:rPr>
        <w:br/>
        <w:t>Il inspira.</w:t>
      </w:r>
      <w:r>
        <w:rPr>
          <w:rFonts w:ascii="Times New Roman" w:hAnsi="Times New Roman" w:cs="Times New Roman"/>
        </w:rPr>
        <w:br/>
        <w:t>"Pose tes questions... Ne te retiens pose les. Mais je te préviens. J'ai loisir d'y répondre ou non... Tu as le droit de savoir car ce n'est pas en créant des aveugles comme le font les anges que le monde ira mieux. Mais il ne faut pas retirer trop vite le bandeau devant les yeux d'un homme qui a passé sa vie dans le noir. Parle."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avait bien deviné ce qu'il ressentait par rapport a sa sœur. D'ailleurs si il combattait c'était uniquement pour elle et aussi Tatiana. Mais cette dernière était beaucoup moins importante que Ciria que ce soit pour le monde, le ciel ou lui... Il soupira et écouta Helset. Il mangea rapidement un peu de son repas puis respira lentement.*</w:t>
      </w:r>
      <w:r>
        <w:rPr>
          <w:rFonts w:ascii="Times New Roman" w:hAnsi="Times New Roman" w:cs="Times New Roman"/>
        </w:rPr>
        <w:br/>
      </w:r>
      <w:r>
        <w:rPr>
          <w:rFonts w:ascii="Times New Roman" w:hAnsi="Times New Roman" w:cs="Times New Roman"/>
        </w:rPr>
        <w:br/>
        <w:t>- Pose tes questions... Ne te retiens pose les. Mais je te préviens. J'ai loisir d'y répondre ou non... Tu as le droit de savoir car ce n'est pas en créant des aveugles comme le font les anges que le monde ira mieux. Mais il ne faut pas retirer trop vite le bandeau devant les yeux d'un homme qui a passé sa vie dans le noir. Parle.</w:t>
      </w:r>
      <w:r>
        <w:rPr>
          <w:rFonts w:ascii="Times New Roman" w:hAnsi="Times New Roman" w:cs="Times New Roman"/>
        </w:rPr>
        <w:br/>
        <w:t>- Il y a peu tu m'as dit que tu ne pouvais en répondre qu'a une seule... Il faudrait savoir ce que tu veux ! (Il soupira) J'aimerai savoir tant de chose ! Ce n'est pas parce que je suis un soldat que je ne réfléchit pas. Ce n'est pas dans min habitude de foncer tête baissée dans un piège ou une guerre dont je n'ai pas la certitude d'être vainqueur.</w:t>
      </w:r>
      <w:r>
        <w:rPr>
          <w:rFonts w:ascii="Times New Roman" w:hAnsi="Times New Roman" w:cs="Times New Roman"/>
        </w:rPr>
        <w:br/>
      </w:r>
      <w:r>
        <w:rPr>
          <w:rFonts w:ascii="Times New Roman" w:hAnsi="Times New Roman" w:cs="Times New Roman"/>
        </w:rPr>
        <w:br/>
        <w:t>*Il détourna le regard pour le faire voyager dans la pièce. Il voulait ressentir la présence de sa sœur mais rien. Lui était il arrivé quelque chose ? Pourquoi bloquer son esprit ? Et ou était passé son amant ? Il cessa de réfléchir en fermant les yeux et reporta son attention sur son maître.*</w:t>
      </w:r>
      <w:r>
        <w:rPr>
          <w:rFonts w:ascii="Times New Roman" w:hAnsi="Times New Roman" w:cs="Times New Roman"/>
        </w:rPr>
        <w:br/>
      </w:r>
      <w:r>
        <w:rPr>
          <w:rFonts w:ascii="Times New Roman" w:hAnsi="Times New Roman" w:cs="Times New Roman"/>
        </w:rPr>
        <w:br/>
        <w:t xml:space="preserve">- Que va t'elle devenir ? Que vais je devoir faire, la combattre ? Suis je assez puissant pour battre le ciel ? Qu'adviendra t'il d'eux si j'échoue ? Comment l'équilibre va t'il se remettre en place ? Qui me dit que quand j'aurai éliminé les dieux, tu n'essayera pas de m'éliminer ? </w:t>
      </w:r>
      <w:r>
        <w:rPr>
          <w:rFonts w:ascii="Times New Roman" w:hAnsi="Times New Roman" w:cs="Times New Roman"/>
        </w:rPr>
        <w:br/>
      </w:r>
      <w:r>
        <w:rPr>
          <w:rFonts w:ascii="Times New Roman" w:hAnsi="Times New Roman" w:cs="Times New Roman"/>
        </w:rPr>
        <w:br/>
        <w:t>*William s'arrêta. Il s'énervait a force de poser ses questions et pour le moment si Helset pouvait déjà répondre a celles la, ça l'avancerait beaucoup. Cependant, il ressentait le besoin de rejoindre sa sœur...*</w:t>
      </w:r>
    </w:p>
    <w:p w:rsidR="00767FD8" w:rsidRDefault="00767FD8"/>
    <w:p w:rsidR="00767FD8" w:rsidRDefault="00767FD8">
      <w:pPr>
        <w:rPr>
          <w:lang w:val="en-GB"/>
        </w:rPr>
      </w:pPr>
      <w:r>
        <w:rPr>
          <w:rStyle w:val="Strong"/>
          <w:lang w:val="en-GB"/>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Helset sourit. </w:t>
      </w:r>
      <w:r>
        <w:rPr>
          <w:rFonts w:ascii="Times New Roman" w:hAnsi="Times New Roman" w:cs="Times New Roman"/>
        </w:rPr>
        <w:t>"Un test mon cher, un test. En te forçant à ne poser qu'une question tu étais forcé de révéler ta plus grande crainte. Tu révélais ainsi si j'avais eu raison de croire en toi ou non... Et tu ne m'a pas déçu.".</w:t>
      </w:r>
      <w:r>
        <w:rPr>
          <w:rFonts w:ascii="Times New Roman" w:hAnsi="Times New Roman" w:cs="Times New Roman"/>
        </w:rPr>
        <w:br/>
        <w:t>Il inspira. La lumière des bougies vacilla un peu sous les courants magiques anciens qui couraient entre les murs de la forteresse.</w:t>
      </w:r>
      <w:r>
        <w:rPr>
          <w:rFonts w:ascii="Times New Roman" w:hAnsi="Times New Roman" w:cs="Times New Roman"/>
        </w:rPr>
        <w:br/>
        <w:t>"Je vais tâcher de te répondre. Et dans l'ordre si je le puis... Ce que Ciria va devenir ne dépendra que d'elle : elle choisira son destin, elle est la seule à pouvoir le faire. Toi, moi, et tout le monde autour d'elle voudra la pousser dans un sens en particulier mais au final, elle seule aura le pouvoir suprême de choisir. Non, tu ne devras pas la combattre. Tu devras finir ton apprentissage  ici et partir l'aider... Vous vous battrez mais ensemble contre un autre ennemi encore indéterminé. non tu n'es pas assez puissant pour vaincre le Ciel. Personne ne l'est. Mais tu le seras assez pour m'aider à l'affaiblir au plus possible pour les empêcher d'envahir les Enfers. Si tu échoues? Ciria échouera, Blitz échouera aussi et ce monde sombrera dans la tyrannie du Paradis. Je partirai alors de ce monde qui finira sans doute par se détruire tout seul.".</w:t>
      </w:r>
      <w:r>
        <w:rPr>
          <w:rFonts w:ascii="Times New Roman" w:hAnsi="Times New Roman" w:cs="Times New Roman"/>
        </w:rPr>
        <w:br/>
        <w:t>Il inspira. Il n'était pas habitué à autant parler à quelqu'un.</w:t>
      </w:r>
      <w:r>
        <w:rPr>
          <w:rFonts w:ascii="Times New Roman" w:hAnsi="Times New Roman" w:cs="Times New Roman"/>
        </w:rPr>
        <w:br/>
        <w:t>"Pour l'Equilibre, je ne peux te le dire... Ce serait bien trop long à t'expliquer mais il reviendra en secret, sans même que vous le sachiez, mais il ne reviendra pas vite d'où le besoin d'installer un régent en attendant. Quand il sera revenu, je partirai.".</w:t>
      </w:r>
      <w:r>
        <w:rPr>
          <w:rFonts w:ascii="Times New Roman" w:hAnsi="Times New Roman" w:cs="Times New Roman"/>
        </w:rPr>
        <w:br/>
        <w:t>Helset sourit.</w:t>
      </w:r>
      <w:r>
        <w:rPr>
          <w:rFonts w:ascii="Times New Roman" w:hAnsi="Times New Roman" w:cs="Times New Roman"/>
        </w:rPr>
        <w:br/>
        <w:t>"Il ne s'agit pas de détruire les Dieux, juste de les affaiblir pour cela il faut vaincre le Ciel. Quand ce sera fait, je te laisserai en paix vivre comme tu l'entendras. Tu as ma parole d'honneur et je n'en ai qu'une. D'ailleurs tu es libre de partir si tu le souhaites...".</w:t>
      </w:r>
      <w:r>
        <w:rPr>
          <w:rFonts w:ascii="Times New Roman" w:hAnsi="Times New Roman" w:cs="Times New Roman"/>
        </w:rPr>
        <w:br/>
        <w:t>Helset regarda William longuement.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qui d'habitude est toujours entrain d'interrompre les gens, le laissa parler sans s'arrêter. Il avait enfin des réponses ! Helset l'aidait de cela il en était maintenant certains. Il avait maintenant de la motivation, il le faisait parce qu'il le voulait et pas parce qu'il le devait. Quand Helset finit de parler, l'ange déchu sourit franchement.*</w:t>
      </w:r>
      <w:r>
        <w:rPr>
          <w:rFonts w:ascii="Times New Roman" w:hAnsi="Times New Roman" w:cs="Times New Roman"/>
        </w:rPr>
        <w:br/>
      </w:r>
      <w:r>
        <w:rPr>
          <w:rFonts w:ascii="Times New Roman" w:hAnsi="Times New Roman" w:cs="Times New Roman"/>
        </w:rPr>
        <w:br/>
        <w:t>- D'ailleurs tu es libre de partir si tu le souhaites...</w:t>
      </w:r>
      <w:r>
        <w:rPr>
          <w:rFonts w:ascii="Times New Roman" w:hAnsi="Times New Roman" w:cs="Times New Roman"/>
        </w:rPr>
        <w:br/>
        <w:t>- Je ne partirai pas avant d'avoir exploré toutes la puissance qui est en moi. Si je suis si fort que tu le prétends, je veux connaître mes capacités !</w:t>
      </w:r>
      <w:r>
        <w:rPr>
          <w:rFonts w:ascii="Times New Roman" w:hAnsi="Times New Roman" w:cs="Times New Roman"/>
        </w:rPr>
        <w:br/>
      </w:r>
      <w:r>
        <w:rPr>
          <w:rFonts w:ascii="Times New Roman" w:hAnsi="Times New Roman" w:cs="Times New Roman"/>
        </w:rPr>
        <w:br/>
        <w:t>*Pour résoudre un problème, il fallait impérativement des données précises. Maintenant qu'il les connaissait presque toutes, il pourrait enfin agir. William se leva et regarda Helset.*</w:t>
      </w:r>
      <w:r>
        <w:rPr>
          <w:rFonts w:ascii="Times New Roman" w:hAnsi="Times New Roman" w:cs="Times New Roman"/>
        </w:rPr>
        <w:br/>
      </w:r>
      <w:r>
        <w:rPr>
          <w:rFonts w:ascii="Times New Roman" w:hAnsi="Times New Roman" w:cs="Times New Roman"/>
        </w:rPr>
        <w:br/>
        <w:t>- Je n'ai plus envie d'attendre, je veux rejoindre ma sœur au plus vite. Mettez moi a l'épreuve jours et nuits si il le faut mais le temps presse...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Mensonge se tenait à l’extérieur quand il vit rentrer précipitamment celui qu’ils semblaient attendre. Il resta sans voix. Il connaissait le jeune homme qu’ils étaient venus cherchés, c’était le fils de son ami. Il resta perplexe sur cette découverte mais se garda bien d’en faire mention au dragon.</w:t>
      </w:r>
      <w:r>
        <w:rPr>
          <w:rFonts w:ascii="Times New Roman" w:hAnsi="Times New Roman" w:cs="Times New Roman"/>
        </w:rPr>
        <w:br/>
      </w:r>
      <w:r>
        <w:rPr>
          <w:rFonts w:ascii="Times New Roman" w:hAnsi="Times New Roman" w:cs="Times New Roman"/>
        </w:rPr>
        <w:br/>
        <w:t>Laureley attendait depuis quelques minutes visiblement seule dans le manoir. Elle sentit sa présence avant même de le voir. Elle se retourna pour faire face à celui qu’elle avait laissé et fut surprise par son attitude. Pourquoi la menaçait-il même après l’avoir reconnue ?</w:t>
      </w:r>
      <w:r>
        <w:rPr>
          <w:rFonts w:ascii="Times New Roman" w:hAnsi="Times New Roman" w:cs="Times New Roman"/>
        </w:rPr>
        <w:br/>
        <w:t>« Qu'est ce que tu fais ici ? Qu'est ce que tu veux ? »</w:t>
      </w:r>
      <w:r>
        <w:rPr>
          <w:rFonts w:ascii="Times New Roman" w:hAnsi="Times New Roman" w:cs="Times New Roman"/>
        </w:rPr>
        <w:br/>
        <w:t xml:space="preserve">Trop étonnée par sa réaction, elle ne trouva pas quoi répondre pour le calmer. Elle se contenta de le regarder, eut une sourire un peu mélancolique et répondit avec douceur : </w:t>
      </w:r>
      <w:r>
        <w:rPr>
          <w:rFonts w:ascii="Times New Roman" w:hAnsi="Times New Roman" w:cs="Times New Roman"/>
        </w:rPr>
        <w:br/>
        <w:t>« Toi.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*L'esprit de Shadow avait été envahit par les Ténèbres et il ne croyait plus en rien. Ce n'était plus qu'un guerrier sans âme. Il regarda Laureley qui semblait surprise par son attitude. Il attendit d'abord une réponse avant d'agir.*</w:t>
      </w:r>
      <w:r>
        <w:rPr>
          <w:rFonts w:ascii="Times New Roman" w:hAnsi="Times New Roman" w:cs="Times New Roman"/>
        </w:rPr>
        <w:br/>
      </w:r>
      <w:r>
        <w:rPr>
          <w:rFonts w:ascii="Times New Roman" w:hAnsi="Times New Roman" w:cs="Times New Roman"/>
        </w:rPr>
        <w:br/>
        <w:t>- Toi</w:t>
      </w:r>
      <w:r>
        <w:rPr>
          <w:rFonts w:ascii="Times New Roman" w:hAnsi="Times New Roman" w:cs="Times New Roman"/>
        </w:rPr>
        <w:br/>
        <w:t>- Je ne vois pas vraiment pourquoi tu es revenue...</w:t>
      </w:r>
      <w:r>
        <w:rPr>
          <w:rFonts w:ascii="Times New Roman" w:hAnsi="Times New Roman" w:cs="Times New Roman"/>
        </w:rPr>
        <w:br/>
      </w:r>
      <w:r>
        <w:rPr>
          <w:rFonts w:ascii="Times New Roman" w:hAnsi="Times New Roman" w:cs="Times New Roman"/>
        </w:rPr>
        <w:br/>
        <w:t>*Shadow baissa son épée avant de s'approcher d'elle. Il avait un regard étrange mais surtout dur. Au fond de lui, il ne réalisait pas se qui se passait. Pour lui, tout espoir avait disparut et il avait peur de se faire avoir. Quand il rangea son épée dans le fourreau, il empoigna la jeune femme a la gorge et rapprocha son visage du sien. Il saurait immédiatement si c'était un piège mais a première vue, c'était bien sa Laureley. Il la relâcha doucement, saisit ses cheveux dans sa main avant de l'embrasser...*</w:t>
      </w:r>
    </w:p>
    <w:p w:rsidR="00767FD8" w:rsidRDefault="00767FD8"/>
    <w:p w:rsidR="00767FD8" w:rsidRDefault="00767FD8">
      <w:pPr>
        <w:rPr>
          <w:lang w:val="en-GB"/>
        </w:rPr>
      </w:pPr>
      <w:r>
        <w:rPr>
          <w:rStyle w:val="Strong"/>
          <w:lang w:val="en-GB"/>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Helset sourit. </w:t>
      </w:r>
      <w:r>
        <w:rPr>
          <w:rFonts w:ascii="Times New Roman" w:hAnsi="Times New Roman" w:cs="Times New Roman"/>
        </w:rPr>
        <w:t>"Je n'ai pas besoin de dormir mais toi si. Toutefois si tu veux continuer jour et nuit... Libre à toi!". Helset leva une mais et ils se retrouvèrent sur un sommet enneigé. Il faisait très froid mais Helset s'en moquait : il ne ressentait plus cela. Le transport avait un peu surprit William.</w:t>
      </w:r>
      <w:r>
        <w:rPr>
          <w:rFonts w:ascii="Times New Roman" w:hAnsi="Times New Roman" w:cs="Times New Roman"/>
        </w:rPr>
        <w:br/>
        <w:t>"Tu dois apprendre à gérer les conditions. Tu devras parfois lutter dans des endroits pires que celui ci. il existe un moyen de vaincre le froid. Bouger. Si tu bouges tu as chaud.". En un éclair Helset fit plein de choses. Il sortit son épée à lame noire, plongea à l'arrière de William, lui prit sa lame du fourreau, croisa les deux épées au niveau du gorge du jeune homme. Tout cela ne prit pas plus d'une seconde.</w:t>
      </w:r>
      <w:r>
        <w:rPr>
          <w:rFonts w:ascii="Times New Roman" w:hAnsi="Times New Roman" w:cs="Times New Roman"/>
        </w:rPr>
        <w:br/>
        <w:t>"Tu es mort.". il laissa planer un long silence. puis il se dégagea et rendit son épée à William.</w:t>
      </w:r>
      <w:r>
        <w:rPr>
          <w:rFonts w:ascii="Times New Roman" w:hAnsi="Times New Roman" w:cs="Times New Roman"/>
        </w:rPr>
        <w:br/>
        <w:t>"Bouger met trop de temps à fonctionner.  Voilà la bonne méthode : cherche en toi. Cherche la flamme qui te maintiendras au chaud. Trouve là fais la grandir... Attise la. Ordonne lui de courir dans tes veines. Et finalement libère la.".</w:t>
      </w:r>
      <w:r>
        <w:rPr>
          <w:rFonts w:ascii="Times New Roman" w:hAnsi="Times New Roman" w:cs="Times New Roman"/>
        </w:rPr>
        <w:br/>
        <w:t>Helset parlait de manière calme. Il finit par dire. "Fais moi fondre cette neige maudite!"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Laureley était perplexe face à l’attitude de Shadow. Elle se laissa faire mais demanda quand même : </w:t>
      </w:r>
      <w:r>
        <w:rPr>
          <w:rFonts w:ascii="Times New Roman" w:hAnsi="Times New Roman" w:cs="Times New Roman"/>
        </w:rPr>
        <w:br/>
        <w:t>« Qu’est ce qu’il s’est passé pour que tu sois si… étrange ? Tu as reçu une mauvaise visite ? »</w:t>
      </w:r>
      <w:r>
        <w:rPr>
          <w:rFonts w:ascii="Times New Roman" w:hAnsi="Times New Roman" w:cs="Times New Roman"/>
        </w:rPr>
        <w:br/>
        <w:t>Elle l’observa quelques instants avant de lui expliquer.</w:t>
      </w:r>
      <w:r>
        <w:rPr>
          <w:rFonts w:ascii="Times New Roman" w:hAnsi="Times New Roman" w:cs="Times New Roman"/>
        </w:rPr>
        <w:br/>
        <w:t>« Je suis venue te proposer la rédemption, la possibilité de vivre à la lumière sans devoir de terrer dans les ombres. Qu’en penses-tu ? »</w:t>
      </w:r>
      <w:r>
        <w:rPr>
          <w:rFonts w:ascii="Times New Roman" w:hAnsi="Times New Roman" w:cs="Times New Roman"/>
        </w:rPr>
        <w:br/>
        <w:t>Elle ne savait vraiment plus sur quel pied danser avec lui, elle ne savait pas comment il réagirait.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Les six dragons était en demi-cercle devant le dialogue entre Laureley et Shadow. Windom, le dragon aux perceptions psychiques les plus élevées, sentit un certain désarroi chez l'ange déchu. Il approcha la tête du dos de Ceres, et plongea son regard mordoré dans celui de Mensonge. Debout, celui-ci faisait la taille de l’œil du maître des cieux.</w:t>
      </w:r>
      <w:r>
        <w:rPr>
          <w:rFonts w:ascii="Times New Roman" w:hAnsi="Times New Roman" w:cs="Times New Roman"/>
        </w:rPr>
        <w:br/>
        <w:t>"Mensonge, une pensée te perturbe. Puis-je te demander de nous en faire part?"</w:t>
      </w:r>
      <w:r>
        <w:rPr>
          <w:rFonts w:ascii="Times New Roman" w:hAnsi="Times New Roman" w:cs="Times New Roman"/>
        </w:rPr>
        <w:br/>
        <w:t>Les Six se retournèrent vers l'ange.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Mensonge eut un rire amusé.</w:t>
      </w:r>
      <w:r>
        <w:rPr>
          <w:rFonts w:ascii="Times New Roman" w:hAnsi="Times New Roman" w:cs="Times New Roman"/>
        </w:rPr>
        <w:br/>
        <w:t>« J’ignorais juste que nous allions croiser une connaissance. Il ignore qui je suis mais je sais qui il est. C’est le fils d’un ami de longue date quelqu’un que j’aimais comme un frère. »</w:t>
      </w:r>
      <w:r>
        <w:rPr>
          <w:rFonts w:ascii="Times New Roman" w:hAnsi="Times New Roman" w:cs="Times New Roman"/>
        </w:rPr>
        <w:br/>
        <w:t>Son regard se perdit dans le néant.</w:t>
      </w:r>
      <w:r>
        <w:rPr>
          <w:rFonts w:ascii="Times New Roman" w:hAnsi="Times New Roman" w:cs="Times New Roman"/>
        </w:rPr>
        <w:br/>
        <w:t>« Celui qui a exécuté la sentence qui m’a bannie. »</w:t>
      </w:r>
      <w:r>
        <w:rPr>
          <w:rFonts w:ascii="Times New Roman" w:hAnsi="Times New Roman" w:cs="Times New Roman"/>
        </w:rPr>
        <w:br/>
        <w:t>Il y avait une étrange amertume dans sa voix. Il cligna des yeux et reprit contenance.</w:t>
      </w:r>
      <w:r>
        <w:rPr>
          <w:rFonts w:ascii="Times New Roman" w:hAnsi="Times New Roman" w:cs="Times New Roman"/>
        </w:rPr>
        <w:br/>
        <w:t>« Je me suis juste étonné de le croiser ici. »</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Glaëdr se pencha à son tour vers l'ange. </w:t>
      </w:r>
      <w:r>
        <w:rPr>
          <w:rFonts w:ascii="Times New Roman" w:hAnsi="Times New Roman" w:cs="Times New Roman"/>
        </w:rPr>
        <w:br/>
        <w:t xml:space="preserve">"Ta tristesse est grande. Serai-ce trop indiscret de te demander ce qu'il est advenu de cet ami?" </w:t>
      </w:r>
      <w:r>
        <w:rPr>
          <w:rFonts w:ascii="Times New Roman" w:hAnsi="Times New Roman" w:cs="Times New Roman"/>
        </w:rPr>
        <w:br/>
        <w:t>Windom souffla doucement, puis se redressa; il leva la tête vers le ciel masqué:</w:t>
      </w:r>
      <w:r>
        <w:rPr>
          <w:rFonts w:ascii="Times New Roman" w:hAnsi="Times New Roman" w:cs="Times New Roman"/>
        </w:rPr>
        <w:br/>
        <w:t>"Mais là-haut, je ne sens l'aura d'aucun ange qui pourrait s'apparenter à celle de Shadow. Ou il serai plus juste de dire que je la sens partout... "</w:t>
      </w:r>
      <w:r>
        <w:rPr>
          <w:rFonts w:ascii="Times New Roman" w:hAnsi="Times New Roman" w:cs="Times New Roman"/>
        </w:rPr>
        <w:br/>
        <w:t>Ceres feula, pour couper court à toute discussion. La mélancolie de l'ange allait en augmentant...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Qu’est ce qu’il s’est passé pour que tu sois si… étrange ? Tu as reçu une mauvaise visite ?</w:t>
      </w:r>
      <w:r>
        <w:rPr>
          <w:rFonts w:ascii="Times New Roman" w:hAnsi="Times New Roman" w:cs="Times New Roman"/>
        </w:rPr>
        <w:br/>
        <w:t>- Tu ne savais pas ? Les Ténèbres sont vicieuses depuis que je suis revenu...</w:t>
      </w:r>
      <w:r>
        <w:rPr>
          <w:rFonts w:ascii="Times New Roman" w:hAnsi="Times New Roman" w:cs="Times New Roman"/>
        </w:rPr>
        <w:br/>
      </w:r>
      <w:r>
        <w:rPr>
          <w:rFonts w:ascii="Times New Roman" w:hAnsi="Times New Roman" w:cs="Times New Roman"/>
        </w:rPr>
        <w:br/>
        <w:t>*Shadow n'en dit pas plus. Apparemment, elle voulait lui parler de quelque chose d'important.*</w:t>
      </w:r>
      <w:r>
        <w:rPr>
          <w:rFonts w:ascii="Times New Roman" w:hAnsi="Times New Roman" w:cs="Times New Roman"/>
        </w:rPr>
        <w:br/>
      </w:r>
      <w:r>
        <w:rPr>
          <w:rFonts w:ascii="Times New Roman" w:hAnsi="Times New Roman" w:cs="Times New Roman"/>
        </w:rPr>
        <w:br/>
        <w:t>- Je suis venue te proposer la rédemption, la possibilité de vivre à la lumière sans devoir de terrer dans les ombres. Qu’en penses-tu ?</w:t>
      </w:r>
      <w:r>
        <w:rPr>
          <w:rFonts w:ascii="Times New Roman" w:hAnsi="Times New Roman" w:cs="Times New Roman"/>
        </w:rPr>
        <w:br/>
      </w:r>
      <w:r>
        <w:rPr>
          <w:rFonts w:ascii="Times New Roman" w:hAnsi="Times New Roman" w:cs="Times New Roman"/>
        </w:rPr>
        <w:br/>
        <w:t>*Cette phrase fit reculer Shadow. A chaque fois qu'il faisait un effort pour retrouver la lumière, il s'enfonçait encore plus. Shadow se retourna puis regarda par la fenêtre. La présence des dragons le gênait beaucoup et il ressentait presque de la haine qu'ils envahissent ainsi son territoire... Il resta pourtant silencieux. Il fixa alors Mensonge. Il y avait quelque chose de familier chez lui mais pour le moment, il avait autre chose en tête. Soudain, il regarda Laureley.*</w:t>
      </w:r>
      <w:r>
        <w:rPr>
          <w:rFonts w:ascii="Times New Roman" w:hAnsi="Times New Roman" w:cs="Times New Roman"/>
        </w:rPr>
        <w:br/>
      </w:r>
      <w:r>
        <w:rPr>
          <w:rFonts w:ascii="Times New Roman" w:hAnsi="Times New Roman" w:cs="Times New Roman"/>
        </w:rPr>
        <w:br/>
        <w:t>- Je ne sais pas si j'ai vraiment envie de retourner a la lumière... Elles sont si blessantes et les obtenir devient de plus en plus impossible. A chaque fois que j'ai voulu vivre normalement tu as du subir les conséquences de mes choix.</w:t>
      </w:r>
      <w:r>
        <w:rPr>
          <w:rFonts w:ascii="Times New Roman" w:hAnsi="Times New Roman" w:cs="Times New Roman"/>
        </w:rPr>
        <w:br/>
      </w:r>
      <w:r>
        <w:rPr>
          <w:rFonts w:ascii="Times New Roman" w:hAnsi="Times New Roman" w:cs="Times New Roman"/>
        </w:rPr>
        <w:br/>
        <w:t>*Il recula a nouveau et soupira. Qu'est ce qui allait encore lui tomber dessus ?*</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comprit ses paroles.</w:t>
      </w:r>
      <w:r>
        <w:rPr>
          <w:rFonts w:ascii="Times New Roman" w:hAnsi="Times New Roman" w:cs="Times New Roman"/>
        </w:rPr>
        <w:br/>
        <w:t>« Non, ce ne sont pas tes efforts qui t’éloignent de la lumière mais une seule et unique personne. Quelqu’un qui s’est pompeusement nommé dieu et qui a prit la tête des anges. Le problème vient de là. Pour qu’il y ait à nouveau un équilibre, il faut qu’un grand disparaisse. Je souhaite mener cette tâche. Pourquoi tant de hâte ? La réponse est simple, quelqu’un a la même idée que moi mais son but ultime n’est pas de rétablir l’équilibre, ce serait plutôt de régner sur le monde. Je sais que là où tu vis, ça ne te dérangera pas plus que ça mais moi, je ne peux plus te suivre ici, je serais condamnée à un enfer perpétuel. Tu peux refuser de nous aider, je le comprendrai parfaitement mais rien ne m’empêchera de le faire. J’aurais juste aimé t’avoir à mes côtés mais je me rend compte à présent que c’était une mauvaise idée. »</w:t>
      </w:r>
      <w:r>
        <w:rPr>
          <w:rFonts w:ascii="Times New Roman" w:hAnsi="Times New Roman" w:cs="Times New Roman"/>
        </w:rPr>
        <w:br/>
        <w:t>Elle tourna le dos prête à quitter la maison, elle sentait bien qu’elle ne parviendrait pas à le convaincre.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l'avait bien écouté et elle semblait déçue. L'être déchu regarda son manoir. Il y avait tant de souvenirs, des bons ou des mauvais... Il songea qu'il n'avait pas le droit de lui imposer une vie comme la sienne. C'était pire que de l'égoïsme. Alors il décida d'aider son amie mais a la fin il aurait peut être droit a quelque chose...Il soupira et finit par s'avancer vers elle en la retenant par le bras.*</w:t>
      </w:r>
      <w:r>
        <w:rPr>
          <w:rFonts w:ascii="Times New Roman" w:hAnsi="Times New Roman" w:cs="Times New Roman"/>
        </w:rPr>
        <w:br/>
      </w:r>
      <w:r>
        <w:rPr>
          <w:rFonts w:ascii="Times New Roman" w:hAnsi="Times New Roman" w:cs="Times New Roman"/>
        </w:rPr>
        <w:br/>
        <w:t>- Ce n'étais pas une mauvaise idée, c'est plutôt mon comportement est déplacé mais pour le moment je ne suis pas comme je voudrai l'être... Si mon aide peut t'épargner une vie de cauchemar alors je te suis.</w:t>
      </w:r>
      <w:r>
        <w:rPr>
          <w:rFonts w:ascii="Times New Roman" w:hAnsi="Times New Roman" w:cs="Times New Roman"/>
        </w:rPr>
        <w:br/>
      </w:r>
      <w:r>
        <w:rPr>
          <w:rFonts w:ascii="Times New Roman" w:hAnsi="Times New Roman" w:cs="Times New Roman"/>
        </w:rPr>
        <w:br/>
        <w:t>*Shadow sortit du manoir et regarda les six dragons l'un après l'autre après avoir enlevé sa capuche.*</w:t>
      </w:r>
      <w:r>
        <w:rPr>
          <w:rFonts w:ascii="Times New Roman" w:hAnsi="Times New Roman" w:cs="Times New Roman"/>
        </w:rPr>
        <w:br/>
      </w:r>
      <w:r>
        <w:rPr>
          <w:rFonts w:ascii="Times New Roman" w:hAnsi="Times New Roman" w:cs="Times New Roman"/>
        </w:rPr>
        <w:br/>
        <w:t>- Je vais vous aider si je le peux mais en échange j'aimerai que vous m'accordiez une faveur... Si lors du combat je viendrai a mourir, ne me ressuscitez pas. Je veux enfin mourir d'une mort véritable. Par contre si je vis, vous ferez ce que vous voudrez...</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fut soulagée de le voir changer d’avis. Il sortit de son manoir et dicta ce qu’il voulait. La jeune fille bloqua sur sa dernière volonté, il ne voulait pas vivre avec elle. Elle fut choquée de savoir qu’il ne ferait pas tout pour qu’ils puissent rester unis mais chassa rapidement cette pensée, Mensonge convergeait déjà vers le jeune homme.</w:t>
      </w:r>
      <w:r>
        <w:rPr>
          <w:rFonts w:ascii="Times New Roman" w:hAnsi="Times New Roman" w:cs="Times New Roman"/>
        </w:rPr>
        <w:br/>
        <w:t>« C’est une joie de te rencontrer, Raphaël, commença-t-il, j’ai beaucoup connu ton père, un grand homme et… »</w:t>
      </w:r>
      <w:r>
        <w:rPr>
          <w:rFonts w:ascii="Times New Roman" w:hAnsi="Times New Roman" w:cs="Times New Roman"/>
        </w:rPr>
        <w:br/>
        <w:t>Il fit une mue étrange avant d’ajouter.</w:t>
      </w:r>
      <w:r>
        <w:rPr>
          <w:rFonts w:ascii="Times New Roman" w:hAnsi="Times New Roman" w:cs="Times New Roman"/>
        </w:rPr>
        <w:br/>
        <w:t>« Et ta mère aussi. »</w:t>
      </w:r>
      <w:r>
        <w:rPr>
          <w:rFonts w:ascii="Times New Roman" w:hAnsi="Times New Roman" w:cs="Times New Roman"/>
        </w:rPr>
        <w:br/>
        <w:t>Il ne semblait visiblement pas porter Mathilda dans son cœur. Il eut un sourire ravi.</w:t>
      </w:r>
      <w:r>
        <w:rPr>
          <w:rFonts w:ascii="Times New Roman" w:hAnsi="Times New Roman" w:cs="Times New Roman"/>
        </w:rPr>
        <w:br/>
        <w:t>« Ce sera une joie de combattre à tes côtes.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avait eu raison ! Il voulait garder ses sentiments pour Laureley au fond de lui afin qu'on ne s'en sert pas contre elle ou lui. Lorsqu'il vit un homme s'avancer vers lui qui semblait le connaître, il ne dit rien et se contenta de le regarder. Shadow grimaça au nom de sa mère. Il n'avait vraiment pas envie de parler d'elle encore moins en présence de Laureley. Il ignorait un peu Mensonge pour regarder Laureley. Il avait un regard implorent et infiniment amoureux avec une touche de désespoir... Il avait tellement l'impression que leur bonheur ne serait jamais accordé qu'il n'osait y croire à nouveau. Shadow se doutait de ce qu'elle pensait et il baissa la tête. Elle méritait mieux qu'un pauvre raté déchu tout de même. Il soupira et se retourna vers Mensonge.*</w:t>
      </w:r>
      <w:r>
        <w:rPr>
          <w:rFonts w:ascii="Times New Roman" w:hAnsi="Times New Roman" w:cs="Times New Roman"/>
        </w:rPr>
        <w:br/>
      </w:r>
      <w:r>
        <w:rPr>
          <w:rFonts w:ascii="Times New Roman" w:hAnsi="Times New Roman" w:cs="Times New Roman"/>
        </w:rPr>
        <w:br/>
        <w:t xml:space="preserve">- Je ne sais pas qui vous êtes et d'une certaine façon ça ne m'aidera en rien de connaître votre nom... Pour votre gouverne, Raphaël n'existe pas en ses lieux. Une seule personne le maintient en vie et pour le moment il doit se cacher... </w:t>
      </w:r>
      <w:r>
        <w:rPr>
          <w:rFonts w:ascii="Times New Roman" w:hAnsi="Times New Roman" w:cs="Times New Roman"/>
        </w:rPr>
        <w:br/>
      </w:r>
      <w:r>
        <w:rPr>
          <w:rFonts w:ascii="Times New Roman" w:hAnsi="Times New Roman" w:cs="Times New Roman"/>
        </w:rPr>
        <w:br/>
        <w:t>*Shadow avait parlé un peu trop sèchement à son goût mais d'un coté il voulait lui faire comprendre qu'il ne serait pas clément envers qui que ce soit et il voulait également faire passer un message a Laureley pour lui dire qu'il l'aimait toujours... Il soupira et reprit avec un léger sourire.*</w:t>
      </w:r>
      <w:r>
        <w:rPr>
          <w:rFonts w:ascii="Times New Roman" w:hAnsi="Times New Roman" w:cs="Times New Roman"/>
        </w:rPr>
        <w:br/>
      </w:r>
      <w:r>
        <w:rPr>
          <w:rFonts w:ascii="Times New Roman" w:hAnsi="Times New Roman" w:cs="Times New Roman"/>
        </w:rPr>
        <w:br/>
        <w:t>- Mais ça sera également un plaisir de me battre a vos cotés, dit il sur un ton plus calme.</w:t>
      </w:r>
    </w:p>
    <w:p w:rsidR="00767FD8" w:rsidRDefault="00767FD8">
      <w:pPr>
        <w:rPr>
          <w:rStyle w:val="Strong"/>
        </w:rPr>
      </w:pPr>
    </w:p>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Mensonge eut un rire amusé à sa réponse.</w:t>
      </w:r>
      <w:r>
        <w:rPr>
          <w:rFonts w:ascii="Times New Roman" w:hAnsi="Times New Roman" w:cs="Times New Roman"/>
        </w:rPr>
        <w:br/>
        <w:t>« Je sais que tu en veux à ton père et il est vrai que tu as des raisons et qu’elles sont totalement justifiées. Tout ce que je peux te dire, c’est qu’il t’aimait infiniment. Il tenait ton évolution très à cœur mais comme dans d’autre décisions qu’il a du prendre, il n’était pas maître de la situation. Alors au risque de te décevoir, je ne lui ferai jamais déshonneur en t’appelant autrement que le nom qu’il t’a donné à la naissance. »</w:t>
      </w:r>
      <w:r>
        <w:rPr>
          <w:rFonts w:ascii="Times New Roman" w:hAnsi="Times New Roman" w:cs="Times New Roman"/>
        </w:rPr>
        <w:br/>
        <w:t>Sa dernière phrase avait sonné comme une étrange menace mais entourée d’une telle douceur et d’un tel respect qu’on ne pouvait rien lui reprocher.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n'aimait pas du tout Mensonge... Quelque chose chez lui le dérangeait... Il réglerait ça plus tard mais pour le moment, il devait se concentrer sur ce qui avait promis de faire pour Laureley.*</w:t>
      </w:r>
      <w:r>
        <w:rPr>
          <w:rFonts w:ascii="Times New Roman" w:hAnsi="Times New Roman" w:cs="Times New Roman"/>
        </w:rPr>
        <w:br/>
      </w:r>
      <w:r>
        <w:rPr>
          <w:rFonts w:ascii="Times New Roman" w:hAnsi="Times New Roman" w:cs="Times New Roman"/>
        </w:rPr>
        <w:br/>
        <w:t>- Appelle moi comme tu veux je m'en moque... N'essaye pas de réagir comme mon père c'est tout ce que je te demande...</w:t>
      </w:r>
      <w:r>
        <w:rPr>
          <w:rFonts w:ascii="Times New Roman" w:hAnsi="Times New Roman" w:cs="Times New Roman"/>
        </w:rPr>
        <w:br/>
      </w:r>
      <w:r>
        <w:rPr>
          <w:rFonts w:ascii="Times New Roman" w:hAnsi="Times New Roman" w:cs="Times New Roman"/>
        </w:rPr>
        <w:br/>
        <w:t>*Il détourna le regard vers les dragons. Il attendait leurs réactions... Et puis Shadow savait parfaitement ce que voulait son père même si c'est de sa faute si il était ici. Il avait finit par comprendre et apprécier son père. Seulement, Shadow s'était promis de ne plus divulguer un seul sentiment pour ne plus devenir une victime.*</w:t>
      </w:r>
    </w:p>
    <w:p w:rsidR="00767FD8" w:rsidRDefault="00767FD8"/>
    <w:p w:rsidR="00767FD8" w:rsidRDefault="00767FD8">
      <w:r>
        <w: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Windom mit sa tête au niveau de celle de Shadow. </w:t>
      </w:r>
      <w:r>
        <w:rPr>
          <w:rFonts w:ascii="Times New Roman" w:hAnsi="Times New Roman" w:cs="Times New Roman"/>
        </w:rPr>
        <w:br/>
        <w:t>"Jeune humain, nous pouvons te faire regagner la lumière, mais le seule moyen est le rite de purification par le feu. Accepte tu de t'y soumettre avec tous les risques que cela comporte?"</w:t>
      </w:r>
      <w:r>
        <w:rPr>
          <w:rFonts w:ascii="Times New Roman" w:hAnsi="Times New Roman" w:cs="Times New Roman"/>
        </w:rPr>
        <w:br/>
        <w:t>Shadow acquiesça lentement, et Glaëdr prit la parole:</w:t>
      </w:r>
      <w:r>
        <w:rPr>
          <w:rFonts w:ascii="Times New Roman" w:hAnsi="Times New Roman" w:cs="Times New Roman"/>
        </w:rPr>
        <w:br/>
        <w:t>"Mensonge, Laureley, reculez."</w:t>
      </w:r>
      <w:r>
        <w:rPr>
          <w:rFonts w:ascii="Times New Roman" w:hAnsi="Times New Roman" w:cs="Times New Roman"/>
        </w:rPr>
        <w:br/>
        <w:t xml:space="preserve">Les Six firent un cercle autour du damné et Ceres gela les alentours afin de les isoler. Le corps de Shadow entra en lévitation, comme auréolé d'une lumière pâle. Le maître du feu ouvrit une gueule immense sertie de crocs de la taille d'un homme et cracha une flamme écarlate. Le corps de Shadow se consuma dans un grand hurlement qui se répercuta jusqu'en dehors du dôme de glace, ses cendres tombèrent au sol, et Windom les éparpilla à l'aide d'un vent violent. Des lianes jaillirent du sol, oeuvre du maître des forêts, et la foudre déchira le ciel; Ceres gela les cendres. Enfin, le sol se fendit sous la patte griffue du maître de la terre et de ce sol le corps sans vie de Shadow sortit. </w:t>
      </w:r>
      <w:r>
        <w:rPr>
          <w:rFonts w:ascii="Times New Roman" w:hAnsi="Times New Roman" w:cs="Times New Roman"/>
        </w:rPr>
        <w:br/>
        <w:t>Le dôme de glace disparut, et Windom souffla doucement sur le damné, et son cœur se remit à battre. La malédiction était levée.</w:t>
      </w:r>
    </w:p>
    <w:p w:rsidR="00767FD8" w:rsidRDefault="00767FD8">
      <w:pPr>
        <w:rPr>
          <w:rStyle w:val="Strong"/>
        </w:rPr>
      </w:pPr>
    </w:p>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*Shadow n'avait pas d'autre choix que d'accepter... Il fut vite dépassé par les évènements et lorsque la vie quitta son corps, il ressentit une sensation étrangement agréable. Tous les éléments s'agitaient autour de lui. La terre, l'air, le feu, la glace... Toutes ses puissances l'entouraient pour le libérer d'un poids énorme sur ses épaules. Le même poids qu'il traînait depuis tant d'années.... </w:t>
      </w:r>
      <w:r>
        <w:rPr>
          <w:rFonts w:ascii="Times New Roman" w:hAnsi="Times New Roman" w:cs="Times New Roman"/>
        </w:rPr>
        <w:br/>
      </w:r>
      <w:r>
        <w:rPr>
          <w:rFonts w:ascii="Times New Roman" w:hAnsi="Times New Roman" w:cs="Times New Roman"/>
        </w:rPr>
        <w:br/>
        <w:t>Shadow pu enfin ouvrir les yeux quand Windom souffla sur son corps pour le réanimer. Il se redressa et regarda autour de lui. Il voyait beaucoup mieux ce qui l'entourait et quand une de ses pierres noires a la surface plus brillante qu'un miroir se dressa devant lui, il sursauta. Son apparence avait changée. Il avait toujours ses cheveux argentés mais ses yeux avaient prit un teint rouge du au feu utilisé lors du rituel et sa peau était plutôt basanée. Il se regarda longuement avant de tourner son regard vers Laury.</w:t>
      </w:r>
      <w:r>
        <w:rPr>
          <w:rFonts w:ascii="Times New Roman" w:hAnsi="Times New Roman" w:cs="Times New Roman"/>
        </w:rPr>
        <w:br/>
        <w:t>Un vent frais se leva et fit voler son chemisier blanc et ample ainsi que son pantalon bleu marine...*</w:t>
      </w:r>
    </w:p>
    <w:p w:rsidR="00767FD8" w:rsidRDefault="00767FD8"/>
    <w:p w:rsidR="00767FD8" w:rsidRDefault="00767FD8">
      <w:pPr>
        <w:rPr>
          <w:lang w:val="en-GB"/>
        </w:rPr>
      </w:pPr>
      <w:r>
        <w:rPr>
          <w:rStyle w:val="Strong"/>
          <w:lang w:val="en-GB"/>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lang w:val="en-GB"/>
        </w:rPr>
        <w:t xml:space="preserve">William était exténué. </w:t>
      </w:r>
      <w:r>
        <w:rPr>
          <w:rFonts w:ascii="Times New Roman" w:hAnsi="Times New Roman" w:cs="Times New Roman"/>
        </w:rPr>
        <w:t>Helset l'avait poussé au bord de ses limites. Il l'avait fait recommencer encore et encore. Ce n'était jamais parfait pour lui... Il lui faisait encore et encore fondre la glace, exploser un bloc, se concentrer, reconcentrer sa magie, la relâcher...</w:t>
      </w:r>
      <w:r>
        <w:rPr>
          <w:rFonts w:ascii="Times New Roman" w:hAnsi="Times New Roman" w:cs="Times New Roman"/>
        </w:rPr>
        <w:br/>
        <w:t>Cela dura plusieurs heures avant que William finisse par ne plus pouvoir. Il n'en pouvait plus... C'est alors qu'Helset le fit arrêter. D'un geste de la main il les ramena tout deux au palais.</w:t>
      </w:r>
      <w:r>
        <w:rPr>
          <w:rFonts w:ascii="Times New Roman" w:hAnsi="Times New Roman" w:cs="Times New Roman"/>
        </w:rPr>
        <w:br/>
        <w:t>Il regarda William qui respirait à fond, de la sueur sur le front. Helset sourit. "Persévérance et témérité... C'est bien.". Il retourna s'asseoir.</w:t>
      </w:r>
      <w:r>
        <w:rPr>
          <w:rFonts w:ascii="Times New Roman" w:hAnsi="Times New Roman" w:cs="Times New Roman"/>
        </w:rPr>
        <w:br/>
        <w:t>William avait gagné en puissance par cette leçon : il savait concentrer ses pouvoirs et les relâcher... Il devait à présent apprendre à plus écouter et observer le monde autour... Pour l'heure, William était bien plus puissant qu'il le fut avant son apprentissage.</w:t>
      </w:r>
      <w:r>
        <w:rPr>
          <w:rFonts w:ascii="Times New Roman" w:hAnsi="Times New Roman" w:cs="Times New Roman"/>
        </w:rPr>
        <w:br/>
        <w:t>"La route est encore longue... Mais toute étude passe aussi par la contemplation du monde et des autres.". Il regarda William. Je crois qu'il est temps pour toi de tenter de mettre en application ce que tu as appris. Va trouver Ciria et dis lui que je souhaite lui parler. dans deux lunes, à la nuit tombée sur la colline de Sad Hill. Une fois ce message porté, escorte la si elle veut venir sinon reviens...".</w:t>
      </w:r>
      <w:r>
        <w:rPr>
          <w:rFonts w:ascii="Times New Roman" w:hAnsi="Times New Roman" w:cs="Times New Roman"/>
        </w:rPr>
        <w:br/>
        <w:t>Helset regarda William longuement. Il était presque prêt...</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Laury détourna le regard quand Shadow fut transformé. Il avait eu ce qu’il voulait, il semblait heureux. Elle se tourna vers les dragons.</w:t>
      </w:r>
      <w:r>
        <w:rPr>
          <w:rFonts w:ascii="Times New Roman" w:hAnsi="Times New Roman" w:cs="Times New Roman"/>
        </w:rPr>
        <w:br/>
        <w:t>« Le temps presse, on a déjà trop tardé. Qu’arriverait-il si Helset parvenait à rassembler ses troupes avant nous. »</w:t>
      </w:r>
      <w:r>
        <w:rPr>
          <w:rFonts w:ascii="Times New Roman" w:hAnsi="Times New Roman" w:cs="Times New Roman"/>
        </w:rPr>
        <w:br/>
        <w:t>Elle dévisagea Mensonge d’un air grave.</w:t>
      </w:r>
      <w:r>
        <w:rPr>
          <w:rFonts w:ascii="Times New Roman" w:hAnsi="Times New Roman" w:cs="Times New Roman"/>
        </w:rPr>
        <w:br/>
        <w:t>« Il nous faut se rendre dans un lieu où l’on ne peut aller qu’en y étant invité, quelqu’un a-t-il une solution à cet épineux problème ? »</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était mort de fatigue. C'était a peine si son cœur avait encore la force d'assumer son rôle. Mais l'ange était beaucoup trop fier pour avouer sa fatiguer et n'avait pas bronché. Il fut malgré tout heureux de voir le signal d'Helset. Quand ils se retrouvèrent dans le palais...*</w:t>
      </w:r>
      <w:r>
        <w:rPr>
          <w:rFonts w:ascii="Times New Roman" w:hAnsi="Times New Roman" w:cs="Times New Roman"/>
        </w:rPr>
        <w:br/>
      </w:r>
      <w:r>
        <w:rPr>
          <w:rFonts w:ascii="Times New Roman" w:hAnsi="Times New Roman" w:cs="Times New Roman"/>
        </w:rPr>
        <w:br/>
        <w:t>- Va trouver Ciria et dis lui que je souhaite lui parler. Dans deux lunes, à la nuit tombée sur la colline de Sad Hill. Une fois ce message porté, escorte la si elle veut venir sinon reviens...</w:t>
      </w:r>
      <w:r>
        <w:rPr>
          <w:rFonts w:ascii="Times New Roman" w:hAnsi="Times New Roman" w:cs="Times New Roman"/>
        </w:rPr>
        <w:br/>
      </w:r>
      <w:r>
        <w:rPr>
          <w:rFonts w:ascii="Times New Roman" w:hAnsi="Times New Roman" w:cs="Times New Roman"/>
        </w:rPr>
        <w:br/>
        <w:t>*William fit un signe affirmatif de la tête et se retourna pour quitter la pièce. Ses paupières se fermaient toutes seules mais il devait rejoindre Ciria au plus vite. Il s'envola presque en zigzagant et vola rapidement vers l'endroit ou ils s'étaient quitté. Mais en chemin, les forces lui manquèrent et il perdit connaissance pour ensuite s'écrouler sur le sol. Sa chute et l'impacte créa un trou dans le sol et il se retrouva dans une source d'eau pure souterraine. Dans un dernier effort, il envoya un message télépathique a sa sœur...</w:t>
      </w:r>
      <w:r>
        <w:rPr>
          <w:rFonts w:ascii="Times New Roman" w:hAnsi="Times New Roman" w:cs="Times New Roman"/>
        </w:rPr>
        <w:br/>
      </w:r>
      <w:r>
        <w:rPr>
          <w:rFonts w:ascii="Times New Roman" w:hAnsi="Times New Roman" w:cs="Times New Roman"/>
        </w:rPr>
        <w:br/>
        <w:t>Cette dernière était seule dans les bois pour réfléchir. Elle ne supportait pas se qui s'étaient passé et en était très touchée... Elle se redressa pourtant quand elle reçu un cri d'appel de William.*</w:t>
      </w:r>
      <w:r>
        <w:rPr>
          <w:rFonts w:ascii="Times New Roman" w:hAnsi="Times New Roman" w:cs="Times New Roman"/>
        </w:rPr>
        <w:br/>
      </w:r>
      <w:r>
        <w:rPr>
          <w:rFonts w:ascii="Times New Roman" w:hAnsi="Times New Roman" w:cs="Times New Roman"/>
        </w:rPr>
        <w:br/>
        <w:t>- William... Ou es tu ??</w:t>
      </w:r>
      <w:r>
        <w:rPr>
          <w:rFonts w:ascii="Times New Roman" w:hAnsi="Times New Roman" w:cs="Times New Roman"/>
        </w:rPr>
        <w:br/>
      </w:r>
      <w:r>
        <w:rPr>
          <w:rFonts w:ascii="Times New Roman" w:hAnsi="Times New Roman" w:cs="Times New Roman"/>
        </w:rPr>
        <w:br/>
        <w:t>*N'ayant pas de réponse, elle n'attendit pas pour s'envoler, ouvrir a nouveau son esprit pour partir a sa rechercher. Après une heure, elle vit le trou dans le sol et s'engouffra dedans pour chercher après son frère. Elle sentit son aura tout au fond. Elle lui fit du bouche a bouche, le temps pour lui d'atteindre la surface. Délicatement, elle attrapa le col de son manteau pour sortir de la nappe d'eau et l'allongea au sol. Elle toussa un instant puis regarda son frère. Elle vit alors ses deux yeux la fixer. Tout son corps se mit a trembler, il avait un regard sur mais affaiblit. Malgré cette fatigue visible, sa force faisait vibrer son cœur...*</w:t>
      </w:r>
      <w:r>
        <w:rPr>
          <w:rFonts w:ascii="Times New Roman" w:hAnsi="Times New Roman" w:cs="Times New Roman"/>
        </w:rPr>
        <w:br/>
      </w:r>
      <w:r>
        <w:rPr>
          <w:rFonts w:ascii="Times New Roman" w:hAnsi="Times New Roman" w:cs="Times New Roman"/>
        </w:rPr>
        <w:br/>
        <w:t>- William, comme tu as changé...</w:t>
      </w:r>
      <w:r>
        <w:rPr>
          <w:rFonts w:ascii="Times New Roman" w:hAnsi="Times New Roman" w:cs="Times New Roman"/>
        </w:rPr>
        <w:br/>
        <w:t>- Tu... Tu me détestes ?</w:t>
      </w:r>
      <w:r>
        <w:rPr>
          <w:rFonts w:ascii="Times New Roman" w:hAnsi="Times New Roman" w:cs="Times New Roman"/>
        </w:rPr>
        <w:br/>
        <w:t>- Jamais mon frère. Quoi que tu sois, je t'aimerai toujours.</w:t>
      </w:r>
      <w:r>
        <w:rPr>
          <w:rFonts w:ascii="Times New Roman" w:hAnsi="Times New Roman" w:cs="Times New Roman"/>
        </w:rPr>
        <w:br/>
      </w:r>
      <w:r>
        <w:rPr>
          <w:rFonts w:ascii="Times New Roman" w:hAnsi="Times New Roman" w:cs="Times New Roman"/>
        </w:rPr>
        <w:br/>
        <w:t>*L'ange se redressa et serra sa sœur dans ses bras. Il avait reprit connaissance dès qu'elle lui avait insufflé un souffle pure : le sien. Il s'écarta un peu d'elle pour reprendre sa respiration.*</w:t>
      </w:r>
      <w:r>
        <w:rPr>
          <w:rFonts w:ascii="Times New Roman" w:hAnsi="Times New Roman" w:cs="Times New Roman"/>
        </w:rPr>
        <w:br/>
      </w:r>
      <w:r>
        <w:rPr>
          <w:rFonts w:ascii="Times New Roman" w:hAnsi="Times New Roman" w:cs="Times New Roman"/>
        </w:rPr>
        <w:br/>
        <w:t>- J'ai un message pour toi.</w:t>
      </w:r>
      <w:r>
        <w:rPr>
          <w:rFonts w:ascii="Times New Roman" w:hAnsi="Times New Roman" w:cs="Times New Roman"/>
        </w:rPr>
        <w:br/>
        <w:t>- De qui ?</w:t>
      </w:r>
      <w:r>
        <w:rPr>
          <w:rFonts w:ascii="Times New Roman" w:hAnsi="Times New Roman" w:cs="Times New Roman"/>
        </w:rPr>
        <w:br/>
        <w:t>- D'Helset, mon maître.</w:t>
      </w:r>
      <w:r>
        <w:rPr>
          <w:rFonts w:ascii="Times New Roman" w:hAnsi="Times New Roman" w:cs="Times New Roman"/>
        </w:rPr>
        <w:br/>
        <w:t>- Tu as un maître ? Mais voyons William...</w:t>
      </w:r>
      <w:r>
        <w:rPr>
          <w:rFonts w:ascii="Times New Roman" w:hAnsi="Times New Roman" w:cs="Times New Roman"/>
        </w:rPr>
        <w:br/>
        <w:t>- Ce n'est pas ce que tu crois, tu peux avoir confiance en lui... Il veut te parler...</w:t>
      </w:r>
      <w:r>
        <w:rPr>
          <w:rFonts w:ascii="Times New Roman" w:hAnsi="Times New Roman" w:cs="Times New Roman"/>
        </w:rPr>
        <w:br/>
        <w:t>- Tu as confiance en lui ?</w:t>
      </w:r>
      <w:r>
        <w:rPr>
          <w:rFonts w:ascii="Times New Roman" w:hAnsi="Times New Roman" w:cs="Times New Roman"/>
        </w:rPr>
        <w:br/>
        <w:t>- Absolument !</w:t>
      </w:r>
      <w:r>
        <w:rPr>
          <w:rFonts w:ascii="Times New Roman" w:hAnsi="Times New Roman" w:cs="Times New Roman"/>
        </w:rPr>
        <w:br/>
        <w:t>- Bien alors je ne vois pas pourquoi je ne lui parlerais pas.</w:t>
      </w:r>
      <w:r>
        <w:rPr>
          <w:rFonts w:ascii="Times New Roman" w:hAnsi="Times New Roman" w:cs="Times New Roman"/>
        </w:rPr>
        <w:br/>
        <w:t xml:space="preserve">- Il faut se mettre en route dès maintenant. </w:t>
      </w:r>
      <w:r>
        <w:rPr>
          <w:rFonts w:ascii="Times New Roman" w:hAnsi="Times New Roman" w:cs="Times New Roman"/>
        </w:rPr>
        <w:br/>
      </w:r>
      <w:r>
        <w:rPr>
          <w:rFonts w:ascii="Times New Roman" w:hAnsi="Times New Roman" w:cs="Times New Roman"/>
        </w:rPr>
        <w:br/>
        <w:t>*Ciria aida son frère a se lever. Elle se colla contre lui et elle lui transmit une partie de son aura afin qu’il subsiste. Quand l'ange sentit qu'elle lui donnait presque tout, il s'éloigna. Ciria était faible a présent mais se n'était pas un problème. Il la porterait facilement jusqu'au lieu du rendez vous. Dès cet instant, il prit le chemin de la colline...*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avait suivi en pensée la route de William. Il le vit chuter, il savait que cela se produirait et il savait qu'il userait de son pouvoir pour appeler Ciria. C'était nécessaire pour que William comprenne combien Ciria l'aimait toujours.</w:t>
      </w:r>
      <w:r>
        <w:rPr>
          <w:rFonts w:ascii="Times New Roman" w:hAnsi="Times New Roman" w:cs="Times New Roman"/>
        </w:rPr>
        <w:br/>
        <w:t>Il se leva de son trône et se dirigea vers Faux qui l'attendait devant l'entrée du palais. Helset regarda les portes se refermer seules. Le palais retournait en sommeil jusqu'au retour de son maître. Helset sentait les âmes de tout les spectres et esprits alentours qui hantaient encore les Terres Mortes... Il se repaissait de leurs gémissements...</w:t>
      </w:r>
      <w:r>
        <w:rPr>
          <w:rFonts w:ascii="Times New Roman" w:hAnsi="Times New Roman" w:cs="Times New Roman"/>
        </w:rPr>
        <w:br/>
        <w:t>Il monta en selle. "En route, fidèle compagnon.". Immédiatement Faux partit à une vitesse phénoménale fendant l'air traversant forêts, collines, plaines plus vite qu'un vol d'oiseau de proie...</w:t>
      </w:r>
      <w:r>
        <w:rPr>
          <w:rFonts w:ascii="Times New Roman" w:hAnsi="Times New Roman" w:cs="Times New Roman"/>
        </w:rPr>
        <w:br/>
        <w:t>Quand il arriva sur la colline de Sad Hill, il descendit. La colline portait en son sommet une croix. Un endroit que Helset connaissait bien puisque l'homme enterré là avait été tué par lui. Il s'assit au pied du saule à côté. La nuit tombait à peine... Helset se mit à méditer... Il avait encore un peu de temps avant qu'on ne vienne le déranger.</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fixait le chemin du regard. Ciria regardait les étoiles, un bras autour du cou de William et son autre main sur son torse, les ailes légèrement déployées caressées par le vent frais. Elle finit par regarder son frère...*</w:t>
      </w:r>
      <w:r>
        <w:rPr>
          <w:rFonts w:ascii="Times New Roman" w:hAnsi="Times New Roman" w:cs="Times New Roman"/>
        </w:rPr>
        <w:br/>
      </w:r>
      <w:r>
        <w:rPr>
          <w:rFonts w:ascii="Times New Roman" w:hAnsi="Times New Roman" w:cs="Times New Roman"/>
        </w:rPr>
        <w:br/>
        <w:t>- Pourquoi désires-tu devenir plus fort ?</w:t>
      </w:r>
      <w:r>
        <w:rPr>
          <w:rFonts w:ascii="Times New Roman" w:hAnsi="Times New Roman" w:cs="Times New Roman"/>
        </w:rPr>
        <w:br/>
      </w:r>
      <w:r>
        <w:rPr>
          <w:rFonts w:ascii="Times New Roman" w:hAnsi="Times New Roman" w:cs="Times New Roman"/>
        </w:rPr>
        <w:br/>
        <w:t>*Cette question fit vaciller William pendant son vol. Il la regarda en reprenant ses esprits.*</w:t>
      </w:r>
      <w:r>
        <w:rPr>
          <w:rFonts w:ascii="Times New Roman" w:hAnsi="Times New Roman" w:cs="Times New Roman"/>
        </w:rPr>
        <w:br/>
      </w:r>
      <w:r>
        <w:rPr>
          <w:rFonts w:ascii="Times New Roman" w:hAnsi="Times New Roman" w:cs="Times New Roman"/>
        </w:rPr>
        <w:br/>
        <w:t>- Et bien c'est pour... C'est pour toi.</w:t>
      </w:r>
      <w:r>
        <w:rPr>
          <w:rFonts w:ascii="Times New Roman" w:hAnsi="Times New Roman" w:cs="Times New Roman"/>
        </w:rPr>
        <w:br/>
        <w:t>- Pourquoi ?</w:t>
      </w:r>
      <w:r>
        <w:rPr>
          <w:rFonts w:ascii="Times New Roman" w:hAnsi="Times New Roman" w:cs="Times New Roman"/>
        </w:rPr>
        <w:br/>
        <w:t>- Parce que... Tu mérites de vivre et je tuerai tout ceux qui m'en empêcheront !!</w:t>
      </w:r>
      <w:r>
        <w:rPr>
          <w:rFonts w:ascii="Times New Roman" w:hAnsi="Times New Roman" w:cs="Times New Roman"/>
        </w:rPr>
        <w:br/>
      </w:r>
      <w:r>
        <w:rPr>
          <w:rFonts w:ascii="Times New Roman" w:hAnsi="Times New Roman" w:cs="Times New Roman"/>
        </w:rPr>
        <w:br/>
        <w:t>*Il avait dit sa dernière phrase avec beaucoup de conviction et de hargne. Ciria en sourit et ferma les yeux en se collant contre lui.*</w:t>
      </w:r>
      <w:r>
        <w:rPr>
          <w:rFonts w:ascii="Times New Roman" w:hAnsi="Times New Roman" w:cs="Times New Roman"/>
        </w:rPr>
        <w:br/>
      </w:r>
      <w:r>
        <w:rPr>
          <w:rFonts w:ascii="Times New Roman" w:hAnsi="Times New Roman" w:cs="Times New Roman"/>
        </w:rPr>
        <w:br/>
        <w:t>- Jamais tu ne me perdras, tu seras toujours mon grand frère William même si tu deviens un dieu et moi ta servante, dit elle en riant.</w:t>
      </w:r>
      <w:r>
        <w:rPr>
          <w:rFonts w:ascii="Times New Roman" w:hAnsi="Times New Roman" w:cs="Times New Roman"/>
        </w:rPr>
        <w:br/>
      </w:r>
      <w:r>
        <w:rPr>
          <w:rFonts w:ascii="Times New Roman" w:hAnsi="Times New Roman" w:cs="Times New Roman"/>
        </w:rPr>
        <w:br/>
        <w:t>*William imagina la scène et se mit lui aussi a rire... Ca faisait bientôt deux lunes qu'ils volaient et maintenant la colline était en vue. Etant en avance il se posa devant Helset avec Ciria dans les bras et encore endormie...*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regarda Ciria qui dormait. Il regarda William aussi. Il avait beaucoup appris durant ce voyage même s'il n'en savait encore rien...</w:t>
      </w:r>
      <w:r>
        <w:rPr>
          <w:rFonts w:ascii="Times New Roman" w:hAnsi="Times New Roman" w:cs="Times New Roman"/>
        </w:rPr>
        <w:br/>
        <w:t>Il regarda vers la lune. Puis parla. "Je te félicite William. Tu as progressé plus vite que je ne le pensais. Sens tu cette force en toi? Imagine comment le ciel doit te voir à présent... Non plus comme une menace mais comme une erreur qu'ils ont commis... Quand ils te verront comme leur dernier espoir de survie alors nous aurons gagné...".</w:t>
      </w:r>
      <w:r>
        <w:rPr>
          <w:rFonts w:ascii="Times New Roman" w:hAnsi="Times New Roman" w:cs="Times New Roman"/>
        </w:rPr>
        <w:br/>
        <w:t>Helset vit que Ciria commençait à se réveiller. Sans doute à cause des paroles échangées. L'air était doux et il n'y avait aucun vent.</w:t>
      </w:r>
      <w:r>
        <w:rPr>
          <w:rFonts w:ascii="Times New Roman" w:hAnsi="Times New Roman" w:cs="Times New Roman"/>
        </w:rPr>
        <w:br/>
        <w:t>"Bonjour, Porteuse d'Espoir. Ou dois je vous appeler Lumière? Ou Messie? Ou simplement Ciria? Je crois que ce dernier nom sera plus conventionnel et plus aisé pour la discussion. Comme promis je vous ai ramené votre frère. Il est devenu fort et a compris de nombreuses choses sur le monde. Je n'ai qu'une parole. Il est libre de partir quand il le veut. Mais son apprentissage le rend chaque jour meilleur et bientôt il aura récupéré ce qu'on lui a volé.".</w:t>
      </w:r>
      <w:r>
        <w:rPr>
          <w:rFonts w:ascii="Times New Roman" w:hAnsi="Times New Roman" w:cs="Times New Roman"/>
        </w:rPr>
        <w:br/>
        <w:t>Il inspira.</w:t>
      </w:r>
      <w:r>
        <w:rPr>
          <w:rFonts w:ascii="Times New Roman" w:hAnsi="Times New Roman" w:cs="Times New Roman"/>
        </w:rPr>
        <w:br/>
        <w:t>"Mais pardonnez moi. Je parle... Je parle et je ne pense pas à vous. Je suppose que vous avez des questions. Peut être William vous a t'il parlé durant la route. A moins que vous ne vouliez que j'entre directement dans le vif du sujet?"</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 « Il nous faut se rendre dans un lieu où l’on ne peut aller qu’en y étant invité, quelqu’un a-t-il une solution à cet épineux problème ? »</w:t>
      </w:r>
      <w:r>
        <w:rPr>
          <w:rFonts w:ascii="Times New Roman" w:hAnsi="Times New Roman" w:cs="Times New Roman"/>
        </w:rPr>
        <w:br/>
        <w:t>Windom leva la tête vers le ciel et cracha une longue flamme blanche avec un grognement guttural. Il fallu un moment aux non-habitués pour comprendre qu'il riait.</w:t>
      </w:r>
      <w:r>
        <w:rPr>
          <w:rFonts w:ascii="Times New Roman" w:hAnsi="Times New Roman" w:cs="Times New Roman"/>
        </w:rPr>
        <w:br/>
        <w:t xml:space="preserve">"Chacun d'entre nous possède un grand pouvoir, et nous sommes les maître absolu dans notre domaine. Crois-tu qu'un fragment des cieux puisse m'être interdit? Ou un monde souterrain interdit à Noreï? Nous parcourions les cieux bien avant l'arrivée de Falcone, et nous continueront à les parcourir bien après sa disparition." </w:t>
      </w:r>
      <w:r>
        <w:rPr>
          <w:rFonts w:ascii="Times New Roman" w:hAnsi="Times New Roman" w:cs="Times New Roman"/>
        </w:rPr>
        <w:br/>
        <w:t>Ceres tendit une aile vers ses compagnons pour les inviter à monter. Un de plus ou un de moins, la différence de poids serai si infime qu'il ne la sentirai même pas.</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se sentait vraiment fort. Il ferma un instant les yeux et regarda Ciria dormir.*</w:t>
      </w:r>
      <w:r>
        <w:rPr>
          <w:rFonts w:ascii="Times New Roman" w:hAnsi="Times New Roman" w:cs="Times New Roman"/>
        </w:rPr>
        <w:br/>
      </w:r>
      <w:r>
        <w:rPr>
          <w:rFonts w:ascii="Times New Roman" w:hAnsi="Times New Roman" w:cs="Times New Roman"/>
        </w:rPr>
        <w:br/>
        <w:t>- Tu as raison, depuis que je l'ai vue, depuis qu'elle m'a parlé, j'ai sentit mes forces revenir d'un seul coup comme un torrent de lave en fusion....</w:t>
      </w:r>
      <w:r>
        <w:rPr>
          <w:rFonts w:ascii="Times New Roman" w:hAnsi="Times New Roman" w:cs="Times New Roman"/>
        </w:rPr>
        <w:br/>
      </w:r>
      <w:r>
        <w:rPr>
          <w:rFonts w:ascii="Times New Roman" w:hAnsi="Times New Roman" w:cs="Times New Roman"/>
        </w:rPr>
        <w:br/>
        <w:t>*Il s'arrêta de parler quand Ciria ouvrit les yeux. Elle avait récupéré et il la lâcha pour qu'elle se mette debout face a Helset. La jeune femme fut un peu gênée des noms qu'il lui attribuait mais se contenta de sourire.*</w:t>
      </w:r>
      <w:r>
        <w:rPr>
          <w:rFonts w:ascii="Times New Roman" w:hAnsi="Times New Roman" w:cs="Times New Roman"/>
        </w:rPr>
        <w:br/>
      </w:r>
      <w:r>
        <w:rPr>
          <w:rFonts w:ascii="Times New Roman" w:hAnsi="Times New Roman" w:cs="Times New Roman"/>
        </w:rPr>
        <w:br/>
        <w:t>- Mais pardonnez moi. Je parle... Je parle et je ne pense pas à vous. Je suppose que vous avez des questions. Peut être William vous a t'il parlé durant la route. A moins que vous ne vouliez que j'entre directement dans le vif du sujet ?</w:t>
      </w:r>
      <w:r>
        <w:rPr>
          <w:rFonts w:ascii="Times New Roman" w:hAnsi="Times New Roman" w:cs="Times New Roman"/>
        </w:rPr>
        <w:br/>
        <w:t>- Pardonnez moi mais je dois vous avouez que je ne sais plus très bien ou j'en suis. Mais je vous remercie pour m'avoir ramené mon frère, dit elle en lui prenant la main. Il est devenu si puissant...</w:t>
      </w:r>
      <w:r>
        <w:rPr>
          <w:rFonts w:ascii="Times New Roman" w:hAnsi="Times New Roman" w:cs="Times New Roman"/>
        </w:rPr>
        <w:br/>
      </w:r>
      <w:r>
        <w:rPr>
          <w:rFonts w:ascii="Times New Roman" w:hAnsi="Times New Roman" w:cs="Times New Roman"/>
        </w:rPr>
        <w:br/>
        <w:t>*Elle sourit puis s'assit a coté d'Helset. Elle se retourna vers lui.*</w:t>
      </w:r>
      <w:r>
        <w:rPr>
          <w:rFonts w:ascii="Times New Roman" w:hAnsi="Times New Roman" w:cs="Times New Roman"/>
        </w:rPr>
        <w:br/>
      </w:r>
      <w:r>
        <w:rPr>
          <w:rFonts w:ascii="Times New Roman" w:hAnsi="Times New Roman" w:cs="Times New Roman"/>
        </w:rPr>
        <w:br/>
        <w:t>- Je ne vous embêterez qu'avec une seule question si vous pouvez y répondre... Je ne voudrait pas paraître égoïste mais tellement de personne cherche a m'avoir de leur coté... Que suis je sensée faire ?</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s'attendait à ce que Ciria fut perdue. Elle rayonnait de Bien. La douceur et la délicatesse incarnée... Une véritable enfant du paradis loin de ces anges pompeux...</w:t>
      </w:r>
      <w:r>
        <w:rPr>
          <w:rFonts w:ascii="Times New Roman" w:hAnsi="Times New Roman" w:cs="Times New Roman"/>
        </w:rPr>
        <w:br/>
        <w:t>Il la regarda. Son aura était très puissante.</w:t>
      </w:r>
      <w:r>
        <w:rPr>
          <w:rFonts w:ascii="Times New Roman" w:hAnsi="Times New Roman" w:cs="Times New Roman"/>
        </w:rPr>
        <w:br/>
        <w:t>"Ce que vous devez faire? Hélas la dernière fois que je vous l'ai dit vous ne m'avez pas écouté et vous avez aggravé une situation déjà critique... Mais je ne vous en veux pas : je ne m'étais pas rendu compte combien votre âme était blanche.".</w:t>
      </w:r>
      <w:r>
        <w:rPr>
          <w:rFonts w:ascii="Times New Roman" w:hAnsi="Times New Roman" w:cs="Times New Roman"/>
        </w:rPr>
        <w:br/>
        <w:t>Helset respirait toujours dans ce sifflement. Il toussa un peu. Sa voix était sifflante et très calme comme d'habitude.</w:t>
      </w:r>
      <w:r>
        <w:rPr>
          <w:rFonts w:ascii="Times New Roman" w:hAnsi="Times New Roman" w:cs="Times New Roman"/>
        </w:rPr>
        <w:br/>
        <w:t>"Aujourd'hui vous allez devoir faire un choix. Ou du moins vous dépêcher d'en faire un... Croyez vous encore au Ciel? Croyez encore à votre père? il vous dit qu'il vous aime mais est ce vrai? Alors pourquoi ne vous aide t'il pas? J'ai les réponses : ils ont peur. Aujourd'hui l'enfer leur est ouvert. Bientôt ils vont se jeter dedans et le dévaster détruisant à jamais l'équilibre dans ce monde et le dominant à jamais : la tyrannie du bien absolu... Plus de liberté... Plus de morale...".</w:t>
      </w:r>
      <w:r>
        <w:rPr>
          <w:rFonts w:ascii="Times New Roman" w:hAnsi="Times New Roman" w:cs="Times New Roman"/>
        </w:rPr>
        <w:br/>
        <w:t>Il toussa encore.</w:t>
      </w:r>
      <w:r>
        <w:rPr>
          <w:rFonts w:ascii="Times New Roman" w:hAnsi="Times New Roman" w:cs="Times New Roman"/>
        </w:rPr>
        <w:br/>
        <w:t>"Il reste des choses à faire mais hélas cela signifie pour vous vous poser des questions sur vous même. La seule solution est d'affaiblir le Ciel et pour cela il faut en tuer ses chefs. Je suis franc et direct mais il n'y a pas d'autres choix. Vous êtes bien plus forte qu'ils ne le voudraient et vous apportez l'espoir dans les cœurs autour de vous. Voudront ils de l'espoir dans leur monde? Je vous promets que non...".</w:t>
      </w:r>
      <w:r>
        <w:rPr>
          <w:rFonts w:ascii="Times New Roman" w:hAnsi="Times New Roman" w:cs="Times New Roman"/>
        </w:rPr>
        <w:br/>
        <w:t>Il regarda William. Lui avait compris...</w:t>
      </w:r>
      <w:r>
        <w:rPr>
          <w:rFonts w:ascii="Times New Roman" w:hAnsi="Times New Roman" w:cs="Times New Roman"/>
        </w:rPr>
        <w:br/>
        <w:t>"Vous devez apporter l'espoir. Vous devez vivre et pour cela il faut m'aider... Je sais que vous ne me croyez pas... Essayez d'aller parler à votre père et s'il vous reçoit, ce qui est loin d'être sûr, posez lui ces questions... Vous verrez sa réaction.".</w:t>
      </w:r>
      <w:r>
        <w:rPr>
          <w:rFonts w:ascii="Times New Roman" w:hAnsi="Times New Roman" w:cs="Times New Roman"/>
        </w:rPr>
        <w:br/>
        <w:t>Helset regarda Ciria, sondant son âme comme à son habitude.</w:t>
      </w:r>
      <w:r>
        <w:rPr>
          <w:rFonts w:ascii="Times New Roman" w:hAnsi="Times New Roman" w:cs="Times New Roman"/>
        </w:rPr>
        <w:br/>
        <w:t>"Je vous écoute mon enfant..."</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*C'était une véritable révélation. L'ange l'avait écouté et pour une fois, elle songeait a ce qu'il disait...*</w:t>
      </w:r>
      <w:r>
        <w:rPr>
          <w:rFonts w:ascii="Times New Roman" w:hAnsi="Times New Roman" w:cs="Times New Roman"/>
        </w:rPr>
        <w:br/>
      </w:r>
      <w:r>
        <w:rPr>
          <w:rFonts w:ascii="Times New Roman" w:hAnsi="Times New Roman" w:cs="Times New Roman"/>
        </w:rPr>
        <w:br/>
        <w:t>- Je vous écoute mon enfant...</w:t>
      </w:r>
      <w:r>
        <w:rPr>
          <w:rFonts w:ascii="Times New Roman" w:hAnsi="Times New Roman" w:cs="Times New Roman"/>
        </w:rPr>
        <w:br/>
        <w:t xml:space="preserve">- Pardonnez moi... Je sais que je ne vous ai pas écouté mais c'était plus fort que moi, cette idée de tuer des gens m'est insupportable. Ce que vous me dites est tout a fait contraire a mes principes, mes idées, les raisons pour lesquelles j'ai été créée... </w:t>
      </w:r>
      <w:r>
        <w:rPr>
          <w:rFonts w:ascii="Times New Roman" w:hAnsi="Times New Roman" w:cs="Times New Roman"/>
        </w:rPr>
        <w:br/>
      </w:r>
      <w:r>
        <w:rPr>
          <w:rFonts w:ascii="Times New Roman" w:hAnsi="Times New Roman" w:cs="Times New Roman"/>
        </w:rPr>
        <w:br/>
        <w:t>*Elle tourna son regard confus vers son frère qui lui souriait.*</w:t>
      </w:r>
      <w:r>
        <w:rPr>
          <w:rFonts w:ascii="Times New Roman" w:hAnsi="Times New Roman" w:cs="Times New Roman"/>
        </w:rPr>
        <w:br/>
      </w:r>
      <w:r>
        <w:rPr>
          <w:rFonts w:ascii="Times New Roman" w:hAnsi="Times New Roman" w:cs="Times New Roman"/>
        </w:rPr>
        <w:br/>
        <w:t>- Je vais vous parlez franchement... Je doute de mes capacités et de moi même. Du ciel et de ses intentions, du monde qui nous entoure... William vous a fait confiance alors que ce n'est pas son genre. Si je veux vous aider pour rattraper mes fautes, alors dites moi ce que je peux faire...</w:t>
      </w:r>
      <w:r>
        <w:rPr>
          <w:rFonts w:ascii="Times New Roman" w:hAnsi="Times New Roman" w:cs="Times New Roman"/>
        </w:rPr>
        <w:br/>
      </w:r>
      <w:r>
        <w:rPr>
          <w:rFonts w:ascii="Times New Roman" w:hAnsi="Times New Roman" w:cs="Times New Roman"/>
        </w:rPr>
        <w:br/>
        <w:t>*William perdit son sourire. Même dans les pires moments, elle ne pensait pas a elle ou alors a tout faire pour pardonnez ses erreurs. Il avait le cœur serrer de l'entendre parler ainsi et se mit a regarder Helset...*</w:t>
      </w:r>
    </w:p>
    <w:p w:rsidR="00767FD8" w:rsidRDefault="00767FD8"/>
    <w:p w:rsidR="00767FD8" w:rsidRDefault="00767FD8">
      <w:pPr>
        <w:rPr>
          <w:lang w:val="nl-NL"/>
        </w:rPr>
      </w:pPr>
      <w:r>
        <w:rPr>
          <w:rStyle w:val="Strong"/>
          <w:lang w:val="nl-NL"/>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Je ne vous demande rien pour moi mais pour vous... Si vous allez bien alors le monde va bien... Regardez au fond de vous et dites moi : que désirez vous le plus au monde? Quel désir personnel et égoïste avez vous? Trouvez le et exaucez le. Vous avez le droit de vivre votre vie sans craindre d'influer sur le monde. Laissez moi ce rôle. Quand le ciel sera affaibli, je tiendrai ce monde pour qu'il ne sombre pas dans le chaos et je lui apporterai la Justice, la vraie... Quant à vous, trouvez votre désir ardent, ce dont vous avez envie depuis toujours et réalisez le... Quand ce sera fait, vous pourrez vous soucier des autres..."</w:t>
      </w:r>
      <w:r>
        <w:rPr>
          <w:rFonts w:ascii="Times New Roman" w:hAnsi="Times New Roman" w:cs="Times New Roman"/>
        </w:rPr>
        <w:br/>
      </w:r>
      <w:r>
        <w:rPr>
          <w:rFonts w:ascii="Times New Roman" w:hAnsi="Times New Roman" w:cs="Times New Roman"/>
          <w:lang w:val="en-GB"/>
        </w:rPr>
        <w:t>Helset regarda William.</w:t>
      </w:r>
      <w:r>
        <w:rPr>
          <w:rFonts w:ascii="Times New Roman" w:hAnsi="Times New Roman" w:cs="Times New Roman"/>
          <w:lang w:val="en-GB"/>
        </w:rPr>
        <w:br/>
      </w:r>
      <w:r>
        <w:rPr>
          <w:rFonts w:ascii="Times New Roman" w:hAnsi="Times New Roman" w:cs="Times New Roman"/>
        </w:rPr>
        <w:t>"En échange je ne vous demanderai qu'un service mais plus tard... Alors que désirez vous le plus au monde?"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ne voulait pas, semble t'il qu'elle pense aux autres. Elle avait dur car toute sa vie elle n'avait fait que ça. Elle plongea son regard dans celui d'Helset et imagina un visage derrière ce masque.*</w:t>
      </w:r>
      <w:r>
        <w:rPr>
          <w:rFonts w:ascii="Times New Roman" w:hAnsi="Times New Roman" w:cs="Times New Roman"/>
        </w:rPr>
        <w:br/>
      </w:r>
      <w:r>
        <w:rPr>
          <w:rFonts w:ascii="Times New Roman" w:hAnsi="Times New Roman" w:cs="Times New Roman"/>
        </w:rPr>
        <w:br/>
        <w:t>- En échange je ne vous demanderai qu'un service mais plus tard... Alors que désirez vous le plus au monde?</w:t>
      </w:r>
      <w:r>
        <w:rPr>
          <w:rFonts w:ascii="Times New Roman" w:hAnsi="Times New Roman" w:cs="Times New Roman"/>
        </w:rPr>
        <w:br/>
      </w:r>
      <w:r>
        <w:rPr>
          <w:rFonts w:ascii="Times New Roman" w:hAnsi="Times New Roman" w:cs="Times New Roman"/>
        </w:rPr>
        <w:br/>
        <w:t>*Un service ? Qu'allait il lui demander? Pourquoi avait il regarder son frère ? Soudain elle hésita a parler. Elle avait peur de ce qu'il allait lui demander... Mais quand elle fixa les étoiles, son visage se détendit et elle sourit comme partie dans un rêve.*</w:t>
      </w:r>
      <w:r>
        <w:rPr>
          <w:rFonts w:ascii="Times New Roman" w:hAnsi="Times New Roman" w:cs="Times New Roman"/>
        </w:rPr>
        <w:br/>
      </w:r>
      <w:r>
        <w:rPr>
          <w:rFonts w:ascii="Times New Roman" w:hAnsi="Times New Roman" w:cs="Times New Roman"/>
        </w:rPr>
        <w:br/>
        <w:t xml:space="preserve">- Je voudrais... Je voudrais... Vivre comme une jeune femme normale auprès de Blitz... Nous habiterons dans une simple maison de bois ou l'on respire le parfum de sève, ou une rivière calme actionne un petit moulin, ou le monde vit en parfaite harmonie avec la nature... La ou le ciel est d'un bleu azure, où l'herbe est la plus tendre, où les animaux s'abandonne a leurs existence sans chasseur.... </w:t>
      </w:r>
      <w:r>
        <w:rPr>
          <w:rFonts w:ascii="Times New Roman" w:hAnsi="Times New Roman" w:cs="Times New Roman"/>
        </w:rPr>
        <w:br/>
      </w:r>
      <w:r>
        <w:rPr>
          <w:rFonts w:ascii="Times New Roman" w:hAnsi="Times New Roman" w:cs="Times New Roman"/>
        </w:rPr>
        <w:br/>
        <w:t>*Elle respira profondément avant de rouvrire les yeux et fixa la lune...*</w:t>
      </w:r>
      <w:r>
        <w:rPr>
          <w:rFonts w:ascii="Times New Roman" w:hAnsi="Times New Roman" w:cs="Times New Roman"/>
        </w:rPr>
        <w:br/>
      </w:r>
      <w:r>
        <w:rPr>
          <w:rFonts w:ascii="Times New Roman" w:hAnsi="Times New Roman" w:cs="Times New Roman"/>
        </w:rPr>
        <w:br/>
        <w:t>- Je voudrais vivre avec ceux que j'aime et que je connais dans un endroit reclus la où je pourrai voir briller un amour infini dans les yeux de l'élu de mon cœur...</w:t>
      </w:r>
      <w:r>
        <w:rPr>
          <w:rFonts w:ascii="Times New Roman" w:hAnsi="Times New Roman" w:cs="Times New Roman"/>
        </w:rPr>
        <w:br/>
      </w:r>
      <w:r>
        <w:rPr>
          <w:rFonts w:ascii="Times New Roman" w:hAnsi="Times New Roman" w:cs="Times New Roman"/>
        </w:rPr>
        <w:br/>
        <w:t>*L'ange baissa la tête en regardant furtivement Helset. Elle était toute gênée d'avoir parlé aussi librement. William en avait le souffle coupé et il se mit a rire devant la gêne de sa sœur. Cette dernière la regarda avant de rire a son tour.*</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regarda les deux jeunes gens rire. Ils s'arrêtèrent en voyant que lui ne riait pas... Il avait écouté très précautionneusement Ciria parler. Ainsi c'était cela qu'elle désirait.</w:t>
      </w:r>
      <w:r>
        <w:rPr>
          <w:rFonts w:ascii="Times New Roman" w:hAnsi="Times New Roman" w:cs="Times New Roman"/>
        </w:rPr>
        <w:br/>
        <w:t>"La paix et l'amour. Rien de plus naturel... L'amour vous l'avez déjà. Blitz vous aime et vous l'aimez. En ce qui concerne la paix...".</w:t>
      </w:r>
      <w:r>
        <w:rPr>
          <w:rFonts w:ascii="Times New Roman" w:hAnsi="Times New Roman" w:cs="Times New Roman"/>
        </w:rPr>
        <w:br/>
        <w:t>Il inspira en sifflant.</w:t>
      </w:r>
      <w:r>
        <w:rPr>
          <w:rFonts w:ascii="Times New Roman" w:hAnsi="Times New Roman" w:cs="Times New Roman"/>
        </w:rPr>
        <w:br/>
        <w:t>"Pour la Paix elle passe nécessairement par une dernière lutte. Une ultime bataille. Si tout se passe comme prévu, vous avez ma parole que vous aurez votre paix pour vous et ceux qui vous entourent. William sait que je n'ai qu'une parole... Si c'est que vous désirez vous l'aurez. Quoi de plus naturel que d'aspirer au calme quand ceux qui se font appeler "parents" vous jettent dans une guerre que vous ne vouliez pas et qui vous dépassait? Quel ironie que ce que vous vouliez vous a été enlevé par d'autres pour faire de vous une machine de guerre en leur nom...".</w:t>
      </w:r>
      <w:r>
        <w:rPr>
          <w:rFonts w:ascii="Times New Roman" w:hAnsi="Times New Roman" w:cs="Times New Roman"/>
        </w:rPr>
        <w:br/>
        <w:t>Il regarda Ciria.</w:t>
      </w:r>
      <w:r>
        <w:rPr>
          <w:rFonts w:ascii="Times New Roman" w:hAnsi="Times New Roman" w:cs="Times New Roman"/>
        </w:rPr>
        <w:br/>
        <w:t>"Mon service est le suivant. Ce n'est rien... Il me faut juste une chose. Menez moi à votre père...".</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*Ciria écoutait Helset. Pour la première fois, elle avait une lueur d'espoir que ses rêves puissent se réaliser. Elle regarda William qui acquiesça aux dires de son maître. Elle avait été manipulée depuis le début et elle pouvait enfin prendre sa revanche.*</w:t>
      </w:r>
      <w:r>
        <w:rPr>
          <w:rFonts w:ascii="Times New Roman" w:hAnsi="Times New Roman" w:cs="Times New Roman"/>
        </w:rPr>
        <w:br/>
      </w:r>
      <w:r>
        <w:rPr>
          <w:rFonts w:ascii="Times New Roman" w:hAnsi="Times New Roman" w:cs="Times New Roman"/>
        </w:rPr>
        <w:br/>
        <w:t>- Mon service est le suivant. Ce n'est rien... Il me faut juste une chose. Menez moi à votre père...</w:t>
      </w:r>
      <w:r>
        <w:rPr>
          <w:rFonts w:ascii="Times New Roman" w:hAnsi="Times New Roman" w:cs="Times New Roman"/>
        </w:rPr>
        <w:br/>
      </w:r>
      <w:r>
        <w:rPr>
          <w:rFonts w:ascii="Times New Roman" w:hAnsi="Times New Roman" w:cs="Times New Roman"/>
        </w:rPr>
        <w:br/>
        <w:t>*Si Ciria acceptait, elle serait considérée comme un traître de la pire espèce... Mais si elle refusait, elle trahissait ses rêves et c'était encore pire... Elle se leva et regarda Helset.*</w:t>
      </w:r>
      <w:r>
        <w:rPr>
          <w:rFonts w:ascii="Times New Roman" w:hAnsi="Times New Roman" w:cs="Times New Roman"/>
        </w:rPr>
        <w:br/>
      </w:r>
      <w:r>
        <w:rPr>
          <w:rFonts w:ascii="Times New Roman" w:hAnsi="Times New Roman" w:cs="Times New Roman"/>
        </w:rPr>
        <w:br/>
        <w:t>- Alors venez avec moi... Je vais vous menez a mon père...</w:t>
      </w:r>
      <w:r>
        <w:rPr>
          <w:rFonts w:ascii="Times New Roman" w:hAnsi="Times New Roman" w:cs="Times New Roman"/>
        </w:rPr>
        <w:br/>
      </w:r>
      <w:r>
        <w:rPr>
          <w:rFonts w:ascii="Times New Roman" w:hAnsi="Times New Roman" w:cs="Times New Roman"/>
        </w:rPr>
        <w:br/>
        <w:t>*Elle joignit ses mains comme pour une prière et lorsqu'elle tendit les bras, une lumière dorée l'enveloppa ainsi qu'Helset et en quelques secondes, ils se retrouvèrent dans un espace ou ils marchaient sur des nuages. Elle hurla le nom de son père avec une certaine haine dans la voix. C'est alors que Falcone apparut devant eux, assit sur un trône gigantesque. Ciria fit un petit signe de la tête a Helset et disparut. Elle se retrouva a nouveau près de William et elle se blottit dans ses bras.*</w:t>
      </w:r>
      <w:r>
        <w:rPr>
          <w:rFonts w:ascii="Times New Roman" w:hAnsi="Times New Roman" w:cs="Times New Roman"/>
        </w:rPr>
        <w:br/>
      </w:r>
      <w:r>
        <w:rPr>
          <w:rFonts w:ascii="Times New Roman" w:hAnsi="Times New Roman" w:cs="Times New Roman"/>
        </w:rPr>
        <w:br/>
        <w:t>- J'ai peur de ce qui va suivre...</w:t>
      </w:r>
      <w:r>
        <w:rPr>
          <w:rFonts w:ascii="Times New Roman" w:hAnsi="Times New Roman" w:cs="Times New Roman"/>
        </w:rPr>
        <w:br/>
        <w:t>- Courage petite sœur... Tout sera bientôt fini...</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regarda son vieux rival dans les yeux. "Falcone... Mon vieil ennemi... Tu as pris du grade! Te voilà Commandant du Paradis? Quelle promotion...".</w:t>
      </w:r>
      <w:r>
        <w:rPr>
          <w:rFonts w:ascii="Times New Roman" w:hAnsi="Times New Roman" w:cs="Times New Roman"/>
        </w:rPr>
        <w:br/>
        <w:t>Helset avait attendu la possibilité de se venger pendant des siècles... Aujourd'hui c'était possible. Il regardait Falcone, le même air vénérable, la même force intérieure mais il avait mal vieilli : les années d'inactivité en avait fait un nobliaux loin de l'action. ce fut un adversaire redoutable autrefois et Helset avait perdu leur dernière rencontre mais les choses avaient changées... Pendant que Falcone se répandait dans l'inactivité, Helset avait continué à traîner sa honte et il s'était perfectionné... Il avait beaucoup appris et aujourd'hui il était infiniment plus puissant que ce qu'il fut alors.</w:t>
      </w:r>
      <w:r>
        <w:rPr>
          <w:rFonts w:ascii="Times New Roman" w:hAnsi="Times New Roman" w:cs="Times New Roman"/>
        </w:rPr>
        <w:br/>
        <w:t>C'était une belle revanche.</w:t>
      </w:r>
      <w:r>
        <w:rPr>
          <w:rFonts w:ascii="Times New Roman" w:hAnsi="Times New Roman" w:cs="Times New Roman"/>
        </w:rPr>
        <w:br/>
        <w:t>"Je crois que le Paradis va devoir oublier ses vieux rêves de conquêtes...</w:t>
      </w:r>
      <w:r>
        <w:rPr>
          <w:rFonts w:ascii="Times New Roman" w:hAnsi="Times New Roman" w:cs="Times New Roman"/>
        </w:rPr>
        <w:br/>
        <w:t>- Fou que tu es... Ta haine t'a aveuglé et je ne dis pas ça à cause de ce masque.</w:t>
      </w:r>
      <w:r>
        <w:rPr>
          <w:rFonts w:ascii="Times New Roman" w:hAnsi="Times New Roman" w:cs="Times New Roman"/>
        </w:rPr>
        <w:br/>
        <w:t>- Ce masque je te le dois. J'ai failli mourir ce jour là et tu l'as cru... Mais tu as échoué...</w:t>
      </w:r>
      <w:r>
        <w:rPr>
          <w:rFonts w:ascii="Times New Roman" w:hAnsi="Times New Roman" w:cs="Times New Roman"/>
        </w:rPr>
        <w:br/>
        <w:t>- J'aurais dû vérifier. Cela aurait évité bien des souffrances à ce monde.</w:t>
      </w:r>
      <w:r>
        <w:rPr>
          <w:rFonts w:ascii="Times New Roman" w:hAnsi="Times New Roman" w:cs="Times New Roman"/>
        </w:rPr>
        <w:br/>
        <w:t>- Parle pour toi! Vous voulez établir un nouvel ordre? Une planète dirigée par les Anges? Et l'Equilibre?</w:t>
      </w:r>
      <w:r>
        <w:rPr>
          <w:rFonts w:ascii="Times New Roman" w:hAnsi="Times New Roman" w:cs="Times New Roman"/>
        </w:rPr>
        <w:br/>
        <w:t>- Ne me fais pas ta chanson : l'équilibre! Tu te moques de l'Equilibre! Tu n'es que vengeance et ambition... Tu as même corrompus mes deux enfants pour cela...</w:t>
      </w:r>
      <w:r>
        <w:rPr>
          <w:rFonts w:ascii="Times New Roman" w:hAnsi="Times New Roman" w:cs="Times New Roman"/>
        </w:rPr>
        <w:br/>
        <w:t>- Corrompus? Je leur ai offert la vue sur le monde.</w:t>
      </w:r>
      <w:r>
        <w:rPr>
          <w:rFonts w:ascii="Times New Roman" w:hAnsi="Times New Roman" w:cs="Times New Roman"/>
        </w:rPr>
        <w:br/>
        <w:t>- Tu leur as offert TA vue sur le monde..."</w:t>
      </w:r>
      <w:r>
        <w:rPr>
          <w:rFonts w:ascii="Times New Roman" w:hAnsi="Times New Roman" w:cs="Times New Roman"/>
        </w:rPr>
        <w:br/>
        <w:t>Falcone quitta son trône et sortit son épée tout blanche, Helset lui sortit la sienne noire.</w:t>
      </w:r>
      <w:r>
        <w:rPr>
          <w:rFonts w:ascii="Times New Roman" w:hAnsi="Times New Roman" w:cs="Times New Roman"/>
        </w:rPr>
        <w:br/>
        <w:t>"Il est temps pour nous de reprendre là où nous en étions.</w:t>
      </w:r>
      <w:r>
        <w:rPr>
          <w:rFonts w:ascii="Times New Roman" w:hAnsi="Times New Roman" w:cs="Times New Roman"/>
        </w:rPr>
        <w:br/>
        <w:t>- Je le crains...".</w:t>
      </w:r>
      <w:r>
        <w:rPr>
          <w:rFonts w:ascii="Times New Roman" w:hAnsi="Times New Roman" w:cs="Times New Roman"/>
        </w:rPr>
        <w:br/>
        <w:t>A peine Falcone avait il terminé que Helset porta le premier coup. Les deux êtres étaient très puissants et leur maîtrise de l'épée excellente. Les lames virevoltaient, ils sautaient, roulaient pour esquiver. Personne n'arrivant à toucher l'autre. Juste le bruit des lames qui s'entrechoquaient... C'était un combat entre deux titans et même sur terre il devait pouvoir être ressenti...</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Ils se dirigeaient vers Ceres quand Mensonge eut une meilleure idée.</w:t>
      </w:r>
      <w:r>
        <w:rPr>
          <w:rFonts w:ascii="Times New Roman" w:hAnsi="Times New Roman" w:cs="Times New Roman"/>
        </w:rPr>
        <w:br/>
        <w:t>« Il vaut mieux se séparer, prendre chacun un dragon, on sera plus fort comme ça. »</w:t>
      </w:r>
      <w:r>
        <w:rPr>
          <w:rFonts w:ascii="Times New Roman" w:hAnsi="Times New Roman" w:cs="Times New Roman"/>
        </w:rPr>
        <w:br/>
        <w:t>Laury se dirigea vers Ceres mais il semblait que l’ange déchu ne veuille le prendre à  sa place.</w:t>
      </w:r>
      <w:r>
        <w:rPr>
          <w:rFonts w:ascii="Times New Roman" w:hAnsi="Times New Roman" w:cs="Times New Roman"/>
        </w:rPr>
        <w:br/>
        <w:t>« Prends plutôt Windom. »</w:t>
      </w:r>
      <w:r>
        <w:rPr>
          <w:rFonts w:ascii="Times New Roman" w:hAnsi="Times New Roman" w:cs="Times New Roman"/>
        </w:rPr>
        <w:br/>
        <w:t>Il ne donna pas plus d’explications mais quand il fut sur Ceres, il posa sa main sur les écailles et projeta un peu de son pouvoir. Il sentit le dragon frissonner. Ils ne tardèrent pas à décoller et en quelques minutes furent dans ce coin étrange des cieux qui abritait Falcone. Laury eut l’horreur de voir Helset déjà au combat. Elle n’eut pas grand temps pour réfléchir. Des centaines d’anges soldats débarquèrent de tout côtés pour aider leur maître. Elle réprouva de faire ça mais il le fallait, elle attaqua les anges, laissant à Helset le loisir de continuer le combat sans être arrêté.</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*Shadow sauta sur le dos du maître de la foudre. Il regarda Laury avant de baisser les yeux et soupirer. Apparemment, elle n'avait plus de sentiments, Il se pencha vers la tête du dragon.*</w:t>
      </w:r>
      <w:r>
        <w:rPr>
          <w:rFonts w:ascii="Times New Roman" w:hAnsi="Times New Roman" w:cs="Times New Roman"/>
        </w:rPr>
        <w:br/>
      </w:r>
      <w:r>
        <w:rPr>
          <w:rFonts w:ascii="Times New Roman" w:hAnsi="Times New Roman" w:cs="Times New Roman"/>
        </w:rPr>
        <w:br/>
        <w:t>- Allons y...</w:t>
      </w:r>
      <w:r>
        <w:rPr>
          <w:rFonts w:ascii="Times New Roman" w:hAnsi="Times New Roman" w:cs="Times New Roman"/>
        </w:rPr>
        <w:br/>
      </w:r>
      <w:r>
        <w:rPr>
          <w:rFonts w:ascii="Times New Roman" w:hAnsi="Times New Roman" w:cs="Times New Roman"/>
        </w:rPr>
        <w:br/>
        <w:t>*William et Ciria sentirent une secousse énorme. Ils se regardèrent et le jeune ange serra les dents.*</w:t>
      </w:r>
      <w:r>
        <w:rPr>
          <w:rFonts w:ascii="Times New Roman" w:hAnsi="Times New Roman" w:cs="Times New Roman"/>
        </w:rPr>
        <w:br/>
      </w:r>
      <w:r>
        <w:rPr>
          <w:rFonts w:ascii="Times New Roman" w:hAnsi="Times New Roman" w:cs="Times New Roman"/>
        </w:rPr>
        <w:br/>
        <w:t>- Mon maître a déjà commencé le combat.</w:t>
      </w:r>
      <w:r>
        <w:rPr>
          <w:rFonts w:ascii="Times New Roman" w:hAnsi="Times New Roman" w:cs="Times New Roman"/>
        </w:rPr>
        <w:br/>
        <w:t>- Il y a autre chose... Laury est la bas... Des anges se battent...</w:t>
      </w:r>
      <w:r>
        <w:rPr>
          <w:rFonts w:ascii="Times New Roman" w:hAnsi="Times New Roman" w:cs="Times New Roman"/>
        </w:rPr>
        <w:br/>
        <w:t>- Il faut arrêter tout ça !</w:t>
      </w:r>
      <w:r>
        <w:rPr>
          <w:rFonts w:ascii="Times New Roman" w:hAnsi="Times New Roman" w:cs="Times New Roman"/>
        </w:rPr>
        <w:br/>
        <w:t>- Oui.</w:t>
      </w:r>
      <w:r>
        <w:rPr>
          <w:rFonts w:ascii="Times New Roman" w:hAnsi="Times New Roman" w:cs="Times New Roman"/>
        </w:rPr>
        <w:br/>
      </w:r>
      <w:r>
        <w:rPr>
          <w:rFonts w:ascii="Times New Roman" w:hAnsi="Times New Roman" w:cs="Times New Roman"/>
        </w:rPr>
        <w:br/>
        <w:t>*Les deux anges se matérialisèrent au dessus du lieu de combat. Il y avait tellement d'anges ! Ciria allait mettre un champ magnétique entre Laury et les anges mais William l'arrêta et sourit. Elle devait se battre pour affaiblir le ciel comme Helset lui avait dit.... Elle prit tout sur elle et se lança a l'attaque aux cotés de son frère...*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et Falcone se battait sans s'arrêter autour d'eux les corps pleuvaient...</w:t>
      </w:r>
      <w:r>
        <w:rPr>
          <w:rFonts w:ascii="Times New Roman" w:hAnsi="Times New Roman" w:cs="Times New Roman"/>
        </w:rPr>
        <w:br/>
        <w:t>"Tu ne pouvais pas être loyal, n'est ce pas? Tu as appelé tes angelots...</w:t>
      </w:r>
      <w:r>
        <w:rPr>
          <w:rFonts w:ascii="Times New Roman" w:hAnsi="Times New Roman" w:cs="Times New Roman"/>
        </w:rPr>
        <w:br/>
        <w:t>- Je préserve la paix. Si pour cela je dois être aussi vicieux que toi, le Ciel me le pardonnera.</w:t>
      </w:r>
      <w:r>
        <w:rPr>
          <w:rFonts w:ascii="Times New Roman" w:hAnsi="Times New Roman" w:cs="Times New Roman"/>
        </w:rPr>
        <w:br/>
        <w:t>- J'en suis sûr...".</w:t>
      </w:r>
      <w:r>
        <w:rPr>
          <w:rFonts w:ascii="Times New Roman" w:hAnsi="Times New Roman" w:cs="Times New Roman"/>
        </w:rPr>
        <w:br/>
        <w:t>Falcone para deux attaques et contre attaqua mais Helset les esquiva.</w:t>
      </w:r>
      <w:r>
        <w:rPr>
          <w:rFonts w:ascii="Times New Roman" w:hAnsi="Times New Roman" w:cs="Times New Roman"/>
        </w:rPr>
        <w:br/>
        <w:t>"Alors qu'en dis tu? Nous sommes loin de notre dernier combat... C'est moins facile de me tuer cette fois...</w:t>
      </w:r>
      <w:r>
        <w:rPr>
          <w:rFonts w:ascii="Times New Roman" w:hAnsi="Times New Roman" w:cs="Times New Roman"/>
        </w:rPr>
        <w:br/>
        <w:t>- Je dois le reconnaître.".</w:t>
      </w:r>
      <w:r>
        <w:rPr>
          <w:rFonts w:ascii="Times New Roman" w:hAnsi="Times New Roman" w:cs="Times New Roman"/>
        </w:rPr>
        <w:br/>
        <w:t>Falcone para une attaque rapide.</w:t>
      </w:r>
      <w:r>
        <w:rPr>
          <w:rFonts w:ascii="Times New Roman" w:hAnsi="Times New Roman" w:cs="Times New Roman"/>
        </w:rPr>
        <w:br/>
        <w:t>"Mais tu restes le même... Tu es toujours aveuglé par tes convictions et ta haine.</w:t>
      </w:r>
      <w:r>
        <w:rPr>
          <w:rFonts w:ascii="Times New Roman" w:hAnsi="Times New Roman" w:cs="Times New Roman"/>
        </w:rPr>
        <w:br/>
        <w:t>- Au moins moi je ne sacrifie pas ma propre fille!"</w:t>
      </w:r>
      <w:r>
        <w:rPr>
          <w:rFonts w:ascii="Times New Roman" w:hAnsi="Times New Roman" w:cs="Times New Roman"/>
        </w:rPr>
        <w:br/>
        <w:t>Cette parole sembla énerver Falcone qui attaqua plus vite et plus fortement. Helset réussit toutefois à parer.</w:t>
      </w:r>
      <w:r>
        <w:rPr>
          <w:rFonts w:ascii="Times New Roman" w:hAnsi="Times New Roman" w:cs="Times New Roman"/>
        </w:rPr>
        <w:br/>
        <w:t>"Je ne l'ai pas sacrifiée!</w:t>
      </w:r>
      <w:r>
        <w:rPr>
          <w:rFonts w:ascii="Times New Roman" w:hAnsi="Times New Roman" w:cs="Times New Roman"/>
        </w:rPr>
        <w:br/>
        <w:t>- Alors la jeter seule sur terre avec un pouvoir qu'elle ne maîtrise pas et des amis sensés la protéger, à qui vous avez volé l'essentiel de leurs pouvoirs te parait une preuve d'amour paternelle?</w:t>
      </w:r>
      <w:r>
        <w:rPr>
          <w:rFonts w:ascii="Times New Roman" w:hAnsi="Times New Roman" w:cs="Times New Roman"/>
        </w:rPr>
        <w:br/>
        <w:t>- C'était nécessaire... C'aurait été trop long sinon...</w:t>
      </w:r>
      <w:r>
        <w:rPr>
          <w:rFonts w:ascii="Times New Roman" w:hAnsi="Times New Roman" w:cs="Times New Roman"/>
        </w:rPr>
        <w:br/>
        <w:t>- Je me doute que le Ciel soit pressé de dominer le monde.</w:t>
      </w:r>
      <w:r>
        <w:rPr>
          <w:rFonts w:ascii="Times New Roman" w:hAnsi="Times New Roman" w:cs="Times New Roman"/>
        </w:rPr>
        <w:br/>
        <w:t>- Tu recommences...".</w:t>
      </w:r>
      <w:r>
        <w:rPr>
          <w:rFonts w:ascii="Times New Roman" w:hAnsi="Times New Roman" w:cs="Times New Roman"/>
        </w:rPr>
        <w:br/>
        <w:t>Helset et Falcone continuaient leurs lutte.</w:t>
      </w:r>
    </w:p>
    <w:p w:rsidR="00767FD8" w:rsidRDefault="00767FD8"/>
    <w:p w:rsidR="00767FD8" w:rsidRDefault="00767FD8">
      <w:r>
        <w:rPr>
          <w:rStyle w:val="Strong"/>
        </w:rPr>
        <w:t>Angelina</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Mensonge, monté sur Ceres, réprouvait de blesser des siens, après tout, il avait été ange un jour et il y a encore quelques dizaines d’année,s il aurait été de leur côté. Il les bloquait donc par ses sorts. Maîtrisant la glace, il parvenait à immobiliser une aile ou une jambe ce qui faisait tomber ses frères mais sans les blesser. Laury par contre n’y allait pas de main morte, elle fendait quiconque s’approchait un peu trop près d’elle, il y avait une haine farouche dans son regard, comme si elle extériorisait une énorme colère. Elle gardait cependant un œil sur Helset qui continuait son combat et surtout sur les deux anges : Ciria et William, elle se doutait qu’ils tenteraient quelque chose contre elle une fois le combat achevé. Mensonge passa près d’elle et sauta quelques instants sur le dos de son dragon.</w:t>
      </w:r>
      <w:r>
        <w:rPr>
          <w:rFonts w:ascii="Times New Roman" w:hAnsi="Times New Roman" w:cs="Times New Roman"/>
        </w:rPr>
        <w:br/>
        <w:t>« Laury, quand le combat avec Falcone sera terminé, toutes les malédictions qu’il a pu édictées seront brisées. Tu redeviendra humaine et mortelle, Helset redeviendra ce qu’il était.</w:t>
      </w:r>
      <w:r>
        <w:rPr>
          <w:rFonts w:ascii="Times New Roman" w:hAnsi="Times New Roman" w:cs="Times New Roman"/>
        </w:rPr>
        <w:br/>
        <w:t>- Et qu’était-il ?</w:t>
      </w:r>
      <w:r>
        <w:rPr>
          <w:rFonts w:ascii="Times New Roman" w:hAnsi="Times New Roman" w:cs="Times New Roman"/>
        </w:rPr>
        <w:br/>
        <w:t>- On le découvrira à ce moment là. »</w:t>
      </w:r>
      <w:r>
        <w:rPr>
          <w:rFonts w:ascii="Times New Roman" w:hAnsi="Times New Roman" w:cs="Times New Roman"/>
        </w:rPr>
        <w:br/>
        <w:t>Sur cette parole qui ne disait rien qui vaille, Mensonge retourna sur Ceres.</w:t>
      </w:r>
    </w:p>
    <w:p w:rsidR="00767FD8" w:rsidRDefault="00767FD8"/>
    <w:p w:rsidR="00767FD8" w:rsidRDefault="00767FD8">
      <w:r>
        <w:rPr>
          <w:rStyle w:val="Strong"/>
        </w:rPr>
        <w:t>Ereb</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 xml:space="preserve">Les dragon se laissèrent monter et diriger, mais la bataille s'éternisait et ils étaient las. Drachnar, sur lequel était juché Shadow, était le plus impulsif de tous et craqua avant les autres. Il aimait se battre. D'un seul battement d'aile, il provoqua un tornade qui envoya valdinguer bien la moitié des anges. </w:t>
      </w:r>
      <w:r>
        <w:rPr>
          <w:rFonts w:ascii="Times New Roman" w:hAnsi="Times New Roman" w:cs="Times New Roman"/>
        </w:rPr>
        <w:br/>
        <w:t xml:space="preserve">"Vos ailes sont faibles... moucherons." </w:t>
      </w:r>
      <w:r>
        <w:rPr>
          <w:rFonts w:ascii="Times New Roman" w:hAnsi="Times New Roman" w:cs="Times New Roman"/>
        </w:rPr>
        <w:br/>
        <w:t xml:space="preserve">Il ouvrit la gueule, et un éclair blanc jailli d'entre ses crocs. Emporté par sa fougue, il se transforma lui-même en éclair, et juste avant que l'électricité n'atteigne Shadow, des lianes le cueillirent au vol. </w:t>
      </w:r>
      <w:r>
        <w:rPr>
          <w:rFonts w:ascii="Times New Roman" w:hAnsi="Times New Roman" w:cs="Times New Roman"/>
        </w:rPr>
        <w:br/>
        <w:t>"Tu l'as échappé belle, dis moi! Ne jamais s'approcher de Drachnar lorsque la bataille gronde..."</w:t>
      </w:r>
      <w:r>
        <w:rPr>
          <w:rFonts w:ascii="Times New Roman" w:hAnsi="Times New Roman" w:cs="Times New Roman"/>
        </w:rPr>
        <w:br/>
        <w:t>Tosaï mit le jeune homme sur son dos et entra en action. Prônant la non-violence, il se contenta de lier tous les anges avec des branches pour les mettre hors d'état de nuire. Glaëdr grogna:</w:t>
      </w:r>
      <w:r>
        <w:rPr>
          <w:rFonts w:ascii="Times New Roman" w:hAnsi="Times New Roman" w:cs="Times New Roman"/>
        </w:rPr>
        <w:br/>
        <w:t>"Tu es trop doux, camarade."</w:t>
      </w:r>
      <w:r>
        <w:rPr>
          <w:rFonts w:ascii="Times New Roman" w:hAnsi="Times New Roman" w:cs="Times New Roman"/>
        </w:rPr>
        <w:br/>
        <w:t>Pour illustrer ses dires, il vomit un flot de lave en fusion sur les imbéciles qui l'avaient attaqué de front. Ceres gela les renforts qui arrivaient, mais Noreï lui reprocha de ne pas lui en avoir laissé. Ce dernier se rattrapa sur ceux qui, le voyant distrait, avaient eue la mauvaise idée d'en profiter. Une tonne de sable leur atterrissant sur la tête les découragea.</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et Falcone ne montrait pas un seul signe de fatigue mais la bataille serait bientôt terminé et l'un des deux allait mourir.</w:t>
      </w:r>
      <w:r>
        <w:rPr>
          <w:rFonts w:ascii="Times New Roman" w:hAnsi="Times New Roman" w:cs="Times New Roman"/>
        </w:rPr>
        <w:br/>
        <w:t>"Quel beau duel...</w:t>
      </w:r>
      <w:r>
        <w:rPr>
          <w:rFonts w:ascii="Times New Roman" w:hAnsi="Times New Roman" w:cs="Times New Roman"/>
        </w:rPr>
        <w:br/>
        <w:t>- Helset, la mort n'est jamais belle.</w:t>
      </w:r>
      <w:r>
        <w:rPr>
          <w:rFonts w:ascii="Times New Roman" w:hAnsi="Times New Roman" w:cs="Times New Roman"/>
        </w:rPr>
        <w:br/>
        <w:t>- La tienne si.".</w:t>
      </w:r>
      <w:r>
        <w:rPr>
          <w:rFonts w:ascii="Times New Roman" w:hAnsi="Times New Roman" w:cs="Times New Roman"/>
        </w:rPr>
        <w:br/>
        <w:t>Falcone prit légèrement l'avantage, il réussit à contrer la garde par un coup de taille bien précis et faillit toucher Helset. Helset n'en fut pas le moins du monde affecté.</w:t>
      </w:r>
      <w:r>
        <w:rPr>
          <w:rFonts w:ascii="Times New Roman" w:hAnsi="Times New Roman" w:cs="Times New Roman"/>
        </w:rPr>
        <w:br/>
        <w:t>"Tu baisses ta garde, Helset. Fatiguerais tu?</w:t>
      </w:r>
      <w:r>
        <w:rPr>
          <w:rFonts w:ascii="Times New Roman" w:hAnsi="Times New Roman" w:cs="Times New Roman"/>
        </w:rPr>
        <w:br/>
        <w:t>- Tu sais ce que je suis... Je ne suis pas fatigué.</w:t>
      </w:r>
      <w:r>
        <w:rPr>
          <w:rFonts w:ascii="Times New Roman" w:hAnsi="Times New Roman" w:cs="Times New Roman"/>
        </w:rPr>
        <w:br/>
        <w:t>- C'est étrange de voir combien ta mort t'a affaibli...".</w:t>
      </w:r>
      <w:r>
        <w:rPr>
          <w:rFonts w:ascii="Times New Roman" w:hAnsi="Times New Roman" w:cs="Times New Roman"/>
        </w:rPr>
        <w:br/>
        <w:t>Helset sentit une pointe d'agacement. Falcone faisait tout pour le déstabiliser... Il restait concentré... Il eut une idée risquée mais la seule pour vaincre son adversaire.</w:t>
      </w:r>
      <w:r>
        <w:rPr>
          <w:rFonts w:ascii="Times New Roman" w:hAnsi="Times New Roman" w:cs="Times New Roman"/>
        </w:rPr>
        <w:br/>
        <w:t>"Nous sommes de force égale. On pourrait continuer ainsi pendant des années...</w:t>
      </w:r>
      <w:r>
        <w:rPr>
          <w:rFonts w:ascii="Times New Roman" w:hAnsi="Times New Roman" w:cs="Times New Roman"/>
        </w:rPr>
        <w:br/>
        <w:t>- Alors abandonne Helset. Tu peux partir et je ne te ferai rien.</w:t>
      </w:r>
      <w:r>
        <w:rPr>
          <w:rFonts w:ascii="Times New Roman" w:hAnsi="Times New Roman" w:cs="Times New Roman"/>
        </w:rPr>
        <w:br/>
        <w:t>- Non j'ai une meilleure idée...".</w:t>
      </w:r>
      <w:r>
        <w:rPr>
          <w:rFonts w:ascii="Times New Roman" w:hAnsi="Times New Roman" w:cs="Times New Roman"/>
        </w:rPr>
        <w:br/>
        <w:t>Helset frappa de manière brutale sur le haut de la lame de Falcone de manière à en relever la pointe. Puis d'un geste rapide et qui prit de court Falcone, il s'empale sur l'épée. Falcone prit un air surpris.</w:t>
      </w:r>
      <w:r>
        <w:rPr>
          <w:rFonts w:ascii="Times New Roman" w:hAnsi="Times New Roman" w:cs="Times New Roman"/>
        </w:rPr>
        <w:br/>
        <w:t>"Mais qu'as tu fait?</w:t>
      </w:r>
      <w:r>
        <w:rPr>
          <w:rFonts w:ascii="Times New Roman" w:hAnsi="Times New Roman" w:cs="Times New Roman"/>
        </w:rPr>
        <w:br/>
        <w:t>- Je t'ai tué.</w:t>
      </w:r>
      <w:r>
        <w:rPr>
          <w:rFonts w:ascii="Times New Roman" w:hAnsi="Times New Roman" w:cs="Times New Roman"/>
        </w:rPr>
        <w:br/>
        <w:t>- Comm...".</w:t>
      </w:r>
      <w:r>
        <w:rPr>
          <w:rFonts w:ascii="Times New Roman" w:hAnsi="Times New Roman" w:cs="Times New Roman"/>
        </w:rPr>
        <w:br/>
        <w:t>Falcone ne put pas finir. Dans un sourire et malgré sa blessure mortelle, Helset planta son épée dans le corps de l'Ange. Celui ci se sentit mourir. Il serait banni de ce plan d'existence pour des millénaires... Affaibli et au bord de la mort, il parla.</w:t>
      </w:r>
      <w:r>
        <w:rPr>
          <w:rFonts w:ascii="Times New Roman" w:hAnsi="Times New Roman" w:cs="Times New Roman"/>
        </w:rPr>
        <w:br/>
        <w:t>"Comment as tu pu survivre?</w:t>
      </w:r>
      <w:r>
        <w:rPr>
          <w:rFonts w:ascii="Times New Roman" w:hAnsi="Times New Roman" w:cs="Times New Roman"/>
        </w:rPr>
        <w:br/>
        <w:t>- J'étais déjà une Liche avant que tu tues la première fois... Ton coup me tuera mais après toi, or comme tu vas mourir la blessure va disparaître avec toi. Je vivrai.".</w:t>
      </w:r>
      <w:r>
        <w:rPr>
          <w:rFonts w:ascii="Times New Roman" w:hAnsi="Times New Roman" w:cs="Times New Roman"/>
        </w:rPr>
        <w:br/>
        <w:t>L'Ange se sentit abattu.</w:t>
      </w:r>
      <w:r>
        <w:rPr>
          <w:rFonts w:ascii="Times New Roman" w:hAnsi="Times New Roman" w:cs="Times New Roman"/>
        </w:rPr>
        <w:br/>
        <w:t>"J'ai perdu mes enfants...</w:t>
      </w:r>
      <w:r>
        <w:rPr>
          <w:rFonts w:ascii="Times New Roman" w:hAnsi="Times New Roman" w:cs="Times New Roman"/>
        </w:rPr>
        <w:br/>
        <w:t>- Tu les as perdu il y a longtemps. Adieu.".</w:t>
      </w:r>
      <w:r>
        <w:rPr>
          <w:rFonts w:ascii="Times New Roman" w:hAnsi="Times New Roman" w:cs="Times New Roman"/>
        </w:rPr>
        <w:br/>
        <w:t>Falcone disparu dans un soupir. Helset tomba à genoux. La blessure au ventre commençait à peine à se refermer. Il sentit en lui la puissance qu'il possédait avant sa première mort. Il resterait une Liche mais avec... une chose en plus. Il n'avait pas ressenti de douleur depuis des siècles... Il en avait oublié l'effet. Avant de défaillir, il se téléporta sur Sad Hill. Là il constata que les effets de la mort de Falcone se faisait déjà sentir. Il pleuvait et un orage très violent se mit à battre le ciel. Appuyé contre le sol, sa respiration sifflante, il marmonna des mots. "Poussière à poussière...". Il ferma les yeux.</w:t>
      </w:r>
    </w:p>
    <w:p w:rsidR="00767FD8" w:rsidRDefault="00767FD8"/>
    <w:p w:rsidR="00767FD8" w:rsidRDefault="00767FD8">
      <w:r>
        <w:rPr>
          <w:rStyle w:val="Strong"/>
        </w:rPr>
        <w:t>Céleste</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*William s'était arrêté de battre pour regarder le dernier combat. Il vit alors l'acte d'Helset et grimaça. Quand ce dernier se téléporta sur la colline, il le suivit et se mit a sa hauteur.*</w:t>
      </w:r>
      <w:r>
        <w:rPr>
          <w:rFonts w:ascii="Times New Roman" w:hAnsi="Times New Roman" w:cs="Times New Roman"/>
        </w:rPr>
        <w:br/>
      </w:r>
      <w:r>
        <w:rPr>
          <w:rFonts w:ascii="Times New Roman" w:hAnsi="Times New Roman" w:cs="Times New Roman"/>
        </w:rPr>
        <w:br/>
        <w:t xml:space="preserve">- Maître, dites moi que vous allez guérir !! </w:t>
      </w:r>
      <w:r>
        <w:rPr>
          <w:rFonts w:ascii="Times New Roman" w:hAnsi="Times New Roman" w:cs="Times New Roman"/>
        </w:rPr>
        <w:br/>
      </w:r>
      <w:r>
        <w:rPr>
          <w:rFonts w:ascii="Times New Roman" w:hAnsi="Times New Roman" w:cs="Times New Roman"/>
        </w:rPr>
        <w:br/>
        <w:t>*L'ange ne voulait pas qu'Helset meurt. D'un coté il savait qu'il survivrait mais le voir fermer les yeux l'inquiétait. Le temps se dégradait a un point critique...</w:t>
      </w:r>
      <w:r>
        <w:rPr>
          <w:rFonts w:ascii="Times New Roman" w:hAnsi="Times New Roman" w:cs="Times New Roman"/>
        </w:rPr>
        <w:br/>
        <w:t>Ciria qui avait également vu le combat hurla de tristesse en voyant son père mourir et tomba a genoux près de son corps. Elle le redressa un peu mais quand il lui caressa le visage dans un dernier effort, il disparut en poussière. A cet instant, les anges qui restaient plongèrent sur l'ange pour l'immobiliser. Ciria, abattue par ce qu'il venait de se passer se laissa faire...*</w:t>
      </w:r>
    </w:p>
    <w:p w:rsidR="00767FD8" w:rsidRDefault="00767FD8"/>
    <w:p w:rsidR="00767FD8" w:rsidRDefault="00767FD8">
      <w:r>
        <w:rPr>
          <w:rStyle w:val="Strong"/>
        </w:rPr>
        <w:t>Helset</w:t>
      </w:r>
    </w:p>
    <w:p w:rsidR="00767FD8" w:rsidRDefault="00767FD8">
      <w:pPr>
        <w:pStyle w:val="NormalWeb"/>
        <w:spacing w:before="0" w:beforeAutospacing="0" w:after="0" w:afterAutospacing="0"/>
        <w:rPr>
          <w:rFonts w:ascii="Times New Roman" w:hAnsi="Times New Roman" w:cs="Times New Roman"/>
        </w:rPr>
      </w:pPr>
      <w:r>
        <w:rPr>
          <w:rFonts w:ascii="Times New Roman" w:hAnsi="Times New Roman" w:cs="Times New Roman"/>
        </w:rPr>
        <w:t>Helset garda les yeux fermés. Il respirait en sifflant comme d'habitude. De sa voix grinçante il décida de répondre.</w:t>
      </w:r>
      <w:r>
        <w:rPr>
          <w:rFonts w:ascii="Times New Roman" w:hAnsi="Times New Roman" w:cs="Times New Roman"/>
        </w:rPr>
        <w:br/>
        <w:t>"Je vivrai, mon élève, je vivrai... Ce combat m'a fatigué et je dois me reposer un peu. Ma blessure est en train de disparaître mais la mort de Falcone laissera quand même un vide en moi. C'était mon meilleur ennemi...".</w:t>
      </w:r>
      <w:r>
        <w:rPr>
          <w:rFonts w:ascii="Times New Roman" w:hAnsi="Times New Roman" w:cs="Times New Roman"/>
        </w:rPr>
        <w:br/>
        <w:t>Il inspira en sifflant.</w:t>
      </w:r>
      <w:r>
        <w:rPr>
          <w:rFonts w:ascii="Times New Roman" w:hAnsi="Times New Roman" w:cs="Times New Roman"/>
        </w:rPr>
        <w:br/>
        <w:t>"Je dois repartir au palais. L'Equilibre va avoir besoin de temps et ce monde a besoin d'un régent... Il faut tout préparer. William, les anges attaquent ta sœur...".</w:t>
      </w:r>
      <w:r>
        <w:rPr>
          <w:rFonts w:ascii="Times New Roman" w:hAnsi="Times New Roman" w:cs="Times New Roman"/>
        </w:rPr>
        <w:br/>
        <w:t>Il gardait les yeux fermés. La pluie tombait sur lui et son masque sans qu'il semble en ressentir de la gène. Il sentait en lui sa puissance d'antan revenir. Il ne serait pas plus puissant qu'avant quand elle aura repris sa place. Par contre il pourrait remanier d'anciennes facettes de sa vieille magie : la nécromancie. Il décida de rester là un petit moment avant de repartir chez lui...</w:t>
      </w:r>
    </w:p>
    <w:p w:rsidR="00767FD8" w:rsidRDefault="00767FD8"/>
    <w:p w:rsidR="00767FD8" w:rsidRDefault="00767FD8">
      <w:r>
        <w:t>***************************************************************************</w:t>
      </w:r>
    </w:p>
    <w:p w:rsidR="00767FD8" w:rsidRDefault="00767FD8"/>
    <w:p w:rsidR="00767FD8" w:rsidRDefault="00767FD8">
      <w:r>
        <w:t>page 42</w:t>
      </w:r>
    </w:p>
    <w:p w:rsidR="00767FD8" w:rsidRDefault="00767FD8"/>
    <w:sectPr w:rsidR="00767FD8" w:rsidSect="00767FD8">
      <w:type w:val="nextColumn"/>
      <w:pgSz w:w="11907" w:h="16840" w:code="9"/>
      <w:pgMar w:top="1418" w:right="1418" w:bottom="1418" w:left="1418" w:header="720" w:footer="720" w:gutter="0"/>
      <w:cols w:space="708"/>
      <w:docGrid w:linePitch="32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rawingGridHorizontalSpacing w:val="120"/>
  <w:drawingGridVerticalSpacing w:val="163"/>
  <w:displayHorizontalDrawingGridEvery w:val="0"/>
  <w:displayVerticalDrawingGridEvery w:val="2"/>
  <w:noPunctuationKerning/>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562BB"/>
    <w:rsid w:val="004562BB"/>
    <w:rsid w:val="00767FD8"/>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9"/>
    <w:qFormat/>
    <w:pPr>
      <w:keepNext/>
      <w:outlineLvl w:val="0"/>
    </w:pPr>
  </w:style>
  <w:style w:type="paragraph" w:styleId="Heading2">
    <w:name w:val="heading 2"/>
    <w:basedOn w:val="Normal"/>
    <w:link w:val="Heading2Char"/>
    <w:uiPriority w:val="99"/>
    <w:qFormat/>
    <w:pPr>
      <w:spacing w:before="100" w:beforeAutospacing="1" w:after="100" w:afterAutospacing="1"/>
      <w:outlineLvl w:val="1"/>
    </w:pPr>
    <w:rPr>
      <w:rFonts w:ascii="Arial Unicode MS" w:eastAsia="Arial Unicode MS" w:hAnsi="Arial Unicode MS" w:cs="Arial Unicode MS"/>
      <w:b/>
      <w:bCs/>
      <w:sz w:val="36"/>
      <w:szCs w:val="3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F43"/>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845F43"/>
    <w:rPr>
      <w:rFonts w:asciiTheme="majorHAnsi" w:eastAsiaTheme="majorEastAsia" w:hAnsiTheme="majorHAnsi" w:cstheme="majorBidi"/>
      <w:b/>
      <w:bCs/>
      <w:i/>
      <w:iCs/>
      <w:sz w:val="28"/>
      <w:szCs w:val="28"/>
    </w:rPr>
  </w:style>
  <w:style w:type="character" w:styleId="Strong">
    <w:name w:val="Strong"/>
    <w:basedOn w:val="DefaultParagraphFont"/>
    <w:uiPriority w:val="99"/>
    <w:qFormat/>
    <w:rPr>
      <w:b/>
      <w:bCs/>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character" w:styleId="Emphasis">
    <w:name w:val="Emphasis"/>
    <w:basedOn w:val="DefaultParagraphFont"/>
    <w:uiPriority w:val="99"/>
    <w:qFormat/>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http://img205.imageshack.us/img205/1073/tek06080116e969ou1.png" TargetMode="External"/><Relationship Id="rId13" Type="http://schemas.openxmlformats.org/officeDocument/2006/relationships/image" Target="media/image5.jpeg"/><Relationship Id="rId18" Type="http://schemas.openxmlformats.org/officeDocument/2006/relationships/image" Target="http://img219.imageshack.us/img219/2085/ange21kb6.jp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http://img483.imageshack.us/img483/5010/tek06080170ff56ba9.png"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http://img161.imageshack.us/img161/1746/cliawv4.png" TargetMode="External"/><Relationship Id="rId20" Type="http://schemas.openxmlformats.org/officeDocument/2006/relationships/image" Target="http://img131.imageshack.us/img131/6795/6506190lee1.jpg" TargetMode="External"/><Relationship Id="rId1" Type="http://schemas.openxmlformats.org/officeDocument/2006/relationships/numbering" Target="numbering.xml"/><Relationship Id="rId6" Type="http://schemas.openxmlformats.org/officeDocument/2006/relationships/image" Target="http://img254.imageshack.us/img254/3444/montagneseh4.jpg"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image" Target="http://img251.imageshack.us/img251/7803/nn3497zc4.jp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http://img201.imageshack.us/img201/6896/elennoldorkk3.jp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45</Pages>
  <Words>-32766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Céleste</dc:title>
  <dc:subject/>
  <dc:creator>ALPHA</dc:creator>
  <cp:keywords/>
  <dc:description/>
  <cp:lastModifiedBy>righettod</cp:lastModifiedBy>
  <cp:revision>2</cp:revision>
  <dcterms:created xsi:type="dcterms:W3CDTF">2008-02-02T10:29:00Z</dcterms:created>
  <dcterms:modified xsi:type="dcterms:W3CDTF">2008-02-02T10:29:00Z</dcterms:modified>
</cp:coreProperties>
</file>