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D45" w:rsidRDefault="00C37D4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97pt">
            <v:imagedata r:id="rId4" o:title=""/>
          </v:shape>
        </w:pict>
      </w:r>
    </w:p>
    <w:p w:rsidR="00C37D45" w:rsidRDefault="00C37D45"/>
    <w:p w:rsidR="00C37D45" w:rsidRDefault="00C37D45">
      <w:r>
        <w:pict>
          <v:shape id="_x0000_i1026" type="#_x0000_t75" style="width:440.25pt;height:300pt">
            <v:imagedata r:id="rId5" o:title=""/>
          </v:shape>
        </w:pict>
      </w:r>
    </w:p>
    <w:p w:rsidR="00C37D45" w:rsidRDefault="00C37D45"/>
    <w:p w:rsidR="00C37D45" w:rsidRDefault="00C37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Certifié conforme à l'original,</w:t>
      </w:r>
    </w:p>
    <w:p w:rsidR="00C37D45" w:rsidRDefault="00C37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à Hobscheid (Luxembourg) </w:t>
      </w:r>
    </w:p>
    <w:p w:rsidR="00C37D45" w:rsidRDefault="00C37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 06/04/2007</w:t>
      </w:r>
    </w:p>
    <w:p w:rsidR="00C37D45" w:rsidRDefault="00C37D45">
      <w:r>
        <w:rPr>
          <w:b/>
          <w:bCs/>
          <w:sz w:val="28"/>
          <w:szCs w:val="28"/>
        </w:rPr>
        <w:t>FANCZALSKI Amélie</w:t>
      </w:r>
    </w:p>
    <w:sectPr w:rsidR="00C37D45" w:rsidSect="00C37D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defaultTabStop w:val="708"/>
  <w:hyphenationZone w:val="425"/>
  <w:noPunctuationKerning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E4135"/>
    <w:rsid w:val="005E4135"/>
    <w:rsid w:val="00C37D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outlineLvl w:val="0"/>
    </w:pPr>
    <w:rPr>
      <w:sz w:val="28"/>
      <w:szCs w:val="28"/>
      <w:lang w:val="de-DE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DEF"/>
    <w:rPr>
      <w:rFonts w:asciiTheme="majorHAnsi" w:eastAsiaTheme="majorEastAsia" w:hAnsiTheme="majorHAnsi" w:cstheme="majorBidi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</Pages>
  <Words>14</Words>
  <Characters>82</Characters>
  <Application>Microsoft Office Outlook</Application>
  <DocSecurity>0</DocSecurity>
  <Lines>0</Lines>
  <Paragraphs>0</Paragraphs>
  <ScaleCrop>false</ScaleCrop>
  <Company>PERSO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RIGHETTO Dominique</dc:creator>
  <cp:keywords/>
  <dc:description/>
  <cp:lastModifiedBy>righettod</cp:lastModifiedBy>
  <cp:revision>2</cp:revision>
  <cp:lastPrinted>2007-04-06T16:26:00Z</cp:lastPrinted>
  <dcterms:created xsi:type="dcterms:W3CDTF">2008-02-02T10:29:00Z</dcterms:created>
  <dcterms:modified xsi:type="dcterms:W3CDTF">2008-02-02T10:29:00Z</dcterms:modified>
</cp:coreProperties>
</file>